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0B7482" w14:textId="77777777" w:rsidR="00B054CB" w:rsidRDefault="00B054CB" w:rsidP="00B054CB">
      <w:pPr>
        <w:pStyle w:val="af3"/>
        <w:ind w:firstLine="880"/>
        <w:rPr>
          <w:rStyle w:val="aa"/>
          <w:rFonts w:ascii="方正小标宋简体" w:eastAsia="方正小标宋简体" w:hAnsi="Arial" w:cs="Arial"/>
          <w:color w:val="191919"/>
          <w:sz w:val="44"/>
          <w:szCs w:val="44"/>
          <w:shd w:val="clear" w:color="auto" w:fill="FFFFFF"/>
        </w:rPr>
      </w:pPr>
      <w:bookmarkStart w:id="0" w:name="_Toc1504107475"/>
      <w:bookmarkStart w:id="1" w:name="_Toc73969745"/>
      <w:bookmarkStart w:id="2" w:name="_Toc1838630703"/>
    </w:p>
    <w:p w14:paraId="40817638" w14:textId="77777777" w:rsidR="00B054CB" w:rsidRDefault="00B054CB" w:rsidP="00B054CB">
      <w:pPr>
        <w:pStyle w:val="af3"/>
        <w:ind w:firstLine="440"/>
      </w:pPr>
    </w:p>
    <w:p w14:paraId="41A117C3" w14:textId="4A6AC8B3" w:rsidR="00B054CB" w:rsidRDefault="00B054CB" w:rsidP="00B054CB">
      <w:pPr>
        <w:pStyle w:val="af0"/>
      </w:pPr>
      <w:bookmarkStart w:id="3" w:name="_Toc528157076"/>
      <w:bookmarkStart w:id="4" w:name="_Toc528160067"/>
      <w:r>
        <w:rPr>
          <w:rFonts w:hint="eastAsia"/>
        </w:rPr>
        <w:t>云</w:t>
      </w:r>
      <w:proofErr w:type="gramStart"/>
      <w:r>
        <w:rPr>
          <w:rFonts w:hint="eastAsia"/>
        </w:rPr>
        <w:t>京</w:t>
      </w:r>
      <w:r>
        <w:t>电子</w:t>
      </w:r>
      <w:proofErr w:type="gramEnd"/>
      <w:r>
        <w:t>签章系统方案设计</w:t>
      </w:r>
    </w:p>
    <w:bookmarkEnd w:id="3"/>
    <w:bookmarkEnd w:id="4"/>
    <w:p w14:paraId="5C197060" w14:textId="77777777" w:rsidR="00B054CB" w:rsidRDefault="00B054CB" w:rsidP="00B054CB">
      <w:pPr>
        <w:pStyle w:val="af0"/>
      </w:pPr>
    </w:p>
    <w:p w14:paraId="56F8F93A" w14:textId="77777777" w:rsidR="00B054CB" w:rsidRDefault="00B054CB" w:rsidP="00B054CB">
      <w:pPr>
        <w:pStyle w:val="af3"/>
        <w:ind w:firstLine="440"/>
      </w:pPr>
    </w:p>
    <w:p w14:paraId="287E048F" w14:textId="77777777" w:rsidR="00B054CB" w:rsidRDefault="00B054CB" w:rsidP="00B054CB">
      <w:pPr>
        <w:pStyle w:val="af3"/>
        <w:ind w:firstLine="440"/>
      </w:pPr>
    </w:p>
    <w:p w14:paraId="0581974D" w14:textId="77777777" w:rsidR="00B054CB" w:rsidRDefault="00B054CB" w:rsidP="00B054CB">
      <w:pPr>
        <w:pStyle w:val="af3"/>
        <w:ind w:firstLine="440"/>
      </w:pPr>
    </w:p>
    <w:p w14:paraId="57962509" w14:textId="77777777" w:rsidR="00B054CB" w:rsidRDefault="00B054CB" w:rsidP="00B054CB">
      <w:pPr>
        <w:pStyle w:val="af3"/>
        <w:ind w:firstLine="440"/>
      </w:pPr>
    </w:p>
    <w:p w14:paraId="3617AFB9" w14:textId="77777777" w:rsidR="00B054CB" w:rsidRDefault="00B054CB" w:rsidP="00B054CB">
      <w:pPr>
        <w:pStyle w:val="af3"/>
        <w:ind w:firstLine="440"/>
      </w:pPr>
    </w:p>
    <w:p w14:paraId="45BD23CC" w14:textId="77777777" w:rsidR="00B054CB" w:rsidRDefault="00B054CB" w:rsidP="00B054CB">
      <w:pPr>
        <w:pStyle w:val="af3"/>
        <w:ind w:firstLine="440"/>
      </w:pPr>
    </w:p>
    <w:p w14:paraId="04132FEA" w14:textId="77777777" w:rsidR="00B054CB" w:rsidRDefault="00B054CB" w:rsidP="00B054CB">
      <w:pPr>
        <w:pStyle w:val="af3"/>
        <w:ind w:firstLine="440"/>
      </w:pPr>
    </w:p>
    <w:p w14:paraId="6F21DF93" w14:textId="77777777" w:rsidR="00B054CB" w:rsidRDefault="00B054CB" w:rsidP="00B054CB">
      <w:pPr>
        <w:pStyle w:val="af3"/>
        <w:ind w:firstLine="440"/>
      </w:pPr>
    </w:p>
    <w:p w14:paraId="018AF3C1" w14:textId="77777777" w:rsidR="00B054CB" w:rsidRDefault="00B054CB" w:rsidP="00B054CB">
      <w:pPr>
        <w:pStyle w:val="af3"/>
        <w:ind w:firstLine="440"/>
      </w:pPr>
    </w:p>
    <w:p w14:paraId="4AB5F56D" w14:textId="77777777" w:rsidR="00B054CB" w:rsidRDefault="00B054CB" w:rsidP="00B054CB">
      <w:pPr>
        <w:pStyle w:val="af3"/>
        <w:ind w:firstLine="440"/>
      </w:pPr>
    </w:p>
    <w:tbl>
      <w:tblPr>
        <w:tblStyle w:val="ad"/>
        <w:tblW w:w="7313" w:type="dxa"/>
        <w:jc w:val="center"/>
        <w:tblLayout w:type="fixed"/>
        <w:tblLook w:val="04A0" w:firstRow="1" w:lastRow="0" w:firstColumn="1" w:lastColumn="0" w:noHBand="0" w:noVBand="1"/>
      </w:tblPr>
      <w:tblGrid>
        <w:gridCol w:w="1645"/>
        <w:gridCol w:w="2834"/>
        <w:gridCol w:w="2834"/>
      </w:tblGrid>
      <w:tr w:rsidR="00B054CB" w14:paraId="1D782D4F" w14:textId="77777777" w:rsidTr="0096150B">
        <w:trPr>
          <w:trHeight w:val="20"/>
          <w:jc w:val="center"/>
        </w:trPr>
        <w:tc>
          <w:tcPr>
            <w:tcW w:w="1645" w:type="dxa"/>
            <w:shd w:val="clear" w:color="auto" w:fill="D8D8D8"/>
            <w:vAlign w:val="center"/>
          </w:tcPr>
          <w:p w14:paraId="419526EC" w14:textId="77777777" w:rsidR="00B054CB" w:rsidRDefault="00B054CB" w:rsidP="00B054CB">
            <w:pPr>
              <w:pStyle w:val="af2"/>
              <w:ind w:firstLine="400"/>
            </w:pPr>
            <w:r>
              <w:rPr>
                <w:rFonts w:hint="eastAsia"/>
              </w:rPr>
              <w:t>编写</w:t>
            </w:r>
          </w:p>
        </w:tc>
        <w:tc>
          <w:tcPr>
            <w:tcW w:w="2834" w:type="dxa"/>
            <w:vAlign w:val="center"/>
          </w:tcPr>
          <w:p w14:paraId="12030640" w14:textId="63743BAA" w:rsidR="00B054CB" w:rsidRDefault="00B054CB" w:rsidP="00B054CB">
            <w:pPr>
              <w:pStyle w:val="-"/>
              <w:ind w:firstLine="400"/>
              <w:jc w:val="center"/>
            </w:pPr>
            <w:proofErr w:type="gramStart"/>
            <w:r>
              <w:t>芦蓉</w:t>
            </w:r>
            <w:proofErr w:type="gramEnd"/>
          </w:p>
        </w:tc>
        <w:tc>
          <w:tcPr>
            <w:tcW w:w="2834" w:type="dxa"/>
            <w:vAlign w:val="center"/>
          </w:tcPr>
          <w:p w14:paraId="191388EA" w14:textId="2301E4E4" w:rsidR="00B054CB" w:rsidRDefault="00D23471" w:rsidP="00B054CB">
            <w:pPr>
              <w:pStyle w:val="-"/>
              <w:ind w:firstLine="400"/>
              <w:jc w:val="center"/>
            </w:pPr>
            <w:r>
              <w:t>2018-12-1</w:t>
            </w:r>
            <w:r>
              <w:rPr>
                <w:rFonts w:hint="eastAsia"/>
              </w:rPr>
              <w:t>4</w:t>
            </w:r>
          </w:p>
        </w:tc>
      </w:tr>
      <w:tr w:rsidR="00B054CB" w14:paraId="3FBFC4FE" w14:textId="77777777" w:rsidTr="0096150B">
        <w:trPr>
          <w:trHeight w:val="20"/>
          <w:jc w:val="center"/>
        </w:trPr>
        <w:tc>
          <w:tcPr>
            <w:tcW w:w="1645" w:type="dxa"/>
            <w:shd w:val="clear" w:color="auto" w:fill="D8D8D8"/>
            <w:vAlign w:val="center"/>
          </w:tcPr>
          <w:p w14:paraId="266F014C" w14:textId="77777777" w:rsidR="00B054CB" w:rsidRDefault="00B054CB" w:rsidP="00B054CB">
            <w:pPr>
              <w:pStyle w:val="af2"/>
              <w:ind w:firstLine="400"/>
            </w:pPr>
            <w:bookmarkStart w:id="5" w:name="_Toc528154001"/>
            <w:bookmarkStart w:id="6" w:name="_Toc528078213"/>
            <w:bookmarkStart w:id="7" w:name="_Toc528075910"/>
            <w:bookmarkStart w:id="8" w:name="_Toc528076352"/>
            <w:bookmarkStart w:id="9" w:name="_Toc528154025"/>
            <w:bookmarkStart w:id="10" w:name="_Toc528076292"/>
            <w:r>
              <w:rPr>
                <w:rFonts w:hint="eastAsia"/>
              </w:rPr>
              <w:t>审核</w:t>
            </w:r>
            <w:bookmarkEnd w:id="5"/>
            <w:bookmarkEnd w:id="6"/>
            <w:bookmarkEnd w:id="7"/>
            <w:bookmarkEnd w:id="8"/>
            <w:bookmarkEnd w:id="9"/>
            <w:bookmarkEnd w:id="10"/>
          </w:p>
        </w:tc>
        <w:tc>
          <w:tcPr>
            <w:tcW w:w="2834" w:type="dxa"/>
            <w:vAlign w:val="center"/>
          </w:tcPr>
          <w:p w14:paraId="0B919309" w14:textId="77777777" w:rsidR="00B054CB" w:rsidRDefault="00B054CB" w:rsidP="00B054CB">
            <w:pPr>
              <w:pStyle w:val="-"/>
              <w:ind w:firstLine="400"/>
              <w:jc w:val="center"/>
            </w:pPr>
          </w:p>
        </w:tc>
        <w:tc>
          <w:tcPr>
            <w:tcW w:w="2834" w:type="dxa"/>
            <w:vAlign w:val="center"/>
          </w:tcPr>
          <w:p w14:paraId="6AC26C40" w14:textId="77777777" w:rsidR="00B054CB" w:rsidRDefault="00B054CB" w:rsidP="00B054CB">
            <w:pPr>
              <w:pStyle w:val="-"/>
              <w:ind w:firstLine="400"/>
              <w:jc w:val="center"/>
            </w:pPr>
          </w:p>
        </w:tc>
      </w:tr>
    </w:tbl>
    <w:p w14:paraId="3AF513C6" w14:textId="77777777" w:rsidR="00B054CB" w:rsidRDefault="00B054CB" w:rsidP="00B054CB">
      <w:pPr>
        <w:ind w:firstLineChars="0" w:firstLine="0"/>
      </w:pPr>
    </w:p>
    <w:p w14:paraId="6704620D" w14:textId="77777777" w:rsidR="00B054CB" w:rsidRDefault="00B054CB" w:rsidP="00B054CB">
      <w:pPr>
        <w:widowControl/>
        <w:spacing w:line="240" w:lineRule="auto"/>
        <w:ind w:firstLineChars="0" w:firstLine="0"/>
        <w:sectPr w:rsidR="00B054CB">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510" w:footer="567" w:gutter="0"/>
          <w:pgNumType w:start="1"/>
          <w:cols w:space="720"/>
          <w:docGrid w:type="linesAndChars" w:linePitch="326"/>
        </w:sectPr>
      </w:pPr>
    </w:p>
    <w:p w14:paraId="2E3285BC" w14:textId="77777777" w:rsidR="00B054CB" w:rsidRDefault="00B054CB" w:rsidP="00B054CB">
      <w:pPr>
        <w:widowControl/>
        <w:spacing w:line="240" w:lineRule="auto"/>
        <w:ind w:firstLineChars="0" w:firstLine="0"/>
      </w:pPr>
    </w:p>
    <w:tbl>
      <w:tblPr>
        <w:tblStyle w:val="ad"/>
        <w:tblW w:w="7158" w:type="dxa"/>
        <w:jc w:val="center"/>
        <w:tblLayout w:type="fixed"/>
        <w:tblLook w:val="04A0" w:firstRow="1" w:lastRow="0" w:firstColumn="1" w:lastColumn="0" w:noHBand="0" w:noVBand="1"/>
      </w:tblPr>
      <w:tblGrid>
        <w:gridCol w:w="905"/>
        <w:gridCol w:w="1288"/>
        <w:gridCol w:w="1913"/>
        <w:gridCol w:w="3052"/>
      </w:tblGrid>
      <w:tr w:rsidR="00B054CB" w14:paraId="11636166" w14:textId="77777777" w:rsidTr="0096150B">
        <w:trPr>
          <w:trHeight w:val="23"/>
          <w:jc w:val="center"/>
        </w:trPr>
        <w:tc>
          <w:tcPr>
            <w:tcW w:w="905" w:type="dxa"/>
            <w:shd w:val="clear" w:color="auto" w:fill="D8D8D8"/>
            <w:vAlign w:val="center"/>
          </w:tcPr>
          <w:p w14:paraId="63413E2F" w14:textId="77777777" w:rsidR="00B054CB" w:rsidRDefault="00B054CB" w:rsidP="00B054CB">
            <w:pPr>
              <w:pStyle w:val="af2"/>
            </w:pPr>
            <w:r>
              <w:rPr>
                <w:rFonts w:hint="eastAsia"/>
              </w:rPr>
              <w:t>版本</w:t>
            </w:r>
          </w:p>
        </w:tc>
        <w:tc>
          <w:tcPr>
            <w:tcW w:w="1288" w:type="dxa"/>
            <w:shd w:val="clear" w:color="auto" w:fill="D8D8D8"/>
            <w:vAlign w:val="center"/>
          </w:tcPr>
          <w:p w14:paraId="58FB7673" w14:textId="77777777" w:rsidR="00B054CB" w:rsidRDefault="00B054CB" w:rsidP="00B054CB">
            <w:pPr>
              <w:pStyle w:val="af2"/>
            </w:pPr>
            <w:r>
              <w:rPr>
                <w:rFonts w:hint="eastAsia"/>
              </w:rPr>
              <w:t>变更人</w:t>
            </w:r>
          </w:p>
        </w:tc>
        <w:tc>
          <w:tcPr>
            <w:tcW w:w="1913" w:type="dxa"/>
            <w:shd w:val="clear" w:color="auto" w:fill="D8D8D8"/>
            <w:vAlign w:val="center"/>
          </w:tcPr>
          <w:p w14:paraId="41FC10C4" w14:textId="77777777" w:rsidR="00B054CB" w:rsidRDefault="00B054CB" w:rsidP="00B054CB">
            <w:pPr>
              <w:pStyle w:val="af2"/>
            </w:pPr>
            <w:r>
              <w:rPr>
                <w:rFonts w:hint="eastAsia"/>
              </w:rPr>
              <w:t>变更日期</w:t>
            </w:r>
          </w:p>
        </w:tc>
        <w:tc>
          <w:tcPr>
            <w:tcW w:w="3052" w:type="dxa"/>
            <w:shd w:val="clear" w:color="auto" w:fill="D8D8D8"/>
            <w:vAlign w:val="center"/>
          </w:tcPr>
          <w:p w14:paraId="7E1BF3C2" w14:textId="77777777" w:rsidR="00B054CB" w:rsidRDefault="00B054CB" w:rsidP="00B054CB">
            <w:pPr>
              <w:pStyle w:val="af2"/>
            </w:pPr>
            <w:r>
              <w:rPr>
                <w:rFonts w:hint="eastAsia"/>
              </w:rPr>
              <w:t>变更项</w:t>
            </w:r>
          </w:p>
        </w:tc>
      </w:tr>
      <w:tr w:rsidR="00B054CB" w14:paraId="2F9AC575" w14:textId="77777777" w:rsidTr="0096150B">
        <w:trPr>
          <w:trHeight w:val="23"/>
          <w:jc w:val="center"/>
        </w:trPr>
        <w:tc>
          <w:tcPr>
            <w:tcW w:w="905" w:type="dxa"/>
            <w:vAlign w:val="center"/>
          </w:tcPr>
          <w:p w14:paraId="2C9C4C90" w14:textId="77777777" w:rsidR="00B054CB" w:rsidRDefault="00B054CB" w:rsidP="00B054CB">
            <w:pPr>
              <w:pStyle w:val="-"/>
              <w:jc w:val="center"/>
            </w:pPr>
            <w:r>
              <w:rPr>
                <w:rFonts w:hint="eastAsia"/>
              </w:rPr>
              <w:t>V1.0</w:t>
            </w:r>
          </w:p>
        </w:tc>
        <w:tc>
          <w:tcPr>
            <w:tcW w:w="1288" w:type="dxa"/>
            <w:vAlign w:val="center"/>
          </w:tcPr>
          <w:p w14:paraId="0332073C" w14:textId="183F494C" w:rsidR="00B054CB" w:rsidRDefault="00D23471" w:rsidP="00B054CB">
            <w:pPr>
              <w:pStyle w:val="-"/>
              <w:jc w:val="center"/>
            </w:pPr>
            <w:proofErr w:type="gramStart"/>
            <w:r>
              <w:t>芦蓉</w:t>
            </w:r>
            <w:proofErr w:type="gramEnd"/>
          </w:p>
        </w:tc>
        <w:tc>
          <w:tcPr>
            <w:tcW w:w="1913" w:type="dxa"/>
            <w:vAlign w:val="center"/>
          </w:tcPr>
          <w:p w14:paraId="314C30E2" w14:textId="7555FCC2" w:rsidR="00B054CB" w:rsidRDefault="00D23471" w:rsidP="00B054CB">
            <w:pPr>
              <w:pStyle w:val="-"/>
              <w:jc w:val="center"/>
            </w:pPr>
            <w:r>
              <w:t>2018-12-1</w:t>
            </w:r>
            <w:r>
              <w:rPr>
                <w:rFonts w:hint="eastAsia"/>
              </w:rPr>
              <w:t>4</w:t>
            </w:r>
          </w:p>
        </w:tc>
        <w:tc>
          <w:tcPr>
            <w:tcW w:w="3052" w:type="dxa"/>
            <w:vAlign w:val="center"/>
          </w:tcPr>
          <w:p w14:paraId="52FC2EC3" w14:textId="77777777" w:rsidR="00B054CB" w:rsidRDefault="00B054CB" w:rsidP="00B054CB">
            <w:pPr>
              <w:pStyle w:val="-"/>
              <w:jc w:val="center"/>
            </w:pPr>
            <w:r>
              <w:t>完成初稿</w:t>
            </w:r>
          </w:p>
        </w:tc>
      </w:tr>
      <w:tr w:rsidR="00B054CB" w14:paraId="061E491E" w14:textId="77777777" w:rsidTr="0096150B">
        <w:trPr>
          <w:trHeight w:val="23"/>
          <w:jc w:val="center"/>
        </w:trPr>
        <w:tc>
          <w:tcPr>
            <w:tcW w:w="905" w:type="dxa"/>
            <w:vAlign w:val="center"/>
          </w:tcPr>
          <w:p w14:paraId="5F95F271" w14:textId="77777777" w:rsidR="00B054CB" w:rsidRDefault="00B054CB" w:rsidP="00B054CB">
            <w:pPr>
              <w:pStyle w:val="-"/>
              <w:ind w:firstLine="400"/>
              <w:jc w:val="center"/>
            </w:pPr>
          </w:p>
        </w:tc>
        <w:tc>
          <w:tcPr>
            <w:tcW w:w="1288" w:type="dxa"/>
            <w:vAlign w:val="center"/>
          </w:tcPr>
          <w:p w14:paraId="1682CA32" w14:textId="77777777" w:rsidR="00B054CB" w:rsidRDefault="00B054CB" w:rsidP="00B054CB">
            <w:pPr>
              <w:pStyle w:val="-"/>
              <w:ind w:firstLine="400"/>
              <w:jc w:val="center"/>
            </w:pPr>
          </w:p>
        </w:tc>
        <w:tc>
          <w:tcPr>
            <w:tcW w:w="1913" w:type="dxa"/>
            <w:vAlign w:val="center"/>
          </w:tcPr>
          <w:p w14:paraId="32939E48" w14:textId="77777777" w:rsidR="00B054CB" w:rsidRDefault="00B054CB" w:rsidP="00B054CB">
            <w:pPr>
              <w:pStyle w:val="-"/>
              <w:ind w:firstLine="400"/>
              <w:jc w:val="center"/>
            </w:pPr>
          </w:p>
        </w:tc>
        <w:tc>
          <w:tcPr>
            <w:tcW w:w="3052" w:type="dxa"/>
            <w:vAlign w:val="center"/>
          </w:tcPr>
          <w:p w14:paraId="642BF9E2" w14:textId="77777777" w:rsidR="00B054CB" w:rsidRDefault="00B054CB" w:rsidP="00B054CB">
            <w:pPr>
              <w:pStyle w:val="-"/>
              <w:ind w:firstLine="400"/>
              <w:jc w:val="left"/>
            </w:pPr>
          </w:p>
        </w:tc>
      </w:tr>
    </w:tbl>
    <w:p w14:paraId="52E7BA98" w14:textId="77777777" w:rsidR="00B054CB" w:rsidRDefault="00B054CB" w:rsidP="00B054CB">
      <w:pPr>
        <w:ind w:firstLineChars="0" w:firstLine="0"/>
        <w:sectPr w:rsidR="00B054CB">
          <w:footerReference w:type="default" r:id="rId16"/>
          <w:pgSz w:w="11906" w:h="16838"/>
          <w:pgMar w:top="1134" w:right="1134" w:bottom="1134" w:left="1134" w:header="510" w:footer="567" w:gutter="0"/>
          <w:pgNumType w:start="1"/>
          <w:cols w:space="720"/>
          <w:docGrid w:type="linesAndChars" w:linePitch="326"/>
        </w:sectPr>
      </w:pPr>
    </w:p>
    <w:p w14:paraId="6D6EA2BE" w14:textId="77777777" w:rsidR="00767033" w:rsidRDefault="007D300A">
      <w:pPr>
        <w:pStyle w:val="TOC1"/>
        <w:ind w:firstLine="440"/>
        <w:jc w:val="center"/>
        <w:rPr>
          <w:b/>
          <w:color w:val="000000" w:themeColor="text1"/>
          <w:lang w:val="zh-CN"/>
        </w:rPr>
      </w:pPr>
      <w:bookmarkStart w:id="11" w:name="_Toc1899953542"/>
      <w:bookmarkStart w:id="12" w:name="_Toc528075913"/>
      <w:bookmarkStart w:id="13" w:name="_Toc1389022553"/>
      <w:bookmarkEnd w:id="0"/>
      <w:bookmarkEnd w:id="1"/>
      <w:bookmarkEnd w:id="2"/>
      <w:r>
        <w:rPr>
          <w:rFonts w:hint="eastAsia"/>
          <w:b/>
          <w:color w:val="000000" w:themeColor="text1"/>
          <w:lang w:val="zh-CN"/>
        </w:rPr>
        <w:lastRenderedPageBreak/>
        <w:t>目录</w:t>
      </w:r>
    </w:p>
    <w:p w14:paraId="0A1F5C1E" w14:textId="77777777" w:rsidR="00D44168" w:rsidRDefault="007D300A" w:rsidP="00D44168">
      <w:pPr>
        <w:pStyle w:val="10"/>
        <w:tabs>
          <w:tab w:val="left" w:pos="840"/>
          <w:tab w:val="right" w:leader="dot" w:pos="9628"/>
        </w:tabs>
        <w:ind w:firstLine="442"/>
        <w:rPr>
          <w:rFonts w:asciiTheme="minorHAnsi" w:eastAsiaTheme="minorEastAsia" w:hAnsiTheme="minorHAnsi" w:cstheme="minorBidi"/>
          <w:noProof/>
          <w:sz w:val="21"/>
          <w:szCs w:val="22"/>
        </w:rPr>
      </w:pPr>
      <w:r>
        <w:rPr>
          <w:rFonts w:ascii="宋体" w:hAnsi="宋体"/>
          <w:b/>
          <w:color w:val="262626" w:themeColor="text1" w:themeTint="D9"/>
          <w:szCs w:val="22"/>
        </w:rPr>
        <w:fldChar w:fldCharType="begin"/>
      </w:r>
      <w:r>
        <w:rPr>
          <w:rFonts w:ascii="宋体" w:hAnsi="宋体"/>
          <w:color w:val="262626" w:themeColor="text1" w:themeTint="D9"/>
          <w:szCs w:val="22"/>
        </w:rPr>
        <w:instrText xml:space="preserve"> TOC \t "一级标题,1,二级标题,2" </w:instrText>
      </w:r>
      <w:r>
        <w:rPr>
          <w:rFonts w:ascii="宋体" w:hAnsi="宋体"/>
          <w:b/>
          <w:color w:val="262626" w:themeColor="text1" w:themeTint="D9"/>
          <w:szCs w:val="22"/>
        </w:rPr>
        <w:fldChar w:fldCharType="separate"/>
      </w:r>
      <w:bookmarkStart w:id="14" w:name="_GoBack"/>
      <w:bookmarkEnd w:id="14"/>
      <w:r w:rsidR="00D44168">
        <w:rPr>
          <w:noProof/>
        </w:rPr>
        <w:t>1</w:t>
      </w:r>
      <w:r w:rsidR="00D44168">
        <w:rPr>
          <w:rFonts w:asciiTheme="minorHAnsi" w:eastAsiaTheme="minorEastAsia" w:hAnsiTheme="minorHAnsi" w:cstheme="minorBidi"/>
          <w:noProof/>
          <w:sz w:val="21"/>
          <w:szCs w:val="22"/>
        </w:rPr>
        <w:tab/>
      </w:r>
      <w:r w:rsidR="00D44168">
        <w:rPr>
          <w:rFonts w:hint="eastAsia"/>
          <w:noProof/>
        </w:rPr>
        <w:t>引言</w:t>
      </w:r>
      <w:r w:rsidR="00D44168">
        <w:rPr>
          <w:noProof/>
        </w:rPr>
        <w:tab/>
      </w:r>
      <w:r w:rsidR="00D44168">
        <w:rPr>
          <w:noProof/>
        </w:rPr>
        <w:fldChar w:fldCharType="begin"/>
      </w:r>
      <w:r w:rsidR="00D44168">
        <w:rPr>
          <w:noProof/>
        </w:rPr>
        <w:instrText xml:space="preserve"> PAGEREF _Toc532919943 \h </w:instrText>
      </w:r>
      <w:r w:rsidR="00D44168">
        <w:rPr>
          <w:noProof/>
        </w:rPr>
      </w:r>
      <w:r w:rsidR="00D44168">
        <w:rPr>
          <w:noProof/>
        </w:rPr>
        <w:fldChar w:fldCharType="separate"/>
      </w:r>
      <w:r w:rsidR="00D44168">
        <w:rPr>
          <w:noProof/>
        </w:rPr>
        <w:t>1</w:t>
      </w:r>
      <w:r w:rsidR="00D44168">
        <w:rPr>
          <w:noProof/>
        </w:rPr>
        <w:fldChar w:fldCharType="end"/>
      </w:r>
    </w:p>
    <w:p w14:paraId="701DAE8E"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1.1</w:t>
      </w:r>
      <w:r>
        <w:rPr>
          <w:rFonts w:hint="eastAsia"/>
          <w:noProof/>
        </w:rPr>
        <w:t xml:space="preserve"> </w:t>
      </w:r>
      <w:r>
        <w:rPr>
          <w:rFonts w:hint="eastAsia"/>
          <w:noProof/>
        </w:rPr>
        <w:t>背景和目的</w:t>
      </w:r>
      <w:r>
        <w:rPr>
          <w:noProof/>
        </w:rPr>
        <w:tab/>
      </w:r>
      <w:r>
        <w:rPr>
          <w:noProof/>
        </w:rPr>
        <w:fldChar w:fldCharType="begin"/>
      </w:r>
      <w:r>
        <w:rPr>
          <w:noProof/>
        </w:rPr>
        <w:instrText xml:space="preserve"> PAGEREF _Toc532919944 \h </w:instrText>
      </w:r>
      <w:r>
        <w:rPr>
          <w:noProof/>
        </w:rPr>
      </w:r>
      <w:r>
        <w:rPr>
          <w:noProof/>
        </w:rPr>
        <w:fldChar w:fldCharType="separate"/>
      </w:r>
      <w:r>
        <w:rPr>
          <w:noProof/>
        </w:rPr>
        <w:t>1</w:t>
      </w:r>
      <w:r>
        <w:rPr>
          <w:noProof/>
        </w:rPr>
        <w:fldChar w:fldCharType="end"/>
      </w:r>
    </w:p>
    <w:p w14:paraId="3DBE7E9D"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1.2</w:t>
      </w:r>
      <w:r>
        <w:rPr>
          <w:rFonts w:hint="eastAsia"/>
          <w:noProof/>
        </w:rPr>
        <w:t xml:space="preserve"> </w:t>
      </w:r>
      <w:r>
        <w:rPr>
          <w:rFonts w:hint="eastAsia"/>
          <w:noProof/>
        </w:rPr>
        <w:t>范围</w:t>
      </w:r>
      <w:r>
        <w:rPr>
          <w:noProof/>
        </w:rPr>
        <w:tab/>
      </w:r>
      <w:r>
        <w:rPr>
          <w:noProof/>
        </w:rPr>
        <w:fldChar w:fldCharType="begin"/>
      </w:r>
      <w:r>
        <w:rPr>
          <w:noProof/>
        </w:rPr>
        <w:instrText xml:space="preserve"> PAGEREF _Toc532919945 \h </w:instrText>
      </w:r>
      <w:r>
        <w:rPr>
          <w:noProof/>
        </w:rPr>
      </w:r>
      <w:r>
        <w:rPr>
          <w:noProof/>
        </w:rPr>
        <w:fldChar w:fldCharType="separate"/>
      </w:r>
      <w:r>
        <w:rPr>
          <w:noProof/>
        </w:rPr>
        <w:t>1</w:t>
      </w:r>
      <w:r>
        <w:rPr>
          <w:noProof/>
        </w:rPr>
        <w:fldChar w:fldCharType="end"/>
      </w:r>
    </w:p>
    <w:p w14:paraId="500C1EA2"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1.3</w:t>
      </w:r>
      <w:r>
        <w:rPr>
          <w:rFonts w:hint="eastAsia"/>
          <w:noProof/>
        </w:rPr>
        <w:t xml:space="preserve"> </w:t>
      </w:r>
      <w:r>
        <w:rPr>
          <w:rFonts w:hint="eastAsia"/>
          <w:noProof/>
        </w:rPr>
        <w:t>术语和缩略语</w:t>
      </w:r>
      <w:r>
        <w:rPr>
          <w:noProof/>
        </w:rPr>
        <w:tab/>
      </w:r>
      <w:r>
        <w:rPr>
          <w:noProof/>
        </w:rPr>
        <w:fldChar w:fldCharType="begin"/>
      </w:r>
      <w:r>
        <w:rPr>
          <w:noProof/>
        </w:rPr>
        <w:instrText xml:space="preserve"> PAGEREF _Toc532919946 \h </w:instrText>
      </w:r>
      <w:r>
        <w:rPr>
          <w:noProof/>
        </w:rPr>
      </w:r>
      <w:r>
        <w:rPr>
          <w:noProof/>
        </w:rPr>
        <w:fldChar w:fldCharType="separate"/>
      </w:r>
      <w:r>
        <w:rPr>
          <w:noProof/>
        </w:rPr>
        <w:t>1</w:t>
      </w:r>
      <w:r>
        <w:rPr>
          <w:noProof/>
        </w:rPr>
        <w:fldChar w:fldCharType="end"/>
      </w:r>
    </w:p>
    <w:p w14:paraId="7BFFFF45"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1.4</w:t>
      </w:r>
      <w:r>
        <w:rPr>
          <w:rFonts w:hint="eastAsia"/>
          <w:noProof/>
        </w:rPr>
        <w:t xml:space="preserve"> </w:t>
      </w:r>
      <w:r>
        <w:rPr>
          <w:rFonts w:hint="eastAsia"/>
          <w:noProof/>
        </w:rPr>
        <w:t>参考资料</w:t>
      </w:r>
      <w:r>
        <w:rPr>
          <w:noProof/>
        </w:rPr>
        <w:tab/>
      </w:r>
      <w:r>
        <w:rPr>
          <w:noProof/>
        </w:rPr>
        <w:fldChar w:fldCharType="begin"/>
      </w:r>
      <w:r>
        <w:rPr>
          <w:noProof/>
        </w:rPr>
        <w:instrText xml:space="preserve"> PAGEREF _Toc532919947 \h </w:instrText>
      </w:r>
      <w:r>
        <w:rPr>
          <w:noProof/>
        </w:rPr>
      </w:r>
      <w:r>
        <w:rPr>
          <w:noProof/>
        </w:rPr>
        <w:fldChar w:fldCharType="separate"/>
      </w:r>
      <w:r>
        <w:rPr>
          <w:noProof/>
        </w:rPr>
        <w:t>1</w:t>
      </w:r>
      <w:r>
        <w:rPr>
          <w:noProof/>
        </w:rPr>
        <w:fldChar w:fldCharType="end"/>
      </w:r>
    </w:p>
    <w:p w14:paraId="26F0F2C7" w14:textId="77777777" w:rsidR="00D44168" w:rsidRDefault="00D44168" w:rsidP="00D70D20">
      <w:pPr>
        <w:pStyle w:val="10"/>
        <w:tabs>
          <w:tab w:val="left" w:pos="840"/>
          <w:tab w:val="right" w:leader="dot" w:pos="9628"/>
        </w:tabs>
        <w:ind w:firstLine="440"/>
        <w:rPr>
          <w:rFonts w:asciiTheme="minorHAnsi" w:eastAsiaTheme="minorEastAsia" w:hAnsiTheme="minorHAnsi" w:cstheme="minorBidi"/>
          <w:noProof/>
          <w:sz w:val="21"/>
          <w:szCs w:val="22"/>
        </w:rPr>
      </w:pPr>
      <w:r>
        <w:rPr>
          <w:noProof/>
        </w:rPr>
        <w:t>2</w:t>
      </w:r>
      <w:r>
        <w:rPr>
          <w:rFonts w:asciiTheme="minorHAnsi" w:eastAsiaTheme="minorEastAsia" w:hAnsiTheme="minorHAnsi" w:cstheme="minorBidi"/>
          <w:noProof/>
          <w:sz w:val="21"/>
          <w:szCs w:val="22"/>
        </w:rPr>
        <w:tab/>
      </w:r>
      <w:r>
        <w:rPr>
          <w:rFonts w:hint="eastAsia"/>
          <w:noProof/>
        </w:rPr>
        <w:t>总体设计</w:t>
      </w:r>
      <w:r>
        <w:rPr>
          <w:noProof/>
        </w:rPr>
        <w:tab/>
      </w:r>
      <w:r>
        <w:rPr>
          <w:noProof/>
        </w:rPr>
        <w:fldChar w:fldCharType="begin"/>
      </w:r>
      <w:r>
        <w:rPr>
          <w:noProof/>
        </w:rPr>
        <w:instrText xml:space="preserve"> PAGEREF _Toc532919948 \h </w:instrText>
      </w:r>
      <w:r>
        <w:rPr>
          <w:noProof/>
        </w:rPr>
      </w:r>
      <w:r>
        <w:rPr>
          <w:noProof/>
        </w:rPr>
        <w:fldChar w:fldCharType="separate"/>
      </w:r>
      <w:r>
        <w:rPr>
          <w:noProof/>
        </w:rPr>
        <w:t>1</w:t>
      </w:r>
      <w:r>
        <w:rPr>
          <w:noProof/>
        </w:rPr>
        <w:fldChar w:fldCharType="end"/>
      </w:r>
    </w:p>
    <w:p w14:paraId="049E87C0"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2.1</w:t>
      </w:r>
      <w:r>
        <w:rPr>
          <w:rFonts w:hint="eastAsia"/>
          <w:noProof/>
        </w:rPr>
        <w:t xml:space="preserve"> </w:t>
      </w:r>
      <w:r>
        <w:rPr>
          <w:rFonts w:hint="eastAsia"/>
          <w:noProof/>
        </w:rPr>
        <w:t>需求规定</w:t>
      </w:r>
      <w:r>
        <w:rPr>
          <w:noProof/>
        </w:rPr>
        <w:tab/>
      </w:r>
      <w:r>
        <w:rPr>
          <w:noProof/>
        </w:rPr>
        <w:fldChar w:fldCharType="begin"/>
      </w:r>
      <w:r>
        <w:rPr>
          <w:noProof/>
        </w:rPr>
        <w:instrText xml:space="preserve"> PAGEREF _Toc532919949 \h </w:instrText>
      </w:r>
      <w:r>
        <w:rPr>
          <w:noProof/>
        </w:rPr>
      </w:r>
      <w:r>
        <w:rPr>
          <w:noProof/>
        </w:rPr>
        <w:fldChar w:fldCharType="separate"/>
      </w:r>
      <w:r>
        <w:rPr>
          <w:noProof/>
        </w:rPr>
        <w:t>1</w:t>
      </w:r>
      <w:r>
        <w:rPr>
          <w:noProof/>
        </w:rPr>
        <w:fldChar w:fldCharType="end"/>
      </w:r>
    </w:p>
    <w:p w14:paraId="50CA80DA"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2.2</w:t>
      </w:r>
      <w:r>
        <w:rPr>
          <w:rFonts w:hint="eastAsia"/>
          <w:noProof/>
        </w:rPr>
        <w:t xml:space="preserve"> </w:t>
      </w:r>
      <w:r>
        <w:rPr>
          <w:rFonts w:hint="eastAsia"/>
          <w:noProof/>
        </w:rPr>
        <w:t>运行环境</w:t>
      </w:r>
      <w:r>
        <w:rPr>
          <w:noProof/>
        </w:rPr>
        <w:tab/>
      </w:r>
      <w:r>
        <w:rPr>
          <w:noProof/>
        </w:rPr>
        <w:fldChar w:fldCharType="begin"/>
      </w:r>
      <w:r>
        <w:rPr>
          <w:noProof/>
        </w:rPr>
        <w:instrText xml:space="preserve"> PAGEREF _Toc532919950 \h </w:instrText>
      </w:r>
      <w:r>
        <w:rPr>
          <w:noProof/>
        </w:rPr>
      </w:r>
      <w:r>
        <w:rPr>
          <w:noProof/>
        </w:rPr>
        <w:fldChar w:fldCharType="separate"/>
      </w:r>
      <w:r>
        <w:rPr>
          <w:noProof/>
        </w:rPr>
        <w:t>2</w:t>
      </w:r>
      <w:r>
        <w:rPr>
          <w:noProof/>
        </w:rPr>
        <w:fldChar w:fldCharType="end"/>
      </w:r>
    </w:p>
    <w:p w14:paraId="03BE1C91"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2.3</w:t>
      </w:r>
      <w:r>
        <w:rPr>
          <w:rFonts w:hint="eastAsia"/>
          <w:noProof/>
        </w:rPr>
        <w:t xml:space="preserve"> </w:t>
      </w:r>
      <w:r>
        <w:rPr>
          <w:rFonts w:hint="eastAsia"/>
          <w:noProof/>
        </w:rPr>
        <w:t>系统架构设计</w:t>
      </w:r>
      <w:r>
        <w:rPr>
          <w:noProof/>
        </w:rPr>
        <w:tab/>
      </w:r>
      <w:r>
        <w:rPr>
          <w:noProof/>
        </w:rPr>
        <w:fldChar w:fldCharType="begin"/>
      </w:r>
      <w:r>
        <w:rPr>
          <w:noProof/>
        </w:rPr>
        <w:instrText xml:space="preserve"> PAGEREF _Toc532919951 \h </w:instrText>
      </w:r>
      <w:r>
        <w:rPr>
          <w:noProof/>
        </w:rPr>
      </w:r>
      <w:r>
        <w:rPr>
          <w:noProof/>
        </w:rPr>
        <w:fldChar w:fldCharType="separate"/>
      </w:r>
      <w:r>
        <w:rPr>
          <w:noProof/>
        </w:rPr>
        <w:t>2</w:t>
      </w:r>
      <w:r>
        <w:rPr>
          <w:noProof/>
        </w:rPr>
        <w:fldChar w:fldCharType="end"/>
      </w:r>
    </w:p>
    <w:p w14:paraId="2F5A9356" w14:textId="77777777" w:rsidR="00D44168" w:rsidRDefault="00D44168" w:rsidP="00D70D20">
      <w:pPr>
        <w:pStyle w:val="10"/>
        <w:tabs>
          <w:tab w:val="left" w:pos="840"/>
          <w:tab w:val="right" w:leader="dot" w:pos="9628"/>
        </w:tabs>
        <w:ind w:firstLine="440"/>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Pr>
          <w:rFonts w:hint="eastAsia"/>
          <w:noProof/>
        </w:rPr>
        <w:t>接口设计</w:t>
      </w:r>
      <w:r>
        <w:rPr>
          <w:noProof/>
        </w:rPr>
        <w:tab/>
      </w:r>
      <w:r>
        <w:rPr>
          <w:noProof/>
        </w:rPr>
        <w:fldChar w:fldCharType="begin"/>
      </w:r>
      <w:r>
        <w:rPr>
          <w:noProof/>
        </w:rPr>
        <w:instrText xml:space="preserve"> PAGEREF _Toc532919952 \h </w:instrText>
      </w:r>
      <w:r>
        <w:rPr>
          <w:noProof/>
        </w:rPr>
      </w:r>
      <w:r>
        <w:rPr>
          <w:noProof/>
        </w:rPr>
        <w:fldChar w:fldCharType="separate"/>
      </w:r>
      <w:r>
        <w:rPr>
          <w:noProof/>
        </w:rPr>
        <w:t>3</w:t>
      </w:r>
      <w:r>
        <w:rPr>
          <w:noProof/>
        </w:rPr>
        <w:fldChar w:fldCharType="end"/>
      </w:r>
    </w:p>
    <w:p w14:paraId="40D3079C"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3.1</w:t>
      </w:r>
      <w:r>
        <w:rPr>
          <w:rFonts w:hint="eastAsia"/>
          <w:noProof/>
        </w:rPr>
        <w:t xml:space="preserve"> </w:t>
      </w:r>
      <w:r>
        <w:rPr>
          <w:rFonts w:hint="eastAsia"/>
          <w:noProof/>
        </w:rPr>
        <w:t>用户接口</w:t>
      </w:r>
      <w:r>
        <w:rPr>
          <w:noProof/>
        </w:rPr>
        <w:tab/>
      </w:r>
      <w:r>
        <w:rPr>
          <w:noProof/>
        </w:rPr>
        <w:fldChar w:fldCharType="begin"/>
      </w:r>
      <w:r>
        <w:rPr>
          <w:noProof/>
        </w:rPr>
        <w:instrText xml:space="preserve"> PAGEREF _Toc532919953 \h </w:instrText>
      </w:r>
      <w:r>
        <w:rPr>
          <w:noProof/>
        </w:rPr>
      </w:r>
      <w:r>
        <w:rPr>
          <w:noProof/>
        </w:rPr>
        <w:fldChar w:fldCharType="separate"/>
      </w:r>
      <w:r>
        <w:rPr>
          <w:noProof/>
        </w:rPr>
        <w:t>3</w:t>
      </w:r>
      <w:r>
        <w:rPr>
          <w:noProof/>
        </w:rPr>
        <w:fldChar w:fldCharType="end"/>
      </w:r>
    </w:p>
    <w:p w14:paraId="7AD7BC71"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3.2</w:t>
      </w:r>
      <w:r>
        <w:rPr>
          <w:rFonts w:hint="eastAsia"/>
          <w:noProof/>
        </w:rPr>
        <w:t xml:space="preserve"> </w:t>
      </w:r>
      <w:r>
        <w:rPr>
          <w:rFonts w:hint="eastAsia"/>
          <w:noProof/>
        </w:rPr>
        <w:t>外部接口</w:t>
      </w:r>
      <w:r>
        <w:rPr>
          <w:noProof/>
        </w:rPr>
        <w:tab/>
      </w:r>
      <w:r>
        <w:rPr>
          <w:noProof/>
        </w:rPr>
        <w:fldChar w:fldCharType="begin"/>
      </w:r>
      <w:r>
        <w:rPr>
          <w:noProof/>
        </w:rPr>
        <w:instrText xml:space="preserve"> PAGEREF _Toc532919954 \h </w:instrText>
      </w:r>
      <w:r>
        <w:rPr>
          <w:noProof/>
        </w:rPr>
      </w:r>
      <w:r>
        <w:rPr>
          <w:noProof/>
        </w:rPr>
        <w:fldChar w:fldCharType="separate"/>
      </w:r>
      <w:r>
        <w:rPr>
          <w:noProof/>
        </w:rPr>
        <w:t>24</w:t>
      </w:r>
      <w:r>
        <w:rPr>
          <w:noProof/>
        </w:rPr>
        <w:fldChar w:fldCharType="end"/>
      </w:r>
    </w:p>
    <w:p w14:paraId="416533E9" w14:textId="77777777" w:rsidR="00D44168" w:rsidRDefault="00D44168" w:rsidP="00D70D20">
      <w:pPr>
        <w:pStyle w:val="10"/>
        <w:tabs>
          <w:tab w:val="left" w:pos="840"/>
          <w:tab w:val="right" w:leader="dot" w:pos="9628"/>
        </w:tabs>
        <w:ind w:firstLine="440"/>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rFonts w:hint="eastAsia"/>
          <w:noProof/>
        </w:rPr>
        <w:t>系统数据结构设计</w:t>
      </w:r>
      <w:r>
        <w:rPr>
          <w:noProof/>
        </w:rPr>
        <w:tab/>
      </w:r>
      <w:r>
        <w:rPr>
          <w:noProof/>
        </w:rPr>
        <w:fldChar w:fldCharType="begin"/>
      </w:r>
      <w:r>
        <w:rPr>
          <w:noProof/>
        </w:rPr>
        <w:instrText xml:space="preserve"> PAGEREF _Toc532919955 \h </w:instrText>
      </w:r>
      <w:r>
        <w:rPr>
          <w:noProof/>
        </w:rPr>
      </w:r>
      <w:r>
        <w:rPr>
          <w:noProof/>
        </w:rPr>
        <w:fldChar w:fldCharType="separate"/>
      </w:r>
      <w:r>
        <w:rPr>
          <w:noProof/>
        </w:rPr>
        <w:t>33</w:t>
      </w:r>
      <w:r>
        <w:rPr>
          <w:noProof/>
        </w:rPr>
        <w:fldChar w:fldCharType="end"/>
      </w:r>
    </w:p>
    <w:p w14:paraId="62854B08"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4.1</w:t>
      </w:r>
      <w:r>
        <w:rPr>
          <w:rFonts w:hint="eastAsia"/>
          <w:noProof/>
        </w:rPr>
        <w:t xml:space="preserve"> </w:t>
      </w:r>
      <w:r>
        <w:rPr>
          <w:rFonts w:hint="eastAsia"/>
          <w:noProof/>
        </w:rPr>
        <w:t>逻辑结构设计</w:t>
      </w:r>
      <w:r>
        <w:rPr>
          <w:noProof/>
        </w:rPr>
        <w:tab/>
      </w:r>
      <w:r>
        <w:rPr>
          <w:noProof/>
        </w:rPr>
        <w:fldChar w:fldCharType="begin"/>
      </w:r>
      <w:r>
        <w:rPr>
          <w:noProof/>
        </w:rPr>
        <w:instrText xml:space="preserve"> PAGEREF _Toc532919956 \h </w:instrText>
      </w:r>
      <w:r>
        <w:rPr>
          <w:noProof/>
        </w:rPr>
      </w:r>
      <w:r>
        <w:rPr>
          <w:noProof/>
        </w:rPr>
        <w:fldChar w:fldCharType="separate"/>
      </w:r>
      <w:r>
        <w:rPr>
          <w:noProof/>
        </w:rPr>
        <w:t>33</w:t>
      </w:r>
      <w:r>
        <w:rPr>
          <w:noProof/>
        </w:rPr>
        <w:fldChar w:fldCharType="end"/>
      </w:r>
    </w:p>
    <w:p w14:paraId="2E9C667F"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4.2</w:t>
      </w:r>
      <w:r>
        <w:rPr>
          <w:rFonts w:hint="eastAsia"/>
          <w:noProof/>
        </w:rPr>
        <w:t xml:space="preserve"> </w:t>
      </w:r>
      <w:r>
        <w:rPr>
          <w:rFonts w:hint="eastAsia"/>
          <w:noProof/>
        </w:rPr>
        <w:t>数据库设计</w:t>
      </w:r>
      <w:r>
        <w:rPr>
          <w:noProof/>
        </w:rPr>
        <w:tab/>
      </w:r>
      <w:r>
        <w:rPr>
          <w:noProof/>
        </w:rPr>
        <w:fldChar w:fldCharType="begin"/>
      </w:r>
      <w:r>
        <w:rPr>
          <w:noProof/>
        </w:rPr>
        <w:instrText xml:space="preserve"> PAGEREF _Toc532919957 \h </w:instrText>
      </w:r>
      <w:r>
        <w:rPr>
          <w:noProof/>
        </w:rPr>
      </w:r>
      <w:r>
        <w:rPr>
          <w:noProof/>
        </w:rPr>
        <w:fldChar w:fldCharType="separate"/>
      </w:r>
      <w:r>
        <w:rPr>
          <w:noProof/>
        </w:rPr>
        <w:t>55</w:t>
      </w:r>
      <w:r>
        <w:rPr>
          <w:noProof/>
        </w:rPr>
        <w:fldChar w:fldCharType="end"/>
      </w:r>
    </w:p>
    <w:p w14:paraId="4114E1E4" w14:textId="77777777" w:rsidR="00D44168" w:rsidRDefault="00D44168" w:rsidP="00D70D20">
      <w:pPr>
        <w:pStyle w:val="10"/>
        <w:tabs>
          <w:tab w:val="left" w:pos="840"/>
          <w:tab w:val="right" w:leader="dot" w:pos="9628"/>
        </w:tabs>
        <w:ind w:firstLine="440"/>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rFonts w:hint="eastAsia"/>
          <w:noProof/>
        </w:rPr>
        <w:t>安全性设计</w:t>
      </w:r>
      <w:r>
        <w:rPr>
          <w:noProof/>
        </w:rPr>
        <w:tab/>
      </w:r>
      <w:r>
        <w:rPr>
          <w:noProof/>
        </w:rPr>
        <w:fldChar w:fldCharType="begin"/>
      </w:r>
      <w:r>
        <w:rPr>
          <w:noProof/>
        </w:rPr>
        <w:instrText xml:space="preserve"> PAGEREF _Toc532919958 \h </w:instrText>
      </w:r>
      <w:r>
        <w:rPr>
          <w:noProof/>
        </w:rPr>
      </w:r>
      <w:r>
        <w:rPr>
          <w:noProof/>
        </w:rPr>
        <w:fldChar w:fldCharType="separate"/>
      </w:r>
      <w:r>
        <w:rPr>
          <w:noProof/>
        </w:rPr>
        <w:t>58</w:t>
      </w:r>
      <w:r>
        <w:rPr>
          <w:noProof/>
        </w:rPr>
        <w:fldChar w:fldCharType="end"/>
      </w:r>
    </w:p>
    <w:p w14:paraId="592AB3CE"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5.1</w:t>
      </w:r>
      <w:r>
        <w:rPr>
          <w:rFonts w:hint="eastAsia"/>
          <w:noProof/>
        </w:rPr>
        <w:t xml:space="preserve"> </w:t>
      </w:r>
      <w:r>
        <w:rPr>
          <w:rFonts w:hint="eastAsia"/>
          <w:noProof/>
        </w:rPr>
        <w:t>物理和环境安全</w:t>
      </w:r>
      <w:r>
        <w:rPr>
          <w:noProof/>
        </w:rPr>
        <w:tab/>
      </w:r>
      <w:r>
        <w:rPr>
          <w:noProof/>
        </w:rPr>
        <w:fldChar w:fldCharType="begin"/>
      </w:r>
      <w:r>
        <w:rPr>
          <w:noProof/>
        </w:rPr>
        <w:instrText xml:space="preserve"> PAGEREF _Toc532919959 \h </w:instrText>
      </w:r>
      <w:r>
        <w:rPr>
          <w:noProof/>
        </w:rPr>
      </w:r>
      <w:r>
        <w:rPr>
          <w:noProof/>
        </w:rPr>
        <w:fldChar w:fldCharType="separate"/>
      </w:r>
      <w:r>
        <w:rPr>
          <w:noProof/>
        </w:rPr>
        <w:t>58</w:t>
      </w:r>
      <w:r>
        <w:rPr>
          <w:noProof/>
        </w:rPr>
        <w:fldChar w:fldCharType="end"/>
      </w:r>
    </w:p>
    <w:p w14:paraId="5640C6B8"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5.2</w:t>
      </w:r>
      <w:r>
        <w:rPr>
          <w:rFonts w:hint="eastAsia"/>
          <w:noProof/>
        </w:rPr>
        <w:t xml:space="preserve"> </w:t>
      </w:r>
      <w:r>
        <w:rPr>
          <w:rFonts w:hint="eastAsia"/>
          <w:noProof/>
        </w:rPr>
        <w:t>网络和通信安全</w:t>
      </w:r>
      <w:r>
        <w:rPr>
          <w:noProof/>
        </w:rPr>
        <w:tab/>
      </w:r>
      <w:r>
        <w:rPr>
          <w:noProof/>
        </w:rPr>
        <w:fldChar w:fldCharType="begin"/>
      </w:r>
      <w:r>
        <w:rPr>
          <w:noProof/>
        </w:rPr>
        <w:instrText xml:space="preserve"> PAGEREF _Toc532919960 \h </w:instrText>
      </w:r>
      <w:r>
        <w:rPr>
          <w:noProof/>
        </w:rPr>
      </w:r>
      <w:r>
        <w:rPr>
          <w:noProof/>
        </w:rPr>
        <w:fldChar w:fldCharType="separate"/>
      </w:r>
      <w:r>
        <w:rPr>
          <w:noProof/>
        </w:rPr>
        <w:t>58</w:t>
      </w:r>
      <w:r>
        <w:rPr>
          <w:noProof/>
        </w:rPr>
        <w:fldChar w:fldCharType="end"/>
      </w:r>
    </w:p>
    <w:p w14:paraId="0E14555E"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5.3</w:t>
      </w:r>
      <w:r>
        <w:rPr>
          <w:rFonts w:hint="eastAsia"/>
          <w:noProof/>
        </w:rPr>
        <w:t xml:space="preserve"> </w:t>
      </w:r>
      <w:r>
        <w:rPr>
          <w:rFonts w:hint="eastAsia"/>
          <w:noProof/>
        </w:rPr>
        <w:t>设备和计算安全</w:t>
      </w:r>
      <w:r>
        <w:rPr>
          <w:noProof/>
        </w:rPr>
        <w:tab/>
      </w:r>
      <w:r>
        <w:rPr>
          <w:noProof/>
        </w:rPr>
        <w:fldChar w:fldCharType="begin"/>
      </w:r>
      <w:r>
        <w:rPr>
          <w:noProof/>
        </w:rPr>
        <w:instrText xml:space="preserve"> PAGEREF _Toc532919961 \h </w:instrText>
      </w:r>
      <w:r>
        <w:rPr>
          <w:noProof/>
        </w:rPr>
      </w:r>
      <w:r>
        <w:rPr>
          <w:noProof/>
        </w:rPr>
        <w:fldChar w:fldCharType="separate"/>
      </w:r>
      <w:r>
        <w:rPr>
          <w:noProof/>
        </w:rPr>
        <w:t>59</w:t>
      </w:r>
      <w:r>
        <w:rPr>
          <w:noProof/>
        </w:rPr>
        <w:fldChar w:fldCharType="end"/>
      </w:r>
    </w:p>
    <w:p w14:paraId="3D1BA66E"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5.4</w:t>
      </w:r>
      <w:r>
        <w:rPr>
          <w:rFonts w:hint="eastAsia"/>
          <w:noProof/>
        </w:rPr>
        <w:t xml:space="preserve"> </w:t>
      </w:r>
      <w:r>
        <w:rPr>
          <w:rFonts w:hint="eastAsia"/>
          <w:noProof/>
        </w:rPr>
        <w:t>应用和数据安全</w:t>
      </w:r>
      <w:r>
        <w:rPr>
          <w:noProof/>
        </w:rPr>
        <w:tab/>
      </w:r>
      <w:r>
        <w:rPr>
          <w:noProof/>
        </w:rPr>
        <w:fldChar w:fldCharType="begin"/>
      </w:r>
      <w:r>
        <w:rPr>
          <w:noProof/>
        </w:rPr>
        <w:instrText xml:space="preserve"> PAGEREF _Toc532919962 \h </w:instrText>
      </w:r>
      <w:r>
        <w:rPr>
          <w:noProof/>
        </w:rPr>
      </w:r>
      <w:r>
        <w:rPr>
          <w:noProof/>
        </w:rPr>
        <w:fldChar w:fldCharType="separate"/>
      </w:r>
      <w:r>
        <w:rPr>
          <w:noProof/>
        </w:rPr>
        <w:t>59</w:t>
      </w:r>
      <w:r>
        <w:rPr>
          <w:noProof/>
        </w:rPr>
        <w:fldChar w:fldCharType="end"/>
      </w:r>
    </w:p>
    <w:p w14:paraId="68CC9509" w14:textId="77777777" w:rsidR="00D44168" w:rsidRDefault="00D44168" w:rsidP="00D44168">
      <w:pPr>
        <w:pStyle w:val="20"/>
        <w:tabs>
          <w:tab w:val="right" w:leader="dot" w:pos="9628"/>
        </w:tabs>
        <w:ind w:left="440" w:firstLine="440"/>
        <w:rPr>
          <w:rFonts w:asciiTheme="minorHAnsi" w:eastAsiaTheme="minorEastAsia" w:hAnsiTheme="minorHAnsi" w:cstheme="minorBidi"/>
          <w:noProof/>
          <w:sz w:val="21"/>
          <w:szCs w:val="22"/>
        </w:rPr>
      </w:pPr>
      <w:r w:rsidRPr="00D70D20">
        <w:rPr>
          <w:noProof/>
          <w:snapToGrid w:val="0"/>
          <w:color w:val="000000"/>
          <w:w w:val="0"/>
          <w:kern w:val="0"/>
          <w:u w:color="000000"/>
          <w:lang w:val="zh-CN" w:bidi="zh-CN"/>
        </w:rPr>
        <w:t>5.5</w:t>
      </w:r>
      <w:r>
        <w:rPr>
          <w:rFonts w:hint="eastAsia"/>
          <w:noProof/>
        </w:rPr>
        <w:t xml:space="preserve"> </w:t>
      </w:r>
      <w:r>
        <w:rPr>
          <w:rFonts w:hint="eastAsia"/>
          <w:noProof/>
        </w:rPr>
        <w:t>密钥管理</w:t>
      </w:r>
      <w:r>
        <w:rPr>
          <w:noProof/>
        </w:rPr>
        <w:tab/>
      </w:r>
      <w:r>
        <w:rPr>
          <w:noProof/>
        </w:rPr>
        <w:fldChar w:fldCharType="begin"/>
      </w:r>
      <w:r>
        <w:rPr>
          <w:noProof/>
        </w:rPr>
        <w:instrText xml:space="preserve"> PAGEREF _Toc532919963 \h </w:instrText>
      </w:r>
      <w:r>
        <w:rPr>
          <w:noProof/>
        </w:rPr>
      </w:r>
      <w:r>
        <w:rPr>
          <w:noProof/>
        </w:rPr>
        <w:fldChar w:fldCharType="separate"/>
      </w:r>
      <w:r>
        <w:rPr>
          <w:noProof/>
        </w:rPr>
        <w:t>59</w:t>
      </w:r>
      <w:r>
        <w:rPr>
          <w:noProof/>
        </w:rPr>
        <w:fldChar w:fldCharType="end"/>
      </w:r>
    </w:p>
    <w:p w14:paraId="54679817" w14:textId="5EC9688C" w:rsidR="00767033" w:rsidRDefault="007D300A" w:rsidP="00B054CB">
      <w:pPr>
        <w:pStyle w:val="20"/>
        <w:ind w:left="440" w:firstLine="442"/>
        <w:rPr>
          <w:color w:val="262626" w:themeColor="text1" w:themeTint="D9"/>
        </w:rPr>
      </w:pPr>
      <w:r>
        <w:rPr>
          <w:rFonts w:ascii="宋体" w:hAnsi="宋体"/>
          <w:b/>
          <w:color w:val="262626" w:themeColor="text1" w:themeTint="D9"/>
        </w:rPr>
        <w:fldChar w:fldCharType="end"/>
      </w:r>
    </w:p>
    <w:p w14:paraId="254299DA" w14:textId="77777777" w:rsidR="00767033" w:rsidRDefault="00767033">
      <w:pPr>
        <w:ind w:firstLineChars="0" w:firstLine="0"/>
      </w:pPr>
    </w:p>
    <w:p w14:paraId="0714FE77" w14:textId="77777777" w:rsidR="00767033" w:rsidRDefault="00767033">
      <w:pPr>
        <w:ind w:firstLineChars="0" w:firstLine="0"/>
      </w:pPr>
    </w:p>
    <w:p w14:paraId="4B72CC88" w14:textId="77777777" w:rsidR="00767033" w:rsidRDefault="00767033">
      <w:pPr>
        <w:ind w:firstLineChars="0" w:firstLine="0"/>
      </w:pPr>
    </w:p>
    <w:p w14:paraId="0E1D6B2E" w14:textId="77777777" w:rsidR="00767033" w:rsidRDefault="00767033">
      <w:pPr>
        <w:ind w:firstLineChars="0" w:firstLine="0"/>
        <w:sectPr w:rsidR="00767033">
          <w:headerReference w:type="even" r:id="rId17"/>
          <w:headerReference w:type="default" r:id="rId18"/>
          <w:footerReference w:type="default" r:id="rId19"/>
          <w:headerReference w:type="first" r:id="rId20"/>
          <w:footerReference w:type="first" r:id="rId21"/>
          <w:pgSz w:w="11906" w:h="16838"/>
          <w:pgMar w:top="1134" w:right="1134" w:bottom="1134" w:left="1134" w:header="283" w:footer="567" w:gutter="0"/>
          <w:pgNumType w:fmt="upperRoman" w:start="1"/>
          <w:cols w:space="425"/>
          <w:docGrid w:type="linesAndChars" w:linePitch="326"/>
        </w:sectPr>
      </w:pPr>
    </w:p>
    <w:p w14:paraId="19A57B29" w14:textId="7BD7AF88" w:rsidR="00767033" w:rsidRDefault="00642130">
      <w:pPr>
        <w:pStyle w:val="af5"/>
      </w:pPr>
      <w:bookmarkStart w:id="15" w:name="_Toc528603299"/>
      <w:bookmarkStart w:id="16" w:name="_Toc532919943"/>
      <w:r>
        <w:rPr>
          <w:rFonts w:hint="eastAsia"/>
        </w:rPr>
        <w:lastRenderedPageBreak/>
        <w:t>引言</w:t>
      </w:r>
      <w:bookmarkEnd w:id="15"/>
      <w:bookmarkEnd w:id="16"/>
    </w:p>
    <w:p w14:paraId="7C729740" w14:textId="295614D3" w:rsidR="00767033" w:rsidRDefault="002E6AF6">
      <w:pPr>
        <w:pStyle w:val="af6"/>
      </w:pPr>
      <w:bookmarkStart w:id="17" w:name="_Toc528603300"/>
      <w:bookmarkStart w:id="18" w:name="_Toc532919944"/>
      <w:r>
        <w:rPr>
          <w:rFonts w:hint="eastAsia"/>
        </w:rPr>
        <w:t>背景</w:t>
      </w:r>
      <w:bookmarkEnd w:id="11"/>
      <w:bookmarkEnd w:id="12"/>
      <w:bookmarkEnd w:id="13"/>
      <w:bookmarkEnd w:id="17"/>
      <w:r>
        <w:rPr>
          <w:rFonts w:hint="eastAsia"/>
        </w:rPr>
        <w:t>和</w:t>
      </w:r>
      <w:r w:rsidR="00642130">
        <w:rPr>
          <w:rFonts w:hint="eastAsia"/>
        </w:rPr>
        <w:t>目的</w:t>
      </w:r>
      <w:bookmarkEnd w:id="18"/>
    </w:p>
    <w:p w14:paraId="46E2AA6F" w14:textId="797E3627" w:rsidR="00767033" w:rsidRDefault="005D5983" w:rsidP="002E6AF6">
      <w:pPr>
        <w:ind w:firstLine="440"/>
      </w:pPr>
      <w:r>
        <w:rPr>
          <w:rFonts w:hint="eastAsia"/>
        </w:rPr>
        <w:t>本文档介绍了</w:t>
      </w:r>
      <w:r w:rsidR="00246132">
        <w:rPr>
          <w:rFonts w:hint="eastAsia"/>
        </w:rPr>
        <w:t>云</w:t>
      </w:r>
      <w:proofErr w:type="gramStart"/>
      <w:r w:rsidR="00246132">
        <w:rPr>
          <w:rFonts w:hint="eastAsia"/>
        </w:rPr>
        <w:t>京</w:t>
      </w:r>
      <w:r w:rsidR="002E6AF6">
        <w:rPr>
          <w:rFonts w:hint="eastAsia"/>
        </w:rPr>
        <w:t>电子</w:t>
      </w:r>
      <w:proofErr w:type="gramEnd"/>
      <w:r w:rsidR="002E6AF6">
        <w:rPr>
          <w:rFonts w:hint="eastAsia"/>
        </w:rPr>
        <w:t>印章系统</w:t>
      </w:r>
      <w:r w:rsidR="00BA014F">
        <w:rPr>
          <w:rFonts w:hint="eastAsia"/>
        </w:rPr>
        <w:t>的</w:t>
      </w:r>
      <w:r>
        <w:rPr>
          <w:rFonts w:hint="eastAsia"/>
        </w:rPr>
        <w:t>设计方案。</w:t>
      </w:r>
    </w:p>
    <w:p w14:paraId="27A2CAC6" w14:textId="79F06B47" w:rsidR="00767033" w:rsidRDefault="002E6AF6" w:rsidP="00663D2A">
      <w:pPr>
        <w:ind w:firstLine="440"/>
      </w:pPr>
      <w:r>
        <w:rPr>
          <w:rFonts w:hint="eastAsia"/>
        </w:rPr>
        <w:t>本文档编制的目的是：</w:t>
      </w:r>
      <w:r w:rsidR="00663D2A">
        <w:rPr>
          <w:rFonts w:hint="eastAsia"/>
        </w:rPr>
        <w:t>根据</w:t>
      </w:r>
      <w:proofErr w:type="gramStart"/>
      <w:r w:rsidR="00246132">
        <w:rPr>
          <w:rFonts w:hint="eastAsia"/>
        </w:rPr>
        <w:t>国密</w:t>
      </w:r>
      <w:r w:rsidR="00663D2A">
        <w:rPr>
          <w:rFonts w:hint="eastAsia"/>
        </w:rPr>
        <w:t>安全</w:t>
      </w:r>
      <w:proofErr w:type="gramEnd"/>
      <w:r w:rsidR="00663D2A">
        <w:rPr>
          <w:rFonts w:hint="eastAsia"/>
        </w:rPr>
        <w:t>电子印章系统的</w:t>
      </w:r>
      <w:r w:rsidR="00246132">
        <w:rPr>
          <w:rFonts w:hint="eastAsia"/>
        </w:rPr>
        <w:t>规范</w:t>
      </w:r>
      <w:r w:rsidR="00663D2A">
        <w:rPr>
          <w:rFonts w:hint="eastAsia"/>
        </w:rPr>
        <w:t>，</w:t>
      </w:r>
      <w:proofErr w:type="gramStart"/>
      <w:r w:rsidR="00663D2A">
        <w:rPr>
          <w:rFonts w:hint="eastAsia"/>
        </w:rPr>
        <w:t>明确</w:t>
      </w:r>
      <w:r w:rsidR="00246132">
        <w:rPr>
          <w:rFonts w:hint="eastAsia"/>
        </w:rPr>
        <w:t>云京</w:t>
      </w:r>
      <w:r w:rsidR="00663D2A">
        <w:rPr>
          <w:rFonts w:hint="eastAsia"/>
        </w:rPr>
        <w:t>电子</w:t>
      </w:r>
      <w:proofErr w:type="gramEnd"/>
      <w:r w:rsidR="00663D2A">
        <w:rPr>
          <w:rFonts w:hint="eastAsia"/>
        </w:rPr>
        <w:t>印章系统的设计思路，并指导</w:t>
      </w:r>
      <w:r w:rsidR="00246132">
        <w:rPr>
          <w:rFonts w:hint="eastAsia"/>
        </w:rPr>
        <w:t>云</w:t>
      </w:r>
      <w:proofErr w:type="gramStart"/>
      <w:r w:rsidR="00246132">
        <w:rPr>
          <w:rFonts w:hint="eastAsia"/>
        </w:rPr>
        <w:t>京</w:t>
      </w:r>
      <w:r w:rsidR="00663D2A">
        <w:rPr>
          <w:rFonts w:hint="eastAsia"/>
        </w:rPr>
        <w:t>电子</w:t>
      </w:r>
      <w:proofErr w:type="gramEnd"/>
      <w:r w:rsidR="00663D2A">
        <w:rPr>
          <w:rFonts w:hint="eastAsia"/>
        </w:rPr>
        <w:t>印章系统的实现及测试</w:t>
      </w:r>
      <w:r w:rsidR="00BD5112">
        <w:rPr>
          <w:rFonts w:hint="eastAsia"/>
        </w:rPr>
        <w:t>，最终</w:t>
      </w:r>
      <w:proofErr w:type="gramStart"/>
      <w:r w:rsidR="00BD5112">
        <w:rPr>
          <w:rFonts w:hint="eastAsia"/>
        </w:rPr>
        <w:t>通过国密资质</w:t>
      </w:r>
      <w:proofErr w:type="gramEnd"/>
      <w:r w:rsidR="00BA014F">
        <w:rPr>
          <w:rFonts w:hint="eastAsia"/>
        </w:rPr>
        <w:t>审核</w:t>
      </w:r>
      <w:r w:rsidR="00663D2A">
        <w:rPr>
          <w:rFonts w:hint="eastAsia"/>
        </w:rPr>
        <w:t>。</w:t>
      </w:r>
    </w:p>
    <w:p w14:paraId="491E5693" w14:textId="77777777" w:rsidR="00663D2A" w:rsidRDefault="00663D2A" w:rsidP="00663D2A">
      <w:pPr>
        <w:ind w:firstLine="440"/>
      </w:pPr>
    </w:p>
    <w:p w14:paraId="2B49D0C4" w14:textId="5624C771" w:rsidR="00767033" w:rsidRDefault="007D300A">
      <w:pPr>
        <w:pStyle w:val="af6"/>
      </w:pPr>
      <w:bookmarkStart w:id="19" w:name="_Toc7321734"/>
      <w:bookmarkStart w:id="20" w:name="_Toc528603301"/>
      <w:bookmarkStart w:id="21" w:name="_Toc1584833151"/>
      <w:bookmarkStart w:id="22" w:name="_Toc528075914"/>
      <w:r>
        <w:rPr>
          <w:rFonts w:hint="eastAsia"/>
        </w:rPr>
        <w:t xml:space="preserve"> </w:t>
      </w:r>
      <w:bookmarkStart w:id="23" w:name="_Toc532919945"/>
      <w:bookmarkEnd w:id="19"/>
      <w:bookmarkEnd w:id="20"/>
      <w:bookmarkEnd w:id="21"/>
      <w:bookmarkEnd w:id="22"/>
      <w:r w:rsidR="002E6AF6">
        <w:rPr>
          <w:rFonts w:hint="eastAsia"/>
        </w:rPr>
        <w:t>范围</w:t>
      </w:r>
      <w:bookmarkEnd w:id="23"/>
    </w:p>
    <w:p w14:paraId="69D8AC22" w14:textId="4CD359C7" w:rsidR="00BD5112" w:rsidRPr="00BD5112" w:rsidRDefault="0038769E" w:rsidP="00BD5112">
      <w:pPr>
        <w:ind w:firstLine="440"/>
      </w:pPr>
      <w:r>
        <w:rPr>
          <w:rFonts w:hint="eastAsia"/>
        </w:rPr>
        <w:t>本文档适用于</w:t>
      </w:r>
      <w:r w:rsidR="00246132">
        <w:rPr>
          <w:rFonts w:hint="eastAsia"/>
        </w:rPr>
        <w:t>云</w:t>
      </w:r>
      <w:proofErr w:type="gramStart"/>
      <w:r w:rsidR="00246132">
        <w:rPr>
          <w:rFonts w:hint="eastAsia"/>
        </w:rPr>
        <w:t>京</w:t>
      </w:r>
      <w:r w:rsidR="00B77287">
        <w:rPr>
          <w:rFonts w:hint="eastAsia"/>
        </w:rPr>
        <w:t>电子</w:t>
      </w:r>
      <w:proofErr w:type="gramEnd"/>
      <w:r w:rsidR="00B77287">
        <w:rPr>
          <w:rFonts w:hint="eastAsia"/>
        </w:rPr>
        <w:t>印章系统的开发和测试。</w:t>
      </w:r>
    </w:p>
    <w:p w14:paraId="713FF61B" w14:textId="7061D058" w:rsidR="00767033" w:rsidRDefault="00767033" w:rsidP="00DE5CAC">
      <w:pPr>
        <w:pStyle w:val="a"/>
        <w:numPr>
          <w:ilvl w:val="0"/>
          <w:numId w:val="0"/>
        </w:numPr>
      </w:pPr>
    </w:p>
    <w:p w14:paraId="3DD14B11" w14:textId="27425AA2" w:rsidR="00767033" w:rsidRDefault="002E6AF6">
      <w:pPr>
        <w:pStyle w:val="af6"/>
      </w:pPr>
      <w:bookmarkStart w:id="24" w:name="_Toc532919946"/>
      <w:r>
        <w:rPr>
          <w:rFonts w:hint="eastAsia"/>
        </w:rPr>
        <w:t>术语和缩略语</w:t>
      </w:r>
      <w:bookmarkEnd w:id="24"/>
    </w:p>
    <w:p w14:paraId="7382B47B" w14:textId="55BAC373" w:rsidR="00DE5CAC" w:rsidRDefault="00B77287" w:rsidP="004F15DC">
      <w:pPr>
        <w:pStyle w:val="afc"/>
        <w:numPr>
          <w:ilvl w:val="0"/>
          <w:numId w:val="45"/>
        </w:numPr>
        <w:ind w:firstLineChars="0"/>
      </w:pPr>
      <w:r>
        <w:rPr>
          <w:rFonts w:hint="eastAsia"/>
        </w:rPr>
        <w:t>电子印章系统</w:t>
      </w:r>
      <w:r w:rsidR="005F0803">
        <w:rPr>
          <w:rFonts w:hint="eastAsia"/>
        </w:rPr>
        <w:t>(</w:t>
      </w:r>
      <w:r>
        <w:rPr>
          <w:rFonts w:hint="eastAsia"/>
        </w:rPr>
        <w:t>electronic seal system</w:t>
      </w:r>
      <w:r w:rsidR="005F0803">
        <w:rPr>
          <w:rFonts w:hint="eastAsia"/>
        </w:rPr>
        <w:t>)</w:t>
      </w:r>
      <w:r w:rsidR="005F0803">
        <w:rPr>
          <w:rFonts w:hint="eastAsia"/>
        </w:rPr>
        <w:t>：</w:t>
      </w:r>
      <w:r>
        <w:rPr>
          <w:rFonts w:hint="eastAsia"/>
        </w:rPr>
        <w:t>包含电子印章管理系统和电子签章软件，其中电子印章管理系统包括印章管理员管理、电子印章制作与管理、电子印章验证服务以及安全审计等功能。电子签章软件是使用电子印章对各类电子文件进行电子签章的软件。</w:t>
      </w:r>
    </w:p>
    <w:p w14:paraId="7852BDE7" w14:textId="242C8C2B" w:rsidR="00DE5CAC" w:rsidRDefault="00C57C59" w:rsidP="004F15DC">
      <w:pPr>
        <w:pStyle w:val="afc"/>
        <w:numPr>
          <w:ilvl w:val="0"/>
          <w:numId w:val="45"/>
        </w:numPr>
        <w:ind w:firstLineChars="0"/>
      </w:pPr>
      <w:proofErr w:type="gramStart"/>
      <w:r>
        <w:rPr>
          <w:rFonts w:hint="eastAsia"/>
        </w:rPr>
        <w:t>制章人</w:t>
      </w:r>
      <w:proofErr w:type="gramEnd"/>
      <w:r>
        <w:rPr>
          <w:rFonts w:hint="eastAsia"/>
        </w:rPr>
        <w:t>（</w:t>
      </w:r>
      <w:r>
        <w:rPr>
          <w:rFonts w:hint="eastAsia"/>
        </w:rPr>
        <w:t>electronic stamp maker</w:t>
      </w:r>
      <w:r>
        <w:rPr>
          <w:rFonts w:hint="eastAsia"/>
        </w:rPr>
        <w:t>）：电子印章系统中具有签署和管理电子印章信息权限的管理员。管理员的数字证书可以是单位证书或个人证书，电子印章中的图片和信息必须</w:t>
      </w:r>
      <w:proofErr w:type="gramStart"/>
      <w:r>
        <w:rPr>
          <w:rFonts w:hint="eastAsia"/>
        </w:rPr>
        <w:t>经制章人</w:t>
      </w:r>
      <w:proofErr w:type="gramEnd"/>
      <w:r>
        <w:rPr>
          <w:rFonts w:hint="eastAsia"/>
        </w:rPr>
        <w:t>的数字证书进行数字签名。</w:t>
      </w:r>
    </w:p>
    <w:p w14:paraId="194C446D" w14:textId="36542D3A" w:rsidR="00DE5CAC" w:rsidRDefault="00DA561A" w:rsidP="004F15DC">
      <w:pPr>
        <w:pStyle w:val="afc"/>
        <w:numPr>
          <w:ilvl w:val="0"/>
          <w:numId w:val="45"/>
        </w:numPr>
        <w:ind w:firstLineChars="0"/>
      </w:pPr>
      <w:r>
        <w:rPr>
          <w:rFonts w:hint="eastAsia"/>
        </w:rPr>
        <w:t>签章人</w:t>
      </w:r>
      <w:r>
        <w:rPr>
          <w:rFonts w:hint="eastAsia"/>
        </w:rPr>
        <w:t>(electronic seal signer)</w:t>
      </w:r>
      <w:r>
        <w:rPr>
          <w:rFonts w:hint="eastAsia"/>
        </w:rPr>
        <w:t>：电子印章系统中对电子文件进行签章操作的签章持有用户。</w:t>
      </w:r>
    </w:p>
    <w:p w14:paraId="777BBA01" w14:textId="77777777" w:rsidR="00686668" w:rsidRDefault="00686668" w:rsidP="00DA561A">
      <w:pPr>
        <w:ind w:firstLine="440"/>
      </w:pPr>
    </w:p>
    <w:p w14:paraId="4036CFCB" w14:textId="1B247865" w:rsidR="00642130" w:rsidRDefault="00642130" w:rsidP="00642130">
      <w:pPr>
        <w:pStyle w:val="af6"/>
      </w:pPr>
      <w:bookmarkStart w:id="25" w:name="_Toc532919947"/>
      <w:r>
        <w:rPr>
          <w:rFonts w:hint="eastAsia"/>
        </w:rPr>
        <w:t>参考资料</w:t>
      </w:r>
      <w:bookmarkEnd w:id="25"/>
    </w:p>
    <w:p w14:paraId="5B85FF71" w14:textId="64D72600" w:rsidR="00DE5CAC" w:rsidRDefault="00DE5CAC" w:rsidP="00642130">
      <w:pPr>
        <w:ind w:firstLine="440"/>
      </w:pPr>
      <w:r>
        <w:rPr>
          <w:rFonts w:hint="eastAsia"/>
        </w:rPr>
        <w:t xml:space="preserve">[1] </w:t>
      </w:r>
      <w:r w:rsidRPr="00DE5CAC">
        <w:rPr>
          <w:rFonts w:hint="eastAsia"/>
        </w:rPr>
        <w:t>GMT0031-2014-</w:t>
      </w:r>
      <w:r w:rsidRPr="00DE5CAC">
        <w:rPr>
          <w:rFonts w:hint="eastAsia"/>
        </w:rPr>
        <w:t>安全电子签章密码技术规范</w:t>
      </w:r>
    </w:p>
    <w:p w14:paraId="0573CFDD" w14:textId="2CD7B1F4" w:rsidR="00642130" w:rsidRDefault="00DE5CAC" w:rsidP="00642130">
      <w:pPr>
        <w:ind w:firstLine="440"/>
      </w:pPr>
      <w:r>
        <w:rPr>
          <w:rFonts w:hint="eastAsia"/>
        </w:rPr>
        <w:t xml:space="preserve">[2] </w:t>
      </w:r>
      <w:r w:rsidRPr="00DE5CAC">
        <w:rPr>
          <w:rFonts w:hint="eastAsia"/>
        </w:rPr>
        <w:t>GMT0047-2016-</w:t>
      </w:r>
      <w:r w:rsidRPr="00DE5CAC">
        <w:rPr>
          <w:rFonts w:hint="eastAsia"/>
        </w:rPr>
        <w:t>安全电子签章密码检测规范</w:t>
      </w:r>
    </w:p>
    <w:p w14:paraId="46FA085B" w14:textId="63797699" w:rsidR="00642130" w:rsidRDefault="00BA014F" w:rsidP="00642130">
      <w:pPr>
        <w:ind w:firstLine="440"/>
      </w:pPr>
      <w:r>
        <w:rPr>
          <w:rFonts w:hint="eastAsia"/>
        </w:rPr>
        <w:t xml:space="preserve">[3] </w:t>
      </w:r>
      <w:r w:rsidRPr="00BA014F">
        <w:rPr>
          <w:rFonts w:hint="eastAsia"/>
        </w:rPr>
        <w:t>GMT0009-2012-SM2</w:t>
      </w:r>
      <w:r w:rsidRPr="00BA014F">
        <w:rPr>
          <w:rFonts w:hint="eastAsia"/>
        </w:rPr>
        <w:t>密码算法使用规范</w:t>
      </w:r>
    </w:p>
    <w:p w14:paraId="6491422A" w14:textId="70546D00" w:rsidR="00BA014F" w:rsidRDefault="00FE2A68" w:rsidP="00642130">
      <w:pPr>
        <w:ind w:firstLine="440"/>
      </w:pPr>
      <w:r>
        <w:rPr>
          <w:rFonts w:hint="eastAsia"/>
        </w:rPr>
        <w:t xml:space="preserve">[4] </w:t>
      </w:r>
      <w:r w:rsidRPr="00FE2A68">
        <w:rPr>
          <w:rFonts w:hint="eastAsia"/>
        </w:rPr>
        <w:t>GMT0029-2014-</w:t>
      </w:r>
      <w:r w:rsidRPr="00FE2A68">
        <w:rPr>
          <w:rFonts w:hint="eastAsia"/>
        </w:rPr>
        <w:t>签名验签服务器技术规范</w:t>
      </w:r>
    </w:p>
    <w:p w14:paraId="33A42E9C" w14:textId="62BC27B9" w:rsidR="00BA014F" w:rsidRDefault="00DB76E3" w:rsidP="00642130">
      <w:pPr>
        <w:ind w:firstLine="440"/>
      </w:pPr>
      <w:r>
        <w:rPr>
          <w:rFonts w:hint="eastAsia"/>
        </w:rPr>
        <w:t xml:space="preserve">[5] </w:t>
      </w:r>
      <w:r w:rsidRPr="00DB76E3">
        <w:rPr>
          <w:rFonts w:hint="eastAsia"/>
        </w:rPr>
        <w:t>GMT0014-2012-</w:t>
      </w:r>
      <w:r w:rsidRPr="00DB76E3">
        <w:rPr>
          <w:rFonts w:hint="eastAsia"/>
        </w:rPr>
        <w:t>数字证书认证系统密码协议规范</w:t>
      </w:r>
    </w:p>
    <w:p w14:paraId="3C9CD8FC" w14:textId="690F41CC" w:rsidR="00BA014F" w:rsidRDefault="00031B94" w:rsidP="00642130">
      <w:pPr>
        <w:ind w:firstLine="440"/>
      </w:pPr>
      <w:r>
        <w:rPr>
          <w:rFonts w:hint="eastAsia"/>
        </w:rPr>
        <w:t xml:space="preserve">[6] </w:t>
      </w:r>
      <w:r w:rsidRPr="00031B94">
        <w:rPr>
          <w:rFonts w:hint="eastAsia"/>
        </w:rPr>
        <w:t>GMT0015-2012-</w:t>
      </w:r>
      <w:r w:rsidRPr="00031B94">
        <w:rPr>
          <w:rFonts w:hint="eastAsia"/>
        </w:rPr>
        <w:t>基于</w:t>
      </w:r>
      <w:r w:rsidRPr="00031B94">
        <w:rPr>
          <w:rFonts w:hint="eastAsia"/>
        </w:rPr>
        <w:t>SM2</w:t>
      </w:r>
      <w:r w:rsidRPr="00031B94">
        <w:rPr>
          <w:rFonts w:hint="eastAsia"/>
        </w:rPr>
        <w:t>密码算法的数字证书格式规范</w:t>
      </w:r>
    </w:p>
    <w:p w14:paraId="683D0BDE" w14:textId="0A05E7AD" w:rsidR="00BA014F" w:rsidRDefault="00CC7E18" w:rsidP="00642130">
      <w:pPr>
        <w:ind w:firstLine="440"/>
      </w:pPr>
      <w:r>
        <w:rPr>
          <w:rFonts w:hint="eastAsia"/>
        </w:rPr>
        <w:t>[7]</w:t>
      </w:r>
      <w:r>
        <w:t xml:space="preserve"> </w:t>
      </w:r>
      <w:r>
        <w:rPr>
          <w:rFonts w:hint="eastAsia"/>
        </w:rPr>
        <w:t>云</w:t>
      </w:r>
      <w:proofErr w:type="gramStart"/>
      <w:r>
        <w:rPr>
          <w:rFonts w:hint="eastAsia"/>
        </w:rPr>
        <w:t>京</w:t>
      </w:r>
      <w:r w:rsidR="0014556B">
        <w:rPr>
          <w:rFonts w:hint="eastAsia"/>
        </w:rPr>
        <w:t>电子</w:t>
      </w:r>
      <w:proofErr w:type="gramEnd"/>
      <w:r w:rsidR="0014556B">
        <w:rPr>
          <w:rFonts w:hint="eastAsia"/>
        </w:rPr>
        <w:t>印章系统需求文档</w:t>
      </w:r>
    </w:p>
    <w:p w14:paraId="08FD3911" w14:textId="77777777" w:rsidR="00BA014F" w:rsidRPr="00D85EE3" w:rsidRDefault="00BA014F" w:rsidP="00642130">
      <w:pPr>
        <w:ind w:firstLine="440"/>
      </w:pPr>
    </w:p>
    <w:p w14:paraId="38F03D28" w14:textId="6FA176E2" w:rsidR="00767033" w:rsidRDefault="00D85EE3">
      <w:pPr>
        <w:pStyle w:val="af5"/>
      </w:pPr>
      <w:bookmarkStart w:id="26" w:name="_Toc1494074418"/>
      <w:bookmarkStart w:id="27" w:name="_Toc528075916"/>
      <w:bookmarkStart w:id="28" w:name="_Toc555134390"/>
      <w:bookmarkStart w:id="29" w:name="_Toc839886685"/>
      <w:bookmarkStart w:id="30" w:name="_Toc528603303"/>
      <w:bookmarkStart w:id="31" w:name="_Toc532919948"/>
      <w:r>
        <w:rPr>
          <w:rFonts w:hint="eastAsia"/>
        </w:rPr>
        <w:t>总体设计</w:t>
      </w:r>
      <w:bookmarkStart w:id="32" w:name="_Toc382458955"/>
      <w:bookmarkStart w:id="33" w:name="_Toc1474730162"/>
      <w:bookmarkEnd w:id="26"/>
      <w:bookmarkEnd w:id="27"/>
      <w:bookmarkEnd w:id="28"/>
      <w:bookmarkEnd w:id="29"/>
      <w:bookmarkEnd w:id="30"/>
      <w:bookmarkEnd w:id="31"/>
    </w:p>
    <w:p w14:paraId="73670C28" w14:textId="508BC167" w:rsidR="00767033" w:rsidRDefault="00D85EE3" w:rsidP="00D85EE3">
      <w:pPr>
        <w:pStyle w:val="af6"/>
      </w:pPr>
      <w:bookmarkStart w:id="34" w:name="_Toc532919949"/>
      <w:bookmarkEnd w:id="32"/>
      <w:bookmarkEnd w:id="33"/>
      <w:r>
        <w:rPr>
          <w:rFonts w:hint="eastAsia"/>
        </w:rPr>
        <w:t>需求规定</w:t>
      </w:r>
      <w:bookmarkEnd w:id="34"/>
    </w:p>
    <w:p w14:paraId="2E72BE39" w14:textId="274D804E" w:rsidR="00D85EE3" w:rsidRDefault="006F253C" w:rsidP="00D85EE3">
      <w:pPr>
        <w:ind w:firstLine="440"/>
      </w:pPr>
      <w:r>
        <w:rPr>
          <w:rFonts w:hint="eastAsia"/>
        </w:rPr>
        <w:t>主要的</w:t>
      </w:r>
      <w:r w:rsidR="00D85EE3">
        <w:rPr>
          <w:rFonts w:hint="eastAsia"/>
        </w:rPr>
        <w:t>功能需求：</w:t>
      </w:r>
    </w:p>
    <w:p w14:paraId="4ED3CA82" w14:textId="65347843" w:rsidR="0073073D" w:rsidRDefault="0073073D" w:rsidP="00BA014F">
      <w:pPr>
        <w:pStyle w:val="afc"/>
        <w:numPr>
          <w:ilvl w:val="0"/>
          <w:numId w:val="42"/>
        </w:numPr>
        <w:ind w:firstLineChars="0"/>
      </w:pPr>
      <w:r>
        <w:rPr>
          <w:rFonts w:hint="eastAsia"/>
        </w:rPr>
        <w:t>支持</w:t>
      </w:r>
      <w:r>
        <w:rPr>
          <w:rFonts w:hint="eastAsia"/>
        </w:rPr>
        <w:t>SM2</w:t>
      </w:r>
      <w:r>
        <w:rPr>
          <w:rFonts w:hint="eastAsia"/>
        </w:rPr>
        <w:t>算法的数字签名功能，</w:t>
      </w:r>
      <w:r>
        <w:rPr>
          <w:rFonts w:hint="eastAsia"/>
        </w:rPr>
        <w:t>SM2</w:t>
      </w:r>
      <w:r>
        <w:rPr>
          <w:rFonts w:hint="eastAsia"/>
        </w:rPr>
        <w:t>算法签名数据结构遵循</w:t>
      </w:r>
      <w:r>
        <w:rPr>
          <w:rFonts w:hint="eastAsia"/>
        </w:rPr>
        <w:t>GM/T 0009</w:t>
      </w:r>
      <w:r>
        <w:rPr>
          <w:rFonts w:hint="eastAsia"/>
        </w:rPr>
        <w:t>；</w:t>
      </w:r>
    </w:p>
    <w:p w14:paraId="28F67C68" w14:textId="049050D1" w:rsidR="0073073D" w:rsidRDefault="0073073D" w:rsidP="00BA014F">
      <w:pPr>
        <w:pStyle w:val="afc"/>
        <w:numPr>
          <w:ilvl w:val="0"/>
          <w:numId w:val="42"/>
        </w:numPr>
        <w:ind w:firstLineChars="0"/>
      </w:pPr>
      <w:r>
        <w:rPr>
          <w:rFonts w:hint="eastAsia"/>
        </w:rPr>
        <w:t>电子印章管理系统能正确生成电子印章数据，电子印章数据的数据内容和编码格式满足</w:t>
      </w:r>
      <w:r>
        <w:rPr>
          <w:rFonts w:hint="eastAsia"/>
        </w:rPr>
        <w:t>GM/T 0031</w:t>
      </w:r>
      <w:r>
        <w:rPr>
          <w:rFonts w:hint="eastAsia"/>
        </w:rPr>
        <w:t>；</w:t>
      </w:r>
    </w:p>
    <w:p w14:paraId="2F7901EC" w14:textId="5334E413" w:rsidR="0073073D" w:rsidRDefault="0073073D" w:rsidP="00BA014F">
      <w:pPr>
        <w:pStyle w:val="afc"/>
        <w:numPr>
          <w:ilvl w:val="0"/>
          <w:numId w:val="42"/>
        </w:numPr>
        <w:ind w:firstLineChars="0"/>
      </w:pPr>
      <w:r>
        <w:rPr>
          <w:rFonts w:hint="eastAsia"/>
        </w:rPr>
        <w:t>电子印章系统提供电子印章验证功能，包括印章数据格式验证、</w:t>
      </w:r>
      <w:proofErr w:type="gramStart"/>
      <w:r>
        <w:rPr>
          <w:rFonts w:hint="eastAsia"/>
        </w:rPr>
        <w:t>签名值</w:t>
      </w:r>
      <w:proofErr w:type="gramEnd"/>
      <w:r>
        <w:rPr>
          <w:rFonts w:hint="eastAsia"/>
        </w:rPr>
        <w:t>验证、</w:t>
      </w:r>
      <w:proofErr w:type="gramStart"/>
      <w:r>
        <w:rPr>
          <w:rFonts w:hint="eastAsia"/>
        </w:rPr>
        <w:t>制章人</w:t>
      </w:r>
      <w:proofErr w:type="gramEnd"/>
      <w:r>
        <w:rPr>
          <w:rFonts w:hint="eastAsia"/>
        </w:rPr>
        <w:t>证书有效性验证、印章有效期验证；</w:t>
      </w:r>
    </w:p>
    <w:p w14:paraId="2F1EA0F8" w14:textId="203BCCAD" w:rsidR="0073073D" w:rsidRDefault="0073073D" w:rsidP="00285AB7">
      <w:pPr>
        <w:pStyle w:val="afc"/>
        <w:numPr>
          <w:ilvl w:val="0"/>
          <w:numId w:val="42"/>
        </w:numPr>
        <w:ind w:firstLineChars="0"/>
      </w:pPr>
      <w:r>
        <w:rPr>
          <w:rFonts w:hint="eastAsia"/>
        </w:rPr>
        <w:t>电子印章系统能正确生成电子签章数据，数据内容和编码格式满足</w:t>
      </w:r>
      <w:r>
        <w:rPr>
          <w:rFonts w:hint="eastAsia"/>
        </w:rPr>
        <w:t>GM/T 0031</w:t>
      </w:r>
      <w:r>
        <w:rPr>
          <w:rFonts w:hint="eastAsia"/>
        </w:rPr>
        <w:t>；</w:t>
      </w:r>
    </w:p>
    <w:p w14:paraId="3EA8943B" w14:textId="4F0C9C30" w:rsidR="00D85EE3" w:rsidRDefault="0073073D" w:rsidP="00285AB7">
      <w:pPr>
        <w:pStyle w:val="afc"/>
        <w:numPr>
          <w:ilvl w:val="0"/>
          <w:numId w:val="42"/>
        </w:numPr>
        <w:ind w:firstLineChars="0"/>
      </w:pPr>
      <w:r>
        <w:rPr>
          <w:rFonts w:hint="eastAsia"/>
        </w:rPr>
        <w:t>电子印章系统提供电子</w:t>
      </w:r>
      <w:r w:rsidR="00260C95">
        <w:rPr>
          <w:rFonts w:hint="eastAsia"/>
        </w:rPr>
        <w:t>签</w:t>
      </w:r>
      <w:r>
        <w:rPr>
          <w:rFonts w:hint="eastAsia"/>
        </w:rPr>
        <w:t>章验证功能，包括</w:t>
      </w:r>
      <w:r w:rsidR="00260C95">
        <w:rPr>
          <w:rFonts w:hint="eastAsia"/>
        </w:rPr>
        <w:t>签</w:t>
      </w:r>
      <w:r>
        <w:rPr>
          <w:rFonts w:hint="eastAsia"/>
        </w:rPr>
        <w:t>章数据格式验证、</w:t>
      </w:r>
      <w:proofErr w:type="gramStart"/>
      <w:r>
        <w:rPr>
          <w:rFonts w:hint="eastAsia"/>
        </w:rPr>
        <w:t>签名值</w:t>
      </w:r>
      <w:proofErr w:type="gramEnd"/>
      <w:r>
        <w:rPr>
          <w:rFonts w:hint="eastAsia"/>
        </w:rPr>
        <w:t>验证、</w:t>
      </w:r>
      <w:r w:rsidR="00260C95">
        <w:rPr>
          <w:rFonts w:hint="eastAsia"/>
        </w:rPr>
        <w:t>签</w:t>
      </w:r>
      <w:r>
        <w:rPr>
          <w:rFonts w:hint="eastAsia"/>
        </w:rPr>
        <w:t>章人证书有效性验证、</w:t>
      </w:r>
      <w:r w:rsidR="00260C95">
        <w:rPr>
          <w:rFonts w:hint="eastAsia"/>
        </w:rPr>
        <w:t>签章人证书列表验证、签章时间有效期验证、签章原文杂凑验证、签章中电子</w:t>
      </w:r>
      <w:r>
        <w:rPr>
          <w:rFonts w:hint="eastAsia"/>
        </w:rPr>
        <w:t>印章有效</w:t>
      </w:r>
      <w:r w:rsidR="00260C95">
        <w:rPr>
          <w:rFonts w:hint="eastAsia"/>
        </w:rPr>
        <w:t>性</w:t>
      </w:r>
      <w:r>
        <w:rPr>
          <w:rFonts w:hint="eastAsia"/>
        </w:rPr>
        <w:t>验证</w:t>
      </w:r>
      <w:r w:rsidR="001A335B">
        <w:rPr>
          <w:rFonts w:hint="eastAsia"/>
        </w:rPr>
        <w:t>。</w:t>
      </w:r>
    </w:p>
    <w:p w14:paraId="31D0B6D4" w14:textId="77777777" w:rsidR="001A335B" w:rsidRDefault="001A335B" w:rsidP="00D85EE3">
      <w:pPr>
        <w:ind w:firstLine="440"/>
      </w:pPr>
    </w:p>
    <w:p w14:paraId="5A99CEE4" w14:textId="707631B2" w:rsidR="001A335B" w:rsidRDefault="001A335B" w:rsidP="00D85EE3">
      <w:pPr>
        <w:ind w:firstLine="440"/>
      </w:pPr>
      <w:r>
        <w:rPr>
          <w:rFonts w:hint="eastAsia"/>
        </w:rPr>
        <w:t>部件需求：</w:t>
      </w:r>
    </w:p>
    <w:p w14:paraId="015D7AFF" w14:textId="69AE52A0" w:rsidR="001A335B" w:rsidRDefault="001A335B" w:rsidP="00285AB7">
      <w:pPr>
        <w:pStyle w:val="afc"/>
        <w:numPr>
          <w:ilvl w:val="0"/>
          <w:numId w:val="42"/>
        </w:numPr>
        <w:ind w:firstLineChars="0"/>
      </w:pPr>
      <w:r>
        <w:rPr>
          <w:rFonts w:hint="eastAsia"/>
        </w:rPr>
        <w:t>系统配用的密码产品应是经国家密码管理主管部门批准使用的产品。</w:t>
      </w:r>
    </w:p>
    <w:p w14:paraId="609BB98A" w14:textId="77777777" w:rsidR="00686668" w:rsidRPr="00D85EE3" w:rsidRDefault="00686668" w:rsidP="00D85EE3">
      <w:pPr>
        <w:ind w:firstLine="440"/>
      </w:pPr>
    </w:p>
    <w:p w14:paraId="62E3285C" w14:textId="3EBF542A" w:rsidR="00767033" w:rsidRDefault="00D85EE3">
      <w:pPr>
        <w:pStyle w:val="af6"/>
      </w:pPr>
      <w:bookmarkStart w:id="35" w:name="_Toc528603305"/>
      <w:bookmarkStart w:id="36" w:name="_Toc569101214"/>
      <w:bookmarkStart w:id="37" w:name="_Toc528075918"/>
      <w:bookmarkStart w:id="38" w:name="_Toc757610195"/>
      <w:bookmarkStart w:id="39" w:name="_Toc532919950"/>
      <w:r>
        <w:rPr>
          <w:rFonts w:hint="eastAsia"/>
        </w:rPr>
        <w:t>运行环境</w:t>
      </w:r>
      <w:bookmarkEnd w:id="35"/>
      <w:bookmarkEnd w:id="36"/>
      <w:bookmarkEnd w:id="37"/>
      <w:bookmarkEnd w:id="38"/>
      <w:bookmarkEnd w:id="39"/>
    </w:p>
    <w:p w14:paraId="11B689EC" w14:textId="2E1A57FD" w:rsidR="00D85EE3" w:rsidRDefault="00D85EE3" w:rsidP="00D85EE3">
      <w:pPr>
        <w:ind w:firstLine="440"/>
      </w:pPr>
      <w:r>
        <w:rPr>
          <w:rFonts w:hint="eastAsia"/>
        </w:rPr>
        <w:t>该软件运行于</w:t>
      </w:r>
      <w:r>
        <w:rPr>
          <w:rFonts w:hint="eastAsia"/>
        </w:rPr>
        <w:t>linux</w:t>
      </w:r>
      <w:r>
        <w:rPr>
          <w:rFonts w:hint="eastAsia"/>
        </w:rPr>
        <w:t>系统</w:t>
      </w:r>
      <w:r w:rsidR="00F50271">
        <w:rPr>
          <w:rFonts w:hint="eastAsia"/>
        </w:rPr>
        <w:t>（</w:t>
      </w:r>
      <w:r w:rsidR="00F50271">
        <w:rPr>
          <w:rFonts w:hint="eastAsia"/>
        </w:rPr>
        <w:t>CentOS</w:t>
      </w:r>
      <w:r w:rsidR="00F50271">
        <w:rPr>
          <w:rFonts w:hint="eastAsia"/>
        </w:rPr>
        <w:t>）</w:t>
      </w:r>
      <w:r w:rsidR="00456BE6">
        <w:rPr>
          <w:rFonts w:hint="eastAsia"/>
        </w:rPr>
        <w:t>，</w:t>
      </w:r>
      <w:r w:rsidR="00456BE6">
        <w:rPr>
          <w:rFonts w:hint="eastAsia"/>
        </w:rPr>
        <w:t>JAVA</w:t>
      </w:r>
      <w:r w:rsidR="00456BE6">
        <w:rPr>
          <w:rFonts w:hint="eastAsia"/>
        </w:rPr>
        <w:t>运行环境</w:t>
      </w:r>
      <w:r w:rsidR="00456BE6">
        <w:rPr>
          <w:rFonts w:hint="eastAsia"/>
        </w:rPr>
        <w:t>1.8</w:t>
      </w:r>
      <w:r w:rsidR="00456BE6">
        <w:rPr>
          <w:rFonts w:hint="eastAsia"/>
        </w:rPr>
        <w:t>以上，并安装了</w:t>
      </w:r>
      <w:r w:rsidR="00456BE6">
        <w:rPr>
          <w:rFonts w:hint="eastAsia"/>
        </w:rPr>
        <w:t>MySQL</w:t>
      </w:r>
      <w:r w:rsidR="00456BE6">
        <w:rPr>
          <w:rFonts w:hint="eastAsia"/>
        </w:rPr>
        <w:t>数据库。</w:t>
      </w:r>
    </w:p>
    <w:p w14:paraId="53078B4D" w14:textId="40CE4DAD" w:rsidR="00767033" w:rsidRDefault="00767033" w:rsidP="00D85EE3">
      <w:pPr>
        <w:pStyle w:val="a"/>
        <w:numPr>
          <w:ilvl w:val="0"/>
          <w:numId w:val="0"/>
        </w:numPr>
      </w:pPr>
    </w:p>
    <w:p w14:paraId="6377D805" w14:textId="4C69FC08" w:rsidR="00767033" w:rsidRDefault="007D300A">
      <w:pPr>
        <w:pStyle w:val="af6"/>
      </w:pPr>
      <w:bookmarkStart w:id="40" w:name="_Toc528075920"/>
      <w:bookmarkStart w:id="41" w:name="_Toc528603307"/>
      <w:bookmarkStart w:id="42" w:name="_Toc1127916200"/>
      <w:bookmarkStart w:id="43" w:name="_Toc1973861128"/>
      <w:r>
        <w:rPr>
          <w:rFonts w:hint="eastAsia"/>
        </w:rPr>
        <w:t xml:space="preserve"> </w:t>
      </w:r>
      <w:bookmarkStart w:id="44" w:name="_Toc532919951"/>
      <w:bookmarkEnd w:id="40"/>
      <w:bookmarkEnd w:id="41"/>
      <w:bookmarkEnd w:id="42"/>
      <w:bookmarkEnd w:id="43"/>
      <w:r w:rsidR="00701225">
        <w:rPr>
          <w:rFonts w:hint="eastAsia"/>
        </w:rPr>
        <w:t>系统架构设计</w:t>
      </w:r>
      <w:bookmarkEnd w:id="44"/>
    </w:p>
    <w:p w14:paraId="08E627F2" w14:textId="59F81F6A" w:rsidR="00456BE6" w:rsidRDefault="00456BE6" w:rsidP="00456BE6">
      <w:pPr>
        <w:pStyle w:val="af7"/>
      </w:pPr>
      <w:r>
        <w:rPr>
          <w:rFonts w:hint="eastAsia"/>
        </w:rPr>
        <w:t>2.3.1</w:t>
      </w:r>
      <w:r>
        <w:t xml:space="preserve"> </w:t>
      </w:r>
      <w:r>
        <w:rPr>
          <w:rFonts w:hint="eastAsia"/>
        </w:rPr>
        <w:t>云京印章系统</w:t>
      </w:r>
    </w:p>
    <w:p w14:paraId="1ED9FF80" w14:textId="04B30160" w:rsidR="00456BE6" w:rsidRDefault="00456BE6" w:rsidP="00456BE6">
      <w:pPr>
        <w:ind w:firstLine="440"/>
      </w:pPr>
      <w:r>
        <w:rPr>
          <w:rFonts w:hint="eastAsia"/>
        </w:rPr>
        <w:t>本系统包括</w:t>
      </w:r>
      <w:r>
        <w:rPr>
          <w:rFonts w:hint="eastAsia"/>
        </w:rPr>
        <w:t>2</w:t>
      </w:r>
      <w:r>
        <w:rPr>
          <w:rFonts w:hint="eastAsia"/>
        </w:rPr>
        <w:t>个部分：电子印章管理系统和电子签章系统。</w:t>
      </w:r>
    </w:p>
    <w:p w14:paraId="20910576" w14:textId="72DB6A39" w:rsidR="00ED5784" w:rsidRDefault="00ED5784" w:rsidP="00ED5784">
      <w:pPr>
        <w:pStyle w:val="af"/>
        <w:framePr w:wrap="notBeside"/>
      </w:pPr>
      <w:r>
        <w:object w:dxaOrig="3061" w:dyaOrig="3436" w14:anchorId="6CC02D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126.15pt" o:ole="">
            <v:imagedata r:id="rId22" o:title=""/>
          </v:shape>
          <o:OLEObject Type="Embed" ProgID="Visio.Drawing.15" ShapeID="_x0000_i1025" DrawAspect="Content" ObjectID="_1606662012" r:id="rId23"/>
        </w:object>
      </w:r>
    </w:p>
    <w:p w14:paraId="768B3836" w14:textId="1BFF4A40"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2-1</w:t>
      </w:r>
      <w:r w:rsidRPr="00ED5784">
        <w:rPr>
          <w:rFonts w:hint="eastAsia"/>
          <w:sz w:val="18"/>
          <w:szCs w:val="18"/>
        </w:rPr>
        <w:t>电子印章系统结构图</w:t>
      </w:r>
    </w:p>
    <w:p w14:paraId="0D4C20A4" w14:textId="5BA4C44E" w:rsidR="00701225" w:rsidRDefault="00701225" w:rsidP="00701225">
      <w:pPr>
        <w:ind w:firstLine="440"/>
      </w:pPr>
    </w:p>
    <w:p w14:paraId="3C8CE4BB" w14:textId="6B8F45AA" w:rsidR="00701225" w:rsidRDefault="00497B5C" w:rsidP="002B4583">
      <w:pPr>
        <w:pStyle w:val="af"/>
        <w:framePr w:wrap="notBeside"/>
      </w:pPr>
      <w:r>
        <w:object w:dxaOrig="12061" w:dyaOrig="5173" w14:anchorId="40A38B60">
          <v:shape id="_x0000_i1026" type="#_x0000_t75" style="width:342.15pt;height:147.45pt" o:ole="">
            <v:imagedata r:id="rId24" o:title=""/>
          </v:shape>
          <o:OLEObject Type="Embed" ProgID="Visio.Drawing.11" ShapeID="_x0000_i1026" DrawAspect="Content" ObjectID="_1606662013" r:id="rId25"/>
        </w:object>
      </w:r>
    </w:p>
    <w:p w14:paraId="16541338" w14:textId="169F3C53"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2</w:t>
      </w:r>
      <w:r w:rsidRPr="00ED5784">
        <w:rPr>
          <w:rFonts w:hint="eastAsia"/>
          <w:sz w:val="18"/>
          <w:szCs w:val="18"/>
        </w:rPr>
        <w:t>电子印章管理系统结构图</w:t>
      </w:r>
    </w:p>
    <w:p w14:paraId="4BBCF896" w14:textId="6E9C7E39" w:rsidR="00701225" w:rsidRDefault="00701225" w:rsidP="00701225">
      <w:pPr>
        <w:ind w:firstLine="440"/>
      </w:pPr>
    </w:p>
    <w:p w14:paraId="2B997EB1" w14:textId="0D494018" w:rsidR="00701225" w:rsidRDefault="00497B5C" w:rsidP="002B4583">
      <w:pPr>
        <w:pStyle w:val="af"/>
        <w:framePr w:wrap="notBeside"/>
      </w:pPr>
      <w:r>
        <w:object w:dxaOrig="14413" w:dyaOrig="5316" w14:anchorId="430F7039">
          <v:shape id="_x0000_i1027" type="#_x0000_t75" style="width:392.85pt;height:150.9pt" o:ole="">
            <v:imagedata r:id="rId26" o:title=""/>
          </v:shape>
          <o:OLEObject Type="Embed" ProgID="Visio.Drawing.11" ShapeID="_x0000_i1027" DrawAspect="Content" ObjectID="_1606662014" r:id="rId27"/>
        </w:object>
      </w:r>
    </w:p>
    <w:p w14:paraId="1696CEB9" w14:textId="5D63E067"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3</w:t>
      </w:r>
      <w:r w:rsidRPr="00ED5784">
        <w:rPr>
          <w:rFonts w:hint="eastAsia"/>
          <w:sz w:val="18"/>
          <w:szCs w:val="18"/>
        </w:rPr>
        <w:t>电子</w:t>
      </w:r>
      <w:r>
        <w:rPr>
          <w:rFonts w:hint="eastAsia"/>
          <w:sz w:val="18"/>
          <w:szCs w:val="18"/>
        </w:rPr>
        <w:t>签章</w:t>
      </w:r>
      <w:r w:rsidRPr="00ED5784">
        <w:rPr>
          <w:rFonts w:hint="eastAsia"/>
          <w:sz w:val="18"/>
          <w:szCs w:val="18"/>
        </w:rPr>
        <w:t>系统结构图</w:t>
      </w:r>
    </w:p>
    <w:p w14:paraId="3A9E0ADE" w14:textId="77777777" w:rsidR="00701225" w:rsidRPr="00ED5784" w:rsidRDefault="00701225" w:rsidP="00701225">
      <w:pPr>
        <w:ind w:firstLine="440"/>
      </w:pPr>
    </w:p>
    <w:p w14:paraId="3F47F675" w14:textId="06CEA6F4" w:rsidR="00834961" w:rsidRDefault="00834961" w:rsidP="00834961">
      <w:pPr>
        <w:pStyle w:val="af7"/>
      </w:pPr>
      <w:r>
        <w:rPr>
          <w:rFonts w:hint="eastAsia"/>
        </w:rPr>
        <w:t>2.3.3</w:t>
      </w:r>
      <w:r w:rsidR="00246132">
        <w:rPr>
          <w:rFonts w:hint="eastAsia"/>
        </w:rPr>
        <w:t>部署设计</w:t>
      </w:r>
    </w:p>
    <w:p w14:paraId="10CEDC5D" w14:textId="3E61ACFA" w:rsidR="00CC7E18" w:rsidRDefault="00CC7E18" w:rsidP="00CC7E18">
      <w:pPr>
        <w:ind w:firstLine="440"/>
      </w:pPr>
      <w:r w:rsidRPr="00CC7E18">
        <w:rPr>
          <w:rFonts w:hint="eastAsia"/>
        </w:rPr>
        <w:t>电子签章系统与应用系统就近部署，用于为应用系统所需各类电子文档提供电子印章签章或验</w:t>
      </w:r>
      <w:r w:rsidRPr="00CC7E18">
        <w:rPr>
          <w:rFonts w:hint="eastAsia"/>
        </w:rPr>
        <w:lastRenderedPageBreak/>
        <w:t>章服务，电子签章系统与</w:t>
      </w:r>
      <w:r w:rsidRPr="00CC7E18">
        <w:rPr>
          <w:rFonts w:hint="eastAsia"/>
        </w:rPr>
        <w:t>CA</w:t>
      </w:r>
      <w:r w:rsidRPr="00CC7E18">
        <w:rPr>
          <w:rFonts w:hint="eastAsia"/>
        </w:rPr>
        <w:t>中心数字证书系统相连用于获取证书</w:t>
      </w:r>
      <w:r w:rsidRPr="00CC7E18">
        <w:rPr>
          <w:rFonts w:hint="eastAsia"/>
        </w:rPr>
        <w:t>CRL</w:t>
      </w:r>
      <w:r w:rsidRPr="00CC7E18">
        <w:rPr>
          <w:rFonts w:hint="eastAsia"/>
        </w:rPr>
        <w:t>列表和</w:t>
      </w:r>
      <w:r w:rsidRPr="00CC7E18">
        <w:rPr>
          <w:rFonts w:hint="eastAsia"/>
        </w:rPr>
        <w:t>OCSP</w:t>
      </w:r>
      <w:r>
        <w:rPr>
          <w:rFonts w:hint="eastAsia"/>
        </w:rPr>
        <w:t>服务。</w:t>
      </w:r>
    </w:p>
    <w:p w14:paraId="40E79244" w14:textId="758B7943" w:rsidR="00CC7E18" w:rsidRPr="00CC7E18" w:rsidRDefault="00CC7E18" w:rsidP="00CC7E18">
      <w:pPr>
        <w:ind w:firstLine="440"/>
      </w:pPr>
      <w:r w:rsidRPr="00CC7E18">
        <w:rPr>
          <w:rFonts w:hint="eastAsia"/>
        </w:rPr>
        <w:t>电子印章管理系统可</w:t>
      </w:r>
      <w:proofErr w:type="gramStart"/>
      <w:r w:rsidRPr="00CC7E18">
        <w:rPr>
          <w:rFonts w:hint="eastAsia"/>
        </w:rPr>
        <w:t>独立部署</w:t>
      </w:r>
      <w:proofErr w:type="gramEnd"/>
      <w:r w:rsidRPr="00CC7E18">
        <w:rPr>
          <w:rFonts w:hint="eastAsia"/>
        </w:rPr>
        <w:t>于印章中心，负责电子印章系统</w:t>
      </w:r>
      <w:proofErr w:type="gramStart"/>
      <w:r w:rsidRPr="00CC7E18">
        <w:rPr>
          <w:rFonts w:hint="eastAsia"/>
        </w:rPr>
        <w:t>的制章人</w:t>
      </w:r>
      <w:proofErr w:type="gramEnd"/>
      <w:r w:rsidRPr="00CC7E18">
        <w:rPr>
          <w:rFonts w:hint="eastAsia"/>
        </w:rPr>
        <w:t>证书管理和电子印章制作，与</w:t>
      </w:r>
      <w:r w:rsidRPr="00CC7E18">
        <w:rPr>
          <w:rFonts w:hint="eastAsia"/>
        </w:rPr>
        <w:t>CA</w:t>
      </w:r>
      <w:r w:rsidRPr="00CC7E18">
        <w:rPr>
          <w:rFonts w:hint="eastAsia"/>
        </w:rPr>
        <w:t>中心数字证书系统连接</w:t>
      </w:r>
      <w:proofErr w:type="gramStart"/>
      <w:r w:rsidRPr="00CC7E18">
        <w:rPr>
          <w:rFonts w:hint="eastAsia"/>
        </w:rPr>
        <w:t>用于制章人</w:t>
      </w:r>
      <w:proofErr w:type="gramEnd"/>
      <w:r w:rsidRPr="00CC7E18">
        <w:rPr>
          <w:rFonts w:hint="eastAsia"/>
        </w:rPr>
        <w:t>证书申请和签章人的证书验证；</w:t>
      </w:r>
      <w:r w:rsidRPr="00CC7E18">
        <w:rPr>
          <w:rFonts w:hint="eastAsia"/>
        </w:rPr>
        <w:t>CA</w:t>
      </w:r>
      <w:r w:rsidRPr="00CC7E18">
        <w:rPr>
          <w:rFonts w:hint="eastAsia"/>
        </w:rPr>
        <w:t>中心数字证书系统为电子印章系统提供证书申请、更新、</w:t>
      </w:r>
      <w:r w:rsidRPr="00CC7E18">
        <w:rPr>
          <w:rFonts w:hint="eastAsia"/>
        </w:rPr>
        <w:t>CRL</w:t>
      </w:r>
      <w:r w:rsidRPr="00CC7E18">
        <w:rPr>
          <w:rFonts w:hint="eastAsia"/>
        </w:rPr>
        <w:t>列表下载和</w:t>
      </w:r>
      <w:r w:rsidRPr="00CC7E18">
        <w:rPr>
          <w:rFonts w:hint="eastAsia"/>
        </w:rPr>
        <w:t>OCSP</w:t>
      </w:r>
      <w:r w:rsidRPr="00CC7E18">
        <w:rPr>
          <w:rFonts w:hint="eastAsia"/>
        </w:rPr>
        <w:t>服务。</w:t>
      </w:r>
    </w:p>
    <w:p w14:paraId="3FC1E264" w14:textId="151600CE" w:rsidR="00D50CE6" w:rsidRDefault="00987A21" w:rsidP="00987A21">
      <w:pPr>
        <w:pStyle w:val="af"/>
        <w:framePr w:wrap="notBeside"/>
      </w:pPr>
      <w:r>
        <w:object w:dxaOrig="11941" w:dyaOrig="6271" w14:anchorId="38790087">
          <v:shape id="_x0000_i1028" type="#_x0000_t75" style="width:414.7pt;height:218.3pt" o:ole="">
            <v:imagedata r:id="rId28" o:title=""/>
          </v:shape>
          <o:OLEObject Type="Embed" ProgID="Visio.Drawing.15" ShapeID="_x0000_i1028" DrawAspect="Content" ObjectID="_1606662015" r:id="rId29"/>
        </w:object>
      </w:r>
    </w:p>
    <w:p w14:paraId="174E7440" w14:textId="2CA5343A" w:rsidR="00F50FCD" w:rsidRPr="00ED5784" w:rsidRDefault="00F50FCD" w:rsidP="00F50FCD">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4</w:t>
      </w:r>
      <w:r w:rsidRPr="00ED5784">
        <w:rPr>
          <w:rFonts w:hint="eastAsia"/>
          <w:sz w:val="18"/>
          <w:szCs w:val="18"/>
        </w:rPr>
        <w:t>电子</w:t>
      </w:r>
      <w:r>
        <w:rPr>
          <w:rFonts w:hint="eastAsia"/>
          <w:sz w:val="18"/>
          <w:szCs w:val="18"/>
        </w:rPr>
        <w:t>印章</w:t>
      </w:r>
      <w:r w:rsidRPr="00ED5784">
        <w:rPr>
          <w:rFonts w:hint="eastAsia"/>
          <w:sz w:val="18"/>
          <w:szCs w:val="18"/>
        </w:rPr>
        <w:t>系统</w:t>
      </w:r>
      <w:r>
        <w:rPr>
          <w:rFonts w:hint="eastAsia"/>
          <w:sz w:val="18"/>
          <w:szCs w:val="18"/>
        </w:rPr>
        <w:t>部署</w:t>
      </w:r>
      <w:r w:rsidRPr="00ED5784">
        <w:rPr>
          <w:rFonts w:hint="eastAsia"/>
          <w:sz w:val="18"/>
          <w:szCs w:val="18"/>
        </w:rPr>
        <w:t>图</w:t>
      </w:r>
    </w:p>
    <w:p w14:paraId="7BF679C0" w14:textId="77777777" w:rsidR="00834961" w:rsidRPr="00D50CE6" w:rsidRDefault="00834961" w:rsidP="00D50CE6">
      <w:pPr>
        <w:ind w:firstLine="440"/>
      </w:pPr>
    </w:p>
    <w:p w14:paraId="2A0C3391" w14:textId="5AD8C247" w:rsidR="00767033" w:rsidRDefault="00BB6613">
      <w:pPr>
        <w:pStyle w:val="af5"/>
      </w:pPr>
      <w:bookmarkStart w:id="45" w:name="_Toc1887412950"/>
      <w:bookmarkStart w:id="46" w:name="_Toc565503064"/>
      <w:bookmarkStart w:id="47" w:name="_Toc528075922"/>
      <w:bookmarkStart w:id="48" w:name="_Toc528603309"/>
      <w:bookmarkStart w:id="49" w:name="_Toc1641085983"/>
      <w:bookmarkStart w:id="50" w:name="_Toc532919952"/>
      <w:r>
        <w:rPr>
          <w:rFonts w:hint="eastAsia"/>
        </w:rPr>
        <w:t>接口设计</w:t>
      </w:r>
      <w:bookmarkEnd w:id="45"/>
      <w:bookmarkEnd w:id="46"/>
      <w:bookmarkEnd w:id="47"/>
      <w:bookmarkEnd w:id="48"/>
      <w:bookmarkEnd w:id="49"/>
      <w:bookmarkEnd w:id="50"/>
    </w:p>
    <w:p w14:paraId="31230FD4" w14:textId="26DEA5B4" w:rsidR="00767033" w:rsidRDefault="00BB6613">
      <w:pPr>
        <w:pStyle w:val="af6"/>
      </w:pPr>
      <w:bookmarkStart w:id="51" w:name="_Toc1268500813"/>
      <w:bookmarkStart w:id="52" w:name="_Toc1599637860"/>
      <w:bookmarkStart w:id="53" w:name="_Toc528603310"/>
      <w:bookmarkStart w:id="54" w:name="_Toc528075923"/>
      <w:bookmarkStart w:id="55" w:name="_Toc532919953"/>
      <w:r>
        <w:rPr>
          <w:rFonts w:hint="eastAsia"/>
        </w:rPr>
        <w:t>用户接口</w:t>
      </w:r>
      <w:bookmarkEnd w:id="51"/>
      <w:bookmarkEnd w:id="52"/>
      <w:bookmarkEnd w:id="53"/>
      <w:bookmarkEnd w:id="54"/>
      <w:bookmarkEnd w:id="55"/>
    </w:p>
    <w:p w14:paraId="4687BF82" w14:textId="77777777" w:rsidR="00197A77" w:rsidRPr="00197A77" w:rsidRDefault="00197A77" w:rsidP="00197A77">
      <w:pPr>
        <w:ind w:firstLine="440"/>
      </w:pPr>
    </w:p>
    <w:p w14:paraId="641E9FED" w14:textId="03A215FB" w:rsidR="00E00820" w:rsidRPr="00E00820" w:rsidRDefault="00E00820" w:rsidP="00E00820">
      <w:pPr>
        <w:pStyle w:val="3"/>
      </w:pPr>
      <w:r>
        <w:rPr>
          <w:rFonts w:hint="eastAsia"/>
        </w:rPr>
        <w:t>用户管理</w:t>
      </w:r>
    </w:p>
    <w:p w14:paraId="5B934BBA" w14:textId="3A32A833" w:rsidR="00F26A8D" w:rsidRDefault="00E82E83" w:rsidP="00E82E83">
      <w:pPr>
        <w:ind w:firstLineChars="0" w:firstLine="440"/>
      </w:pPr>
      <w:r>
        <w:rPr>
          <w:rFonts w:hint="eastAsia"/>
        </w:rPr>
        <w:t>1</w:t>
      </w:r>
      <w:r>
        <w:rPr>
          <w:rFonts w:hint="eastAsia"/>
        </w:rPr>
        <w:t>）</w:t>
      </w:r>
      <w:r w:rsidR="00F26A8D">
        <w:t>/sealCenter/config/v1.0/administrator/login</w:t>
      </w:r>
    </w:p>
    <w:p w14:paraId="3CCD0C31" w14:textId="5A3E3150" w:rsidR="00F26A8D" w:rsidRDefault="00F26A8D" w:rsidP="00F26A8D">
      <w:pPr>
        <w:pStyle w:val="af7"/>
        <w:ind w:firstLine="360"/>
      </w:pPr>
      <w:r>
        <w:t>Method: POST</w:t>
      </w:r>
    </w:p>
    <w:p w14:paraId="215983AD" w14:textId="10188D9E" w:rsidR="00F26A8D" w:rsidRDefault="00F26A8D" w:rsidP="00F26A8D">
      <w:pPr>
        <w:numPr>
          <w:ilvl w:val="0"/>
          <w:numId w:val="46"/>
        </w:numPr>
        <w:ind w:firstLineChars="0" w:firstLine="442"/>
        <w:rPr>
          <w:b/>
          <w:bCs/>
        </w:rPr>
      </w:pPr>
      <w:r>
        <w:rPr>
          <w:b/>
          <w:bCs/>
        </w:rPr>
        <w:t xml:space="preserve">Name: </w:t>
      </w:r>
      <w:r w:rsidR="00FE3C23">
        <w:rPr>
          <w:rFonts w:hint="eastAsia"/>
        </w:rPr>
        <w:t>管理员</w:t>
      </w:r>
      <w:r w:rsidR="00FE3C23">
        <w:rPr>
          <w:rFonts w:hint="eastAsia"/>
        </w:rPr>
        <w:t>/</w:t>
      </w:r>
      <w:r w:rsidR="00FE3C23">
        <w:rPr>
          <w:rFonts w:hint="eastAsia"/>
        </w:rPr>
        <w:t>审计员</w:t>
      </w:r>
      <w:r>
        <w:t>登录</w:t>
      </w:r>
    </w:p>
    <w:p w14:paraId="021D4F74" w14:textId="77777777" w:rsidR="00F26A8D" w:rsidRDefault="00F26A8D" w:rsidP="00F26A8D">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F26A8D" w14:paraId="51123B93" w14:textId="77777777" w:rsidTr="0096150B">
        <w:tc>
          <w:tcPr>
            <w:tcW w:w="1552" w:type="dxa"/>
            <w:shd w:val="clear" w:color="auto" w:fill="D8D8D8" w:themeFill="background1" w:themeFillShade="D8"/>
          </w:tcPr>
          <w:p w14:paraId="397DD32F" w14:textId="77777777" w:rsidR="00F26A8D" w:rsidRDefault="00F26A8D" w:rsidP="0096150B">
            <w:pPr>
              <w:pStyle w:val="-"/>
              <w:jc w:val="center"/>
              <w:rPr>
                <w:b/>
                <w:bCs/>
              </w:rPr>
            </w:pPr>
            <w:r>
              <w:rPr>
                <w:b/>
                <w:bCs/>
              </w:rPr>
              <w:t>Key</w:t>
            </w:r>
          </w:p>
        </w:tc>
        <w:tc>
          <w:tcPr>
            <w:tcW w:w="5017" w:type="dxa"/>
            <w:shd w:val="clear" w:color="auto" w:fill="D8D8D8" w:themeFill="background1" w:themeFillShade="D8"/>
          </w:tcPr>
          <w:p w14:paraId="2B1B74D7" w14:textId="77777777" w:rsidR="00F26A8D" w:rsidRDefault="00F26A8D" w:rsidP="0096150B">
            <w:pPr>
              <w:pStyle w:val="-"/>
              <w:jc w:val="center"/>
              <w:rPr>
                <w:b/>
                <w:bCs/>
              </w:rPr>
            </w:pPr>
            <w:r>
              <w:rPr>
                <w:b/>
                <w:bCs/>
              </w:rPr>
              <w:t>Value</w:t>
            </w:r>
          </w:p>
        </w:tc>
        <w:tc>
          <w:tcPr>
            <w:tcW w:w="3285" w:type="dxa"/>
            <w:shd w:val="clear" w:color="auto" w:fill="D8D8D8" w:themeFill="background1" w:themeFillShade="D8"/>
          </w:tcPr>
          <w:p w14:paraId="575E2084" w14:textId="77777777" w:rsidR="00F26A8D" w:rsidRDefault="00F26A8D" w:rsidP="0096150B">
            <w:pPr>
              <w:pStyle w:val="-"/>
              <w:jc w:val="center"/>
              <w:rPr>
                <w:b/>
                <w:bCs/>
              </w:rPr>
            </w:pPr>
            <w:r>
              <w:rPr>
                <w:b/>
                <w:bCs/>
              </w:rPr>
              <w:t>Describe</w:t>
            </w:r>
          </w:p>
        </w:tc>
      </w:tr>
      <w:tr w:rsidR="00F26A8D" w14:paraId="296EDECE" w14:textId="77777777" w:rsidTr="0096150B">
        <w:tc>
          <w:tcPr>
            <w:tcW w:w="1552" w:type="dxa"/>
          </w:tcPr>
          <w:p w14:paraId="43844527" w14:textId="77777777" w:rsidR="00F26A8D" w:rsidRDefault="00F26A8D" w:rsidP="0096150B">
            <w:pPr>
              <w:pStyle w:val="-"/>
            </w:pPr>
            <w:r>
              <w:t>Content-Type</w:t>
            </w:r>
          </w:p>
        </w:tc>
        <w:tc>
          <w:tcPr>
            <w:tcW w:w="5017" w:type="dxa"/>
          </w:tcPr>
          <w:p w14:paraId="445DBF56" w14:textId="77777777" w:rsidR="00F26A8D" w:rsidRDefault="00F26A8D" w:rsidP="0096150B">
            <w:pPr>
              <w:pStyle w:val="-"/>
              <w:jc w:val="center"/>
            </w:pPr>
            <w:r>
              <w:t>application/json</w:t>
            </w:r>
          </w:p>
        </w:tc>
        <w:tc>
          <w:tcPr>
            <w:tcW w:w="3285" w:type="dxa"/>
          </w:tcPr>
          <w:p w14:paraId="5B821BBC" w14:textId="77777777" w:rsidR="00F26A8D" w:rsidRDefault="00F26A8D" w:rsidP="0096150B">
            <w:pPr>
              <w:pStyle w:val="-"/>
            </w:pPr>
          </w:p>
        </w:tc>
      </w:tr>
    </w:tbl>
    <w:p w14:paraId="1D6640B5" w14:textId="77777777" w:rsidR="00F26A8D" w:rsidRDefault="00F26A8D" w:rsidP="00F26A8D">
      <w:pPr>
        <w:numPr>
          <w:ilvl w:val="0"/>
          <w:numId w:val="46"/>
        </w:numPr>
        <w:ind w:firstLineChars="0" w:firstLine="442"/>
      </w:pPr>
      <w:r>
        <w:rPr>
          <w:b/>
          <w:bCs/>
        </w:rPr>
        <w:t xml:space="preserve">Permissions: </w:t>
      </w:r>
      <w:r>
        <w:t>[  ]</w:t>
      </w:r>
    </w:p>
    <w:p w14:paraId="76CD183F" w14:textId="77777777" w:rsidR="00F26A8D" w:rsidRDefault="00F26A8D" w:rsidP="00F26A8D">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338"/>
        <w:gridCol w:w="1414"/>
        <w:gridCol w:w="1159"/>
        <w:gridCol w:w="4360"/>
      </w:tblGrid>
      <w:tr w:rsidR="00F26A8D" w14:paraId="242FFABA" w14:textId="77777777" w:rsidTr="0096150B">
        <w:tc>
          <w:tcPr>
            <w:tcW w:w="1539" w:type="dxa"/>
            <w:shd w:val="clear" w:color="auto" w:fill="D8D8D8" w:themeFill="background1" w:themeFillShade="D8"/>
          </w:tcPr>
          <w:p w14:paraId="35282771" w14:textId="77777777" w:rsidR="00F26A8D" w:rsidRDefault="00F26A8D" w:rsidP="0096150B">
            <w:pPr>
              <w:pStyle w:val="-"/>
              <w:jc w:val="center"/>
              <w:rPr>
                <w:b/>
                <w:bCs/>
              </w:rPr>
            </w:pPr>
            <w:r>
              <w:rPr>
                <w:b/>
                <w:bCs/>
              </w:rPr>
              <w:t>Key</w:t>
            </w:r>
          </w:p>
        </w:tc>
        <w:tc>
          <w:tcPr>
            <w:tcW w:w="1338" w:type="dxa"/>
            <w:shd w:val="clear" w:color="auto" w:fill="D8D8D8" w:themeFill="background1" w:themeFillShade="D8"/>
          </w:tcPr>
          <w:p w14:paraId="607DEBF2" w14:textId="77777777" w:rsidR="00F26A8D" w:rsidRDefault="00F26A8D" w:rsidP="0096150B">
            <w:pPr>
              <w:pStyle w:val="-"/>
              <w:jc w:val="center"/>
              <w:rPr>
                <w:b/>
                <w:bCs/>
              </w:rPr>
            </w:pPr>
            <w:r>
              <w:rPr>
                <w:b/>
                <w:bCs/>
              </w:rPr>
              <w:t>Type</w:t>
            </w:r>
          </w:p>
        </w:tc>
        <w:tc>
          <w:tcPr>
            <w:tcW w:w="1414" w:type="dxa"/>
            <w:shd w:val="clear" w:color="auto" w:fill="D8D8D8" w:themeFill="background1" w:themeFillShade="D8"/>
          </w:tcPr>
          <w:p w14:paraId="59D19135" w14:textId="77777777" w:rsidR="00F26A8D" w:rsidRDefault="00F26A8D" w:rsidP="0096150B">
            <w:pPr>
              <w:pStyle w:val="-"/>
              <w:jc w:val="center"/>
              <w:rPr>
                <w:b/>
                <w:bCs/>
              </w:rPr>
            </w:pPr>
            <w:r>
              <w:rPr>
                <w:b/>
                <w:bCs/>
              </w:rPr>
              <w:t>Range</w:t>
            </w:r>
          </w:p>
        </w:tc>
        <w:tc>
          <w:tcPr>
            <w:tcW w:w="1159" w:type="dxa"/>
            <w:shd w:val="clear" w:color="auto" w:fill="D8D8D8" w:themeFill="background1" w:themeFillShade="D8"/>
          </w:tcPr>
          <w:p w14:paraId="57BC867A" w14:textId="77777777" w:rsidR="00F26A8D" w:rsidRDefault="00F26A8D" w:rsidP="0096150B">
            <w:pPr>
              <w:pStyle w:val="-"/>
              <w:jc w:val="center"/>
              <w:rPr>
                <w:b/>
                <w:bCs/>
              </w:rPr>
            </w:pPr>
            <w:r>
              <w:rPr>
                <w:b/>
                <w:bCs/>
              </w:rPr>
              <w:t>Required</w:t>
            </w:r>
          </w:p>
        </w:tc>
        <w:tc>
          <w:tcPr>
            <w:tcW w:w="4360" w:type="dxa"/>
            <w:shd w:val="clear" w:color="auto" w:fill="D8D8D8" w:themeFill="background1" w:themeFillShade="D8"/>
          </w:tcPr>
          <w:p w14:paraId="767FE98F" w14:textId="77777777" w:rsidR="00F26A8D" w:rsidRDefault="00F26A8D" w:rsidP="0096150B">
            <w:pPr>
              <w:pStyle w:val="-"/>
              <w:jc w:val="center"/>
              <w:rPr>
                <w:b/>
                <w:bCs/>
              </w:rPr>
            </w:pPr>
            <w:r>
              <w:rPr>
                <w:b/>
                <w:bCs/>
              </w:rPr>
              <w:t>Describe</w:t>
            </w:r>
          </w:p>
        </w:tc>
      </w:tr>
      <w:tr w:rsidR="00F26A8D" w14:paraId="5751279B" w14:textId="77777777" w:rsidTr="0096150B">
        <w:tc>
          <w:tcPr>
            <w:tcW w:w="1539" w:type="dxa"/>
          </w:tcPr>
          <w:p w14:paraId="5FB27B13" w14:textId="77777777" w:rsidR="00F26A8D" w:rsidRDefault="00F26A8D" w:rsidP="0096150B">
            <w:pPr>
              <w:pStyle w:val="-"/>
            </w:pPr>
            <w:r>
              <w:t>account</w:t>
            </w:r>
          </w:p>
        </w:tc>
        <w:tc>
          <w:tcPr>
            <w:tcW w:w="1338" w:type="dxa"/>
          </w:tcPr>
          <w:p w14:paraId="5D286902" w14:textId="77777777" w:rsidR="00F26A8D" w:rsidRDefault="00F26A8D" w:rsidP="0096150B">
            <w:pPr>
              <w:pStyle w:val="-"/>
              <w:jc w:val="center"/>
            </w:pPr>
            <w:r>
              <w:t>string</w:t>
            </w:r>
          </w:p>
        </w:tc>
        <w:tc>
          <w:tcPr>
            <w:tcW w:w="1414" w:type="dxa"/>
          </w:tcPr>
          <w:p w14:paraId="72515B26" w14:textId="71E4217B" w:rsidR="00F26A8D" w:rsidRDefault="00F26A8D" w:rsidP="0096150B">
            <w:pPr>
              <w:pStyle w:val="-"/>
              <w:jc w:val="center"/>
            </w:pPr>
          </w:p>
        </w:tc>
        <w:tc>
          <w:tcPr>
            <w:tcW w:w="1159" w:type="dxa"/>
          </w:tcPr>
          <w:p w14:paraId="3622B073" w14:textId="77777777" w:rsidR="00F26A8D" w:rsidRDefault="00F26A8D" w:rsidP="0096150B">
            <w:pPr>
              <w:pStyle w:val="-"/>
              <w:jc w:val="center"/>
            </w:pPr>
            <w:r>
              <w:t>true</w:t>
            </w:r>
          </w:p>
        </w:tc>
        <w:tc>
          <w:tcPr>
            <w:tcW w:w="4360" w:type="dxa"/>
          </w:tcPr>
          <w:p w14:paraId="6BD7F7FA" w14:textId="29BA79EC" w:rsidR="00F26A8D" w:rsidRDefault="00F26A8D" w:rsidP="00867496">
            <w:pPr>
              <w:pStyle w:val="-"/>
            </w:pPr>
            <w:r>
              <w:t>账号</w:t>
            </w:r>
          </w:p>
        </w:tc>
      </w:tr>
      <w:tr w:rsidR="00F26A8D" w14:paraId="1C3F755D" w14:textId="77777777" w:rsidTr="0096150B">
        <w:tc>
          <w:tcPr>
            <w:tcW w:w="1539" w:type="dxa"/>
          </w:tcPr>
          <w:p w14:paraId="5F6953D4" w14:textId="77777777" w:rsidR="00F26A8D" w:rsidRDefault="00F26A8D" w:rsidP="0096150B">
            <w:pPr>
              <w:pStyle w:val="-"/>
            </w:pPr>
            <w:r>
              <w:t>password</w:t>
            </w:r>
          </w:p>
        </w:tc>
        <w:tc>
          <w:tcPr>
            <w:tcW w:w="1338" w:type="dxa"/>
          </w:tcPr>
          <w:p w14:paraId="66C1C2C8" w14:textId="77777777" w:rsidR="00F26A8D" w:rsidRDefault="00F26A8D" w:rsidP="0096150B">
            <w:pPr>
              <w:pStyle w:val="-"/>
              <w:jc w:val="center"/>
            </w:pPr>
            <w:r>
              <w:t>string</w:t>
            </w:r>
          </w:p>
        </w:tc>
        <w:tc>
          <w:tcPr>
            <w:tcW w:w="1414" w:type="dxa"/>
          </w:tcPr>
          <w:p w14:paraId="325A5989" w14:textId="77777777" w:rsidR="00F26A8D" w:rsidRDefault="00F26A8D" w:rsidP="0096150B">
            <w:pPr>
              <w:pStyle w:val="-"/>
              <w:jc w:val="center"/>
            </w:pPr>
            <w:r>
              <w:t>6-20</w:t>
            </w:r>
          </w:p>
        </w:tc>
        <w:tc>
          <w:tcPr>
            <w:tcW w:w="1159" w:type="dxa"/>
          </w:tcPr>
          <w:p w14:paraId="4F299F4E" w14:textId="77777777" w:rsidR="00F26A8D" w:rsidRDefault="00F26A8D" w:rsidP="0096150B">
            <w:pPr>
              <w:pStyle w:val="-"/>
              <w:jc w:val="center"/>
            </w:pPr>
            <w:r>
              <w:t>true</w:t>
            </w:r>
          </w:p>
        </w:tc>
        <w:tc>
          <w:tcPr>
            <w:tcW w:w="4360" w:type="dxa"/>
          </w:tcPr>
          <w:p w14:paraId="0AD15891" w14:textId="77777777" w:rsidR="00F26A8D" w:rsidRDefault="00F26A8D" w:rsidP="0096150B">
            <w:pPr>
              <w:pStyle w:val="-"/>
            </w:pPr>
            <w:r>
              <w:t>密码，数字、大小写字母、字符两种组合</w:t>
            </w:r>
          </w:p>
        </w:tc>
      </w:tr>
      <w:tr w:rsidR="00F26A8D" w14:paraId="7D338A5E" w14:textId="77777777" w:rsidTr="0096150B">
        <w:tc>
          <w:tcPr>
            <w:tcW w:w="1539" w:type="dxa"/>
          </w:tcPr>
          <w:p w14:paraId="7BF0B01B" w14:textId="77777777" w:rsidR="00F26A8D" w:rsidRDefault="00F26A8D" w:rsidP="0096150B">
            <w:pPr>
              <w:pStyle w:val="-"/>
            </w:pPr>
            <w:r>
              <w:t>createTime</w:t>
            </w:r>
          </w:p>
        </w:tc>
        <w:tc>
          <w:tcPr>
            <w:tcW w:w="1338" w:type="dxa"/>
          </w:tcPr>
          <w:p w14:paraId="5BA0FEDB" w14:textId="77777777" w:rsidR="00F26A8D" w:rsidRDefault="00F26A8D" w:rsidP="0096150B">
            <w:pPr>
              <w:pStyle w:val="-"/>
              <w:jc w:val="center"/>
            </w:pPr>
            <w:r>
              <w:t>datetime</w:t>
            </w:r>
          </w:p>
        </w:tc>
        <w:tc>
          <w:tcPr>
            <w:tcW w:w="1414" w:type="dxa"/>
          </w:tcPr>
          <w:p w14:paraId="4A5E0BEC" w14:textId="77777777" w:rsidR="00F26A8D" w:rsidRDefault="00F26A8D" w:rsidP="0096150B">
            <w:pPr>
              <w:pStyle w:val="-"/>
              <w:jc w:val="center"/>
            </w:pPr>
          </w:p>
        </w:tc>
        <w:tc>
          <w:tcPr>
            <w:tcW w:w="1159" w:type="dxa"/>
          </w:tcPr>
          <w:p w14:paraId="14FC39F3" w14:textId="77777777" w:rsidR="00F26A8D" w:rsidRDefault="00F26A8D" w:rsidP="0096150B">
            <w:pPr>
              <w:pStyle w:val="-"/>
              <w:jc w:val="center"/>
            </w:pPr>
            <w:r>
              <w:t>false</w:t>
            </w:r>
          </w:p>
        </w:tc>
        <w:tc>
          <w:tcPr>
            <w:tcW w:w="4360" w:type="dxa"/>
          </w:tcPr>
          <w:p w14:paraId="2B47D142" w14:textId="77777777" w:rsidR="00F26A8D" w:rsidRDefault="00F26A8D" w:rsidP="0096150B">
            <w:pPr>
              <w:pStyle w:val="-"/>
            </w:pPr>
            <w:r>
              <w:t>创建时间</w:t>
            </w:r>
          </w:p>
        </w:tc>
      </w:tr>
    </w:tbl>
    <w:p w14:paraId="3D503D99" w14:textId="77777777" w:rsidR="00F26A8D" w:rsidRDefault="00F26A8D" w:rsidP="00F26A8D">
      <w:pPr>
        <w:numPr>
          <w:ilvl w:val="0"/>
          <w:numId w:val="46"/>
        </w:numPr>
        <w:ind w:firstLineChars="0" w:firstLine="442"/>
        <w:rPr>
          <w:b/>
          <w:bCs/>
        </w:rPr>
      </w:pPr>
      <w:r>
        <w:rPr>
          <w:b/>
          <w:bCs/>
        </w:rPr>
        <w:t>InputOnly:</w:t>
      </w:r>
      <w:r>
        <w:t xml:space="preserve"> [account, password]</w:t>
      </w:r>
    </w:p>
    <w:p w14:paraId="4A57DD64" w14:textId="2C39E2CA" w:rsidR="00F26A8D" w:rsidRPr="00D30807" w:rsidRDefault="00F26A8D" w:rsidP="00F26A8D">
      <w:pPr>
        <w:numPr>
          <w:ilvl w:val="0"/>
          <w:numId w:val="46"/>
        </w:numPr>
        <w:ind w:firstLineChars="0" w:firstLine="442"/>
        <w:rPr>
          <w:b/>
          <w:bCs/>
        </w:rPr>
      </w:pPr>
      <w:r>
        <w:rPr>
          <w:b/>
          <w:bCs/>
        </w:rPr>
        <w:t>OutputOnly:</w:t>
      </w:r>
      <w:r>
        <w:t xml:space="preserve"> [ createTime]</w:t>
      </w:r>
    </w:p>
    <w:p w14:paraId="4D68BDF8" w14:textId="58AD7F48" w:rsidR="00197A77" w:rsidRDefault="00197A77" w:rsidP="00197A77">
      <w:pPr>
        <w:ind w:firstLine="440"/>
      </w:pPr>
      <w:r w:rsidRPr="00694A7A">
        <w:rPr>
          <w:rFonts w:hint="eastAsia"/>
        </w:rPr>
        <w:t>注：管理员登陆后，系统满足</w:t>
      </w:r>
      <w:r>
        <w:t>IsAdministrator</w:t>
      </w:r>
      <w:r>
        <w:rPr>
          <w:rFonts w:hint="eastAsia"/>
        </w:rPr>
        <w:t>权限，审计员登陆后，系统满足</w:t>
      </w:r>
      <w:r>
        <w:rPr>
          <w:rFonts w:hint="eastAsia"/>
        </w:rPr>
        <w:t>I</w:t>
      </w:r>
      <w:r>
        <w:t>sAuditor</w:t>
      </w:r>
      <w:r>
        <w:rPr>
          <w:rFonts w:hint="eastAsia"/>
        </w:rPr>
        <w:t>权限</w:t>
      </w:r>
      <w:r>
        <w:t>。</w:t>
      </w:r>
    </w:p>
    <w:p w14:paraId="5C1F696A" w14:textId="77777777" w:rsidR="00197A77" w:rsidRDefault="00197A77" w:rsidP="00D30807">
      <w:pPr>
        <w:ind w:left="862" w:firstLineChars="0" w:firstLine="0"/>
        <w:rPr>
          <w:b/>
          <w:bCs/>
        </w:rPr>
      </w:pPr>
    </w:p>
    <w:p w14:paraId="3583C68C" w14:textId="104A2CF5" w:rsidR="00F26A8D" w:rsidRDefault="00F26A8D" w:rsidP="00F26A8D">
      <w:pPr>
        <w:pStyle w:val="af7"/>
        <w:ind w:firstLine="360"/>
      </w:pPr>
      <w:r>
        <w:t>Method: DELETE</w:t>
      </w:r>
    </w:p>
    <w:p w14:paraId="1B64A6FA" w14:textId="1C57CD1C" w:rsidR="00F26A8D" w:rsidRDefault="00F26A8D" w:rsidP="00F26A8D">
      <w:pPr>
        <w:numPr>
          <w:ilvl w:val="0"/>
          <w:numId w:val="46"/>
        </w:numPr>
        <w:ind w:firstLineChars="0" w:firstLine="442"/>
        <w:rPr>
          <w:b/>
          <w:bCs/>
        </w:rPr>
      </w:pPr>
      <w:r>
        <w:rPr>
          <w:b/>
          <w:bCs/>
        </w:rPr>
        <w:t xml:space="preserve">Name: </w:t>
      </w:r>
      <w:r>
        <w:t>退出登录</w:t>
      </w:r>
    </w:p>
    <w:p w14:paraId="7F668E8C" w14:textId="77777777" w:rsidR="00F26A8D" w:rsidRDefault="00F26A8D" w:rsidP="00F26A8D">
      <w:pPr>
        <w:numPr>
          <w:ilvl w:val="0"/>
          <w:numId w:val="46"/>
        </w:numPr>
        <w:ind w:firstLineChars="0" w:firstLine="442"/>
        <w:rPr>
          <w:b/>
          <w:bCs/>
        </w:rPr>
      </w:pPr>
      <w:r>
        <w:rPr>
          <w:b/>
          <w:bCs/>
        </w:rPr>
        <w:t>Header:</w:t>
      </w:r>
    </w:p>
    <w:p w14:paraId="41903A7D" w14:textId="77777777" w:rsidR="00F26A8D" w:rsidRDefault="00F26A8D" w:rsidP="00F26A8D">
      <w:pPr>
        <w:numPr>
          <w:ilvl w:val="0"/>
          <w:numId w:val="46"/>
        </w:numPr>
        <w:ind w:firstLineChars="0" w:firstLine="442"/>
      </w:pPr>
      <w:r>
        <w:rPr>
          <w:b/>
          <w:bCs/>
        </w:rPr>
        <w:lastRenderedPageBreak/>
        <w:t xml:space="preserve">Permissions: </w:t>
      </w:r>
      <w:r>
        <w:t>[IsAdministrator]</w:t>
      </w:r>
    </w:p>
    <w:p w14:paraId="552098B6" w14:textId="77777777" w:rsidR="00F26A8D" w:rsidRDefault="00F26A8D" w:rsidP="00F26A8D">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235"/>
        <w:gridCol w:w="1949"/>
        <w:gridCol w:w="1339"/>
        <w:gridCol w:w="3748"/>
      </w:tblGrid>
      <w:tr w:rsidR="00F26A8D" w14:paraId="226DBF88" w14:textId="77777777" w:rsidTr="0096150B">
        <w:tc>
          <w:tcPr>
            <w:tcW w:w="1539" w:type="dxa"/>
            <w:shd w:val="clear" w:color="auto" w:fill="D8D8D8" w:themeFill="background1" w:themeFillShade="D8"/>
          </w:tcPr>
          <w:p w14:paraId="5E8F6D02" w14:textId="77777777" w:rsidR="00F26A8D" w:rsidRDefault="00F26A8D" w:rsidP="0096150B">
            <w:pPr>
              <w:pStyle w:val="-"/>
              <w:jc w:val="center"/>
              <w:rPr>
                <w:b/>
                <w:bCs/>
              </w:rPr>
            </w:pPr>
            <w:r>
              <w:rPr>
                <w:b/>
                <w:bCs/>
              </w:rPr>
              <w:t>Key</w:t>
            </w:r>
          </w:p>
        </w:tc>
        <w:tc>
          <w:tcPr>
            <w:tcW w:w="1235" w:type="dxa"/>
            <w:shd w:val="clear" w:color="auto" w:fill="D8D8D8" w:themeFill="background1" w:themeFillShade="D8"/>
          </w:tcPr>
          <w:p w14:paraId="3F55DF56" w14:textId="77777777" w:rsidR="00F26A8D" w:rsidRDefault="00F26A8D" w:rsidP="0096150B">
            <w:pPr>
              <w:pStyle w:val="-"/>
              <w:jc w:val="center"/>
              <w:rPr>
                <w:b/>
                <w:bCs/>
              </w:rPr>
            </w:pPr>
            <w:r>
              <w:rPr>
                <w:b/>
                <w:bCs/>
              </w:rPr>
              <w:t>Type</w:t>
            </w:r>
          </w:p>
        </w:tc>
        <w:tc>
          <w:tcPr>
            <w:tcW w:w="1949" w:type="dxa"/>
            <w:shd w:val="clear" w:color="auto" w:fill="D8D8D8" w:themeFill="background1" w:themeFillShade="D8"/>
          </w:tcPr>
          <w:p w14:paraId="5C65B883" w14:textId="77777777" w:rsidR="00F26A8D" w:rsidRDefault="00F26A8D" w:rsidP="0096150B">
            <w:pPr>
              <w:pStyle w:val="-"/>
              <w:jc w:val="center"/>
              <w:rPr>
                <w:b/>
                <w:bCs/>
              </w:rPr>
            </w:pPr>
            <w:r>
              <w:rPr>
                <w:b/>
                <w:bCs/>
              </w:rPr>
              <w:t>Range</w:t>
            </w:r>
          </w:p>
        </w:tc>
        <w:tc>
          <w:tcPr>
            <w:tcW w:w="1339" w:type="dxa"/>
            <w:shd w:val="clear" w:color="auto" w:fill="D8D8D8" w:themeFill="background1" w:themeFillShade="D8"/>
          </w:tcPr>
          <w:p w14:paraId="4564645D" w14:textId="77777777" w:rsidR="00F26A8D" w:rsidRDefault="00F26A8D" w:rsidP="0096150B">
            <w:pPr>
              <w:pStyle w:val="-"/>
              <w:jc w:val="center"/>
              <w:rPr>
                <w:b/>
                <w:bCs/>
              </w:rPr>
            </w:pPr>
            <w:r>
              <w:rPr>
                <w:b/>
                <w:bCs/>
              </w:rPr>
              <w:t>Required</w:t>
            </w:r>
          </w:p>
        </w:tc>
        <w:tc>
          <w:tcPr>
            <w:tcW w:w="3748" w:type="dxa"/>
            <w:shd w:val="clear" w:color="auto" w:fill="D8D8D8" w:themeFill="background1" w:themeFillShade="D8"/>
          </w:tcPr>
          <w:p w14:paraId="376B1768" w14:textId="77777777" w:rsidR="00F26A8D" w:rsidRDefault="00F26A8D" w:rsidP="0096150B">
            <w:pPr>
              <w:pStyle w:val="-"/>
              <w:jc w:val="center"/>
              <w:rPr>
                <w:b/>
                <w:bCs/>
              </w:rPr>
            </w:pPr>
            <w:r>
              <w:rPr>
                <w:b/>
                <w:bCs/>
              </w:rPr>
              <w:t>Describe</w:t>
            </w:r>
          </w:p>
        </w:tc>
      </w:tr>
      <w:tr w:rsidR="00F26A8D" w14:paraId="0DC8EAEB" w14:textId="77777777" w:rsidTr="0096150B">
        <w:tc>
          <w:tcPr>
            <w:tcW w:w="1539" w:type="dxa"/>
          </w:tcPr>
          <w:p w14:paraId="67599A92" w14:textId="77777777" w:rsidR="00F26A8D" w:rsidRDefault="00F26A8D" w:rsidP="0096150B">
            <w:pPr>
              <w:pStyle w:val="-"/>
            </w:pPr>
            <w:r>
              <w:t>requestTime</w:t>
            </w:r>
          </w:p>
        </w:tc>
        <w:tc>
          <w:tcPr>
            <w:tcW w:w="1235" w:type="dxa"/>
          </w:tcPr>
          <w:p w14:paraId="738BCEE5" w14:textId="77777777" w:rsidR="00F26A8D" w:rsidRDefault="00F26A8D" w:rsidP="0096150B">
            <w:pPr>
              <w:pStyle w:val="-"/>
              <w:jc w:val="center"/>
            </w:pPr>
            <w:r>
              <w:t>datetime</w:t>
            </w:r>
          </w:p>
        </w:tc>
        <w:tc>
          <w:tcPr>
            <w:tcW w:w="1949" w:type="dxa"/>
          </w:tcPr>
          <w:p w14:paraId="558D0AB2" w14:textId="77777777" w:rsidR="00F26A8D" w:rsidRDefault="00F26A8D" w:rsidP="0096150B">
            <w:pPr>
              <w:pStyle w:val="-"/>
              <w:jc w:val="center"/>
            </w:pPr>
          </w:p>
        </w:tc>
        <w:tc>
          <w:tcPr>
            <w:tcW w:w="1339" w:type="dxa"/>
          </w:tcPr>
          <w:p w14:paraId="1EE030E6" w14:textId="77777777" w:rsidR="00F26A8D" w:rsidRDefault="00F26A8D" w:rsidP="0096150B">
            <w:pPr>
              <w:pStyle w:val="-"/>
              <w:jc w:val="center"/>
            </w:pPr>
            <w:r>
              <w:t>true</w:t>
            </w:r>
          </w:p>
        </w:tc>
        <w:tc>
          <w:tcPr>
            <w:tcW w:w="3748" w:type="dxa"/>
          </w:tcPr>
          <w:p w14:paraId="19C0A00E" w14:textId="77777777" w:rsidR="00F26A8D" w:rsidRDefault="00F26A8D" w:rsidP="0096150B">
            <w:pPr>
              <w:pStyle w:val="-"/>
            </w:pPr>
            <w:r>
              <w:t>请求时间，必须是当前时间</w:t>
            </w:r>
          </w:p>
        </w:tc>
      </w:tr>
    </w:tbl>
    <w:p w14:paraId="6FE8E4D4" w14:textId="77777777" w:rsidR="00F26A8D" w:rsidRDefault="00F26A8D" w:rsidP="00F26A8D">
      <w:pPr>
        <w:numPr>
          <w:ilvl w:val="0"/>
          <w:numId w:val="46"/>
        </w:numPr>
        <w:ind w:firstLineChars="0" w:firstLine="442"/>
        <w:rPr>
          <w:b/>
          <w:bCs/>
        </w:rPr>
      </w:pPr>
      <w:r>
        <w:rPr>
          <w:b/>
          <w:bCs/>
        </w:rPr>
        <w:t>InputOnly:</w:t>
      </w:r>
      <w:r>
        <w:t xml:space="preserve"> [requestTime]</w:t>
      </w:r>
    </w:p>
    <w:p w14:paraId="549F8057" w14:textId="77777777" w:rsidR="00F26A8D" w:rsidRDefault="00F26A8D" w:rsidP="00F26A8D">
      <w:pPr>
        <w:numPr>
          <w:ilvl w:val="0"/>
          <w:numId w:val="46"/>
        </w:numPr>
        <w:ind w:firstLineChars="0" w:firstLine="442"/>
        <w:rPr>
          <w:b/>
          <w:bCs/>
        </w:rPr>
      </w:pPr>
      <w:r>
        <w:rPr>
          <w:b/>
          <w:bCs/>
        </w:rPr>
        <w:t>OutputOnly:</w:t>
      </w:r>
      <w:r>
        <w:t xml:space="preserve"> [  ]</w:t>
      </w:r>
    </w:p>
    <w:p w14:paraId="30539A6E" w14:textId="77777777" w:rsidR="00E82E83" w:rsidRDefault="00E82E83" w:rsidP="00E82E83">
      <w:pPr>
        <w:ind w:left="862" w:firstLineChars="0" w:firstLine="0"/>
        <w:rPr>
          <w:b/>
          <w:bCs/>
        </w:rPr>
      </w:pPr>
    </w:p>
    <w:p w14:paraId="075AF7B7" w14:textId="7E558B11" w:rsidR="00F26A8D" w:rsidRDefault="00E82E83" w:rsidP="00E82E83">
      <w:pPr>
        <w:pStyle w:val="afc"/>
        <w:ind w:left="420" w:firstLineChars="0" w:firstLine="0"/>
      </w:pPr>
      <w:r>
        <w:rPr>
          <w:rFonts w:hint="eastAsia"/>
        </w:rPr>
        <w:t>2</w:t>
      </w:r>
      <w:r>
        <w:rPr>
          <w:rFonts w:hint="eastAsia"/>
        </w:rPr>
        <w:t>）</w:t>
      </w:r>
      <w:r w:rsidR="00F26A8D">
        <w:t>/sealCenter/config/v1.0/administrator/password</w:t>
      </w:r>
    </w:p>
    <w:p w14:paraId="47DDDFF0" w14:textId="6DD117DC" w:rsidR="00F26A8D" w:rsidRDefault="00F26A8D" w:rsidP="00F26A8D">
      <w:pPr>
        <w:pStyle w:val="af7"/>
        <w:ind w:firstLine="360"/>
      </w:pPr>
      <w:r>
        <w:t>Method: PUT</w:t>
      </w:r>
    </w:p>
    <w:p w14:paraId="25E4E214" w14:textId="6750120D" w:rsidR="00F26A8D" w:rsidRDefault="00F26A8D" w:rsidP="00F26A8D">
      <w:pPr>
        <w:numPr>
          <w:ilvl w:val="0"/>
          <w:numId w:val="46"/>
        </w:numPr>
        <w:ind w:firstLineChars="0" w:firstLine="442"/>
        <w:rPr>
          <w:b/>
          <w:bCs/>
        </w:rPr>
      </w:pPr>
      <w:r>
        <w:rPr>
          <w:b/>
          <w:bCs/>
        </w:rPr>
        <w:t>Name:</w:t>
      </w:r>
      <w:r>
        <w:t>更新密码</w:t>
      </w:r>
      <w:r w:rsidR="00694A7A">
        <w:rPr>
          <w:rFonts w:hint="eastAsia"/>
        </w:rPr>
        <w:t>（更新当前登陆账号的密码）</w:t>
      </w:r>
    </w:p>
    <w:p w14:paraId="58C1DA01" w14:textId="77777777" w:rsidR="00F26A8D" w:rsidRDefault="00F26A8D" w:rsidP="00F26A8D">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F26A8D" w14:paraId="6BE1D020" w14:textId="77777777" w:rsidTr="0096150B">
        <w:tc>
          <w:tcPr>
            <w:tcW w:w="1552" w:type="dxa"/>
            <w:shd w:val="clear" w:color="auto" w:fill="D8D8D8" w:themeFill="background1" w:themeFillShade="D8"/>
          </w:tcPr>
          <w:p w14:paraId="1FD52FCF" w14:textId="77777777" w:rsidR="00F26A8D" w:rsidRDefault="00F26A8D" w:rsidP="0096150B">
            <w:pPr>
              <w:pStyle w:val="-"/>
              <w:jc w:val="center"/>
              <w:rPr>
                <w:b/>
                <w:bCs/>
              </w:rPr>
            </w:pPr>
            <w:r>
              <w:rPr>
                <w:b/>
                <w:bCs/>
              </w:rPr>
              <w:t>Key</w:t>
            </w:r>
          </w:p>
        </w:tc>
        <w:tc>
          <w:tcPr>
            <w:tcW w:w="5017" w:type="dxa"/>
            <w:shd w:val="clear" w:color="auto" w:fill="D8D8D8" w:themeFill="background1" w:themeFillShade="D8"/>
          </w:tcPr>
          <w:p w14:paraId="5097CAB3" w14:textId="77777777" w:rsidR="00F26A8D" w:rsidRDefault="00F26A8D" w:rsidP="0096150B">
            <w:pPr>
              <w:pStyle w:val="-"/>
              <w:jc w:val="center"/>
              <w:rPr>
                <w:b/>
                <w:bCs/>
              </w:rPr>
            </w:pPr>
            <w:r>
              <w:rPr>
                <w:b/>
                <w:bCs/>
              </w:rPr>
              <w:t>Value</w:t>
            </w:r>
          </w:p>
        </w:tc>
        <w:tc>
          <w:tcPr>
            <w:tcW w:w="3285" w:type="dxa"/>
            <w:shd w:val="clear" w:color="auto" w:fill="D8D8D8" w:themeFill="background1" w:themeFillShade="D8"/>
          </w:tcPr>
          <w:p w14:paraId="6A481F33" w14:textId="77777777" w:rsidR="00F26A8D" w:rsidRDefault="00F26A8D" w:rsidP="0096150B">
            <w:pPr>
              <w:pStyle w:val="-"/>
              <w:jc w:val="center"/>
              <w:rPr>
                <w:b/>
                <w:bCs/>
              </w:rPr>
            </w:pPr>
            <w:r>
              <w:rPr>
                <w:b/>
                <w:bCs/>
              </w:rPr>
              <w:t>Describe</w:t>
            </w:r>
          </w:p>
        </w:tc>
      </w:tr>
      <w:tr w:rsidR="00F26A8D" w14:paraId="3B3C2406" w14:textId="77777777" w:rsidTr="0096150B">
        <w:tc>
          <w:tcPr>
            <w:tcW w:w="1552" w:type="dxa"/>
          </w:tcPr>
          <w:p w14:paraId="50FA4B58" w14:textId="77777777" w:rsidR="00F26A8D" w:rsidRDefault="00F26A8D" w:rsidP="0096150B">
            <w:pPr>
              <w:pStyle w:val="-"/>
            </w:pPr>
            <w:r>
              <w:t>Content-Type</w:t>
            </w:r>
          </w:p>
        </w:tc>
        <w:tc>
          <w:tcPr>
            <w:tcW w:w="5017" w:type="dxa"/>
          </w:tcPr>
          <w:p w14:paraId="2D294237" w14:textId="77777777" w:rsidR="00F26A8D" w:rsidRDefault="00F26A8D" w:rsidP="0096150B">
            <w:pPr>
              <w:pStyle w:val="-"/>
              <w:jc w:val="center"/>
            </w:pPr>
            <w:r>
              <w:t>application/json</w:t>
            </w:r>
          </w:p>
        </w:tc>
        <w:tc>
          <w:tcPr>
            <w:tcW w:w="3285" w:type="dxa"/>
          </w:tcPr>
          <w:p w14:paraId="22DE0A41" w14:textId="77777777" w:rsidR="00F26A8D" w:rsidRDefault="00F26A8D" w:rsidP="0096150B">
            <w:pPr>
              <w:pStyle w:val="-"/>
            </w:pPr>
          </w:p>
        </w:tc>
      </w:tr>
    </w:tbl>
    <w:p w14:paraId="3010D25A" w14:textId="062573F6" w:rsidR="00F26A8D" w:rsidRDefault="00F26A8D" w:rsidP="00F26A8D">
      <w:pPr>
        <w:numPr>
          <w:ilvl w:val="0"/>
          <w:numId w:val="46"/>
        </w:numPr>
        <w:ind w:firstLineChars="0" w:firstLine="442"/>
      </w:pPr>
      <w:r>
        <w:rPr>
          <w:b/>
          <w:bCs/>
        </w:rPr>
        <w:t xml:space="preserve">Permissions: </w:t>
      </w:r>
      <w:r>
        <w:t>[IsAdministrator</w:t>
      </w:r>
      <w:r w:rsidR="00694A7A">
        <w:rPr>
          <w:rFonts w:hint="eastAsia"/>
        </w:rPr>
        <w:t>/I</w:t>
      </w:r>
      <w:r w:rsidR="00694A7A">
        <w:t>sAuditor</w:t>
      </w:r>
      <w:r>
        <w:t>]</w:t>
      </w:r>
    </w:p>
    <w:p w14:paraId="106287A9" w14:textId="77777777" w:rsidR="00F26A8D" w:rsidRDefault="00F26A8D" w:rsidP="00F26A8D">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338"/>
        <w:gridCol w:w="1414"/>
        <w:gridCol w:w="1159"/>
        <w:gridCol w:w="4360"/>
      </w:tblGrid>
      <w:tr w:rsidR="00F26A8D" w14:paraId="5C27D258" w14:textId="77777777" w:rsidTr="0096150B">
        <w:tc>
          <w:tcPr>
            <w:tcW w:w="1539" w:type="dxa"/>
            <w:shd w:val="clear" w:color="auto" w:fill="D8D8D8" w:themeFill="background1" w:themeFillShade="D8"/>
          </w:tcPr>
          <w:p w14:paraId="2EFB2461" w14:textId="77777777" w:rsidR="00F26A8D" w:rsidRDefault="00F26A8D" w:rsidP="0096150B">
            <w:pPr>
              <w:pStyle w:val="-"/>
              <w:jc w:val="center"/>
              <w:rPr>
                <w:b/>
                <w:bCs/>
              </w:rPr>
            </w:pPr>
            <w:r>
              <w:rPr>
                <w:b/>
                <w:bCs/>
              </w:rPr>
              <w:t>Key</w:t>
            </w:r>
          </w:p>
        </w:tc>
        <w:tc>
          <w:tcPr>
            <w:tcW w:w="1338" w:type="dxa"/>
            <w:shd w:val="clear" w:color="auto" w:fill="D8D8D8" w:themeFill="background1" w:themeFillShade="D8"/>
          </w:tcPr>
          <w:p w14:paraId="73AF69BD" w14:textId="77777777" w:rsidR="00F26A8D" w:rsidRDefault="00F26A8D" w:rsidP="0096150B">
            <w:pPr>
              <w:pStyle w:val="-"/>
              <w:jc w:val="center"/>
              <w:rPr>
                <w:b/>
                <w:bCs/>
              </w:rPr>
            </w:pPr>
            <w:r>
              <w:rPr>
                <w:b/>
                <w:bCs/>
              </w:rPr>
              <w:t>Type</w:t>
            </w:r>
          </w:p>
        </w:tc>
        <w:tc>
          <w:tcPr>
            <w:tcW w:w="1414" w:type="dxa"/>
            <w:shd w:val="clear" w:color="auto" w:fill="D8D8D8" w:themeFill="background1" w:themeFillShade="D8"/>
          </w:tcPr>
          <w:p w14:paraId="2B7862F6" w14:textId="77777777" w:rsidR="00F26A8D" w:rsidRDefault="00F26A8D" w:rsidP="0096150B">
            <w:pPr>
              <w:pStyle w:val="-"/>
              <w:jc w:val="center"/>
              <w:rPr>
                <w:b/>
                <w:bCs/>
              </w:rPr>
            </w:pPr>
            <w:r>
              <w:rPr>
                <w:b/>
                <w:bCs/>
              </w:rPr>
              <w:t>Range</w:t>
            </w:r>
          </w:p>
        </w:tc>
        <w:tc>
          <w:tcPr>
            <w:tcW w:w="1159" w:type="dxa"/>
            <w:shd w:val="clear" w:color="auto" w:fill="D8D8D8" w:themeFill="background1" w:themeFillShade="D8"/>
          </w:tcPr>
          <w:p w14:paraId="44792F0A" w14:textId="77777777" w:rsidR="00F26A8D" w:rsidRDefault="00F26A8D" w:rsidP="0096150B">
            <w:pPr>
              <w:pStyle w:val="-"/>
              <w:jc w:val="center"/>
              <w:rPr>
                <w:b/>
                <w:bCs/>
              </w:rPr>
            </w:pPr>
            <w:r>
              <w:rPr>
                <w:b/>
                <w:bCs/>
              </w:rPr>
              <w:t>Required</w:t>
            </w:r>
          </w:p>
        </w:tc>
        <w:tc>
          <w:tcPr>
            <w:tcW w:w="4360" w:type="dxa"/>
            <w:shd w:val="clear" w:color="auto" w:fill="D8D8D8" w:themeFill="background1" w:themeFillShade="D8"/>
          </w:tcPr>
          <w:p w14:paraId="780E6AE5" w14:textId="77777777" w:rsidR="00F26A8D" w:rsidRDefault="00F26A8D" w:rsidP="0096150B">
            <w:pPr>
              <w:pStyle w:val="-"/>
              <w:jc w:val="center"/>
              <w:rPr>
                <w:b/>
                <w:bCs/>
              </w:rPr>
            </w:pPr>
            <w:r>
              <w:rPr>
                <w:b/>
                <w:bCs/>
              </w:rPr>
              <w:t>Describe</w:t>
            </w:r>
          </w:p>
        </w:tc>
      </w:tr>
      <w:tr w:rsidR="00F26A8D" w14:paraId="64357DDA" w14:textId="77777777" w:rsidTr="0096150B">
        <w:tc>
          <w:tcPr>
            <w:tcW w:w="1539" w:type="dxa"/>
          </w:tcPr>
          <w:p w14:paraId="7EBD5D3F" w14:textId="77777777" w:rsidR="00F26A8D" w:rsidRDefault="00F26A8D" w:rsidP="0096150B">
            <w:pPr>
              <w:pStyle w:val="-"/>
            </w:pPr>
            <w:r>
              <w:t>password</w:t>
            </w:r>
          </w:p>
        </w:tc>
        <w:tc>
          <w:tcPr>
            <w:tcW w:w="1338" w:type="dxa"/>
          </w:tcPr>
          <w:p w14:paraId="41AF2D94" w14:textId="77777777" w:rsidR="00F26A8D" w:rsidRDefault="00F26A8D" w:rsidP="0096150B">
            <w:pPr>
              <w:pStyle w:val="-"/>
              <w:jc w:val="center"/>
            </w:pPr>
            <w:r>
              <w:t>string</w:t>
            </w:r>
          </w:p>
        </w:tc>
        <w:tc>
          <w:tcPr>
            <w:tcW w:w="1414" w:type="dxa"/>
          </w:tcPr>
          <w:p w14:paraId="78744B9F" w14:textId="77777777" w:rsidR="00F26A8D" w:rsidRDefault="00F26A8D" w:rsidP="0096150B">
            <w:pPr>
              <w:pStyle w:val="-"/>
              <w:jc w:val="center"/>
            </w:pPr>
            <w:r>
              <w:t>6-20</w:t>
            </w:r>
          </w:p>
        </w:tc>
        <w:tc>
          <w:tcPr>
            <w:tcW w:w="1159" w:type="dxa"/>
          </w:tcPr>
          <w:p w14:paraId="20861032" w14:textId="77777777" w:rsidR="00F26A8D" w:rsidRDefault="00F26A8D" w:rsidP="0096150B">
            <w:pPr>
              <w:pStyle w:val="-"/>
              <w:jc w:val="center"/>
            </w:pPr>
            <w:r>
              <w:t>true</w:t>
            </w:r>
          </w:p>
        </w:tc>
        <w:tc>
          <w:tcPr>
            <w:tcW w:w="4360" w:type="dxa"/>
          </w:tcPr>
          <w:p w14:paraId="52280430" w14:textId="77777777" w:rsidR="00F26A8D" w:rsidRDefault="00F26A8D" w:rsidP="0096150B">
            <w:pPr>
              <w:pStyle w:val="-"/>
            </w:pPr>
            <w:r>
              <w:t>密码，数字、大小写字母、字符两种组合</w:t>
            </w:r>
          </w:p>
        </w:tc>
      </w:tr>
      <w:tr w:rsidR="00F26A8D" w14:paraId="7DCEE33E" w14:textId="77777777" w:rsidTr="0096150B">
        <w:tc>
          <w:tcPr>
            <w:tcW w:w="1539" w:type="dxa"/>
          </w:tcPr>
          <w:p w14:paraId="7329FAEB" w14:textId="77777777" w:rsidR="00F26A8D" w:rsidRDefault="00F26A8D" w:rsidP="0096150B">
            <w:pPr>
              <w:pStyle w:val="-"/>
            </w:pPr>
            <w:r>
              <w:t>requestTime</w:t>
            </w:r>
          </w:p>
        </w:tc>
        <w:tc>
          <w:tcPr>
            <w:tcW w:w="1338" w:type="dxa"/>
          </w:tcPr>
          <w:p w14:paraId="2C8C0AB3" w14:textId="77777777" w:rsidR="00F26A8D" w:rsidRDefault="00F26A8D" w:rsidP="0096150B">
            <w:pPr>
              <w:pStyle w:val="-"/>
              <w:jc w:val="center"/>
            </w:pPr>
            <w:r>
              <w:t>dateTime</w:t>
            </w:r>
          </w:p>
        </w:tc>
        <w:tc>
          <w:tcPr>
            <w:tcW w:w="1414" w:type="dxa"/>
          </w:tcPr>
          <w:p w14:paraId="13833C23" w14:textId="77777777" w:rsidR="00F26A8D" w:rsidRDefault="00F26A8D" w:rsidP="0096150B">
            <w:pPr>
              <w:pStyle w:val="-"/>
              <w:jc w:val="center"/>
            </w:pPr>
          </w:p>
        </w:tc>
        <w:tc>
          <w:tcPr>
            <w:tcW w:w="1159" w:type="dxa"/>
          </w:tcPr>
          <w:p w14:paraId="2CA6CCA7" w14:textId="77777777" w:rsidR="00F26A8D" w:rsidRDefault="00F26A8D" w:rsidP="0096150B">
            <w:pPr>
              <w:pStyle w:val="-"/>
              <w:jc w:val="center"/>
            </w:pPr>
            <w:r>
              <w:t>true</w:t>
            </w:r>
          </w:p>
        </w:tc>
        <w:tc>
          <w:tcPr>
            <w:tcW w:w="4360" w:type="dxa"/>
          </w:tcPr>
          <w:p w14:paraId="1605F684" w14:textId="77777777" w:rsidR="00F26A8D" w:rsidRDefault="00F26A8D" w:rsidP="0096150B">
            <w:pPr>
              <w:pStyle w:val="-"/>
            </w:pPr>
            <w:r>
              <w:t>请求时间，必须是当前时间</w:t>
            </w:r>
          </w:p>
        </w:tc>
      </w:tr>
      <w:tr w:rsidR="00F26A8D" w14:paraId="2617AF77" w14:textId="77777777" w:rsidTr="0096150B">
        <w:tc>
          <w:tcPr>
            <w:tcW w:w="1539" w:type="dxa"/>
          </w:tcPr>
          <w:p w14:paraId="04F0B1B2" w14:textId="77777777" w:rsidR="00F26A8D" w:rsidRDefault="00F26A8D" w:rsidP="0096150B">
            <w:pPr>
              <w:pStyle w:val="-"/>
            </w:pPr>
            <w:r>
              <w:t>account</w:t>
            </w:r>
          </w:p>
        </w:tc>
        <w:tc>
          <w:tcPr>
            <w:tcW w:w="1338" w:type="dxa"/>
          </w:tcPr>
          <w:p w14:paraId="20DDA9FF" w14:textId="77777777" w:rsidR="00F26A8D" w:rsidRDefault="00F26A8D" w:rsidP="0096150B">
            <w:pPr>
              <w:pStyle w:val="-"/>
              <w:jc w:val="center"/>
            </w:pPr>
            <w:r>
              <w:t>string</w:t>
            </w:r>
          </w:p>
        </w:tc>
        <w:tc>
          <w:tcPr>
            <w:tcW w:w="1414" w:type="dxa"/>
          </w:tcPr>
          <w:p w14:paraId="72CF552E" w14:textId="26F6E2F2" w:rsidR="00F26A8D" w:rsidRDefault="00F26A8D" w:rsidP="0096150B">
            <w:pPr>
              <w:pStyle w:val="-"/>
              <w:jc w:val="center"/>
            </w:pPr>
          </w:p>
        </w:tc>
        <w:tc>
          <w:tcPr>
            <w:tcW w:w="1159" w:type="dxa"/>
          </w:tcPr>
          <w:p w14:paraId="1703B2BC" w14:textId="77777777" w:rsidR="00F26A8D" w:rsidRDefault="00F26A8D" w:rsidP="0096150B">
            <w:pPr>
              <w:pStyle w:val="-"/>
              <w:jc w:val="center"/>
            </w:pPr>
            <w:r>
              <w:t>false</w:t>
            </w:r>
          </w:p>
        </w:tc>
        <w:tc>
          <w:tcPr>
            <w:tcW w:w="4360" w:type="dxa"/>
          </w:tcPr>
          <w:p w14:paraId="03EC94DE" w14:textId="77777777" w:rsidR="00F26A8D" w:rsidRDefault="00F26A8D" w:rsidP="0096150B">
            <w:pPr>
              <w:pStyle w:val="-"/>
            </w:pPr>
            <w:r>
              <w:t>账号</w:t>
            </w:r>
          </w:p>
        </w:tc>
      </w:tr>
      <w:tr w:rsidR="00F26A8D" w14:paraId="173202B3" w14:textId="77777777" w:rsidTr="0096150B">
        <w:tc>
          <w:tcPr>
            <w:tcW w:w="1539" w:type="dxa"/>
          </w:tcPr>
          <w:p w14:paraId="75B31F26" w14:textId="77777777" w:rsidR="00F26A8D" w:rsidRDefault="00F26A8D" w:rsidP="0096150B">
            <w:pPr>
              <w:pStyle w:val="-"/>
            </w:pPr>
            <w:r>
              <w:t>userId</w:t>
            </w:r>
          </w:p>
        </w:tc>
        <w:tc>
          <w:tcPr>
            <w:tcW w:w="1338" w:type="dxa"/>
          </w:tcPr>
          <w:p w14:paraId="73BEFA79" w14:textId="77777777" w:rsidR="00F26A8D" w:rsidRDefault="00F26A8D" w:rsidP="0096150B">
            <w:pPr>
              <w:pStyle w:val="-"/>
              <w:jc w:val="center"/>
            </w:pPr>
            <w:r>
              <w:t>string</w:t>
            </w:r>
          </w:p>
        </w:tc>
        <w:tc>
          <w:tcPr>
            <w:tcW w:w="1414" w:type="dxa"/>
          </w:tcPr>
          <w:p w14:paraId="009BF5F6" w14:textId="77777777" w:rsidR="00F26A8D" w:rsidRDefault="00F26A8D" w:rsidP="0096150B">
            <w:pPr>
              <w:pStyle w:val="-"/>
              <w:jc w:val="center"/>
            </w:pPr>
            <w:r>
              <w:t>uuid4</w:t>
            </w:r>
          </w:p>
        </w:tc>
        <w:tc>
          <w:tcPr>
            <w:tcW w:w="1159" w:type="dxa"/>
          </w:tcPr>
          <w:p w14:paraId="7A379789" w14:textId="77777777" w:rsidR="00F26A8D" w:rsidRDefault="00F26A8D" w:rsidP="0096150B">
            <w:pPr>
              <w:pStyle w:val="-"/>
              <w:jc w:val="center"/>
            </w:pPr>
            <w:r>
              <w:t>false</w:t>
            </w:r>
          </w:p>
        </w:tc>
        <w:tc>
          <w:tcPr>
            <w:tcW w:w="4360" w:type="dxa"/>
          </w:tcPr>
          <w:p w14:paraId="41BD5350" w14:textId="77777777" w:rsidR="00F26A8D" w:rsidRDefault="00F26A8D" w:rsidP="0096150B">
            <w:pPr>
              <w:pStyle w:val="-"/>
            </w:pPr>
            <w:r>
              <w:t>用户</w:t>
            </w:r>
            <w:r>
              <w:t xml:space="preserve"> id</w:t>
            </w:r>
          </w:p>
        </w:tc>
      </w:tr>
      <w:tr w:rsidR="00F26A8D" w14:paraId="41C647C8" w14:textId="77777777" w:rsidTr="0096150B">
        <w:tc>
          <w:tcPr>
            <w:tcW w:w="1539" w:type="dxa"/>
          </w:tcPr>
          <w:p w14:paraId="749E504F" w14:textId="77777777" w:rsidR="00F26A8D" w:rsidRDefault="00F26A8D" w:rsidP="0096150B">
            <w:pPr>
              <w:pStyle w:val="-"/>
            </w:pPr>
            <w:r>
              <w:t>role</w:t>
            </w:r>
          </w:p>
        </w:tc>
        <w:tc>
          <w:tcPr>
            <w:tcW w:w="1338" w:type="dxa"/>
          </w:tcPr>
          <w:p w14:paraId="787BEB3F" w14:textId="77777777" w:rsidR="00F26A8D" w:rsidRDefault="00F26A8D" w:rsidP="0096150B">
            <w:pPr>
              <w:pStyle w:val="-"/>
              <w:jc w:val="center"/>
            </w:pPr>
            <w:r>
              <w:t>enum(Role)</w:t>
            </w:r>
          </w:p>
        </w:tc>
        <w:tc>
          <w:tcPr>
            <w:tcW w:w="1414" w:type="dxa"/>
          </w:tcPr>
          <w:p w14:paraId="44FCB62A" w14:textId="77777777" w:rsidR="00F26A8D" w:rsidRDefault="00F26A8D" w:rsidP="0096150B">
            <w:pPr>
              <w:pStyle w:val="-"/>
              <w:jc w:val="center"/>
            </w:pPr>
          </w:p>
        </w:tc>
        <w:tc>
          <w:tcPr>
            <w:tcW w:w="1159" w:type="dxa"/>
          </w:tcPr>
          <w:p w14:paraId="2DE540DA" w14:textId="77777777" w:rsidR="00F26A8D" w:rsidRDefault="00F26A8D" w:rsidP="0096150B">
            <w:pPr>
              <w:pStyle w:val="-"/>
              <w:jc w:val="center"/>
            </w:pPr>
            <w:r>
              <w:t>false</w:t>
            </w:r>
          </w:p>
        </w:tc>
        <w:tc>
          <w:tcPr>
            <w:tcW w:w="4360" w:type="dxa"/>
          </w:tcPr>
          <w:p w14:paraId="4EF5ABA2" w14:textId="77777777" w:rsidR="00F26A8D" w:rsidRDefault="00F26A8D" w:rsidP="0096150B">
            <w:pPr>
              <w:pStyle w:val="-"/>
            </w:pPr>
            <w:r>
              <w:t>用户角色</w:t>
            </w:r>
          </w:p>
        </w:tc>
      </w:tr>
      <w:tr w:rsidR="00F26A8D" w14:paraId="0DE860DC" w14:textId="77777777" w:rsidTr="0096150B">
        <w:tc>
          <w:tcPr>
            <w:tcW w:w="1539" w:type="dxa"/>
          </w:tcPr>
          <w:p w14:paraId="4F98D0FD" w14:textId="77777777" w:rsidR="00F26A8D" w:rsidRDefault="00F26A8D" w:rsidP="0096150B">
            <w:pPr>
              <w:pStyle w:val="-"/>
            </w:pPr>
            <w:r>
              <w:t>createTime</w:t>
            </w:r>
          </w:p>
        </w:tc>
        <w:tc>
          <w:tcPr>
            <w:tcW w:w="1338" w:type="dxa"/>
          </w:tcPr>
          <w:p w14:paraId="34965FD0" w14:textId="77777777" w:rsidR="00F26A8D" w:rsidRDefault="00F26A8D" w:rsidP="0096150B">
            <w:pPr>
              <w:pStyle w:val="-"/>
              <w:jc w:val="center"/>
            </w:pPr>
            <w:r>
              <w:t>datetime</w:t>
            </w:r>
          </w:p>
        </w:tc>
        <w:tc>
          <w:tcPr>
            <w:tcW w:w="1414" w:type="dxa"/>
          </w:tcPr>
          <w:p w14:paraId="07E6899B" w14:textId="77777777" w:rsidR="00F26A8D" w:rsidRDefault="00F26A8D" w:rsidP="0096150B">
            <w:pPr>
              <w:pStyle w:val="-"/>
              <w:jc w:val="center"/>
            </w:pPr>
          </w:p>
        </w:tc>
        <w:tc>
          <w:tcPr>
            <w:tcW w:w="1159" w:type="dxa"/>
          </w:tcPr>
          <w:p w14:paraId="3239A706" w14:textId="77777777" w:rsidR="00F26A8D" w:rsidRDefault="00F26A8D" w:rsidP="0096150B">
            <w:pPr>
              <w:pStyle w:val="-"/>
              <w:jc w:val="center"/>
            </w:pPr>
            <w:r>
              <w:t>false</w:t>
            </w:r>
          </w:p>
        </w:tc>
        <w:tc>
          <w:tcPr>
            <w:tcW w:w="4360" w:type="dxa"/>
          </w:tcPr>
          <w:p w14:paraId="68C94EFE" w14:textId="77777777" w:rsidR="00F26A8D" w:rsidRDefault="00F26A8D" w:rsidP="0096150B">
            <w:pPr>
              <w:pStyle w:val="-"/>
            </w:pPr>
            <w:r>
              <w:t>创建时间</w:t>
            </w:r>
          </w:p>
        </w:tc>
      </w:tr>
      <w:tr w:rsidR="00F26A8D" w14:paraId="4115DE93" w14:textId="77777777" w:rsidTr="0096150B">
        <w:tc>
          <w:tcPr>
            <w:tcW w:w="1539" w:type="dxa"/>
          </w:tcPr>
          <w:p w14:paraId="26D891B2" w14:textId="77777777" w:rsidR="00F26A8D" w:rsidRDefault="00F26A8D" w:rsidP="0096150B">
            <w:pPr>
              <w:pStyle w:val="-"/>
            </w:pPr>
            <w:r>
              <w:t>updateTime</w:t>
            </w:r>
          </w:p>
        </w:tc>
        <w:tc>
          <w:tcPr>
            <w:tcW w:w="1338" w:type="dxa"/>
          </w:tcPr>
          <w:p w14:paraId="5D5A0EDD" w14:textId="77777777" w:rsidR="00F26A8D" w:rsidRDefault="00F26A8D" w:rsidP="0096150B">
            <w:pPr>
              <w:pStyle w:val="-"/>
              <w:jc w:val="center"/>
            </w:pPr>
            <w:r>
              <w:t>datetime</w:t>
            </w:r>
          </w:p>
        </w:tc>
        <w:tc>
          <w:tcPr>
            <w:tcW w:w="1414" w:type="dxa"/>
          </w:tcPr>
          <w:p w14:paraId="62F90CC6" w14:textId="77777777" w:rsidR="00F26A8D" w:rsidRDefault="00F26A8D" w:rsidP="0096150B">
            <w:pPr>
              <w:pStyle w:val="-"/>
              <w:jc w:val="center"/>
            </w:pPr>
          </w:p>
        </w:tc>
        <w:tc>
          <w:tcPr>
            <w:tcW w:w="1159" w:type="dxa"/>
          </w:tcPr>
          <w:p w14:paraId="076BF5A1" w14:textId="77777777" w:rsidR="00F26A8D" w:rsidRDefault="00F26A8D" w:rsidP="0096150B">
            <w:pPr>
              <w:pStyle w:val="-"/>
              <w:jc w:val="center"/>
            </w:pPr>
            <w:r>
              <w:t>false</w:t>
            </w:r>
          </w:p>
        </w:tc>
        <w:tc>
          <w:tcPr>
            <w:tcW w:w="4360" w:type="dxa"/>
          </w:tcPr>
          <w:p w14:paraId="53BAD1F7" w14:textId="77777777" w:rsidR="00F26A8D" w:rsidRDefault="00F26A8D" w:rsidP="0096150B">
            <w:pPr>
              <w:pStyle w:val="-"/>
            </w:pPr>
            <w:r>
              <w:t>更新时间</w:t>
            </w:r>
          </w:p>
        </w:tc>
      </w:tr>
    </w:tbl>
    <w:p w14:paraId="7F08922D" w14:textId="77777777" w:rsidR="00F26A8D" w:rsidRDefault="00F26A8D" w:rsidP="00F26A8D">
      <w:pPr>
        <w:numPr>
          <w:ilvl w:val="0"/>
          <w:numId w:val="46"/>
        </w:numPr>
        <w:ind w:firstLineChars="0" w:firstLine="442"/>
        <w:rPr>
          <w:b/>
          <w:bCs/>
        </w:rPr>
      </w:pPr>
      <w:r>
        <w:rPr>
          <w:b/>
          <w:bCs/>
        </w:rPr>
        <w:t>InputOnly:</w:t>
      </w:r>
      <w:r>
        <w:t xml:space="preserve"> [password, requestTime]</w:t>
      </w:r>
    </w:p>
    <w:p w14:paraId="06DCD451" w14:textId="3A4F1005" w:rsidR="00F26A8D" w:rsidRDefault="00F26A8D" w:rsidP="00F26A8D">
      <w:pPr>
        <w:numPr>
          <w:ilvl w:val="0"/>
          <w:numId w:val="46"/>
        </w:numPr>
        <w:ind w:firstLineChars="0" w:firstLine="442"/>
        <w:rPr>
          <w:b/>
          <w:bCs/>
        </w:rPr>
      </w:pPr>
      <w:r>
        <w:rPr>
          <w:b/>
          <w:bCs/>
        </w:rPr>
        <w:t>OutputOnly:</w:t>
      </w:r>
      <w:r>
        <w:t xml:space="preserve"> [userId, account, role, createTime, updateTime]</w:t>
      </w:r>
    </w:p>
    <w:p w14:paraId="2923084E" w14:textId="425628D6" w:rsidR="00767033" w:rsidRDefault="00767033" w:rsidP="00F26A8D">
      <w:pPr>
        <w:ind w:firstLineChars="0" w:firstLine="0"/>
      </w:pPr>
    </w:p>
    <w:p w14:paraId="5FFB25F2" w14:textId="62C72D85" w:rsidR="00FD0FF9" w:rsidRDefault="004C7432" w:rsidP="004C7432">
      <w:pPr>
        <w:ind w:firstLineChars="0" w:firstLine="0"/>
      </w:pPr>
      <w:r>
        <w:rPr>
          <w:rFonts w:hint="eastAsia"/>
        </w:rPr>
        <w:t>3</w:t>
      </w:r>
      <w:r>
        <w:rPr>
          <w:rFonts w:hint="eastAsia"/>
        </w:rPr>
        <w:t>）</w:t>
      </w:r>
      <w:r w:rsidR="00FD0FF9">
        <w:t>/sealCenter/config/v1.0/</w:t>
      </w:r>
      <w:r w:rsidR="0082743C" w:rsidRPr="0082743C">
        <w:t xml:space="preserve"> </w:t>
      </w:r>
      <w:r w:rsidR="0082743C">
        <w:t>administrator</w:t>
      </w:r>
    </w:p>
    <w:p w14:paraId="40EB97AB" w14:textId="51F6CF01" w:rsidR="00FD0FF9" w:rsidRDefault="00FD0FF9" w:rsidP="00FD0FF9">
      <w:pPr>
        <w:pStyle w:val="af7"/>
        <w:ind w:firstLine="440"/>
      </w:pPr>
      <w:r>
        <w:t>Method: POST</w:t>
      </w:r>
    </w:p>
    <w:p w14:paraId="29266466" w14:textId="23B891FA" w:rsidR="00FD0FF9" w:rsidRDefault="00FD0FF9" w:rsidP="00FD0FF9">
      <w:pPr>
        <w:numPr>
          <w:ilvl w:val="0"/>
          <w:numId w:val="46"/>
        </w:numPr>
        <w:ind w:firstLineChars="0" w:firstLine="442"/>
        <w:rPr>
          <w:b/>
          <w:bCs/>
        </w:rPr>
      </w:pPr>
      <w:r>
        <w:rPr>
          <w:b/>
          <w:bCs/>
        </w:rPr>
        <w:t xml:space="preserve">Name: </w:t>
      </w:r>
      <w:r w:rsidR="005D224C">
        <w:rPr>
          <w:rFonts w:hint="eastAsia"/>
        </w:rPr>
        <w:t>创建</w:t>
      </w:r>
      <w:r>
        <w:t>用户</w:t>
      </w:r>
      <w:r w:rsidR="004A37E4">
        <w:rPr>
          <w:rFonts w:hint="eastAsia"/>
        </w:rPr>
        <w:t>(</w:t>
      </w:r>
      <w:r w:rsidR="00F60EB2">
        <w:rPr>
          <w:rFonts w:hint="eastAsia"/>
        </w:rPr>
        <w:t>管理员、审计员</w:t>
      </w:r>
      <w:r w:rsidR="004A37E4">
        <w:rPr>
          <w:rFonts w:hint="eastAsia"/>
        </w:rPr>
        <w:t>)</w:t>
      </w:r>
    </w:p>
    <w:p w14:paraId="40E65866" w14:textId="77777777" w:rsidR="00FD0FF9" w:rsidRDefault="00FD0FF9" w:rsidP="00FD0FF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FD0FF9" w14:paraId="13BB1B7A" w14:textId="77777777" w:rsidTr="0096150B">
        <w:tc>
          <w:tcPr>
            <w:tcW w:w="1552" w:type="dxa"/>
            <w:shd w:val="clear" w:color="auto" w:fill="D8D8D8" w:themeFill="background1" w:themeFillShade="D8"/>
          </w:tcPr>
          <w:p w14:paraId="5FDA157F" w14:textId="77777777" w:rsidR="00FD0FF9" w:rsidRDefault="00FD0FF9" w:rsidP="00FD0FF9">
            <w:pPr>
              <w:pStyle w:val="-"/>
              <w:ind w:firstLine="402"/>
              <w:jc w:val="center"/>
              <w:rPr>
                <w:b/>
                <w:bCs/>
              </w:rPr>
            </w:pPr>
            <w:r>
              <w:rPr>
                <w:b/>
                <w:bCs/>
              </w:rPr>
              <w:t>Key</w:t>
            </w:r>
          </w:p>
        </w:tc>
        <w:tc>
          <w:tcPr>
            <w:tcW w:w="5017" w:type="dxa"/>
            <w:shd w:val="clear" w:color="auto" w:fill="D8D8D8" w:themeFill="background1" w:themeFillShade="D8"/>
          </w:tcPr>
          <w:p w14:paraId="4C779E2D"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23FBF38D" w14:textId="77777777" w:rsidR="00FD0FF9" w:rsidRDefault="00FD0FF9" w:rsidP="00FD0FF9">
            <w:pPr>
              <w:pStyle w:val="-"/>
              <w:ind w:firstLine="402"/>
              <w:jc w:val="center"/>
              <w:rPr>
                <w:b/>
                <w:bCs/>
              </w:rPr>
            </w:pPr>
            <w:r>
              <w:rPr>
                <w:b/>
                <w:bCs/>
              </w:rPr>
              <w:t>Describe</w:t>
            </w:r>
          </w:p>
        </w:tc>
      </w:tr>
      <w:tr w:rsidR="00FD0FF9" w14:paraId="08386ABB" w14:textId="77777777" w:rsidTr="0096150B">
        <w:tc>
          <w:tcPr>
            <w:tcW w:w="1552" w:type="dxa"/>
          </w:tcPr>
          <w:p w14:paraId="0C19D417" w14:textId="77777777" w:rsidR="00FD0FF9" w:rsidRDefault="00FD0FF9" w:rsidP="004C7432">
            <w:pPr>
              <w:pStyle w:val="-"/>
            </w:pPr>
            <w:r>
              <w:t>Content-Type</w:t>
            </w:r>
          </w:p>
        </w:tc>
        <w:tc>
          <w:tcPr>
            <w:tcW w:w="5017" w:type="dxa"/>
          </w:tcPr>
          <w:p w14:paraId="55EA35BE" w14:textId="77777777" w:rsidR="00FD0FF9" w:rsidRDefault="00FD0FF9" w:rsidP="00FD0FF9">
            <w:pPr>
              <w:pStyle w:val="-"/>
              <w:ind w:firstLine="400"/>
              <w:jc w:val="center"/>
            </w:pPr>
            <w:r>
              <w:t>application/json</w:t>
            </w:r>
          </w:p>
        </w:tc>
        <w:tc>
          <w:tcPr>
            <w:tcW w:w="3285" w:type="dxa"/>
          </w:tcPr>
          <w:p w14:paraId="151CAD7E" w14:textId="77777777" w:rsidR="00FD0FF9" w:rsidRDefault="00FD0FF9" w:rsidP="00FD0FF9">
            <w:pPr>
              <w:pStyle w:val="-"/>
              <w:ind w:firstLine="400"/>
            </w:pPr>
          </w:p>
        </w:tc>
      </w:tr>
    </w:tbl>
    <w:p w14:paraId="4A87AB15" w14:textId="289B5008" w:rsidR="00FD0FF9" w:rsidRDefault="00FD0FF9" w:rsidP="00FD0FF9">
      <w:pPr>
        <w:numPr>
          <w:ilvl w:val="0"/>
          <w:numId w:val="46"/>
        </w:numPr>
        <w:ind w:firstLineChars="0" w:firstLine="442"/>
      </w:pPr>
      <w:r>
        <w:rPr>
          <w:b/>
          <w:bCs/>
        </w:rPr>
        <w:t xml:space="preserve">Permissions: </w:t>
      </w:r>
      <w:r>
        <w:t>[IsAdministrator]</w:t>
      </w:r>
      <w:r w:rsidR="005D224C">
        <w:rPr>
          <w:rFonts w:hint="eastAsia"/>
        </w:rPr>
        <w:t>，</w:t>
      </w:r>
      <w:r w:rsidR="005D224C">
        <w:t>如果是系统初始化</w:t>
      </w:r>
      <w:r w:rsidR="0096150B">
        <w:rPr>
          <w:rFonts w:hint="eastAsia"/>
        </w:rPr>
        <w:t>阶段</w:t>
      </w:r>
      <w:r w:rsidR="005D224C">
        <w:rPr>
          <w:rFonts w:hint="eastAsia"/>
        </w:rPr>
        <w:t>，</w:t>
      </w:r>
      <w:r w:rsidR="005D224C">
        <w:t>则无权限要求</w:t>
      </w:r>
    </w:p>
    <w:p w14:paraId="51BB27FC" w14:textId="77777777" w:rsidR="00FD0FF9" w:rsidRDefault="00FD0FF9" w:rsidP="00FD0FF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404"/>
        <w:gridCol w:w="1276"/>
        <w:gridCol w:w="1418"/>
        <w:gridCol w:w="4173"/>
      </w:tblGrid>
      <w:tr w:rsidR="00FD0FF9" w14:paraId="21C71F58" w14:textId="77777777" w:rsidTr="00694A7A">
        <w:tc>
          <w:tcPr>
            <w:tcW w:w="1539" w:type="dxa"/>
            <w:shd w:val="clear" w:color="auto" w:fill="D8D8D8" w:themeFill="background1" w:themeFillShade="D8"/>
          </w:tcPr>
          <w:p w14:paraId="13F9C2D8" w14:textId="77777777" w:rsidR="00FD0FF9" w:rsidRDefault="00FD0FF9" w:rsidP="004C7432">
            <w:pPr>
              <w:pStyle w:val="-"/>
              <w:ind w:firstLine="402"/>
              <w:jc w:val="left"/>
              <w:rPr>
                <w:b/>
                <w:bCs/>
              </w:rPr>
            </w:pPr>
            <w:r>
              <w:rPr>
                <w:b/>
                <w:bCs/>
              </w:rPr>
              <w:t>Key</w:t>
            </w:r>
          </w:p>
        </w:tc>
        <w:tc>
          <w:tcPr>
            <w:tcW w:w="1404" w:type="dxa"/>
            <w:shd w:val="clear" w:color="auto" w:fill="D8D8D8" w:themeFill="background1" w:themeFillShade="D8"/>
          </w:tcPr>
          <w:p w14:paraId="6FB49934" w14:textId="77777777" w:rsidR="00FD0FF9" w:rsidRDefault="00FD0FF9" w:rsidP="00FD0FF9">
            <w:pPr>
              <w:pStyle w:val="-"/>
              <w:ind w:firstLine="402"/>
              <w:jc w:val="center"/>
              <w:rPr>
                <w:b/>
                <w:bCs/>
              </w:rPr>
            </w:pPr>
            <w:r>
              <w:rPr>
                <w:b/>
                <w:bCs/>
              </w:rPr>
              <w:t>Type</w:t>
            </w:r>
          </w:p>
        </w:tc>
        <w:tc>
          <w:tcPr>
            <w:tcW w:w="1276" w:type="dxa"/>
            <w:shd w:val="clear" w:color="auto" w:fill="D8D8D8" w:themeFill="background1" w:themeFillShade="D8"/>
          </w:tcPr>
          <w:p w14:paraId="7E665DB1" w14:textId="77777777" w:rsidR="00FD0FF9" w:rsidRDefault="00FD0FF9" w:rsidP="00694A7A">
            <w:pPr>
              <w:pStyle w:val="-"/>
              <w:jc w:val="left"/>
              <w:rPr>
                <w:b/>
                <w:bCs/>
              </w:rPr>
            </w:pPr>
            <w:r>
              <w:rPr>
                <w:b/>
                <w:bCs/>
              </w:rPr>
              <w:t>Range</w:t>
            </w:r>
          </w:p>
        </w:tc>
        <w:tc>
          <w:tcPr>
            <w:tcW w:w="1418" w:type="dxa"/>
            <w:shd w:val="clear" w:color="auto" w:fill="D8D8D8" w:themeFill="background1" w:themeFillShade="D8"/>
          </w:tcPr>
          <w:p w14:paraId="38254E9B" w14:textId="77777777" w:rsidR="00FD0FF9" w:rsidRDefault="00FD0FF9" w:rsidP="004C7432">
            <w:pPr>
              <w:pStyle w:val="-"/>
              <w:jc w:val="left"/>
              <w:rPr>
                <w:b/>
                <w:bCs/>
              </w:rPr>
            </w:pPr>
            <w:r>
              <w:rPr>
                <w:b/>
                <w:bCs/>
              </w:rPr>
              <w:t>Required</w:t>
            </w:r>
          </w:p>
        </w:tc>
        <w:tc>
          <w:tcPr>
            <w:tcW w:w="4173" w:type="dxa"/>
            <w:shd w:val="clear" w:color="auto" w:fill="D8D8D8" w:themeFill="background1" w:themeFillShade="D8"/>
          </w:tcPr>
          <w:p w14:paraId="0A455B2A" w14:textId="77777777" w:rsidR="00FD0FF9" w:rsidRDefault="00FD0FF9" w:rsidP="00FD0FF9">
            <w:pPr>
              <w:pStyle w:val="-"/>
              <w:ind w:firstLine="402"/>
              <w:jc w:val="center"/>
              <w:rPr>
                <w:b/>
                <w:bCs/>
              </w:rPr>
            </w:pPr>
            <w:r>
              <w:rPr>
                <w:b/>
                <w:bCs/>
              </w:rPr>
              <w:t>Describe</w:t>
            </w:r>
          </w:p>
        </w:tc>
      </w:tr>
      <w:tr w:rsidR="00FD0FF9" w14:paraId="106AEDCC" w14:textId="77777777" w:rsidTr="00694A7A">
        <w:tc>
          <w:tcPr>
            <w:tcW w:w="1539" w:type="dxa"/>
          </w:tcPr>
          <w:p w14:paraId="6F0A3893" w14:textId="77777777" w:rsidR="00FD0FF9" w:rsidRDefault="00FD0FF9" w:rsidP="004C7432">
            <w:pPr>
              <w:pStyle w:val="-"/>
            </w:pPr>
            <w:r>
              <w:t>account</w:t>
            </w:r>
          </w:p>
        </w:tc>
        <w:tc>
          <w:tcPr>
            <w:tcW w:w="1404" w:type="dxa"/>
          </w:tcPr>
          <w:p w14:paraId="762955C9" w14:textId="77777777" w:rsidR="00FD0FF9" w:rsidRDefault="00FD0FF9" w:rsidP="004C7432">
            <w:pPr>
              <w:pStyle w:val="-"/>
              <w:jc w:val="left"/>
            </w:pPr>
            <w:r>
              <w:t>string</w:t>
            </w:r>
          </w:p>
        </w:tc>
        <w:tc>
          <w:tcPr>
            <w:tcW w:w="1276" w:type="dxa"/>
          </w:tcPr>
          <w:p w14:paraId="2ACCFFEC" w14:textId="031D1146" w:rsidR="00FD0FF9" w:rsidRDefault="00FD0FF9" w:rsidP="00694A7A">
            <w:pPr>
              <w:pStyle w:val="-"/>
              <w:jc w:val="left"/>
            </w:pPr>
          </w:p>
        </w:tc>
        <w:tc>
          <w:tcPr>
            <w:tcW w:w="1418" w:type="dxa"/>
          </w:tcPr>
          <w:p w14:paraId="1582DCF9" w14:textId="77777777" w:rsidR="00FD0FF9" w:rsidRDefault="00FD0FF9" w:rsidP="00694A7A">
            <w:pPr>
              <w:pStyle w:val="-"/>
              <w:jc w:val="left"/>
            </w:pPr>
            <w:r>
              <w:t>true</w:t>
            </w:r>
          </w:p>
        </w:tc>
        <w:tc>
          <w:tcPr>
            <w:tcW w:w="4173" w:type="dxa"/>
          </w:tcPr>
          <w:p w14:paraId="586406EF" w14:textId="1CA2EDF1" w:rsidR="00FD0FF9" w:rsidRDefault="00FD0FF9" w:rsidP="00694A7A">
            <w:pPr>
              <w:pStyle w:val="-"/>
            </w:pPr>
            <w:r>
              <w:t>账号</w:t>
            </w:r>
          </w:p>
        </w:tc>
      </w:tr>
      <w:tr w:rsidR="00FD0FF9" w14:paraId="36C64C9C" w14:textId="77777777" w:rsidTr="00694A7A">
        <w:tc>
          <w:tcPr>
            <w:tcW w:w="1539" w:type="dxa"/>
          </w:tcPr>
          <w:p w14:paraId="71315EF5" w14:textId="77777777" w:rsidR="00FD0FF9" w:rsidRDefault="00FD0FF9" w:rsidP="004C7432">
            <w:pPr>
              <w:pStyle w:val="-"/>
            </w:pPr>
            <w:r>
              <w:t>password</w:t>
            </w:r>
          </w:p>
        </w:tc>
        <w:tc>
          <w:tcPr>
            <w:tcW w:w="1404" w:type="dxa"/>
          </w:tcPr>
          <w:p w14:paraId="0E14D185" w14:textId="77777777" w:rsidR="00FD0FF9" w:rsidRDefault="00FD0FF9" w:rsidP="004C7432">
            <w:pPr>
              <w:pStyle w:val="-"/>
              <w:jc w:val="left"/>
            </w:pPr>
            <w:r>
              <w:t>string</w:t>
            </w:r>
          </w:p>
        </w:tc>
        <w:tc>
          <w:tcPr>
            <w:tcW w:w="1276" w:type="dxa"/>
          </w:tcPr>
          <w:p w14:paraId="4FB6A02D" w14:textId="77777777" w:rsidR="00FD0FF9" w:rsidRDefault="00FD0FF9" w:rsidP="00694A7A">
            <w:pPr>
              <w:pStyle w:val="-"/>
              <w:jc w:val="left"/>
            </w:pPr>
            <w:r>
              <w:t>6-20</w:t>
            </w:r>
          </w:p>
        </w:tc>
        <w:tc>
          <w:tcPr>
            <w:tcW w:w="1418" w:type="dxa"/>
          </w:tcPr>
          <w:p w14:paraId="2C2BB56A" w14:textId="77777777" w:rsidR="00FD0FF9" w:rsidRDefault="00FD0FF9" w:rsidP="00694A7A">
            <w:pPr>
              <w:pStyle w:val="-"/>
              <w:jc w:val="left"/>
            </w:pPr>
            <w:r>
              <w:t>true</w:t>
            </w:r>
          </w:p>
        </w:tc>
        <w:tc>
          <w:tcPr>
            <w:tcW w:w="4173" w:type="dxa"/>
          </w:tcPr>
          <w:p w14:paraId="23DB7FE5" w14:textId="77777777" w:rsidR="00FD0FF9" w:rsidRDefault="00FD0FF9" w:rsidP="004C7432">
            <w:pPr>
              <w:pStyle w:val="-"/>
            </w:pPr>
            <w:r>
              <w:t>密码，数字、大小写字母、字符两种组合</w:t>
            </w:r>
          </w:p>
        </w:tc>
      </w:tr>
      <w:tr w:rsidR="005D224C" w14:paraId="59AB0B66" w14:textId="77777777" w:rsidTr="00694A7A">
        <w:tc>
          <w:tcPr>
            <w:tcW w:w="1539" w:type="dxa"/>
          </w:tcPr>
          <w:p w14:paraId="6755641A" w14:textId="038CFD53" w:rsidR="005D224C" w:rsidRDefault="005D224C" w:rsidP="005D224C">
            <w:pPr>
              <w:pStyle w:val="-"/>
            </w:pPr>
            <w:r>
              <w:t>repassword</w:t>
            </w:r>
          </w:p>
        </w:tc>
        <w:tc>
          <w:tcPr>
            <w:tcW w:w="1404" w:type="dxa"/>
          </w:tcPr>
          <w:p w14:paraId="51EE1DD9" w14:textId="77777777" w:rsidR="005D224C" w:rsidRDefault="005D224C" w:rsidP="0096150B">
            <w:pPr>
              <w:pStyle w:val="-"/>
              <w:jc w:val="left"/>
            </w:pPr>
            <w:r>
              <w:t>string</w:t>
            </w:r>
          </w:p>
        </w:tc>
        <w:tc>
          <w:tcPr>
            <w:tcW w:w="1276" w:type="dxa"/>
          </w:tcPr>
          <w:p w14:paraId="36FBF6F5" w14:textId="77777777" w:rsidR="005D224C" w:rsidRDefault="005D224C" w:rsidP="00694A7A">
            <w:pPr>
              <w:pStyle w:val="-"/>
              <w:jc w:val="left"/>
            </w:pPr>
            <w:r>
              <w:t>6-20</w:t>
            </w:r>
          </w:p>
        </w:tc>
        <w:tc>
          <w:tcPr>
            <w:tcW w:w="1418" w:type="dxa"/>
          </w:tcPr>
          <w:p w14:paraId="7B3DE8C5" w14:textId="77777777" w:rsidR="005D224C" w:rsidRDefault="005D224C" w:rsidP="00694A7A">
            <w:pPr>
              <w:pStyle w:val="-"/>
              <w:jc w:val="left"/>
            </w:pPr>
            <w:r>
              <w:t>true</w:t>
            </w:r>
          </w:p>
        </w:tc>
        <w:tc>
          <w:tcPr>
            <w:tcW w:w="4173" w:type="dxa"/>
          </w:tcPr>
          <w:p w14:paraId="1117D09F" w14:textId="5D359ADB" w:rsidR="005D224C" w:rsidRDefault="005D224C" w:rsidP="005D224C">
            <w:pPr>
              <w:pStyle w:val="-"/>
            </w:pPr>
            <w:r>
              <w:t>确认密码</w:t>
            </w:r>
          </w:p>
        </w:tc>
      </w:tr>
      <w:tr w:rsidR="00C84D42" w14:paraId="54B464C5" w14:textId="77777777" w:rsidTr="00694A7A">
        <w:tc>
          <w:tcPr>
            <w:tcW w:w="1539" w:type="dxa"/>
          </w:tcPr>
          <w:p w14:paraId="50BA9A70" w14:textId="77777777" w:rsidR="00C84D42" w:rsidRDefault="00C84D42" w:rsidP="00C84D42">
            <w:pPr>
              <w:pStyle w:val="-"/>
            </w:pPr>
            <w:r>
              <w:t>role</w:t>
            </w:r>
          </w:p>
        </w:tc>
        <w:tc>
          <w:tcPr>
            <w:tcW w:w="1404" w:type="dxa"/>
          </w:tcPr>
          <w:p w14:paraId="21C3A457" w14:textId="77777777" w:rsidR="00C84D42" w:rsidRDefault="00C84D42" w:rsidP="0096150B">
            <w:pPr>
              <w:pStyle w:val="-"/>
              <w:jc w:val="left"/>
            </w:pPr>
            <w:r>
              <w:t>enum(Role)</w:t>
            </w:r>
          </w:p>
        </w:tc>
        <w:tc>
          <w:tcPr>
            <w:tcW w:w="1276" w:type="dxa"/>
          </w:tcPr>
          <w:p w14:paraId="6984556D" w14:textId="77777777" w:rsidR="00C84D42" w:rsidRDefault="00C84D42" w:rsidP="0096150B">
            <w:pPr>
              <w:pStyle w:val="-"/>
              <w:jc w:val="left"/>
            </w:pPr>
          </w:p>
        </w:tc>
        <w:tc>
          <w:tcPr>
            <w:tcW w:w="1418" w:type="dxa"/>
          </w:tcPr>
          <w:p w14:paraId="14CE1CCE" w14:textId="7D560AD1" w:rsidR="00C84D42" w:rsidRDefault="0096150B" w:rsidP="00694A7A">
            <w:pPr>
              <w:pStyle w:val="-"/>
              <w:jc w:val="left"/>
            </w:pPr>
            <w:r>
              <w:t>t</w:t>
            </w:r>
            <w:r>
              <w:rPr>
                <w:rFonts w:hint="eastAsia"/>
              </w:rPr>
              <w:t>rue</w:t>
            </w:r>
          </w:p>
        </w:tc>
        <w:tc>
          <w:tcPr>
            <w:tcW w:w="4173" w:type="dxa"/>
          </w:tcPr>
          <w:p w14:paraId="4233B505" w14:textId="77777777" w:rsidR="00C84D42" w:rsidRDefault="00C84D42" w:rsidP="00694A7A">
            <w:pPr>
              <w:pStyle w:val="-"/>
            </w:pPr>
            <w:r>
              <w:t>角色</w:t>
            </w:r>
          </w:p>
        </w:tc>
      </w:tr>
      <w:tr w:rsidR="00FD0FF9" w14:paraId="5A7B4DFB" w14:textId="77777777" w:rsidTr="00694A7A">
        <w:tc>
          <w:tcPr>
            <w:tcW w:w="1539" w:type="dxa"/>
          </w:tcPr>
          <w:p w14:paraId="7075BD08" w14:textId="77777777" w:rsidR="00FD0FF9" w:rsidRDefault="00FD0FF9" w:rsidP="004C7432">
            <w:pPr>
              <w:pStyle w:val="-"/>
            </w:pPr>
            <w:r>
              <w:t>requestTime</w:t>
            </w:r>
          </w:p>
        </w:tc>
        <w:tc>
          <w:tcPr>
            <w:tcW w:w="1404" w:type="dxa"/>
          </w:tcPr>
          <w:p w14:paraId="6FE1DD3B" w14:textId="77777777" w:rsidR="00FD0FF9" w:rsidRDefault="00FD0FF9" w:rsidP="004C7432">
            <w:pPr>
              <w:pStyle w:val="-"/>
              <w:jc w:val="left"/>
            </w:pPr>
            <w:r>
              <w:t>datetime</w:t>
            </w:r>
          </w:p>
        </w:tc>
        <w:tc>
          <w:tcPr>
            <w:tcW w:w="1276" w:type="dxa"/>
          </w:tcPr>
          <w:p w14:paraId="46F10DE7" w14:textId="77777777" w:rsidR="00FD0FF9" w:rsidRDefault="00FD0FF9" w:rsidP="00694A7A">
            <w:pPr>
              <w:pStyle w:val="-"/>
              <w:jc w:val="left"/>
            </w:pPr>
          </w:p>
        </w:tc>
        <w:tc>
          <w:tcPr>
            <w:tcW w:w="1418" w:type="dxa"/>
          </w:tcPr>
          <w:p w14:paraId="28AF3F4B" w14:textId="77777777" w:rsidR="00FD0FF9" w:rsidRDefault="00FD0FF9" w:rsidP="00694A7A">
            <w:pPr>
              <w:pStyle w:val="-"/>
              <w:jc w:val="left"/>
            </w:pPr>
            <w:r>
              <w:t>true</w:t>
            </w:r>
          </w:p>
        </w:tc>
        <w:tc>
          <w:tcPr>
            <w:tcW w:w="4173" w:type="dxa"/>
          </w:tcPr>
          <w:p w14:paraId="661BFB0F" w14:textId="77777777" w:rsidR="00FD0FF9" w:rsidRDefault="00FD0FF9" w:rsidP="00694A7A">
            <w:pPr>
              <w:pStyle w:val="-"/>
            </w:pPr>
            <w:r>
              <w:t>请求时间，必须为当前时间</w:t>
            </w:r>
          </w:p>
        </w:tc>
      </w:tr>
      <w:tr w:rsidR="00FD0FF9" w14:paraId="40A6BB82" w14:textId="77777777" w:rsidTr="00694A7A">
        <w:tc>
          <w:tcPr>
            <w:tcW w:w="1539" w:type="dxa"/>
          </w:tcPr>
          <w:p w14:paraId="476B86BA" w14:textId="77777777" w:rsidR="00FD0FF9" w:rsidRDefault="00FD0FF9" w:rsidP="00C84D42">
            <w:pPr>
              <w:pStyle w:val="-"/>
            </w:pPr>
            <w:r>
              <w:t>userId</w:t>
            </w:r>
          </w:p>
        </w:tc>
        <w:tc>
          <w:tcPr>
            <w:tcW w:w="1404" w:type="dxa"/>
          </w:tcPr>
          <w:p w14:paraId="031C60AB" w14:textId="77777777" w:rsidR="00FD0FF9" w:rsidRDefault="00FD0FF9" w:rsidP="004C7432">
            <w:pPr>
              <w:pStyle w:val="-"/>
              <w:jc w:val="left"/>
            </w:pPr>
            <w:r>
              <w:t>string</w:t>
            </w:r>
          </w:p>
        </w:tc>
        <w:tc>
          <w:tcPr>
            <w:tcW w:w="1276" w:type="dxa"/>
          </w:tcPr>
          <w:p w14:paraId="72B54474" w14:textId="77777777" w:rsidR="00FD0FF9" w:rsidRDefault="00FD0FF9" w:rsidP="00694A7A">
            <w:pPr>
              <w:pStyle w:val="-"/>
              <w:jc w:val="left"/>
            </w:pPr>
            <w:r>
              <w:t>uuid4</w:t>
            </w:r>
          </w:p>
        </w:tc>
        <w:tc>
          <w:tcPr>
            <w:tcW w:w="1418" w:type="dxa"/>
          </w:tcPr>
          <w:p w14:paraId="2F100929" w14:textId="77777777" w:rsidR="00FD0FF9" w:rsidRDefault="00FD0FF9" w:rsidP="00694A7A">
            <w:pPr>
              <w:pStyle w:val="-"/>
              <w:jc w:val="left"/>
            </w:pPr>
            <w:r>
              <w:t>false</w:t>
            </w:r>
          </w:p>
        </w:tc>
        <w:tc>
          <w:tcPr>
            <w:tcW w:w="4173" w:type="dxa"/>
          </w:tcPr>
          <w:p w14:paraId="153C2D68" w14:textId="77777777" w:rsidR="00FD0FF9" w:rsidRDefault="00FD0FF9" w:rsidP="00694A7A">
            <w:pPr>
              <w:pStyle w:val="-"/>
            </w:pPr>
            <w:r>
              <w:t>用户</w:t>
            </w:r>
            <w:r>
              <w:t xml:space="preserve"> id</w:t>
            </w:r>
          </w:p>
        </w:tc>
      </w:tr>
      <w:tr w:rsidR="00FD0FF9" w14:paraId="7785F430" w14:textId="77777777" w:rsidTr="00694A7A">
        <w:tc>
          <w:tcPr>
            <w:tcW w:w="1539" w:type="dxa"/>
          </w:tcPr>
          <w:p w14:paraId="48B1C259" w14:textId="77777777" w:rsidR="00FD0FF9" w:rsidRDefault="00FD0FF9" w:rsidP="004C7432">
            <w:pPr>
              <w:pStyle w:val="-"/>
            </w:pPr>
            <w:r>
              <w:t>createTime</w:t>
            </w:r>
          </w:p>
        </w:tc>
        <w:tc>
          <w:tcPr>
            <w:tcW w:w="1404" w:type="dxa"/>
          </w:tcPr>
          <w:p w14:paraId="66799F4E" w14:textId="77777777" w:rsidR="00FD0FF9" w:rsidRDefault="00FD0FF9" w:rsidP="004C7432">
            <w:pPr>
              <w:pStyle w:val="-"/>
              <w:jc w:val="left"/>
            </w:pPr>
            <w:r>
              <w:t>datetime</w:t>
            </w:r>
          </w:p>
        </w:tc>
        <w:tc>
          <w:tcPr>
            <w:tcW w:w="1276" w:type="dxa"/>
          </w:tcPr>
          <w:p w14:paraId="62E15E68" w14:textId="77777777" w:rsidR="00FD0FF9" w:rsidRDefault="00FD0FF9" w:rsidP="00FD0FF9">
            <w:pPr>
              <w:pStyle w:val="-"/>
              <w:ind w:firstLine="400"/>
              <w:jc w:val="center"/>
            </w:pPr>
          </w:p>
        </w:tc>
        <w:tc>
          <w:tcPr>
            <w:tcW w:w="1418" w:type="dxa"/>
          </w:tcPr>
          <w:p w14:paraId="7AEFAB45" w14:textId="77777777" w:rsidR="00FD0FF9" w:rsidRDefault="00FD0FF9" w:rsidP="00694A7A">
            <w:pPr>
              <w:pStyle w:val="-"/>
              <w:jc w:val="left"/>
            </w:pPr>
            <w:r>
              <w:t>false</w:t>
            </w:r>
          </w:p>
        </w:tc>
        <w:tc>
          <w:tcPr>
            <w:tcW w:w="4173" w:type="dxa"/>
          </w:tcPr>
          <w:p w14:paraId="578A810F" w14:textId="77777777" w:rsidR="00FD0FF9" w:rsidRDefault="00FD0FF9" w:rsidP="00694A7A">
            <w:pPr>
              <w:pStyle w:val="-"/>
            </w:pPr>
            <w:r>
              <w:t>创建时间</w:t>
            </w:r>
          </w:p>
        </w:tc>
      </w:tr>
      <w:tr w:rsidR="00FD0FF9" w14:paraId="26341105" w14:textId="77777777" w:rsidTr="00694A7A">
        <w:tc>
          <w:tcPr>
            <w:tcW w:w="1539" w:type="dxa"/>
          </w:tcPr>
          <w:p w14:paraId="68F5CA2C" w14:textId="77777777" w:rsidR="00FD0FF9" w:rsidRDefault="00FD0FF9" w:rsidP="004C7432">
            <w:pPr>
              <w:pStyle w:val="-"/>
            </w:pPr>
            <w:r>
              <w:t>updateTime</w:t>
            </w:r>
          </w:p>
        </w:tc>
        <w:tc>
          <w:tcPr>
            <w:tcW w:w="1404" w:type="dxa"/>
          </w:tcPr>
          <w:p w14:paraId="3859FA0A" w14:textId="77777777" w:rsidR="00FD0FF9" w:rsidRDefault="00FD0FF9" w:rsidP="004C7432">
            <w:pPr>
              <w:pStyle w:val="-"/>
              <w:jc w:val="left"/>
            </w:pPr>
            <w:r>
              <w:t>datetime</w:t>
            </w:r>
          </w:p>
        </w:tc>
        <w:tc>
          <w:tcPr>
            <w:tcW w:w="1276" w:type="dxa"/>
          </w:tcPr>
          <w:p w14:paraId="6EDA155E" w14:textId="77777777" w:rsidR="00FD0FF9" w:rsidRDefault="00FD0FF9" w:rsidP="00694A7A">
            <w:pPr>
              <w:pStyle w:val="-"/>
              <w:jc w:val="left"/>
            </w:pPr>
          </w:p>
        </w:tc>
        <w:tc>
          <w:tcPr>
            <w:tcW w:w="1418" w:type="dxa"/>
          </w:tcPr>
          <w:p w14:paraId="3F7298C8" w14:textId="77777777" w:rsidR="00FD0FF9" w:rsidRDefault="00FD0FF9" w:rsidP="00694A7A">
            <w:pPr>
              <w:pStyle w:val="-"/>
              <w:jc w:val="left"/>
            </w:pPr>
            <w:r>
              <w:t>false</w:t>
            </w:r>
          </w:p>
        </w:tc>
        <w:tc>
          <w:tcPr>
            <w:tcW w:w="4173" w:type="dxa"/>
          </w:tcPr>
          <w:p w14:paraId="2A5BFE35" w14:textId="77777777" w:rsidR="00FD0FF9" w:rsidRDefault="00FD0FF9" w:rsidP="00694A7A">
            <w:pPr>
              <w:pStyle w:val="-"/>
            </w:pPr>
            <w:r>
              <w:t>更新时间</w:t>
            </w:r>
          </w:p>
        </w:tc>
      </w:tr>
    </w:tbl>
    <w:p w14:paraId="59926A2E" w14:textId="02C6AE2D" w:rsidR="005D224C" w:rsidRDefault="005D224C" w:rsidP="005D224C">
      <w:pPr>
        <w:numPr>
          <w:ilvl w:val="0"/>
          <w:numId w:val="46"/>
        </w:numPr>
        <w:ind w:firstLineChars="0" w:firstLine="442"/>
        <w:rPr>
          <w:b/>
          <w:bCs/>
        </w:rPr>
      </w:pPr>
      <w:r>
        <w:rPr>
          <w:b/>
          <w:bCs/>
        </w:rPr>
        <w:lastRenderedPageBreak/>
        <w:t>InputOnly:</w:t>
      </w:r>
      <w:r w:rsidR="00C84D42">
        <w:t xml:space="preserve"> [</w:t>
      </w:r>
      <w:r w:rsidR="0096150B">
        <w:rPr>
          <w:rFonts w:hint="eastAsia"/>
        </w:rPr>
        <w:t>a</w:t>
      </w:r>
      <w:r w:rsidR="0096150B">
        <w:t xml:space="preserve">ccount, </w:t>
      </w:r>
      <w:r w:rsidR="00C84D42">
        <w:t>password,</w:t>
      </w:r>
      <w:r w:rsidR="00C84D42" w:rsidRPr="00C84D42">
        <w:t xml:space="preserve"> </w:t>
      </w:r>
      <w:r w:rsidR="00C84D42">
        <w:t>repassword</w:t>
      </w:r>
      <w:r w:rsidR="00C84D42">
        <w:rPr>
          <w:rFonts w:hint="eastAsia"/>
        </w:rPr>
        <w:t xml:space="preserve">, </w:t>
      </w:r>
      <w:r w:rsidR="00C84D42">
        <w:t>r</w:t>
      </w:r>
      <w:r>
        <w:t>ole, requestTime]</w:t>
      </w:r>
    </w:p>
    <w:p w14:paraId="61004BF0" w14:textId="450F0D6E" w:rsidR="005D224C" w:rsidRDefault="005D224C" w:rsidP="005D224C">
      <w:pPr>
        <w:numPr>
          <w:ilvl w:val="0"/>
          <w:numId w:val="46"/>
        </w:numPr>
        <w:ind w:firstLineChars="0" w:firstLine="442"/>
        <w:rPr>
          <w:b/>
          <w:bCs/>
        </w:rPr>
      </w:pPr>
      <w:r>
        <w:rPr>
          <w:b/>
          <w:bCs/>
        </w:rPr>
        <w:t>OutputOnly:</w:t>
      </w:r>
      <w:r>
        <w:t xml:space="preserve"> [userId, createTime, updateTime]</w:t>
      </w:r>
    </w:p>
    <w:p w14:paraId="43C9986C" w14:textId="77777777" w:rsidR="0039535F" w:rsidRDefault="0039535F" w:rsidP="00FD0FF9">
      <w:pPr>
        <w:ind w:firstLine="440"/>
      </w:pPr>
    </w:p>
    <w:p w14:paraId="3F7F2EA0" w14:textId="035EDF48" w:rsidR="00723193" w:rsidRDefault="00723193" w:rsidP="00723193">
      <w:pPr>
        <w:pStyle w:val="af7"/>
        <w:ind w:firstLine="440"/>
      </w:pPr>
      <w:r>
        <w:t>Method: GET</w:t>
      </w:r>
      <w:r w:rsidR="00053760">
        <w:t xml:space="preserve"> </w:t>
      </w:r>
    </w:p>
    <w:p w14:paraId="0D2C8313" w14:textId="2549EB80" w:rsidR="00723193" w:rsidRDefault="00723193" w:rsidP="00723193">
      <w:pPr>
        <w:numPr>
          <w:ilvl w:val="0"/>
          <w:numId w:val="46"/>
        </w:numPr>
        <w:ind w:firstLineChars="0" w:firstLine="442"/>
        <w:rPr>
          <w:b/>
          <w:bCs/>
        </w:rPr>
      </w:pPr>
      <w:r>
        <w:rPr>
          <w:b/>
          <w:bCs/>
        </w:rPr>
        <w:t xml:space="preserve">Name: </w:t>
      </w:r>
      <w:r>
        <w:t>列举</w:t>
      </w:r>
      <w:r>
        <w:rPr>
          <w:rFonts w:hint="eastAsia"/>
        </w:rPr>
        <w:t>管理员、审计员</w:t>
      </w:r>
    </w:p>
    <w:p w14:paraId="7FAD264C" w14:textId="77777777" w:rsidR="00723193" w:rsidRDefault="00723193" w:rsidP="0072319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723193" w14:paraId="2B51712C" w14:textId="77777777" w:rsidTr="0096150B">
        <w:tc>
          <w:tcPr>
            <w:tcW w:w="1668" w:type="dxa"/>
            <w:shd w:val="clear" w:color="auto" w:fill="D8D8D8" w:themeFill="background1" w:themeFillShade="D8"/>
          </w:tcPr>
          <w:p w14:paraId="30A32CDE" w14:textId="77777777" w:rsidR="00723193" w:rsidRDefault="00723193" w:rsidP="00723193">
            <w:pPr>
              <w:pStyle w:val="-"/>
              <w:ind w:firstLine="402"/>
              <w:jc w:val="center"/>
              <w:rPr>
                <w:b/>
                <w:bCs/>
              </w:rPr>
            </w:pPr>
            <w:r>
              <w:rPr>
                <w:b/>
                <w:bCs/>
              </w:rPr>
              <w:t>Key</w:t>
            </w:r>
          </w:p>
        </w:tc>
        <w:tc>
          <w:tcPr>
            <w:tcW w:w="4901" w:type="dxa"/>
            <w:shd w:val="clear" w:color="auto" w:fill="D8D8D8" w:themeFill="background1" w:themeFillShade="D8"/>
          </w:tcPr>
          <w:p w14:paraId="7EFD12D7" w14:textId="77777777" w:rsidR="00723193" w:rsidRDefault="00723193" w:rsidP="00723193">
            <w:pPr>
              <w:pStyle w:val="-"/>
              <w:ind w:firstLine="402"/>
              <w:jc w:val="center"/>
              <w:rPr>
                <w:b/>
                <w:bCs/>
              </w:rPr>
            </w:pPr>
            <w:r>
              <w:rPr>
                <w:b/>
                <w:bCs/>
              </w:rPr>
              <w:t>Value</w:t>
            </w:r>
          </w:p>
        </w:tc>
        <w:tc>
          <w:tcPr>
            <w:tcW w:w="3285" w:type="dxa"/>
            <w:shd w:val="clear" w:color="auto" w:fill="D8D8D8" w:themeFill="background1" w:themeFillShade="D8"/>
          </w:tcPr>
          <w:p w14:paraId="4DC8CC46" w14:textId="77777777" w:rsidR="00723193" w:rsidRDefault="00723193" w:rsidP="00723193">
            <w:pPr>
              <w:pStyle w:val="-"/>
              <w:ind w:firstLine="402"/>
              <w:jc w:val="center"/>
              <w:rPr>
                <w:b/>
                <w:bCs/>
              </w:rPr>
            </w:pPr>
            <w:r>
              <w:rPr>
                <w:b/>
                <w:bCs/>
              </w:rPr>
              <w:t>Describe</w:t>
            </w:r>
          </w:p>
        </w:tc>
      </w:tr>
      <w:tr w:rsidR="0096150B" w14:paraId="3B48198A" w14:textId="77777777" w:rsidTr="0096150B">
        <w:tc>
          <w:tcPr>
            <w:tcW w:w="1668" w:type="dxa"/>
          </w:tcPr>
          <w:p w14:paraId="2F72C638" w14:textId="77777777" w:rsidR="0096150B" w:rsidRDefault="0096150B" w:rsidP="0096150B">
            <w:pPr>
              <w:pStyle w:val="-"/>
            </w:pPr>
            <w:r>
              <w:t>Content-Type</w:t>
            </w:r>
          </w:p>
        </w:tc>
        <w:tc>
          <w:tcPr>
            <w:tcW w:w="4901" w:type="dxa"/>
          </w:tcPr>
          <w:p w14:paraId="612B2211" w14:textId="77777777" w:rsidR="0096150B" w:rsidRDefault="0096150B" w:rsidP="0096150B">
            <w:pPr>
              <w:pStyle w:val="-"/>
              <w:ind w:firstLine="400"/>
              <w:jc w:val="center"/>
            </w:pPr>
            <w:r>
              <w:t>application/json</w:t>
            </w:r>
          </w:p>
        </w:tc>
        <w:tc>
          <w:tcPr>
            <w:tcW w:w="3285" w:type="dxa"/>
          </w:tcPr>
          <w:p w14:paraId="4EC6CA34" w14:textId="77777777" w:rsidR="0096150B" w:rsidRDefault="0096150B" w:rsidP="0096150B">
            <w:pPr>
              <w:pStyle w:val="-"/>
              <w:ind w:firstLine="400"/>
            </w:pPr>
          </w:p>
        </w:tc>
      </w:tr>
    </w:tbl>
    <w:p w14:paraId="05160697" w14:textId="60FDAE6D" w:rsidR="00723193" w:rsidRDefault="00723193" w:rsidP="00723193">
      <w:pPr>
        <w:numPr>
          <w:ilvl w:val="0"/>
          <w:numId w:val="46"/>
        </w:numPr>
        <w:ind w:firstLineChars="0" w:firstLine="442"/>
      </w:pPr>
      <w:r>
        <w:rPr>
          <w:b/>
          <w:bCs/>
        </w:rPr>
        <w:t xml:space="preserve">Permissions: </w:t>
      </w:r>
      <w:r>
        <w:t>[IsAdministrator]</w:t>
      </w:r>
    </w:p>
    <w:p w14:paraId="39078D1F" w14:textId="77777777" w:rsidR="00723193" w:rsidRDefault="00723193" w:rsidP="0072319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560"/>
        <w:gridCol w:w="1417"/>
        <w:gridCol w:w="3890"/>
      </w:tblGrid>
      <w:tr w:rsidR="00723193" w14:paraId="089538FF" w14:textId="77777777" w:rsidTr="0096150B">
        <w:tc>
          <w:tcPr>
            <w:tcW w:w="1526" w:type="dxa"/>
            <w:shd w:val="clear" w:color="auto" w:fill="D8D8D8" w:themeFill="background1" w:themeFillShade="D8"/>
          </w:tcPr>
          <w:p w14:paraId="71BDB5ED" w14:textId="77777777" w:rsidR="00723193" w:rsidRDefault="00723193" w:rsidP="00723193">
            <w:pPr>
              <w:pStyle w:val="-"/>
              <w:ind w:firstLine="402"/>
              <w:jc w:val="center"/>
              <w:rPr>
                <w:b/>
                <w:bCs/>
              </w:rPr>
            </w:pPr>
            <w:r>
              <w:rPr>
                <w:b/>
                <w:bCs/>
              </w:rPr>
              <w:t>Key</w:t>
            </w:r>
          </w:p>
        </w:tc>
        <w:tc>
          <w:tcPr>
            <w:tcW w:w="1417" w:type="dxa"/>
            <w:gridSpan w:val="2"/>
            <w:shd w:val="clear" w:color="auto" w:fill="D8D8D8" w:themeFill="background1" w:themeFillShade="D8"/>
          </w:tcPr>
          <w:p w14:paraId="15F932DF" w14:textId="77777777" w:rsidR="00723193" w:rsidRDefault="00723193" w:rsidP="00723193">
            <w:pPr>
              <w:pStyle w:val="-"/>
              <w:ind w:firstLine="402"/>
              <w:jc w:val="center"/>
              <w:rPr>
                <w:b/>
                <w:bCs/>
              </w:rPr>
            </w:pPr>
            <w:r>
              <w:rPr>
                <w:b/>
                <w:bCs/>
              </w:rPr>
              <w:t>Type</w:t>
            </w:r>
          </w:p>
        </w:tc>
        <w:tc>
          <w:tcPr>
            <w:tcW w:w="1560" w:type="dxa"/>
            <w:shd w:val="clear" w:color="auto" w:fill="D8D8D8" w:themeFill="background1" w:themeFillShade="D8"/>
          </w:tcPr>
          <w:p w14:paraId="14214C89" w14:textId="77777777" w:rsidR="00723193" w:rsidRDefault="00723193" w:rsidP="00723193">
            <w:pPr>
              <w:pStyle w:val="-"/>
              <w:ind w:firstLine="402"/>
              <w:jc w:val="center"/>
              <w:rPr>
                <w:b/>
                <w:bCs/>
              </w:rPr>
            </w:pPr>
            <w:r>
              <w:rPr>
                <w:b/>
                <w:bCs/>
              </w:rPr>
              <w:t>Range</w:t>
            </w:r>
          </w:p>
        </w:tc>
        <w:tc>
          <w:tcPr>
            <w:tcW w:w="1417" w:type="dxa"/>
            <w:shd w:val="clear" w:color="auto" w:fill="D8D8D8" w:themeFill="background1" w:themeFillShade="D8"/>
          </w:tcPr>
          <w:p w14:paraId="5C81EE19" w14:textId="77777777" w:rsidR="00723193" w:rsidRDefault="00723193" w:rsidP="0096150B">
            <w:pPr>
              <w:pStyle w:val="-"/>
              <w:jc w:val="left"/>
              <w:rPr>
                <w:b/>
                <w:bCs/>
              </w:rPr>
            </w:pPr>
            <w:r>
              <w:rPr>
                <w:b/>
                <w:bCs/>
              </w:rPr>
              <w:t>Required</w:t>
            </w:r>
          </w:p>
        </w:tc>
        <w:tc>
          <w:tcPr>
            <w:tcW w:w="3890" w:type="dxa"/>
            <w:shd w:val="clear" w:color="auto" w:fill="D8D8D8" w:themeFill="background1" w:themeFillShade="D8"/>
          </w:tcPr>
          <w:p w14:paraId="7F98161C" w14:textId="77777777" w:rsidR="00723193" w:rsidRDefault="00723193" w:rsidP="00723193">
            <w:pPr>
              <w:pStyle w:val="-"/>
              <w:ind w:firstLine="402"/>
              <w:jc w:val="center"/>
              <w:rPr>
                <w:b/>
                <w:bCs/>
              </w:rPr>
            </w:pPr>
            <w:r>
              <w:rPr>
                <w:b/>
                <w:bCs/>
              </w:rPr>
              <w:t>Describe</w:t>
            </w:r>
          </w:p>
        </w:tc>
      </w:tr>
      <w:tr w:rsidR="00723193" w14:paraId="25E51363" w14:textId="77777777" w:rsidTr="0096150B">
        <w:tc>
          <w:tcPr>
            <w:tcW w:w="1526" w:type="dxa"/>
          </w:tcPr>
          <w:p w14:paraId="5FB835AC" w14:textId="77777777" w:rsidR="00723193" w:rsidRDefault="00723193" w:rsidP="00723193">
            <w:pPr>
              <w:pStyle w:val="-"/>
            </w:pPr>
            <w:r>
              <w:t>requestTime</w:t>
            </w:r>
          </w:p>
        </w:tc>
        <w:tc>
          <w:tcPr>
            <w:tcW w:w="1417" w:type="dxa"/>
            <w:gridSpan w:val="2"/>
          </w:tcPr>
          <w:p w14:paraId="38EFF9AD" w14:textId="77777777" w:rsidR="00723193" w:rsidRDefault="00723193" w:rsidP="00053760">
            <w:pPr>
              <w:pStyle w:val="-"/>
              <w:jc w:val="left"/>
            </w:pPr>
            <w:r>
              <w:t>datetime</w:t>
            </w:r>
          </w:p>
        </w:tc>
        <w:tc>
          <w:tcPr>
            <w:tcW w:w="1560" w:type="dxa"/>
          </w:tcPr>
          <w:p w14:paraId="694A34CB" w14:textId="77777777" w:rsidR="00723193" w:rsidRDefault="00723193" w:rsidP="00723193">
            <w:pPr>
              <w:pStyle w:val="-"/>
              <w:ind w:firstLine="400"/>
              <w:jc w:val="center"/>
            </w:pPr>
          </w:p>
        </w:tc>
        <w:tc>
          <w:tcPr>
            <w:tcW w:w="1417" w:type="dxa"/>
          </w:tcPr>
          <w:p w14:paraId="5ED82C81" w14:textId="77777777" w:rsidR="00723193" w:rsidRDefault="00723193" w:rsidP="00970724">
            <w:pPr>
              <w:pStyle w:val="-"/>
              <w:jc w:val="left"/>
            </w:pPr>
            <w:r>
              <w:t>true</w:t>
            </w:r>
          </w:p>
        </w:tc>
        <w:tc>
          <w:tcPr>
            <w:tcW w:w="3890" w:type="dxa"/>
          </w:tcPr>
          <w:p w14:paraId="26304C1F" w14:textId="77777777" w:rsidR="00723193" w:rsidRDefault="00723193" w:rsidP="00837F26">
            <w:pPr>
              <w:pStyle w:val="-"/>
            </w:pPr>
            <w:r>
              <w:t>请求时间，必须为当前时间</w:t>
            </w:r>
          </w:p>
        </w:tc>
      </w:tr>
      <w:tr w:rsidR="00BF013A" w14:paraId="436AD087" w14:textId="77777777" w:rsidTr="00BF013A">
        <w:tc>
          <w:tcPr>
            <w:tcW w:w="1539" w:type="dxa"/>
            <w:gridSpan w:val="2"/>
          </w:tcPr>
          <w:p w14:paraId="03A3DD63" w14:textId="77777777" w:rsidR="00BF013A" w:rsidRDefault="00BF013A" w:rsidP="00701034">
            <w:pPr>
              <w:pStyle w:val="-"/>
            </w:pPr>
            <w:r>
              <w:t>account</w:t>
            </w:r>
          </w:p>
        </w:tc>
        <w:tc>
          <w:tcPr>
            <w:tcW w:w="1404" w:type="dxa"/>
          </w:tcPr>
          <w:p w14:paraId="4070CB3F" w14:textId="77777777" w:rsidR="00BF013A" w:rsidRDefault="00BF013A" w:rsidP="00701034">
            <w:pPr>
              <w:pStyle w:val="-"/>
              <w:jc w:val="left"/>
            </w:pPr>
            <w:r>
              <w:t>string</w:t>
            </w:r>
          </w:p>
        </w:tc>
        <w:tc>
          <w:tcPr>
            <w:tcW w:w="1560" w:type="dxa"/>
          </w:tcPr>
          <w:p w14:paraId="42321723" w14:textId="0BE28C9C" w:rsidR="00BF013A" w:rsidRDefault="00BF013A" w:rsidP="00701034">
            <w:pPr>
              <w:pStyle w:val="-"/>
              <w:ind w:firstLine="400"/>
              <w:jc w:val="center"/>
            </w:pPr>
          </w:p>
        </w:tc>
        <w:tc>
          <w:tcPr>
            <w:tcW w:w="1417" w:type="dxa"/>
          </w:tcPr>
          <w:p w14:paraId="16AE7F18" w14:textId="4AB83EE8" w:rsidR="00BF013A" w:rsidRDefault="00053760" w:rsidP="00970724">
            <w:pPr>
              <w:pStyle w:val="-"/>
              <w:jc w:val="left"/>
            </w:pPr>
            <w:r>
              <w:t>false</w:t>
            </w:r>
          </w:p>
        </w:tc>
        <w:tc>
          <w:tcPr>
            <w:tcW w:w="3890" w:type="dxa"/>
          </w:tcPr>
          <w:p w14:paraId="3F4E8C58" w14:textId="1D118585" w:rsidR="00BF013A" w:rsidRDefault="00BF013A" w:rsidP="00837F26">
            <w:pPr>
              <w:pStyle w:val="-"/>
            </w:pPr>
            <w:r>
              <w:t>账号</w:t>
            </w:r>
          </w:p>
        </w:tc>
      </w:tr>
      <w:tr w:rsidR="00BF013A" w14:paraId="2DD5785D" w14:textId="77777777" w:rsidTr="0096150B">
        <w:tc>
          <w:tcPr>
            <w:tcW w:w="1526" w:type="dxa"/>
          </w:tcPr>
          <w:p w14:paraId="2789D659" w14:textId="7B3A115C" w:rsidR="00BF013A" w:rsidRDefault="00BF013A" w:rsidP="00BF013A">
            <w:pPr>
              <w:pStyle w:val="-"/>
            </w:pPr>
            <w:r>
              <w:t>userId</w:t>
            </w:r>
          </w:p>
        </w:tc>
        <w:tc>
          <w:tcPr>
            <w:tcW w:w="1417" w:type="dxa"/>
            <w:gridSpan w:val="2"/>
          </w:tcPr>
          <w:p w14:paraId="6DF0E806" w14:textId="7DB90322" w:rsidR="00BF013A" w:rsidRDefault="00BF013A" w:rsidP="00795482">
            <w:pPr>
              <w:pStyle w:val="-"/>
              <w:jc w:val="left"/>
            </w:pPr>
            <w:r>
              <w:t>string</w:t>
            </w:r>
          </w:p>
        </w:tc>
        <w:tc>
          <w:tcPr>
            <w:tcW w:w="1560" w:type="dxa"/>
          </w:tcPr>
          <w:p w14:paraId="4E022A43" w14:textId="3DBA345A" w:rsidR="00BF013A" w:rsidRDefault="00BF013A" w:rsidP="00970724">
            <w:pPr>
              <w:pStyle w:val="-"/>
              <w:jc w:val="left"/>
            </w:pPr>
            <w:r>
              <w:t>uuid4</w:t>
            </w:r>
          </w:p>
        </w:tc>
        <w:tc>
          <w:tcPr>
            <w:tcW w:w="1417" w:type="dxa"/>
          </w:tcPr>
          <w:p w14:paraId="441C1E63" w14:textId="2B77240F" w:rsidR="00BF013A" w:rsidRDefault="00BF013A" w:rsidP="00970724">
            <w:pPr>
              <w:pStyle w:val="-"/>
              <w:jc w:val="left"/>
            </w:pPr>
            <w:r>
              <w:t>false</w:t>
            </w:r>
          </w:p>
        </w:tc>
        <w:tc>
          <w:tcPr>
            <w:tcW w:w="3890" w:type="dxa"/>
          </w:tcPr>
          <w:p w14:paraId="05C691D6" w14:textId="14AF123E" w:rsidR="00BF013A" w:rsidRDefault="00BF013A" w:rsidP="00837F26">
            <w:pPr>
              <w:pStyle w:val="-"/>
            </w:pPr>
            <w:r>
              <w:t>用户</w:t>
            </w:r>
            <w:r>
              <w:t xml:space="preserve"> id</w:t>
            </w:r>
          </w:p>
        </w:tc>
      </w:tr>
      <w:tr w:rsidR="00BF013A" w14:paraId="177DBDEC" w14:textId="77777777" w:rsidTr="0096150B">
        <w:tc>
          <w:tcPr>
            <w:tcW w:w="1539" w:type="dxa"/>
            <w:gridSpan w:val="2"/>
          </w:tcPr>
          <w:p w14:paraId="42B35240" w14:textId="77777777" w:rsidR="00BF013A" w:rsidRDefault="00BF013A" w:rsidP="00BF013A">
            <w:pPr>
              <w:pStyle w:val="-"/>
            </w:pPr>
            <w:r>
              <w:t>role</w:t>
            </w:r>
          </w:p>
        </w:tc>
        <w:tc>
          <w:tcPr>
            <w:tcW w:w="1404" w:type="dxa"/>
          </w:tcPr>
          <w:p w14:paraId="74673F48" w14:textId="77777777" w:rsidR="00BF013A" w:rsidRDefault="00BF013A" w:rsidP="00BF013A">
            <w:pPr>
              <w:pStyle w:val="-"/>
              <w:jc w:val="left"/>
            </w:pPr>
            <w:r>
              <w:t>enum(Role)</w:t>
            </w:r>
          </w:p>
        </w:tc>
        <w:tc>
          <w:tcPr>
            <w:tcW w:w="1560" w:type="dxa"/>
          </w:tcPr>
          <w:p w14:paraId="37F3ABC9" w14:textId="77777777" w:rsidR="00BF013A" w:rsidRDefault="00BF013A" w:rsidP="00BF013A">
            <w:pPr>
              <w:pStyle w:val="-"/>
              <w:jc w:val="left"/>
            </w:pPr>
          </w:p>
        </w:tc>
        <w:tc>
          <w:tcPr>
            <w:tcW w:w="1417" w:type="dxa"/>
          </w:tcPr>
          <w:p w14:paraId="1A1216F6" w14:textId="291F7F73" w:rsidR="00BF013A" w:rsidRDefault="00BF013A" w:rsidP="00970724">
            <w:pPr>
              <w:pStyle w:val="-"/>
              <w:jc w:val="left"/>
            </w:pPr>
            <w:r>
              <w:t>f</w:t>
            </w:r>
            <w:r>
              <w:rPr>
                <w:rFonts w:hint="eastAsia"/>
              </w:rPr>
              <w:t>alse</w:t>
            </w:r>
          </w:p>
        </w:tc>
        <w:tc>
          <w:tcPr>
            <w:tcW w:w="3890" w:type="dxa"/>
          </w:tcPr>
          <w:p w14:paraId="4307A625" w14:textId="77777777" w:rsidR="00BF013A" w:rsidRDefault="00BF013A" w:rsidP="00837F26">
            <w:pPr>
              <w:pStyle w:val="-"/>
            </w:pPr>
            <w:r>
              <w:t>角色</w:t>
            </w:r>
          </w:p>
        </w:tc>
      </w:tr>
      <w:tr w:rsidR="00BF013A" w14:paraId="00E6750F" w14:textId="77777777" w:rsidTr="0096150B">
        <w:tc>
          <w:tcPr>
            <w:tcW w:w="1539" w:type="dxa"/>
            <w:gridSpan w:val="2"/>
          </w:tcPr>
          <w:p w14:paraId="2ED9D99A" w14:textId="77777777" w:rsidR="00BF013A" w:rsidRDefault="00BF013A" w:rsidP="00BF013A">
            <w:pPr>
              <w:pStyle w:val="-"/>
            </w:pPr>
            <w:r>
              <w:t>createTime</w:t>
            </w:r>
          </w:p>
        </w:tc>
        <w:tc>
          <w:tcPr>
            <w:tcW w:w="1404" w:type="dxa"/>
          </w:tcPr>
          <w:p w14:paraId="767DC2DB" w14:textId="77777777" w:rsidR="00BF013A" w:rsidRDefault="00BF013A" w:rsidP="00BF013A">
            <w:pPr>
              <w:pStyle w:val="-"/>
              <w:jc w:val="left"/>
            </w:pPr>
            <w:r>
              <w:t>datetime</w:t>
            </w:r>
          </w:p>
        </w:tc>
        <w:tc>
          <w:tcPr>
            <w:tcW w:w="1560" w:type="dxa"/>
          </w:tcPr>
          <w:p w14:paraId="51A94A90" w14:textId="77777777" w:rsidR="00BF013A" w:rsidRDefault="00BF013A" w:rsidP="00BF013A">
            <w:pPr>
              <w:pStyle w:val="-"/>
              <w:ind w:firstLine="400"/>
              <w:jc w:val="center"/>
            </w:pPr>
          </w:p>
        </w:tc>
        <w:tc>
          <w:tcPr>
            <w:tcW w:w="1417" w:type="dxa"/>
          </w:tcPr>
          <w:p w14:paraId="669E4BA7" w14:textId="77777777" w:rsidR="00BF013A" w:rsidRDefault="00BF013A" w:rsidP="00970724">
            <w:pPr>
              <w:pStyle w:val="-"/>
              <w:jc w:val="left"/>
            </w:pPr>
            <w:r>
              <w:t>false</w:t>
            </w:r>
          </w:p>
        </w:tc>
        <w:tc>
          <w:tcPr>
            <w:tcW w:w="3890" w:type="dxa"/>
          </w:tcPr>
          <w:p w14:paraId="61C94199" w14:textId="77777777" w:rsidR="00BF013A" w:rsidRDefault="00BF013A" w:rsidP="00837F26">
            <w:pPr>
              <w:pStyle w:val="-"/>
            </w:pPr>
            <w:r>
              <w:t>创建时间</w:t>
            </w:r>
          </w:p>
        </w:tc>
      </w:tr>
      <w:tr w:rsidR="00BF013A" w14:paraId="6F241B42" w14:textId="77777777" w:rsidTr="0096150B">
        <w:tc>
          <w:tcPr>
            <w:tcW w:w="1539" w:type="dxa"/>
            <w:gridSpan w:val="2"/>
          </w:tcPr>
          <w:p w14:paraId="24257833" w14:textId="77777777" w:rsidR="00BF013A" w:rsidRDefault="00BF013A" w:rsidP="00BF013A">
            <w:pPr>
              <w:pStyle w:val="-"/>
            </w:pPr>
            <w:r>
              <w:t>updateTime</w:t>
            </w:r>
          </w:p>
        </w:tc>
        <w:tc>
          <w:tcPr>
            <w:tcW w:w="1404" w:type="dxa"/>
          </w:tcPr>
          <w:p w14:paraId="4C80F566" w14:textId="77777777" w:rsidR="00BF013A" w:rsidRDefault="00BF013A" w:rsidP="00BF013A">
            <w:pPr>
              <w:pStyle w:val="-"/>
              <w:jc w:val="left"/>
            </w:pPr>
            <w:r>
              <w:t>datetime</w:t>
            </w:r>
          </w:p>
        </w:tc>
        <w:tc>
          <w:tcPr>
            <w:tcW w:w="1560" w:type="dxa"/>
          </w:tcPr>
          <w:p w14:paraId="0A532A3B" w14:textId="77777777" w:rsidR="00BF013A" w:rsidRDefault="00BF013A" w:rsidP="00BF013A">
            <w:pPr>
              <w:pStyle w:val="-"/>
              <w:ind w:firstLine="400"/>
              <w:jc w:val="center"/>
            </w:pPr>
          </w:p>
        </w:tc>
        <w:tc>
          <w:tcPr>
            <w:tcW w:w="1417" w:type="dxa"/>
          </w:tcPr>
          <w:p w14:paraId="3387BEE6" w14:textId="77777777" w:rsidR="00BF013A" w:rsidRDefault="00BF013A" w:rsidP="00970724">
            <w:pPr>
              <w:pStyle w:val="-"/>
              <w:jc w:val="left"/>
            </w:pPr>
            <w:r>
              <w:t>false</w:t>
            </w:r>
          </w:p>
        </w:tc>
        <w:tc>
          <w:tcPr>
            <w:tcW w:w="3890" w:type="dxa"/>
          </w:tcPr>
          <w:p w14:paraId="79B3507F" w14:textId="77777777" w:rsidR="00BF013A" w:rsidRDefault="00BF013A" w:rsidP="00837F26">
            <w:pPr>
              <w:pStyle w:val="-"/>
            </w:pPr>
            <w:r>
              <w:t>更新时间</w:t>
            </w:r>
          </w:p>
        </w:tc>
      </w:tr>
    </w:tbl>
    <w:p w14:paraId="519528C4" w14:textId="1B3764A6" w:rsidR="00723193" w:rsidRDefault="00723193" w:rsidP="00723193">
      <w:pPr>
        <w:numPr>
          <w:ilvl w:val="0"/>
          <w:numId w:val="46"/>
        </w:numPr>
        <w:ind w:firstLineChars="0" w:firstLine="442"/>
        <w:rPr>
          <w:b/>
          <w:bCs/>
        </w:rPr>
      </w:pPr>
      <w:r>
        <w:rPr>
          <w:b/>
          <w:bCs/>
        </w:rPr>
        <w:t>InputOnly:</w:t>
      </w:r>
      <w:r>
        <w:t xml:space="preserve"> [ requestTime]</w:t>
      </w:r>
    </w:p>
    <w:p w14:paraId="6249C3BD" w14:textId="353D47CE" w:rsidR="00723193" w:rsidRDefault="00723193" w:rsidP="00723193">
      <w:pPr>
        <w:numPr>
          <w:ilvl w:val="0"/>
          <w:numId w:val="46"/>
        </w:numPr>
        <w:ind w:firstLineChars="0" w:firstLine="442"/>
        <w:rPr>
          <w:b/>
          <w:bCs/>
        </w:rPr>
      </w:pPr>
      <w:r>
        <w:rPr>
          <w:b/>
          <w:bCs/>
        </w:rPr>
        <w:t>OutputOnly:</w:t>
      </w:r>
      <w:r>
        <w:t xml:space="preserve"> [</w:t>
      </w:r>
      <w:r>
        <w:rPr>
          <w:rFonts w:hint="eastAsia"/>
        </w:rPr>
        <w:t xml:space="preserve"> </w:t>
      </w:r>
      <w:r w:rsidR="00BF013A">
        <w:rPr>
          <w:rFonts w:hint="eastAsia"/>
        </w:rPr>
        <w:t>u</w:t>
      </w:r>
      <w:r w:rsidR="00BF013A">
        <w:t xml:space="preserve">serId, role, </w:t>
      </w:r>
      <w:r>
        <w:t>createTime</w:t>
      </w:r>
      <w:r>
        <w:rPr>
          <w:rFonts w:hint="eastAsia"/>
        </w:rPr>
        <w:t xml:space="preserve">, </w:t>
      </w:r>
      <w:r w:rsidR="00BF013A">
        <w:t>updateTime</w:t>
      </w:r>
      <w:r>
        <w:t xml:space="preserve"> ]</w:t>
      </w:r>
    </w:p>
    <w:p w14:paraId="42E71003" w14:textId="2ABBB0CC" w:rsidR="00723193" w:rsidRDefault="00723193" w:rsidP="00723193">
      <w:pPr>
        <w:numPr>
          <w:ilvl w:val="0"/>
          <w:numId w:val="46"/>
        </w:numPr>
        <w:ind w:firstLineChars="0" w:firstLine="442"/>
        <w:rPr>
          <w:b/>
          <w:bCs/>
        </w:rPr>
      </w:pPr>
      <w:r>
        <w:rPr>
          <w:b/>
          <w:bCs/>
        </w:rPr>
        <w:t>OrderByFields:</w:t>
      </w:r>
      <w:r>
        <w:t xml:space="preserve"> [createTime,]</w:t>
      </w:r>
    </w:p>
    <w:p w14:paraId="000B1776" w14:textId="77777777" w:rsidR="00723193" w:rsidRDefault="00723193" w:rsidP="00FD0FF9">
      <w:pPr>
        <w:ind w:firstLine="440"/>
      </w:pPr>
    </w:p>
    <w:p w14:paraId="1C3D2E78" w14:textId="05EAF8F2" w:rsidR="00855468" w:rsidRDefault="00855468" w:rsidP="00855468">
      <w:pPr>
        <w:ind w:left="440" w:firstLineChars="0" w:firstLine="0"/>
      </w:pPr>
      <w:r>
        <w:rPr>
          <w:rFonts w:hint="eastAsia"/>
        </w:rPr>
        <w:t xml:space="preserve">4) </w:t>
      </w:r>
      <w:r>
        <w:t>/</w:t>
      </w:r>
      <w:r w:rsidR="008F2C4A">
        <w:t>sealCenter/console/v1.0/</w:t>
      </w:r>
      <w:r w:rsidR="0082743C" w:rsidRPr="0082743C">
        <w:t xml:space="preserve"> </w:t>
      </w:r>
      <w:r w:rsidR="0082743C">
        <w:t xml:space="preserve">administrator </w:t>
      </w:r>
      <w:proofErr w:type="gramStart"/>
      <w:r w:rsidR="008F2C4A">
        <w:t>/</w:t>
      </w:r>
      <w:r w:rsidR="008F2C4A">
        <w:rPr>
          <w:rFonts w:hint="eastAsia"/>
        </w:rPr>
        <w:t>{</w:t>
      </w:r>
      <w:proofErr w:type="gramEnd"/>
      <w:r>
        <w:t>userId</w:t>
      </w:r>
      <w:r w:rsidR="008F2C4A">
        <w:rPr>
          <w:rFonts w:hint="eastAsia"/>
        </w:rPr>
        <w:t>}</w:t>
      </w:r>
    </w:p>
    <w:p w14:paraId="722C82E3" w14:textId="2B4CC3C9" w:rsidR="00855468" w:rsidRDefault="00855468" w:rsidP="00855468">
      <w:pPr>
        <w:pStyle w:val="af7"/>
        <w:ind w:firstLine="440"/>
      </w:pPr>
      <w:r>
        <w:t>Method: GET</w:t>
      </w:r>
    </w:p>
    <w:p w14:paraId="30A641BE" w14:textId="3061D875" w:rsidR="00855468" w:rsidRDefault="00855468" w:rsidP="00855468">
      <w:pPr>
        <w:numPr>
          <w:ilvl w:val="0"/>
          <w:numId w:val="46"/>
        </w:numPr>
        <w:ind w:firstLineChars="0" w:firstLine="442"/>
        <w:rPr>
          <w:b/>
          <w:bCs/>
        </w:rPr>
      </w:pPr>
      <w:r>
        <w:rPr>
          <w:b/>
          <w:bCs/>
        </w:rPr>
        <w:t xml:space="preserve">Name: </w:t>
      </w:r>
      <w:r>
        <w:t>获取用户信息</w:t>
      </w:r>
    </w:p>
    <w:p w14:paraId="7534D27D" w14:textId="77777777" w:rsidR="00855468" w:rsidRDefault="00855468" w:rsidP="00855468">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855468" w14:paraId="18E4447B" w14:textId="77777777" w:rsidTr="0096150B">
        <w:tc>
          <w:tcPr>
            <w:tcW w:w="1348" w:type="dxa"/>
            <w:shd w:val="clear" w:color="auto" w:fill="D8D8D8" w:themeFill="background1" w:themeFillShade="D8"/>
          </w:tcPr>
          <w:p w14:paraId="067BF5A8" w14:textId="77777777" w:rsidR="00855468" w:rsidRDefault="00855468" w:rsidP="00855468">
            <w:pPr>
              <w:pStyle w:val="-"/>
              <w:ind w:firstLine="402"/>
              <w:jc w:val="center"/>
              <w:rPr>
                <w:b/>
                <w:bCs/>
              </w:rPr>
            </w:pPr>
            <w:r>
              <w:rPr>
                <w:b/>
                <w:bCs/>
              </w:rPr>
              <w:t>Key</w:t>
            </w:r>
          </w:p>
        </w:tc>
        <w:tc>
          <w:tcPr>
            <w:tcW w:w="5221" w:type="dxa"/>
            <w:shd w:val="clear" w:color="auto" w:fill="D8D8D8" w:themeFill="background1" w:themeFillShade="D8"/>
          </w:tcPr>
          <w:p w14:paraId="5C8BE541" w14:textId="77777777" w:rsidR="00855468" w:rsidRDefault="00855468" w:rsidP="00855468">
            <w:pPr>
              <w:pStyle w:val="-"/>
              <w:ind w:firstLine="402"/>
              <w:jc w:val="center"/>
              <w:rPr>
                <w:b/>
                <w:bCs/>
              </w:rPr>
            </w:pPr>
            <w:r>
              <w:rPr>
                <w:b/>
                <w:bCs/>
              </w:rPr>
              <w:t>Value</w:t>
            </w:r>
          </w:p>
        </w:tc>
        <w:tc>
          <w:tcPr>
            <w:tcW w:w="3285" w:type="dxa"/>
            <w:shd w:val="clear" w:color="auto" w:fill="D8D8D8" w:themeFill="background1" w:themeFillShade="D8"/>
          </w:tcPr>
          <w:p w14:paraId="7DE6C36E" w14:textId="77777777" w:rsidR="00855468" w:rsidRDefault="00855468" w:rsidP="00855468">
            <w:pPr>
              <w:pStyle w:val="-"/>
              <w:ind w:firstLine="402"/>
              <w:jc w:val="center"/>
              <w:rPr>
                <w:b/>
                <w:bCs/>
              </w:rPr>
            </w:pPr>
            <w:r>
              <w:rPr>
                <w:b/>
                <w:bCs/>
              </w:rPr>
              <w:t>Describe</w:t>
            </w:r>
          </w:p>
        </w:tc>
      </w:tr>
    </w:tbl>
    <w:p w14:paraId="575E38CD" w14:textId="3FA99A78" w:rsidR="00855468" w:rsidRDefault="00855468" w:rsidP="00855468">
      <w:pPr>
        <w:numPr>
          <w:ilvl w:val="0"/>
          <w:numId w:val="46"/>
        </w:numPr>
        <w:ind w:firstLineChars="0" w:firstLine="442"/>
      </w:pPr>
      <w:r>
        <w:rPr>
          <w:b/>
          <w:bCs/>
        </w:rPr>
        <w:t xml:space="preserve">Permissions: </w:t>
      </w:r>
      <w:r>
        <w:t>[IsAdministrator]</w:t>
      </w:r>
    </w:p>
    <w:p w14:paraId="54B5EC55" w14:textId="77777777" w:rsidR="00855468" w:rsidRDefault="00855468" w:rsidP="00855468">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59"/>
        <w:gridCol w:w="1560"/>
        <w:gridCol w:w="1417"/>
        <w:gridCol w:w="3890"/>
      </w:tblGrid>
      <w:tr w:rsidR="00855468" w14:paraId="36B82E3B" w14:textId="77777777" w:rsidTr="00F242A6">
        <w:tc>
          <w:tcPr>
            <w:tcW w:w="1384" w:type="dxa"/>
            <w:shd w:val="clear" w:color="auto" w:fill="D8D8D8" w:themeFill="background1" w:themeFillShade="D8"/>
          </w:tcPr>
          <w:p w14:paraId="62386D3E" w14:textId="77777777" w:rsidR="00855468" w:rsidRDefault="00855468" w:rsidP="00855468">
            <w:pPr>
              <w:pStyle w:val="-"/>
              <w:ind w:firstLine="402"/>
              <w:jc w:val="center"/>
              <w:rPr>
                <w:b/>
                <w:bCs/>
              </w:rPr>
            </w:pPr>
            <w:r>
              <w:rPr>
                <w:b/>
                <w:bCs/>
              </w:rPr>
              <w:t>Key</w:t>
            </w:r>
          </w:p>
        </w:tc>
        <w:tc>
          <w:tcPr>
            <w:tcW w:w="1559" w:type="dxa"/>
            <w:shd w:val="clear" w:color="auto" w:fill="D8D8D8" w:themeFill="background1" w:themeFillShade="D8"/>
          </w:tcPr>
          <w:p w14:paraId="29C3C0BC" w14:textId="77777777" w:rsidR="00855468" w:rsidRDefault="00855468" w:rsidP="00855468">
            <w:pPr>
              <w:pStyle w:val="-"/>
              <w:ind w:firstLine="402"/>
              <w:jc w:val="center"/>
              <w:rPr>
                <w:b/>
                <w:bCs/>
              </w:rPr>
            </w:pPr>
            <w:r>
              <w:rPr>
                <w:b/>
                <w:bCs/>
              </w:rPr>
              <w:t>Type</w:t>
            </w:r>
          </w:p>
        </w:tc>
        <w:tc>
          <w:tcPr>
            <w:tcW w:w="1560" w:type="dxa"/>
            <w:shd w:val="clear" w:color="auto" w:fill="D8D8D8" w:themeFill="background1" w:themeFillShade="D8"/>
          </w:tcPr>
          <w:p w14:paraId="55C5C4A3" w14:textId="77777777" w:rsidR="00855468" w:rsidRDefault="00855468" w:rsidP="00F242A6">
            <w:pPr>
              <w:pStyle w:val="-"/>
              <w:ind w:firstLine="402"/>
              <w:jc w:val="left"/>
              <w:rPr>
                <w:b/>
                <w:bCs/>
              </w:rPr>
            </w:pPr>
            <w:r>
              <w:rPr>
                <w:b/>
                <w:bCs/>
              </w:rPr>
              <w:t>Range</w:t>
            </w:r>
          </w:p>
        </w:tc>
        <w:tc>
          <w:tcPr>
            <w:tcW w:w="1417" w:type="dxa"/>
            <w:shd w:val="clear" w:color="auto" w:fill="D8D8D8" w:themeFill="background1" w:themeFillShade="D8"/>
          </w:tcPr>
          <w:p w14:paraId="1F1580FA" w14:textId="77777777" w:rsidR="00855468" w:rsidRDefault="00855468" w:rsidP="00BA750D">
            <w:pPr>
              <w:pStyle w:val="-"/>
              <w:jc w:val="left"/>
              <w:rPr>
                <w:b/>
                <w:bCs/>
              </w:rPr>
            </w:pPr>
            <w:r>
              <w:rPr>
                <w:b/>
                <w:bCs/>
              </w:rPr>
              <w:t>Required</w:t>
            </w:r>
          </w:p>
        </w:tc>
        <w:tc>
          <w:tcPr>
            <w:tcW w:w="3890" w:type="dxa"/>
            <w:shd w:val="clear" w:color="auto" w:fill="D8D8D8" w:themeFill="background1" w:themeFillShade="D8"/>
          </w:tcPr>
          <w:p w14:paraId="1701AF8B" w14:textId="77777777" w:rsidR="00855468" w:rsidRDefault="00855468" w:rsidP="00855468">
            <w:pPr>
              <w:pStyle w:val="-"/>
              <w:ind w:firstLine="402"/>
              <w:jc w:val="center"/>
              <w:rPr>
                <w:b/>
                <w:bCs/>
              </w:rPr>
            </w:pPr>
            <w:r>
              <w:rPr>
                <w:b/>
                <w:bCs/>
              </w:rPr>
              <w:t>Describe</w:t>
            </w:r>
          </w:p>
        </w:tc>
      </w:tr>
      <w:tr w:rsidR="00855468" w14:paraId="18E9E243" w14:textId="77777777" w:rsidTr="00F242A6">
        <w:tc>
          <w:tcPr>
            <w:tcW w:w="1384" w:type="dxa"/>
          </w:tcPr>
          <w:p w14:paraId="52D252E4" w14:textId="77777777" w:rsidR="00855468" w:rsidRDefault="00855468" w:rsidP="00855468">
            <w:pPr>
              <w:pStyle w:val="-"/>
            </w:pPr>
            <w:r>
              <w:t>requestTime</w:t>
            </w:r>
          </w:p>
        </w:tc>
        <w:tc>
          <w:tcPr>
            <w:tcW w:w="1559" w:type="dxa"/>
          </w:tcPr>
          <w:p w14:paraId="69C2DD47" w14:textId="77777777" w:rsidR="00855468" w:rsidRDefault="00855468" w:rsidP="00855468">
            <w:pPr>
              <w:pStyle w:val="-"/>
              <w:jc w:val="left"/>
            </w:pPr>
            <w:r>
              <w:t>datetime</w:t>
            </w:r>
          </w:p>
        </w:tc>
        <w:tc>
          <w:tcPr>
            <w:tcW w:w="1560" w:type="dxa"/>
          </w:tcPr>
          <w:p w14:paraId="73AFCE92" w14:textId="77777777" w:rsidR="00855468" w:rsidRDefault="00855468" w:rsidP="00855468">
            <w:pPr>
              <w:pStyle w:val="-"/>
              <w:ind w:firstLine="400"/>
              <w:jc w:val="center"/>
            </w:pPr>
          </w:p>
        </w:tc>
        <w:tc>
          <w:tcPr>
            <w:tcW w:w="1417" w:type="dxa"/>
          </w:tcPr>
          <w:p w14:paraId="3A94B8D1" w14:textId="77777777" w:rsidR="00855468" w:rsidRDefault="00855468" w:rsidP="00970724">
            <w:pPr>
              <w:pStyle w:val="-"/>
              <w:jc w:val="left"/>
            </w:pPr>
            <w:r>
              <w:t>true</w:t>
            </w:r>
          </w:p>
        </w:tc>
        <w:tc>
          <w:tcPr>
            <w:tcW w:w="3890" w:type="dxa"/>
          </w:tcPr>
          <w:p w14:paraId="7682F47A" w14:textId="77777777" w:rsidR="00855468" w:rsidRDefault="00855468" w:rsidP="00970724">
            <w:pPr>
              <w:pStyle w:val="-"/>
            </w:pPr>
            <w:r>
              <w:t>请求时间，必须为当前时间</w:t>
            </w:r>
          </w:p>
        </w:tc>
      </w:tr>
      <w:tr w:rsidR="00F242A6" w14:paraId="787275EE" w14:textId="77777777" w:rsidTr="00F242A6">
        <w:tc>
          <w:tcPr>
            <w:tcW w:w="1384" w:type="dxa"/>
          </w:tcPr>
          <w:p w14:paraId="6B9BC990" w14:textId="77777777" w:rsidR="00F242A6" w:rsidRDefault="00F242A6" w:rsidP="00F242A6">
            <w:pPr>
              <w:pStyle w:val="-"/>
            </w:pPr>
            <w:r>
              <w:t>role</w:t>
            </w:r>
          </w:p>
        </w:tc>
        <w:tc>
          <w:tcPr>
            <w:tcW w:w="1559" w:type="dxa"/>
          </w:tcPr>
          <w:p w14:paraId="52909219" w14:textId="77777777" w:rsidR="00F242A6" w:rsidRDefault="00F242A6" w:rsidP="0096150B">
            <w:pPr>
              <w:pStyle w:val="-"/>
              <w:jc w:val="left"/>
            </w:pPr>
            <w:r>
              <w:t>enum(Role)</w:t>
            </w:r>
          </w:p>
        </w:tc>
        <w:tc>
          <w:tcPr>
            <w:tcW w:w="1560" w:type="dxa"/>
          </w:tcPr>
          <w:p w14:paraId="0F419B6E" w14:textId="77777777" w:rsidR="00F242A6" w:rsidRDefault="00F242A6" w:rsidP="0096150B">
            <w:pPr>
              <w:pStyle w:val="-"/>
              <w:jc w:val="left"/>
            </w:pPr>
          </w:p>
        </w:tc>
        <w:tc>
          <w:tcPr>
            <w:tcW w:w="1417" w:type="dxa"/>
          </w:tcPr>
          <w:p w14:paraId="62F49656" w14:textId="77777777" w:rsidR="00F242A6" w:rsidRDefault="00F242A6" w:rsidP="00970724">
            <w:pPr>
              <w:pStyle w:val="-"/>
              <w:jc w:val="left"/>
            </w:pPr>
            <w:r>
              <w:t>false</w:t>
            </w:r>
          </w:p>
        </w:tc>
        <w:tc>
          <w:tcPr>
            <w:tcW w:w="3890" w:type="dxa"/>
          </w:tcPr>
          <w:p w14:paraId="5C38571A" w14:textId="77777777" w:rsidR="00F242A6" w:rsidRDefault="00F242A6" w:rsidP="00970724">
            <w:pPr>
              <w:pStyle w:val="-"/>
            </w:pPr>
            <w:r>
              <w:t>角色</w:t>
            </w:r>
          </w:p>
        </w:tc>
      </w:tr>
      <w:tr w:rsidR="00F242A6" w14:paraId="5C63FB78" w14:textId="77777777" w:rsidTr="00F242A6">
        <w:tc>
          <w:tcPr>
            <w:tcW w:w="1384" w:type="dxa"/>
          </w:tcPr>
          <w:p w14:paraId="54AC9FED" w14:textId="77777777" w:rsidR="00F242A6" w:rsidRDefault="00F242A6" w:rsidP="0096150B">
            <w:pPr>
              <w:pStyle w:val="-"/>
            </w:pPr>
            <w:r>
              <w:t>userId</w:t>
            </w:r>
          </w:p>
        </w:tc>
        <w:tc>
          <w:tcPr>
            <w:tcW w:w="1559" w:type="dxa"/>
          </w:tcPr>
          <w:p w14:paraId="7D801FE2" w14:textId="77777777" w:rsidR="00F242A6" w:rsidRDefault="00F242A6" w:rsidP="0096150B">
            <w:pPr>
              <w:pStyle w:val="-"/>
              <w:jc w:val="left"/>
            </w:pPr>
            <w:r>
              <w:t>string</w:t>
            </w:r>
          </w:p>
        </w:tc>
        <w:tc>
          <w:tcPr>
            <w:tcW w:w="1560" w:type="dxa"/>
          </w:tcPr>
          <w:p w14:paraId="37542AAC" w14:textId="77777777" w:rsidR="00F242A6" w:rsidRDefault="00F242A6" w:rsidP="00970724">
            <w:pPr>
              <w:pStyle w:val="-"/>
              <w:jc w:val="left"/>
            </w:pPr>
            <w:r>
              <w:t>uuid4</w:t>
            </w:r>
          </w:p>
        </w:tc>
        <w:tc>
          <w:tcPr>
            <w:tcW w:w="1417" w:type="dxa"/>
          </w:tcPr>
          <w:p w14:paraId="32F5CED8" w14:textId="77777777" w:rsidR="00F242A6" w:rsidRDefault="00F242A6" w:rsidP="00970724">
            <w:pPr>
              <w:pStyle w:val="-"/>
              <w:jc w:val="left"/>
            </w:pPr>
            <w:r>
              <w:t>false</w:t>
            </w:r>
          </w:p>
        </w:tc>
        <w:tc>
          <w:tcPr>
            <w:tcW w:w="3890" w:type="dxa"/>
          </w:tcPr>
          <w:p w14:paraId="1B0CFD74" w14:textId="77777777" w:rsidR="00F242A6" w:rsidRDefault="00F242A6" w:rsidP="00970724">
            <w:pPr>
              <w:pStyle w:val="-"/>
            </w:pPr>
            <w:r>
              <w:t>用户</w:t>
            </w:r>
            <w:r>
              <w:t xml:space="preserve"> id</w:t>
            </w:r>
          </w:p>
        </w:tc>
      </w:tr>
      <w:tr w:rsidR="006D549A" w14:paraId="4E0B44AC" w14:textId="77777777" w:rsidTr="00F242A6">
        <w:tc>
          <w:tcPr>
            <w:tcW w:w="1384" w:type="dxa"/>
          </w:tcPr>
          <w:p w14:paraId="2511E128" w14:textId="1CD95790" w:rsidR="006D549A" w:rsidRDefault="006D549A" w:rsidP="0096150B">
            <w:pPr>
              <w:pStyle w:val="-"/>
            </w:pPr>
            <w:r>
              <w:rPr>
                <w:rFonts w:hint="eastAsia"/>
              </w:rPr>
              <w:t>account</w:t>
            </w:r>
          </w:p>
        </w:tc>
        <w:tc>
          <w:tcPr>
            <w:tcW w:w="1559" w:type="dxa"/>
          </w:tcPr>
          <w:p w14:paraId="39F786D6" w14:textId="1259B0BC" w:rsidR="006D549A" w:rsidRDefault="006D549A" w:rsidP="0096150B">
            <w:pPr>
              <w:pStyle w:val="-"/>
            </w:pPr>
            <w:r>
              <w:t>string</w:t>
            </w:r>
          </w:p>
        </w:tc>
        <w:tc>
          <w:tcPr>
            <w:tcW w:w="1560" w:type="dxa"/>
          </w:tcPr>
          <w:p w14:paraId="67FC8845" w14:textId="77777777" w:rsidR="006D549A" w:rsidRDefault="006D549A" w:rsidP="0096150B">
            <w:pPr>
              <w:pStyle w:val="-"/>
              <w:ind w:firstLine="400"/>
              <w:jc w:val="center"/>
            </w:pPr>
          </w:p>
        </w:tc>
        <w:tc>
          <w:tcPr>
            <w:tcW w:w="1417" w:type="dxa"/>
          </w:tcPr>
          <w:p w14:paraId="5E04B8AC" w14:textId="3187A539" w:rsidR="006D549A" w:rsidRDefault="006D549A" w:rsidP="00970724">
            <w:pPr>
              <w:pStyle w:val="-"/>
              <w:jc w:val="left"/>
            </w:pPr>
            <w:r>
              <w:t>false</w:t>
            </w:r>
          </w:p>
        </w:tc>
        <w:tc>
          <w:tcPr>
            <w:tcW w:w="3890" w:type="dxa"/>
          </w:tcPr>
          <w:p w14:paraId="762D971E" w14:textId="33DB8826" w:rsidR="006D549A" w:rsidRDefault="006D549A" w:rsidP="00970724">
            <w:pPr>
              <w:pStyle w:val="-"/>
            </w:pPr>
            <w:r>
              <w:rPr>
                <w:rFonts w:hint="eastAsia"/>
              </w:rPr>
              <w:t>用户账号</w:t>
            </w:r>
          </w:p>
        </w:tc>
      </w:tr>
      <w:tr w:rsidR="006D549A" w14:paraId="2D96BBA0" w14:textId="77777777" w:rsidTr="00F242A6">
        <w:tc>
          <w:tcPr>
            <w:tcW w:w="1384" w:type="dxa"/>
          </w:tcPr>
          <w:p w14:paraId="02B30A82" w14:textId="77777777" w:rsidR="006D549A" w:rsidRDefault="006D549A" w:rsidP="0096150B">
            <w:pPr>
              <w:pStyle w:val="-"/>
            </w:pPr>
            <w:r>
              <w:t>createTime</w:t>
            </w:r>
          </w:p>
        </w:tc>
        <w:tc>
          <w:tcPr>
            <w:tcW w:w="1559" w:type="dxa"/>
          </w:tcPr>
          <w:p w14:paraId="29A6BD86" w14:textId="77777777" w:rsidR="006D549A" w:rsidRDefault="006D549A" w:rsidP="0096150B">
            <w:pPr>
              <w:pStyle w:val="-"/>
              <w:jc w:val="left"/>
            </w:pPr>
            <w:r>
              <w:t>datetime</w:t>
            </w:r>
          </w:p>
        </w:tc>
        <w:tc>
          <w:tcPr>
            <w:tcW w:w="1560" w:type="dxa"/>
          </w:tcPr>
          <w:p w14:paraId="7CC17C2B" w14:textId="77777777" w:rsidR="006D549A" w:rsidRDefault="006D549A" w:rsidP="0096150B">
            <w:pPr>
              <w:pStyle w:val="-"/>
              <w:ind w:firstLine="400"/>
              <w:jc w:val="center"/>
            </w:pPr>
          </w:p>
        </w:tc>
        <w:tc>
          <w:tcPr>
            <w:tcW w:w="1417" w:type="dxa"/>
          </w:tcPr>
          <w:p w14:paraId="25C58132" w14:textId="77777777" w:rsidR="006D549A" w:rsidRDefault="006D549A" w:rsidP="00970724">
            <w:pPr>
              <w:pStyle w:val="-"/>
              <w:jc w:val="left"/>
            </w:pPr>
            <w:r>
              <w:t>false</w:t>
            </w:r>
          </w:p>
        </w:tc>
        <w:tc>
          <w:tcPr>
            <w:tcW w:w="3890" w:type="dxa"/>
          </w:tcPr>
          <w:p w14:paraId="24FA3382" w14:textId="77777777" w:rsidR="006D549A" w:rsidRDefault="006D549A" w:rsidP="00970724">
            <w:pPr>
              <w:pStyle w:val="-"/>
            </w:pPr>
            <w:r>
              <w:t>创建时间</w:t>
            </w:r>
          </w:p>
        </w:tc>
      </w:tr>
      <w:tr w:rsidR="006D549A" w14:paraId="688ACB52" w14:textId="77777777" w:rsidTr="00F242A6">
        <w:tc>
          <w:tcPr>
            <w:tcW w:w="1384" w:type="dxa"/>
          </w:tcPr>
          <w:p w14:paraId="0AA8A1D9" w14:textId="77777777" w:rsidR="006D549A" w:rsidRDefault="006D549A" w:rsidP="0096150B">
            <w:pPr>
              <w:pStyle w:val="-"/>
            </w:pPr>
            <w:r>
              <w:t>updateTime</w:t>
            </w:r>
          </w:p>
        </w:tc>
        <w:tc>
          <w:tcPr>
            <w:tcW w:w="1559" w:type="dxa"/>
          </w:tcPr>
          <w:p w14:paraId="0255C892" w14:textId="77777777" w:rsidR="006D549A" w:rsidRDefault="006D549A" w:rsidP="0096150B">
            <w:pPr>
              <w:pStyle w:val="-"/>
              <w:jc w:val="left"/>
            </w:pPr>
            <w:r>
              <w:t>datetime</w:t>
            </w:r>
          </w:p>
        </w:tc>
        <w:tc>
          <w:tcPr>
            <w:tcW w:w="1560" w:type="dxa"/>
          </w:tcPr>
          <w:p w14:paraId="2FFC2823" w14:textId="77777777" w:rsidR="006D549A" w:rsidRDefault="006D549A" w:rsidP="0096150B">
            <w:pPr>
              <w:pStyle w:val="-"/>
              <w:ind w:firstLine="400"/>
              <w:jc w:val="center"/>
            </w:pPr>
          </w:p>
        </w:tc>
        <w:tc>
          <w:tcPr>
            <w:tcW w:w="1417" w:type="dxa"/>
          </w:tcPr>
          <w:p w14:paraId="779C88CD" w14:textId="77777777" w:rsidR="006D549A" w:rsidRDefault="006D549A" w:rsidP="00970724">
            <w:pPr>
              <w:pStyle w:val="-"/>
              <w:jc w:val="left"/>
            </w:pPr>
            <w:r>
              <w:t>false</w:t>
            </w:r>
          </w:p>
        </w:tc>
        <w:tc>
          <w:tcPr>
            <w:tcW w:w="3890" w:type="dxa"/>
          </w:tcPr>
          <w:p w14:paraId="4B391942" w14:textId="77777777" w:rsidR="006D549A" w:rsidRDefault="006D549A" w:rsidP="00970724">
            <w:pPr>
              <w:pStyle w:val="-"/>
            </w:pPr>
            <w:r>
              <w:t>更新时间</w:t>
            </w:r>
          </w:p>
        </w:tc>
      </w:tr>
    </w:tbl>
    <w:p w14:paraId="5F99D411" w14:textId="77777777" w:rsidR="00855468" w:rsidRDefault="00855468" w:rsidP="00855468">
      <w:pPr>
        <w:numPr>
          <w:ilvl w:val="0"/>
          <w:numId w:val="46"/>
        </w:numPr>
        <w:ind w:firstLineChars="0" w:firstLine="442"/>
        <w:rPr>
          <w:b/>
          <w:bCs/>
        </w:rPr>
      </w:pPr>
      <w:r>
        <w:rPr>
          <w:b/>
          <w:bCs/>
        </w:rPr>
        <w:t>InputOnly:</w:t>
      </w:r>
      <w:r>
        <w:t xml:space="preserve"> [requestTime]</w:t>
      </w:r>
    </w:p>
    <w:p w14:paraId="2B698511" w14:textId="0CF0743E" w:rsidR="00855468" w:rsidRDefault="00855468" w:rsidP="00855468">
      <w:pPr>
        <w:numPr>
          <w:ilvl w:val="0"/>
          <w:numId w:val="46"/>
        </w:numPr>
        <w:ind w:firstLineChars="0" w:firstLine="442"/>
        <w:rPr>
          <w:b/>
          <w:bCs/>
        </w:rPr>
      </w:pPr>
      <w:r>
        <w:rPr>
          <w:b/>
          <w:bCs/>
        </w:rPr>
        <w:t>OutputOnly:</w:t>
      </w:r>
      <w:r>
        <w:t xml:space="preserve"> [</w:t>
      </w:r>
      <w:r w:rsidR="00F242A6">
        <w:t>role</w:t>
      </w:r>
      <w:r w:rsidR="00F242A6">
        <w:rPr>
          <w:rFonts w:hint="eastAsia"/>
        </w:rPr>
        <w:t>, userId, createTime, updateTime</w:t>
      </w:r>
      <w:r>
        <w:t>]</w:t>
      </w:r>
    </w:p>
    <w:p w14:paraId="448FA717" w14:textId="77777777" w:rsidR="00723193" w:rsidRDefault="00723193" w:rsidP="00FD0FF9">
      <w:pPr>
        <w:ind w:firstLine="440"/>
      </w:pPr>
    </w:p>
    <w:p w14:paraId="239B17BB" w14:textId="04F9E8FA" w:rsidR="006D549A" w:rsidRDefault="006D549A" w:rsidP="006D549A">
      <w:pPr>
        <w:pStyle w:val="af7"/>
        <w:ind w:firstLine="440"/>
      </w:pPr>
      <w:r>
        <w:t>Method: PUT</w:t>
      </w:r>
    </w:p>
    <w:p w14:paraId="0FEA2D97" w14:textId="6E8BA192" w:rsidR="006D549A" w:rsidRDefault="006D549A" w:rsidP="006D549A">
      <w:pPr>
        <w:numPr>
          <w:ilvl w:val="0"/>
          <w:numId w:val="46"/>
        </w:numPr>
        <w:ind w:firstLineChars="0" w:firstLine="442"/>
        <w:rPr>
          <w:b/>
          <w:bCs/>
        </w:rPr>
      </w:pPr>
      <w:r>
        <w:rPr>
          <w:b/>
          <w:bCs/>
        </w:rPr>
        <w:t xml:space="preserve">Name: </w:t>
      </w:r>
      <w:r>
        <w:t>更新用户信息</w:t>
      </w:r>
      <w:r w:rsidR="00EA7017">
        <w:rPr>
          <w:rFonts w:hint="eastAsia"/>
        </w:rPr>
        <w:t>(</w:t>
      </w:r>
      <w:r w:rsidR="00EA7017">
        <w:rPr>
          <w:rFonts w:hint="eastAsia"/>
        </w:rPr>
        <w:t>更新什么？角色、账号名，能改别人的密码么？</w:t>
      </w:r>
      <w:r w:rsidR="00EA7017">
        <w:t>)</w:t>
      </w:r>
    </w:p>
    <w:p w14:paraId="25E3A65D" w14:textId="77777777" w:rsidR="006D549A" w:rsidRDefault="006D549A" w:rsidP="006D549A">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6D549A" w14:paraId="0EA3C6C7" w14:textId="77777777" w:rsidTr="00B21EB9">
        <w:tc>
          <w:tcPr>
            <w:tcW w:w="1668" w:type="dxa"/>
            <w:shd w:val="clear" w:color="auto" w:fill="D8D8D8" w:themeFill="background1" w:themeFillShade="D8"/>
          </w:tcPr>
          <w:p w14:paraId="29721394" w14:textId="77777777" w:rsidR="006D549A" w:rsidRDefault="006D549A" w:rsidP="006D549A">
            <w:pPr>
              <w:pStyle w:val="-"/>
              <w:ind w:firstLine="402"/>
              <w:jc w:val="center"/>
              <w:rPr>
                <w:b/>
                <w:bCs/>
              </w:rPr>
            </w:pPr>
            <w:r>
              <w:rPr>
                <w:b/>
                <w:bCs/>
              </w:rPr>
              <w:t>Key</w:t>
            </w:r>
          </w:p>
        </w:tc>
        <w:tc>
          <w:tcPr>
            <w:tcW w:w="4901" w:type="dxa"/>
            <w:shd w:val="clear" w:color="auto" w:fill="D8D8D8" w:themeFill="background1" w:themeFillShade="D8"/>
          </w:tcPr>
          <w:p w14:paraId="1865EDC8" w14:textId="77777777" w:rsidR="006D549A" w:rsidRDefault="006D549A" w:rsidP="006D549A">
            <w:pPr>
              <w:pStyle w:val="-"/>
              <w:ind w:firstLine="402"/>
              <w:jc w:val="center"/>
              <w:rPr>
                <w:b/>
                <w:bCs/>
              </w:rPr>
            </w:pPr>
            <w:r>
              <w:rPr>
                <w:b/>
                <w:bCs/>
              </w:rPr>
              <w:t>Value</w:t>
            </w:r>
          </w:p>
        </w:tc>
        <w:tc>
          <w:tcPr>
            <w:tcW w:w="3285" w:type="dxa"/>
            <w:shd w:val="clear" w:color="auto" w:fill="D8D8D8" w:themeFill="background1" w:themeFillShade="D8"/>
          </w:tcPr>
          <w:p w14:paraId="195FE368" w14:textId="77777777" w:rsidR="006D549A" w:rsidRDefault="006D549A" w:rsidP="006D549A">
            <w:pPr>
              <w:pStyle w:val="-"/>
              <w:ind w:firstLine="402"/>
              <w:jc w:val="center"/>
              <w:rPr>
                <w:b/>
                <w:bCs/>
              </w:rPr>
            </w:pPr>
            <w:r>
              <w:rPr>
                <w:b/>
                <w:bCs/>
              </w:rPr>
              <w:t>Describe</w:t>
            </w:r>
          </w:p>
        </w:tc>
      </w:tr>
      <w:tr w:rsidR="006D549A" w14:paraId="104803C3" w14:textId="77777777" w:rsidTr="00B21EB9">
        <w:tc>
          <w:tcPr>
            <w:tcW w:w="1668" w:type="dxa"/>
          </w:tcPr>
          <w:p w14:paraId="3C0D8A66" w14:textId="77777777" w:rsidR="006D549A" w:rsidRDefault="006D549A" w:rsidP="006D549A">
            <w:pPr>
              <w:pStyle w:val="-"/>
            </w:pPr>
            <w:r>
              <w:t>Content-Type</w:t>
            </w:r>
          </w:p>
        </w:tc>
        <w:tc>
          <w:tcPr>
            <w:tcW w:w="4901" w:type="dxa"/>
          </w:tcPr>
          <w:p w14:paraId="6E83372E" w14:textId="77777777" w:rsidR="006D549A" w:rsidRDefault="006D549A" w:rsidP="006D549A">
            <w:pPr>
              <w:pStyle w:val="-"/>
              <w:ind w:firstLine="400"/>
              <w:jc w:val="center"/>
            </w:pPr>
            <w:r>
              <w:t>application/json</w:t>
            </w:r>
          </w:p>
        </w:tc>
        <w:tc>
          <w:tcPr>
            <w:tcW w:w="3285" w:type="dxa"/>
          </w:tcPr>
          <w:p w14:paraId="3AE8CE88" w14:textId="77777777" w:rsidR="006D549A" w:rsidRDefault="006D549A" w:rsidP="006D549A">
            <w:pPr>
              <w:pStyle w:val="-"/>
              <w:ind w:firstLine="400"/>
            </w:pPr>
          </w:p>
        </w:tc>
      </w:tr>
    </w:tbl>
    <w:p w14:paraId="68F562DD" w14:textId="4A8C667E" w:rsidR="006D549A" w:rsidRDefault="006D549A" w:rsidP="006D549A">
      <w:pPr>
        <w:numPr>
          <w:ilvl w:val="0"/>
          <w:numId w:val="46"/>
        </w:numPr>
        <w:ind w:firstLineChars="0" w:firstLine="442"/>
      </w:pPr>
      <w:r>
        <w:rPr>
          <w:b/>
          <w:bCs/>
        </w:rPr>
        <w:lastRenderedPageBreak/>
        <w:t xml:space="preserve">Permissions: </w:t>
      </w:r>
      <w:r>
        <w:t>[IsAdministrator]</w:t>
      </w:r>
    </w:p>
    <w:p w14:paraId="28DE9593" w14:textId="77777777" w:rsidR="006D549A" w:rsidRDefault="006D549A" w:rsidP="006D549A">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59"/>
        <w:gridCol w:w="1560"/>
        <w:gridCol w:w="1417"/>
        <w:gridCol w:w="3890"/>
      </w:tblGrid>
      <w:tr w:rsidR="006D549A" w14:paraId="0BF024AF" w14:textId="77777777" w:rsidTr="00EA7017">
        <w:tc>
          <w:tcPr>
            <w:tcW w:w="1384" w:type="dxa"/>
            <w:shd w:val="clear" w:color="auto" w:fill="D8D8D8" w:themeFill="background1" w:themeFillShade="D8"/>
          </w:tcPr>
          <w:p w14:paraId="7E1CE158" w14:textId="77777777" w:rsidR="006D549A" w:rsidRDefault="006D549A" w:rsidP="006D549A">
            <w:pPr>
              <w:pStyle w:val="-"/>
              <w:ind w:firstLine="402"/>
              <w:jc w:val="center"/>
              <w:rPr>
                <w:b/>
                <w:bCs/>
              </w:rPr>
            </w:pPr>
            <w:r>
              <w:rPr>
                <w:b/>
                <w:bCs/>
              </w:rPr>
              <w:t>Key</w:t>
            </w:r>
          </w:p>
        </w:tc>
        <w:tc>
          <w:tcPr>
            <w:tcW w:w="1559" w:type="dxa"/>
            <w:shd w:val="clear" w:color="auto" w:fill="D8D8D8" w:themeFill="background1" w:themeFillShade="D8"/>
          </w:tcPr>
          <w:p w14:paraId="34FDEEF8" w14:textId="77777777" w:rsidR="006D549A" w:rsidRDefault="006D549A" w:rsidP="006D549A">
            <w:pPr>
              <w:pStyle w:val="-"/>
              <w:ind w:firstLine="402"/>
              <w:jc w:val="center"/>
              <w:rPr>
                <w:b/>
                <w:bCs/>
              </w:rPr>
            </w:pPr>
            <w:r>
              <w:rPr>
                <w:b/>
                <w:bCs/>
              </w:rPr>
              <w:t>Type</w:t>
            </w:r>
          </w:p>
        </w:tc>
        <w:tc>
          <w:tcPr>
            <w:tcW w:w="1560" w:type="dxa"/>
            <w:shd w:val="clear" w:color="auto" w:fill="D8D8D8" w:themeFill="background1" w:themeFillShade="D8"/>
          </w:tcPr>
          <w:p w14:paraId="0CC57FA1" w14:textId="77777777" w:rsidR="006D549A" w:rsidRDefault="006D549A" w:rsidP="006D549A">
            <w:pPr>
              <w:pStyle w:val="-"/>
              <w:ind w:firstLine="402"/>
              <w:jc w:val="center"/>
              <w:rPr>
                <w:b/>
                <w:bCs/>
              </w:rPr>
            </w:pPr>
            <w:r>
              <w:rPr>
                <w:b/>
                <w:bCs/>
              </w:rPr>
              <w:t>Range</w:t>
            </w:r>
          </w:p>
        </w:tc>
        <w:tc>
          <w:tcPr>
            <w:tcW w:w="1417" w:type="dxa"/>
            <w:shd w:val="clear" w:color="auto" w:fill="D8D8D8" w:themeFill="background1" w:themeFillShade="D8"/>
          </w:tcPr>
          <w:p w14:paraId="0FBE0DAC" w14:textId="77777777" w:rsidR="006D549A" w:rsidRDefault="006D549A" w:rsidP="00795482">
            <w:pPr>
              <w:pStyle w:val="-"/>
              <w:jc w:val="left"/>
              <w:rPr>
                <w:b/>
                <w:bCs/>
              </w:rPr>
            </w:pPr>
            <w:r>
              <w:rPr>
                <w:b/>
                <w:bCs/>
              </w:rPr>
              <w:t>Required</w:t>
            </w:r>
          </w:p>
        </w:tc>
        <w:tc>
          <w:tcPr>
            <w:tcW w:w="3890" w:type="dxa"/>
            <w:shd w:val="clear" w:color="auto" w:fill="D8D8D8" w:themeFill="background1" w:themeFillShade="D8"/>
          </w:tcPr>
          <w:p w14:paraId="091F2C38" w14:textId="77777777" w:rsidR="006D549A" w:rsidRDefault="006D549A" w:rsidP="006D549A">
            <w:pPr>
              <w:pStyle w:val="-"/>
              <w:ind w:firstLine="402"/>
              <w:jc w:val="center"/>
              <w:rPr>
                <w:b/>
                <w:bCs/>
              </w:rPr>
            </w:pPr>
            <w:r>
              <w:rPr>
                <w:b/>
                <w:bCs/>
              </w:rPr>
              <w:t>Describe</w:t>
            </w:r>
          </w:p>
        </w:tc>
      </w:tr>
      <w:tr w:rsidR="006D549A" w14:paraId="37B67A82" w14:textId="77777777" w:rsidTr="00EA7017">
        <w:tc>
          <w:tcPr>
            <w:tcW w:w="1384" w:type="dxa"/>
          </w:tcPr>
          <w:p w14:paraId="16BBF3DE" w14:textId="77777777" w:rsidR="006D549A" w:rsidRDefault="006D549A" w:rsidP="006D549A">
            <w:pPr>
              <w:pStyle w:val="-"/>
            </w:pPr>
            <w:r>
              <w:t>requestTime</w:t>
            </w:r>
          </w:p>
        </w:tc>
        <w:tc>
          <w:tcPr>
            <w:tcW w:w="1559" w:type="dxa"/>
          </w:tcPr>
          <w:p w14:paraId="43873828" w14:textId="77777777" w:rsidR="006D549A" w:rsidRDefault="006D549A" w:rsidP="00795482">
            <w:pPr>
              <w:pStyle w:val="-"/>
              <w:jc w:val="left"/>
            </w:pPr>
            <w:r>
              <w:t>datetime</w:t>
            </w:r>
          </w:p>
        </w:tc>
        <w:tc>
          <w:tcPr>
            <w:tcW w:w="1560" w:type="dxa"/>
          </w:tcPr>
          <w:p w14:paraId="35822C53" w14:textId="77777777" w:rsidR="006D549A" w:rsidRDefault="006D549A" w:rsidP="006D549A">
            <w:pPr>
              <w:pStyle w:val="-"/>
              <w:ind w:firstLine="400"/>
              <w:jc w:val="center"/>
            </w:pPr>
          </w:p>
        </w:tc>
        <w:tc>
          <w:tcPr>
            <w:tcW w:w="1417" w:type="dxa"/>
          </w:tcPr>
          <w:p w14:paraId="5DEB452A" w14:textId="77777777" w:rsidR="006D549A" w:rsidRDefault="006D549A" w:rsidP="00970724">
            <w:pPr>
              <w:pStyle w:val="-"/>
              <w:jc w:val="left"/>
            </w:pPr>
            <w:r>
              <w:t>true</w:t>
            </w:r>
          </w:p>
        </w:tc>
        <w:tc>
          <w:tcPr>
            <w:tcW w:w="3890" w:type="dxa"/>
          </w:tcPr>
          <w:p w14:paraId="25C9545F" w14:textId="77777777" w:rsidR="006D549A" w:rsidRDefault="006D549A" w:rsidP="006D549A">
            <w:pPr>
              <w:pStyle w:val="-"/>
            </w:pPr>
            <w:r>
              <w:t>请求时间，必须为当前时间</w:t>
            </w:r>
          </w:p>
        </w:tc>
      </w:tr>
      <w:tr w:rsidR="006D549A" w14:paraId="4A0BB756" w14:textId="77777777" w:rsidTr="00EA7017">
        <w:tc>
          <w:tcPr>
            <w:tcW w:w="1384" w:type="dxa"/>
          </w:tcPr>
          <w:p w14:paraId="3F896857" w14:textId="77777777" w:rsidR="006D549A" w:rsidRDefault="006D549A" w:rsidP="006D549A">
            <w:pPr>
              <w:pStyle w:val="-"/>
            </w:pPr>
            <w:r>
              <w:t>password</w:t>
            </w:r>
          </w:p>
        </w:tc>
        <w:tc>
          <w:tcPr>
            <w:tcW w:w="1559" w:type="dxa"/>
          </w:tcPr>
          <w:p w14:paraId="1574B0D8" w14:textId="77777777" w:rsidR="006D549A" w:rsidRDefault="006D549A" w:rsidP="00795482">
            <w:pPr>
              <w:pStyle w:val="-"/>
              <w:jc w:val="left"/>
            </w:pPr>
            <w:r>
              <w:t>string</w:t>
            </w:r>
          </w:p>
        </w:tc>
        <w:tc>
          <w:tcPr>
            <w:tcW w:w="1560" w:type="dxa"/>
          </w:tcPr>
          <w:p w14:paraId="38B0FCC6" w14:textId="77777777" w:rsidR="006D549A" w:rsidRDefault="006D549A" w:rsidP="00795482">
            <w:pPr>
              <w:pStyle w:val="-"/>
              <w:ind w:firstLine="400"/>
              <w:jc w:val="left"/>
            </w:pPr>
            <w:r>
              <w:t>6-20</w:t>
            </w:r>
          </w:p>
        </w:tc>
        <w:tc>
          <w:tcPr>
            <w:tcW w:w="1417" w:type="dxa"/>
          </w:tcPr>
          <w:p w14:paraId="78DE1B82" w14:textId="6E41EF45" w:rsidR="006D549A" w:rsidRDefault="00EA7017" w:rsidP="00970724">
            <w:pPr>
              <w:pStyle w:val="-"/>
              <w:jc w:val="left"/>
            </w:pPr>
            <w:r>
              <w:t>true</w:t>
            </w:r>
          </w:p>
        </w:tc>
        <w:tc>
          <w:tcPr>
            <w:tcW w:w="3890" w:type="dxa"/>
          </w:tcPr>
          <w:p w14:paraId="7BD2336C" w14:textId="6A1096FA" w:rsidR="006D549A" w:rsidRDefault="006D549A" w:rsidP="006D549A">
            <w:pPr>
              <w:pStyle w:val="-"/>
            </w:pPr>
            <w:r>
              <w:t>密码，数字、大小写字母、字符两种组合</w:t>
            </w:r>
            <w:r w:rsidR="00EA7017">
              <w:rPr>
                <w:rFonts w:hint="eastAsia"/>
              </w:rPr>
              <w:t>(</w:t>
            </w:r>
            <w:r w:rsidR="00EA7017">
              <w:rPr>
                <w:rFonts w:hint="eastAsia"/>
              </w:rPr>
              <w:t>当前操作者的密码</w:t>
            </w:r>
            <w:r w:rsidR="00EA7017">
              <w:t>)</w:t>
            </w:r>
          </w:p>
        </w:tc>
      </w:tr>
      <w:tr w:rsidR="006D549A" w14:paraId="59E403C5" w14:textId="77777777" w:rsidTr="00EA7017">
        <w:tc>
          <w:tcPr>
            <w:tcW w:w="1384" w:type="dxa"/>
          </w:tcPr>
          <w:p w14:paraId="66ABEFD4" w14:textId="77777777" w:rsidR="006D549A" w:rsidRDefault="006D549A" w:rsidP="0096150B">
            <w:pPr>
              <w:pStyle w:val="-"/>
            </w:pPr>
            <w:r>
              <w:t>role</w:t>
            </w:r>
          </w:p>
        </w:tc>
        <w:tc>
          <w:tcPr>
            <w:tcW w:w="1559" w:type="dxa"/>
          </w:tcPr>
          <w:p w14:paraId="6D1C8BED" w14:textId="77777777" w:rsidR="006D549A" w:rsidRDefault="006D549A" w:rsidP="0096150B">
            <w:pPr>
              <w:pStyle w:val="-"/>
              <w:jc w:val="left"/>
            </w:pPr>
            <w:r>
              <w:t>enum(Role)</w:t>
            </w:r>
          </w:p>
        </w:tc>
        <w:tc>
          <w:tcPr>
            <w:tcW w:w="1560" w:type="dxa"/>
          </w:tcPr>
          <w:p w14:paraId="7B310339" w14:textId="77777777" w:rsidR="006D549A" w:rsidRDefault="006D549A" w:rsidP="0096150B">
            <w:pPr>
              <w:pStyle w:val="-"/>
              <w:jc w:val="left"/>
            </w:pPr>
          </w:p>
        </w:tc>
        <w:tc>
          <w:tcPr>
            <w:tcW w:w="1417" w:type="dxa"/>
          </w:tcPr>
          <w:p w14:paraId="225592C7" w14:textId="778B66A4" w:rsidR="006D549A" w:rsidRDefault="00EA7017" w:rsidP="00970724">
            <w:pPr>
              <w:pStyle w:val="-"/>
              <w:jc w:val="left"/>
            </w:pPr>
            <w:r>
              <w:rPr>
                <w:rFonts w:hint="eastAsia"/>
              </w:rPr>
              <w:t>t</w:t>
            </w:r>
            <w:r>
              <w:t>rue</w:t>
            </w:r>
          </w:p>
        </w:tc>
        <w:tc>
          <w:tcPr>
            <w:tcW w:w="3890" w:type="dxa"/>
          </w:tcPr>
          <w:p w14:paraId="47EC9384" w14:textId="77777777" w:rsidR="006D549A" w:rsidRDefault="006D549A" w:rsidP="00795482">
            <w:pPr>
              <w:pStyle w:val="-"/>
            </w:pPr>
            <w:r>
              <w:t>角色</w:t>
            </w:r>
          </w:p>
        </w:tc>
      </w:tr>
      <w:tr w:rsidR="00EA7017" w14:paraId="758A9213" w14:textId="77777777" w:rsidTr="00701034">
        <w:tc>
          <w:tcPr>
            <w:tcW w:w="1384" w:type="dxa"/>
          </w:tcPr>
          <w:p w14:paraId="1D29B665" w14:textId="77777777" w:rsidR="00EA7017" w:rsidRDefault="00EA7017" w:rsidP="00701034">
            <w:pPr>
              <w:pStyle w:val="-"/>
            </w:pPr>
            <w:r>
              <w:rPr>
                <w:rFonts w:hint="eastAsia"/>
              </w:rPr>
              <w:t>account</w:t>
            </w:r>
          </w:p>
        </w:tc>
        <w:tc>
          <w:tcPr>
            <w:tcW w:w="1559" w:type="dxa"/>
          </w:tcPr>
          <w:p w14:paraId="64470373" w14:textId="77777777" w:rsidR="00EA7017" w:rsidRDefault="00EA7017" w:rsidP="00701034">
            <w:pPr>
              <w:pStyle w:val="-"/>
            </w:pPr>
            <w:r>
              <w:t>string</w:t>
            </w:r>
          </w:p>
        </w:tc>
        <w:tc>
          <w:tcPr>
            <w:tcW w:w="1560" w:type="dxa"/>
          </w:tcPr>
          <w:p w14:paraId="135C4CEA" w14:textId="37A3DEAB" w:rsidR="00EA7017" w:rsidRDefault="00EA7017" w:rsidP="00795482">
            <w:pPr>
              <w:pStyle w:val="-"/>
              <w:ind w:firstLine="400"/>
              <w:jc w:val="left"/>
            </w:pPr>
          </w:p>
        </w:tc>
        <w:tc>
          <w:tcPr>
            <w:tcW w:w="1417" w:type="dxa"/>
          </w:tcPr>
          <w:p w14:paraId="56FF6354" w14:textId="22D7AB13" w:rsidR="00EA7017" w:rsidRDefault="00EA7017" w:rsidP="00970724">
            <w:pPr>
              <w:pStyle w:val="-"/>
              <w:jc w:val="left"/>
            </w:pPr>
            <w:r>
              <w:rPr>
                <w:rFonts w:hint="eastAsia"/>
              </w:rPr>
              <w:t>t</w:t>
            </w:r>
            <w:r>
              <w:t>rue</w:t>
            </w:r>
          </w:p>
        </w:tc>
        <w:tc>
          <w:tcPr>
            <w:tcW w:w="3890" w:type="dxa"/>
          </w:tcPr>
          <w:p w14:paraId="1E9281CF" w14:textId="77777777" w:rsidR="00EA7017" w:rsidRDefault="00EA7017" w:rsidP="00795482">
            <w:pPr>
              <w:pStyle w:val="-"/>
            </w:pPr>
            <w:r>
              <w:rPr>
                <w:rFonts w:hint="eastAsia"/>
              </w:rPr>
              <w:t>用户账号</w:t>
            </w:r>
          </w:p>
        </w:tc>
      </w:tr>
      <w:tr w:rsidR="006D549A" w14:paraId="478BF39D" w14:textId="77777777" w:rsidTr="00EA7017">
        <w:tc>
          <w:tcPr>
            <w:tcW w:w="1384" w:type="dxa"/>
          </w:tcPr>
          <w:p w14:paraId="1B718E16" w14:textId="77777777" w:rsidR="006D549A" w:rsidRDefault="006D549A" w:rsidP="0096150B">
            <w:pPr>
              <w:pStyle w:val="-"/>
            </w:pPr>
            <w:r>
              <w:t>userId</w:t>
            </w:r>
          </w:p>
        </w:tc>
        <w:tc>
          <w:tcPr>
            <w:tcW w:w="1559" w:type="dxa"/>
          </w:tcPr>
          <w:p w14:paraId="6E649C95" w14:textId="77777777" w:rsidR="006D549A" w:rsidRDefault="006D549A" w:rsidP="0096150B">
            <w:pPr>
              <w:pStyle w:val="-"/>
              <w:jc w:val="left"/>
            </w:pPr>
            <w:r>
              <w:t>string</w:t>
            </w:r>
          </w:p>
        </w:tc>
        <w:tc>
          <w:tcPr>
            <w:tcW w:w="1560" w:type="dxa"/>
          </w:tcPr>
          <w:p w14:paraId="24D801FB" w14:textId="77777777" w:rsidR="006D549A" w:rsidRDefault="006D549A" w:rsidP="00795482">
            <w:pPr>
              <w:pStyle w:val="-"/>
              <w:ind w:firstLine="400"/>
              <w:jc w:val="left"/>
            </w:pPr>
            <w:r>
              <w:t>uuid4</w:t>
            </w:r>
          </w:p>
        </w:tc>
        <w:tc>
          <w:tcPr>
            <w:tcW w:w="1417" w:type="dxa"/>
          </w:tcPr>
          <w:p w14:paraId="0DD0CBC9" w14:textId="77777777" w:rsidR="006D549A" w:rsidRDefault="006D549A" w:rsidP="00970724">
            <w:pPr>
              <w:pStyle w:val="-"/>
              <w:jc w:val="left"/>
            </w:pPr>
            <w:r>
              <w:t>false</w:t>
            </w:r>
          </w:p>
        </w:tc>
        <w:tc>
          <w:tcPr>
            <w:tcW w:w="3890" w:type="dxa"/>
          </w:tcPr>
          <w:p w14:paraId="1E268A14" w14:textId="77777777" w:rsidR="006D549A" w:rsidRDefault="006D549A" w:rsidP="00795482">
            <w:pPr>
              <w:pStyle w:val="-"/>
            </w:pPr>
            <w:r>
              <w:t>用户</w:t>
            </w:r>
            <w:r>
              <w:t xml:space="preserve"> id</w:t>
            </w:r>
          </w:p>
        </w:tc>
      </w:tr>
      <w:tr w:rsidR="006D549A" w14:paraId="5F6D78B2" w14:textId="77777777" w:rsidTr="00EA7017">
        <w:tc>
          <w:tcPr>
            <w:tcW w:w="1384" w:type="dxa"/>
          </w:tcPr>
          <w:p w14:paraId="79498F4F" w14:textId="77777777" w:rsidR="006D549A" w:rsidRDefault="006D549A" w:rsidP="0096150B">
            <w:pPr>
              <w:pStyle w:val="-"/>
            </w:pPr>
            <w:r>
              <w:t>createTime</w:t>
            </w:r>
          </w:p>
        </w:tc>
        <w:tc>
          <w:tcPr>
            <w:tcW w:w="1559" w:type="dxa"/>
          </w:tcPr>
          <w:p w14:paraId="160BB4A0" w14:textId="77777777" w:rsidR="006D549A" w:rsidRDefault="006D549A" w:rsidP="0096150B">
            <w:pPr>
              <w:pStyle w:val="-"/>
              <w:jc w:val="left"/>
            </w:pPr>
            <w:r>
              <w:t>datetime</w:t>
            </w:r>
          </w:p>
        </w:tc>
        <w:tc>
          <w:tcPr>
            <w:tcW w:w="1560" w:type="dxa"/>
          </w:tcPr>
          <w:p w14:paraId="5A1D1964" w14:textId="77777777" w:rsidR="006D549A" w:rsidRDefault="006D549A" w:rsidP="0096150B">
            <w:pPr>
              <w:pStyle w:val="-"/>
              <w:ind w:firstLine="400"/>
              <w:jc w:val="center"/>
            </w:pPr>
          </w:p>
        </w:tc>
        <w:tc>
          <w:tcPr>
            <w:tcW w:w="1417" w:type="dxa"/>
          </w:tcPr>
          <w:p w14:paraId="2964052B" w14:textId="77777777" w:rsidR="006D549A" w:rsidRDefault="006D549A" w:rsidP="00970724">
            <w:pPr>
              <w:pStyle w:val="-"/>
              <w:jc w:val="left"/>
            </w:pPr>
            <w:r>
              <w:t>false</w:t>
            </w:r>
          </w:p>
        </w:tc>
        <w:tc>
          <w:tcPr>
            <w:tcW w:w="3890" w:type="dxa"/>
          </w:tcPr>
          <w:p w14:paraId="7D27156A" w14:textId="77777777" w:rsidR="006D549A" w:rsidRDefault="006D549A" w:rsidP="00795482">
            <w:pPr>
              <w:pStyle w:val="-"/>
            </w:pPr>
            <w:r>
              <w:t>创建时间</w:t>
            </w:r>
          </w:p>
        </w:tc>
      </w:tr>
      <w:tr w:rsidR="006D549A" w14:paraId="412C6E50" w14:textId="77777777" w:rsidTr="00EA7017">
        <w:tc>
          <w:tcPr>
            <w:tcW w:w="1384" w:type="dxa"/>
          </w:tcPr>
          <w:p w14:paraId="05BC21CE" w14:textId="77777777" w:rsidR="006D549A" w:rsidRDefault="006D549A" w:rsidP="0096150B">
            <w:pPr>
              <w:pStyle w:val="-"/>
            </w:pPr>
            <w:r>
              <w:t>updateTime</w:t>
            </w:r>
          </w:p>
        </w:tc>
        <w:tc>
          <w:tcPr>
            <w:tcW w:w="1559" w:type="dxa"/>
          </w:tcPr>
          <w:p w14:paraId="1D6986D9" w14:textId="77777777" w:rsidR="006D549A" w:rsidRDefault="006D549A" w:rsidP="0096150B">
            <w:pPr>
              <w:pStyle w:val="-"/>
              <w:jc w:val="left"/>
            </w:pPr>
            <w:r>
              <w:t>datetime</w:t>
            </w:r>
          </w:p>
        </w:tc>
        <w:tc>
          <w:tcPr>
            <w:tcW w:w="1560" w:type="dxa"/>
          </w:tcPr>
          <w:p w14:paraId="7466F058" w14:textId="77777777" w:rsidR="006D549A" w:rsidRDefault="006D549A" w:rsidP="0096150B">
            <w:pPr>
              <w:pStyle w:val="-"/>
              <w:ind w:firstLine="400"/>
              <w:jc w:val="center"/>
            </w:pPr>
          </w:p>
        </w:tc>
        <w:tc>
          <w:tcPr>
            <w:tcW w:w="1417" w:type="dxa"/>
          </w:tcPr>
          <w:p w14:paraId="2C1F650B" w14:textId="77777777" w:rsidR="006D549A" w:rsidRDefault="006D549A" w:rsidP="00970724">
            <w:pPr>
              <w:pStyle w:val="-"/>
              <w:jc w:val="left"/>
            </w:pPr>
            <w:r>
              <w:t>false</w:t>
            </w:r>
          </w:p>
        </w:tc>
        <w:tc>
          <w:tcPr>
            <w:tcW w:w="3890" w:type="dxa"/>
          </w:tcPr>
          <w:p w14:paraId="4B742140" w14:textId="77777777" w:rsidR="006D549A" w:rsidRDefault="006D549A" w:rsidP="00795482">
            <w:pPr>
              <w:pStyle w:val="-"/>
            </w:pPr>
            <w:r>
              <w:t>更新时间</w:t>
            </w:r>
          </w:p>
        </w:tc>
      </w:tr>
    </w:tbl>
    <w:p w14:paraId="241DC445" w14:textId="77777777" w:rsidR="006D549A" w:rsidRDefault="006D549A" w:rsidP="006D549A">
      <w:pPr>
        <w:numPr>
          <w:ilvl w:val="0"/>
          <w:numId w:val="46"/>
        </w:numPr>
        <w:ind w:firstLineChars="0" w:firstLine="442"/>
        <w:rPr>
          <w:b/>
          <w:bCs/>
        </w:rPr>
      </w:pPr>
      <w:r>
        <w:rPr>
          <w:b/>
          <w:bCs/>
        </w:rPr>
        <w:t>InputOnly:</w:t>
      </w:r>
      <w:r>
        <w:t xml:space="preserve"> [requestTime, password]</w:t>
      </w:r>
    </w:p>
    <w:p w14:paraId="24FF45A0" w14:textId="54887ACA" w:rsidR="006D549A" w:rsidRDefault="006D549A" w:rsidP="006D549A">
      <w:pPr>
        <w:numPr>
          <w:ilvl w:val="0"/>
          <w:numId w:val="46"/>
        </w:numPr>
        <w:ind w:firstLineChars="0" w:firstLine="442"/>
        <w:rPr>
          <w:b/>
          <w:bCs/>
        </w:rPr>
      </w:pPr>
      <w:r>
        <w:rPr>
          <w:b/>
          <w:bCs/>
        </w:rPr>
        <w:t>OutputOnly:</w:t>
      </w:r>
      <w:r>
        <w:t xml:space="preserve"> [</w:t>
      </w:r>
      <w:r w:rsidR="00CC637A">
        <w:t>role</w:t>
      </w:r>
      <w:r w:rsidR="00CC637A">
        <w:rPr>
          <w:rFonts w:hint="eastAsia"/>
        </w:rPr>
        <w:t>, userId, createTime, updateTime</w:t>
      </w:r>
      <w:r>
        <w:t xml:space="preserve"> ]</w:t>
      </w:r>
    </w:p>
    <w:p w14:paraId="5609F10D" w14:textId="77777777" w:rsidR="00723193" w:rsidRDefault="00723193" w:rsidP="00FD0FF9">
      <w:pPr>
        <w:ind w:firstLine="440"/>
      </w:pPr>
    </w:p>
    <w:p w14:paraId="542577FB" w14:textId="016D6141" w:rsidR="00BA7628" w:rsidRDefault="00BA7628" w:rsidP="00BA7628">
      <w:pPr>
        <w:pStyle w:val="af7"/>
        <w:ind w:firstLine="440"/>
      </w:pPr>
      <w:r>
        <w:t>Method: DELETE</w:t>
      </w:r>
    </w:p>
    <w:p w14:paraId="3C78B2B3" w14:textId="652B78ED" w:rsidR="00BA7628" w:rsidRDefault="00BA7628" w:rsidP="00BA7628">
      <w:pPr>
        <w:numPr>
          <w:ilvl w:val="0"/>
          <w:numId w:val="46"/>
        </w:numPr>
        <w:ind w:firstLineChars="0" w:firstLine="442"/>
        <w:rPr>
          <w:b/>
          <w:bCs/>
        </w:rPr>
      </w:pPr>
      <w:r>
        <w:rPr>
          <w:b/>
          <w:bCs/>
        </w:rPr>
        <w:t xml:space="preserve">Name: </w:t>
      </w:r>
      <w:r>
        <w:t>删除用户</w:t>
      </w:r>
    </w:p>
    <w:p w14:paraId="7D6C40AF" w14:textId="77777777" w:rsidR="00BA7628" w:rsidRDefault="00BA7628" w:rsidP="00BA7628">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BA7628" w14:paraId="0D8186B8" w14:textId="77777777" w:rsidTr="00EA7017">
        <w:tc>
          <w:tcPr>
            <w:tcW w:w="1668" w:type="dxa"/>
            <w:shd w:val="clear" w:color="auto" w:fill="D8D8D8" w:themeFill="background1" w:themeFillShade="D8"/>
          </w:tcPr>
          <w:p w14:paraId="3CFA7A9A" w14:textId="77777777" w:rsidR="00BA7628" w:rsidRDefault="00BA7628" w:rsidP="00BA7628">
            <w:pPr>
              <w:pStyle w:val="-"/>
              <w:ind w:firstLine="402"/>
              <w:jc w:val="center"/>
              <w:rPr>
                <w:b/>
                <w:bCs/>
              </w:rPr>
            </w:pPr>
            <w:r>
              <w:rPr>
                <w:b/>
                <w:bCs/>
              </w:rPr>
              <w:t>Key</w:t>
            </w:r>
          </w:p>
        </w:tc>
        <w:tc>
          <w:tcPr>
            <w:tcW w:w="4901" w:type="dxa"/>
            <w:shd w:val="clear" w:color="auto" w:fill="D8D8D8" w:themeFill="background1" w:themeFillShade="D8"/>
          </w:tcPr>
          <w:p w14:paraId="703E378A" w14:textId="77777777" w:rsidR="00BA7628" w:rsidRDefault="00BA7628" w:rsidP="00BA7628">
            <w:pPr>
              <w:pStyle w:val="-"/>
              <w:ind w:firstLine="402"/>
              <w:jc w:val="center"/>
              <w:rPr>
                <w:b/>
                <w:bCs/>
              </w:rPr>
            </w:pPr>
            <w:r>
              <w:rPr>
                <w:b/>
                <w:bCs/>
              </w:rPr>
              <w:t>Value</w:t>
            </w:r>
          </w:p>
        </w:tc>
        <w:tc>
          <w:tcPr>
            <w:tcW w:w="3285" w:type="dxa"/>
            <w:shd w:val="clear" w:color="auto" w:fill="D8D8D8" w:themeFill="background1" w:themeFillShade="D8"/>
          </w:tcPr>
          <w:p w14:paraId="1DE5A1EB" w14:textId="77777777" w:rsidR="00BA7628" w:rsidRDefault="00BA7628" w:rsidP="00BA7628">
            <w:pPr>
              <w:pStyle w:val="-"/>
              <w:ind w:firstLine="402"/>
              <w:jc w:val="center"/>
              <w:rPr>
                <w:b/>
                <w:bCs/>
              </w:rPr>
            </w:pPr>
            <w:r>
              <w:rPr>
                <w:b/>
                <w:bCs/>
              </w:rPr>
              <w:t>Describe</w:t>
            </w:r>
          </w:p>
        </w:tc>
      </w:tr>
      <w:tr w:rsidR="00EA7017" w14:paraId="24CCE20F" w14:textId="77777777" w:rsidTr="00701034">
        <w:tc>
          <w:tcPr>
            <w:tcW w:w="1668" w:type="dxa"/>
          </w:tcPr>
          <w:p w14:paraId="37779B09" w14:textId="77777777" w:rsidR="00EA7017" w:rsidRDefault="00EA7017" w:rsidP="00701034">
            <w:pPr>
              <w:pStyle w:val="-"/>
            </w:pPr>
            <w:r>
              <w:t>Content-Type</w:t>
            </w:r>
          </w:p>
        </w:tc>
        <w:tc>
          <w:tcPr>
            <w:tcW w:w="4901" w:type="dxa"/>
          </w:tcPr>
          <w:p w14:paraId="028377B3" w14:textId="77777777" w:rsidR="00EA7017" w:rsidRDefault="00EA7017" w:rsidP="00701034">
            <w:pPr>
              <w:pStyle w:val="-"/>
              <w:ind w:firstLine="400"/>
              <w:jc w:val="center"/>
            </w:pPr>
            <w:r>
              <w:t>application/json</w:t>
            </w:r>
          </w:p>
        </w:tc>
        <w:tc>
          <w:tcPr>
            <w:tcW w:w="3285" w:type="dxa"/>
          </w:tcPr>
          <w:p w14:paraId="0893AFD3" w14:textId="77777777" w:rsidR="00EA7017" w:rsidRDefault="00EA7017" w:rsidP="00701034">
            <w:pPr>
              <w:pStyle w:val="-"/>
              <w:ind w:firstLine="400"/>
            </w:pPr>
          </w:p>
        </w:tc>
      </w:tr>
    </w:tbl>
    <w:p w14:paraId="7BC6F580" w14:textId="0B544AA2" w:rsidR="00BA7628" w:rsidRDefault="00BA7628" w:rsidP="00BA7628">
      <w:pPr>
        <w:numPr>
          <w:ilvl w:val="0"/>
          <w:numId w:val="46"/>
        </w:numPr>
        <w:ind w:firstLineChars="0" w:firstLine="442"/>
      </w:pPr>
      <w:r>
        <w:rPr>
          <w:b/>
          <w:bCs/>
        </w:rPr>
        <w:t xml:space="preserve">Permissions: </w:t>
      </w:r>
      <w:r>
        <w:t>[IsAdministrator]</w:t>
      </w:r>
    </w:p>
    <w:p w14:paraId="1AC51C60" w14:textId="77777777" w:rsidR="00BA7628" w:rsidRDefault="00BA7628" w:rsidP="00BA7628">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63"/>
        <w:gridCol w:w="1797"/>
        <w:gridCol w:w="1234"/>
        <w:gridCol w:w="3890"/>
      </w:tblGrid>
      <w:tr w:rsidR="00BA7628" w14:paraId="75D78BE1" w14:textId="77777777" w:rsidTr="00EA7017">
        <w:tc>
          <w:tcPr>
            <w:tcW w:w="1526" w:type="dxa"/>
            <w:shd w:val="clear" w:color="auto" w:fill="D8D8D8" w:themeFill="background1" w:themeFillShade="D8"/>
          </w:tcPr>
          <w:p w14:paraId="16DE3F82" w14:textId="77777777" w:rsidR="00BA7628" w:rsidRDefault="00BA7628" w:rsidP="00BA7628">
            <w:pPr>
              <w:pStyle w:val="-"/>
              <w:ind w:firstLine="402"/>
              <w:jc w:val="center"/>
              <w:rPr>
                <w:b/>
                <w:bCs/>
              </w:rPr>
            </w:pPr>
            <w:r>
              <w:rPr>
                <w:b/>
                <w:bCs/>
              </w:rPr>
              <w:t>Key</w:t>
            </w:r>
          </w:p>
        </w:tc>
        <w:tc>
          <w:tcPr>
            <w:tcW w:w="1363" w:type="dxa"/>
            <w:shd w:val="clear" w:color="auto" w:fill="D8D8D8" w:themeFill="background1" w:themeFillShade="D8"/>
          </w:tcPr>
          <w:p w14:paraId="67370D48" w14:textId="77777777" w:rsidR="00BA7628" w:rsidRDefault="00BA7628" w:rsidP="00BA7628">
            <w:pPr>
              <w:pStyle w:val="-"/>
              <w:ind w:firstLine="402"/>
              <w:jc w:val="center"/>
              <w:rPr>
                <w:b/>
                <w:bCs/>
              </w:rPr>
            </w:pPr>
            <w:r>
              <w:rPr>
                <w:b/>
                <w:bCs/>
              </w:rPr>
              <w:t>Type</w:t>
            </w:r>
          </w:p>
        </w:tc>
        <w:tc>
          <w:tcPr>
            <w:tcW w:w="1797" w:type="dxa"/>
            <w:shd w:val="clear" w:color="auto" w:fill="D8D8D8" w:themeFill="background1" w:themeFillShade="D8"/>
          </w:tcPr>
          <w:p w14:paraId="46055FB1" w14:textId="77777777" w:rsidR="00BA7628" w:rsidRDefault="00BA7628" w:rsidP="00BA7628">
            <w:pPr>
              <w:pStyle w:val="-"/>
              <w:ind w:firstLine="402"/>
              <w:jc w:val="center"/>
              <w:rPr>
                <w:b/>
                <w:bCs/>
              </w:rPr>
            </w:pPr>
            <w:r>
              <w:rPr>
                <w:b/>
                <w:bCs/>
              </w:rPr>
              <w:t>Range</w:t>
            </w:r>
          </w:p>
        </w:tc>
        <w:tc>
          <w:tcPr>
            <w:tcW w:w="1234" w:type="dxa"/>
            <w:shd w:val="clear" w:color="auto" w:fill="D8D8D8" w:themeFill="background1" w:themeFillShade="D8"/>
          </w:tcPr>
          <w:p w14:paraId="5734EFA7" w14:textId="77777777" w:rsidR="00BA7628" w:rsidRDefault="00BA7628" w:rsidP="00BA7628">
            <w:pPr>
              <w:pStyle w:val="-"/>
              <w:jc w:val="left"/>
              <w:rPr>
                <w:b/>
                <w:bCs/>
              </w:rPr>
            </w:pPr>
            <w:r>
              <w:rPr>
                <w:b/>
                <w:bCs/>
              </w:rPr>
              <w:t>Required</w:t>
            </w:r>
          </w:p>
        </w:tc>
        <w:tc>
          <w:tcPr>
            <w:tcW w:w="3890" w:type="dxa"/>
            <w:shd w:val="clear" w:color="auto" w:fill="D8D8D8" w:themeFill="background1" w:themeFillShade="D8"/>
          </w:tcPr>
          <w:p w14:paraId="24DAB828" w14:textId="77777777" w:rsidR="00BA7628" w:rsidRDefault="00BA7628" w:rsidP="00BA7628">
            <w:pPr>
              <w:pStyle w:val="-"/>
              <w:ind w:firstLine="402"/>
              <w:jc w:val="center"/>
              <w:rPr>
                <w:b/>
                <w:bCs/>
              </w:rPr>
            </w:pPr>
            <w:r>
              <w:rPr>
                <w:b/>
                <w:bCs/>
              </w:rPr>
              <w:t>Describe</w:t>
            </w:r>
          </w:p>
        </w:tc>
      </w:tr>
      <w:tr w:rsidR="00BA7628" w14:paraId="24B2BDAC" w14:textId="77777777" w:rsidTr="00EA7017">
        <w:tc>
          <w:tcPr>
            <w:tcW w:w="1526" w:type="dxa"/>
          </w:tcPr>
          <w:p w14:paraId="691E1D2A" w14:textId="77777777" w:rsidR="00BA7628" w:rsidRDefault="00BA7628" w:rsidP="00BA7628">
            <w:pPr>
              <w:pStyle w:val="-"/>
            </w:pPr>
            <w:r>
              <w:t>requestTime</w:t>
            </w:r>
          </w:p>
        </w:tc>
        <w:tc>
          <w:tcPr>
            <w:tcW w:w="1363" w:type="dxa"/>
          </w:tcPr>
          <w:p w14:paraId="4351B9C9" w14:textId="77777777" w:rsidR="00BA7628" w:rsidRDefault="00BA7628" w:rsidP="00EA7017">
            <w:pPr>
              <w:pStyle w:val="-"/>
              <w:jc w:val="left"/>
            </w:pPr>
            <w:r>
              <w:t>datetime</w:t>
            </w:r>
          </w:p>
        </w:tc>
        <w:tc>
          <w:tcPr>
            <w:tcW w:w="1797" w:type="dxa"/>
          </w:tcPr>
          <w:p w14:paraId="31513295" w14:textId="77777777" w:rsidR="00BA7628" w:rsidRDefault="00BA7628" w:rsidP="00BA7628">
            <w:pPr>
              <w:pStyle w:val="-"/>
              <w:ind w:firstLine="400"/>
              <w:jc w:val="center"/>
            </w:pPr>
          </w:p>
        </w:tc>
        <w:tc>
          <w:tcPr>
            <w:tcW w:w="1234" w:type="dxa"/>
          </w:tcPr>
          <w:p w14:paraId="130E3A73" w14:textId="77777777" w:rsidR="00BA7628" w:rsidRDefault="00BA7628" w:rsidP="00D86DED">
            <w:pPr>
              <w:pStyle w:val="-"/>
              <w:jc w:val="left"/>
            </w:pPr>
            <w:r>
              <w:t>true</w:t>
            </w:r>
          </w:p>
        </w:tc>
        <w:tc>
          <w:tcPr>
            <w:tcW w:w="3890" w:type="dxa"/>
          </w:tcPr>
          <w:p w14:paraId="23E509B9" w14:textId="77777777" w:rsidR="00BA7628" w:rsidRDefault="00BA7628" w:rsidP="00D86DED">
            <w:pPr>
              <w:pStyle w:val="-"/>
            </w:pPr>
            <w:r>
              <w:t>请求时间，必须为当前时间</w:t>
            </w:r>
          </w:p>
        </w:tc>
      </w:tr>
    </w:tbl>
    <w:p w14:paraId="7823438D" w14:textId="77777777" w:rsidR="00BA7628" w:rsidRDefault="00BA7628" w:rsidP="00BA7628">
      <w:pPr>
        <w:numPr>
          <w:ilvl w:val="0"/>
          <w:numId w:val="46"/>
        </w:numPr>
        <w:ind w:firstLineChars="0" w:firstLine="442"/>
        <w:rPr>
          <w:b/>
          <w:bCs/>
        </w:rPr>
      </w:pPr>
      <w:r>
        <w:rPr>
          <w:b/>
          <w:bCs/>
        </w:rPr>
        <w:t>InputOnly:</w:t>
      </w:r>
      <w:r>
        <w:t xml:space="preserve"> [requestTime]</w:t>
      </w:r>
    </w:p>
    <w:p w14:paraId="7BE370C7" w14:textId="77777777" w:rsidR="00BA7628" w:rsidRDefault="00BA7628" w:rsidP="00BA7628">
      <w:pPr>
        <w:numPr>
          <w:ilvl w:val="0"/>
          <w:numId w:val="46"/>
        </w:numPr>
        <w:ind w:firstLineChars="0" w:firstLine="442"/>
        <w:rPr>
          <w:b/>
          <w:bCs/>
        </w:rPr>
      </w:pPr>
      <w:r>
        <w:rPr>
          <w:b/>
          <w:bCs/>
        </w:rPr>
        <w:t>OutputOnly:</w:t>
      </w:r>
      <w:r>
        <w:t xml:space="preserve"> [  ]</w:t>
      </w:r>
    </w:p>
    <w:p w14:paraId="440D7A9B" w14:textId="77777777" w:rsidR="00BA7628" w:rsidRDefault="00BA7628" w:rsidP="00FD0FF9">
      <w:pPr>
        <w:ind w:firstLine="440"/>
      </w:pPr>
    </w:p>
    <w:p w14:paraId="3DB7EEF3" w14:textId="0E6174BD" w:rsidR="00081416" w:rsidRDefault="008F70BD" w:rsidP="008F70BD">
      <w:pPr>
        <w:pStyle w:val="3"/>
      </w:pPr>
      <w:r>
        <w:rPr>
          <w:rFonts w:hint="eastAsia"/>
        </w:rPr>
        <w:t>印章管理</w:t>
      </w:r>
    </w:p>
    <w:p w14:paraId="5456BE89" w14:textId="77777777" w:rsidR="00081416" w:rsidRDefault="00081416" w:rsidP="00FD0FF9">
      <w:pPr>
        <w:ind w:firstLine="440"/>
      </w:pPr>
    </w:p>
    <w:p w14:paraId="5FFF6715" w14:textId="1A3F2E1E" w:rsidR="000453B3" w:rsidRDefault="000453B3" w:rsidP="000453B3">
      <w:pPr>
        <w:ind w:firstLineChars="0" w:firstLine="0"/>
      </w:pPr>
      <w:r>
        <w:rPr>
          <w:rFonts w:hint="eastAsia"/>
        </w:rPr>
        <w:t>1</w:t>
      </w:r>
      <w:r>
        <w:rPr>
          <w:rFonts w:hint="eastAsia"/>
        </w:rPr>
        <w:t>）</w:t>
      </w:r>
      <w:r>
        <w:t>/sealCenter/config/v1.0/seals</w:t>
      </w:r>
      <w:r>
        <w:rPr>
          <w:rFonts w:hint="eastAsia"/>
        </w:rPr>
        <w:t>/request</w:t>
      </w:r>
    </w:p>
    <w:p w14:paraId="64227E66" w14:textId="77777777" w:rsidR="000453B3" w:rsidRDefault="000453B3" w:rsidP="000453B3">
      <w:pPr>
        <w:pStyle w:val="af7"/>
        <w:ind w:firstLine="440"/>
      </w:pPr>
      <w:r>
        <w:t>Method: POST</w:t>
      </w:r>
    </w:p>
    <w:p w14:paraId="1A57ECDE" w14:textId="2D613BAB" w:rsidR="000453B3" w:rsidRDefault="000453B3" w:rsidP="000453B3">
      <w:pPr>
        <w:numPr>
          <w:ilvl w:val="0"/>
          <w:numId w:val="46"/>
        </w:numPr>
        <w:ind w:firstLineChars="0" w:firstLine="442"/>
        <w:rPr>
          <w:b/>
          <w:bCs/>
        </w:rPr>
      </w:pPr>
      <w:r>
        <w:rPr>
          <w:b/>
          <w:bCs/>
        </w:rPr>
        <w:t xml:space="preserve">Name: </w:t>
      </w:r>
      <w:r>
        <w:rPr>
          <w:rFonts w:hint="eastAsia"/>
        </w:rPr>
        <w:t>创建印章申请</w:t>
      </w:r>
    </w:p>
    <w:p w14:paraId="3A26C402" w14:textId="77777777" w:rsidR="000453B3" w:rsidRDefault="000453B3" w:rsidP="000453B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0453B3" w14:paraId="3D9B76EC" w14:textId="77777777" w:rsidTr="0096150B">
        <w:tc>
          <w:tcPr>
            <w:tcW w:w="1552" w:type="dxa"/>
            <w:shd w:val="clear" w:color="auto" w:fill="D8D8D8" w:themeFill="background1" w:themeFillShade="D8"/>
          </w:tcPr>
          <w:p w14:paraId="7C3A65E0" w14:textId="77777777" w:rsidR="000453B3" w:rsidRDefault="000453B3" w:rsidP="0096150B">
            <w:pPr>
              <w:pStyle w:val="-"/>
              <w:ind w:firstLine="442"/>
              <w:jc w:val="center"/>
              <w:rPr>
                <w:b/>
                <w:bCs/>
              </w:rPr>
            </w:pPr>
            <w:r>
              <w:rPr>
                <w:b/>
                <w:bCs/>
              </w:rPr>
              <w:t>Key</w:t>
            </w:r>
          </w:p>
        </w:tc>
        <w:tc>
          <w:tcPr>
            <w:tcW w:w="5017" w:type="dxa"/>
            <w:shd w:val="clear" w:color="auto" w:fill="D8D8D8" w:themeFill="background1" w:themeFillShade="D8"/>
          </w:tcPr>
          <w:p w14:paraId="67634AD1"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673A2B49" w14:textId="77777777" w:rsidR="000453B3" w:rsidRDefault="000453B3" w:rsidP="0096150B">
            <w:pPr>
              <w:pStyle w:val="-"/>
              <w:ind w:firstLine="442"/>
              <w:jc w:val="center"/>
              <w:rPr>
                <w:b/>
                <w:bCs/>
              </w:rPr>
            </w:pPr>
            <w:r>
              <w:rPr>
                <w:b/>
                <w:bCs/>
              </w:rPr>
              <w:t>Describe</w:t>
            </w:r>
          </w:p>
        </w:tc>
      </w:tr>
      <w:tr w:rsidR="000453B3" w14:paraId="1CD19C99" w14:textId="77777777" w:rsidTr="0096150B">
        <w:tc>
          <w:tcPr>
            <w:tcW w:w="1552" w:type="dxa"/>
          </w:tcPr>
          <w:p w14:paraId="102E08B0" w14:textId="77777777" w:rsidR="000453B3" w:rsidRDefault="000453B3" w:rsidP="000453B3">
            <w:pPr>
              <w:pStyle w:val="-"/>
            </w:pPr>
            <w:r>
              <w:t>Content-Type</w:t>
            </w:r>
          </w:p>
        </w:tc>
        <w:tc>
          <w:tcPr>
            <w:tcW w:w="5017" w:type="dxa"/>
          </w:tcPr>
          <w:p w14:paraId="51101051" w14:textId="77777777" w:rsidR="000453B3" w:rsidRDefault="000453B3" w:rsidP="0096150B">
            <w:pPr>
              <w:pStyle w:val="-"/>
              <w:ind w:firstLine="440"/>
              <w:jc w:val="center"/>
            </w:pPr>
            <w:r>
              <w:t>application/json</w:t>
            </w:r>
          </w:p>
        </w:tc>
        <w:tc>
          <w:tcPr>
            <w:tcW w:w="3285" w:type="dxa"/>
          </w:tcPr>
          <w:p w14:paraId="704EDF18" w14:textId="77777777" w:rsidR="000453B3" w:rsidRDefault="000453B3" w:rsidP="0096150B">
            <w:pPr>
              <w:pStyle w:val="-"/>
              <w:ind w:firstLine="440"/>
            </w:pPr>
          </w:p>
        </w:tc>
      </w:tr>
    </w:tbl>
    <w:p w14:paraId="30715D3E" w14:textId="3691ADC1" w:rsidR="000453B3" w:rsidRDefault="000453B3" w:rsidP="000453B3">
      <w:pPr>
        <w:numPr>
          <w:ilvl w:val="0"/>
          <w:numId w:val="46"/>
        </w:numPr>
        <w:ind w:firstLineChars="0" w:firstLine="442"/>
      </w:pPr>
      <w:r>
        <w:rPr>
          <w:b/>
          <w:bCs/>
        </w:rPr>
        <w:t xml:space="preserve">Permissions: </w:t>
      </w:r>
      <w:r>
        <w:t>[IsAdministrator]</w:t>
      </w:r>
    </w:p>
    <w:p w14:paraId="0812EE31" w14:textId="77777777" w:rsidR="000453B3" w:rsidRDefault="000453B3" w:rsidP="000453B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236"/>
        <w:gridCol w:w="1796"/>
        <w:gridCol w:w="1349"/>
        <w:gridCol w:w="3890"/>
      </w:tblGrid>
      <w:tr w:rsidR="000453B3" w14:paraId="0DBD0808" w14:textId="77777777" w:rsidTr="0096150B">
        <w:tc>
          <w:tcPr>
            <w:tcW w:w="1539" w:type="dxa"/>
            <w:shd w:val="clear" w:color="auto" w:fill="D8D8D8" w:themeFill="background1" w:themeFillShade="D8"/>
          </w:tcPr>
          <w:p w14:paraId="59487908" w14:textId="77777777" w:rsidR="000453B3" w:rsidRDefault="000453B3" w:rsidP="0096150B">
            <w:pPr>
              <w:pStyle w:val="-"/>
              <w:ind w:firstLine="442"/>
              <w:jc w:val="left"/>
              <w:rPr>
                <w:b/>
                <w:bCs/>
              </w:rPr>
            </w:pPr>
            <w:r>
              <w:rPr>
                <w:b/>
                <w:bCs/>
              </w:rPr>
              <w:t>Key</w:t>
            </w:r>
          </w:p>
        </w:tc>
        <w:tc>
          <w:tcPr>
            <w:tcW w:w="1236" w:type="dxa"/>
            <w:shd w:val="clear" w:color="auto" w:fill="D8D8D8" w:themeFill="background1" w:themeFillShade="D8"/>
          </w:tcPr>
          <w:p w14:paraId="4C5820B1" w14:textId="77777777" w:rsidR="000453B3" w:rsidRDefault="000453B3" w:rsidP="0096150B">
            <w:pPr>
              <w:pStyle w:val="-"/>
              <w:ind w:firstLine="442"/>
              <w:jc w:val="center"/>
              <w:rPr>
                <w:b/>
                <w:bCs/>
              </w:rPr>
            </w:pPr>
            <w:r>
              <w:rPr>
                <w:b/>
                <w:bCs/>
              </w:rPr>
              <w:t>Type</w:t>
            </w:r>
          </w:p>
        </w:tc>
        <w:tc>
          <w:tcPr>
            <w:tcW w:w="1796" w:type="dxa"/>
            <w:shd w:val="clear" w:color="auto" w:fill="D8D8D8" w:themeFill="background1" w:themeFillShade="D8"/>
          </w:tcPr>
          <w:p w14:paraId="6BEAF8A5" w14:textId="77777777" w:rsidR="000453B3" w:rsidRDefault="000453B3" w:rsidP="0096150B">
            <w:pPr>
              <w:pStyle w:val="-"/>
              <w:ind w:firstLine="442"/>
              <w:jc w:val="center"/>
              <w:rPr>
                <w:b/>
                <w:bCs/>
              </w:rPr>
            </w:pPr>
            <w:r>
              <w:rPr>
                <w:b/>
                <w:bCs/>
              </w:rPr>
              <w:t>Range</w:t>
            </w:r>
          </w:p>
        </w:tc>
        <w:tc>
          <w:tcPr>
            <w:tcW w:w="1349" w:type="dxa"/>
            <w:shd w:val="clear" w:color="auto" w:fill="D8D8D8" w:themeFill="background1" w:themeFillShade="D8"/>
          </w:tcPr>
          <w:p w14:paraId="3051C3AF" w14:textId="77777777" w:rsidR="000453B3" w:rsidRDefault="000453B3" w:rsidP="00612DFB">
            <w:pPr>
              <w:pStyle w:val="-"/>
              <w:jc w:val="left"/>
              <w:rPr>
                <w:b/>
                <w:bCs/>
              </w:rPr>
            </w:pPr>
            <w:r>
              <w:rPr>
                <w:b/>
                <w:bCs/>
              </w:rPr>
              <w:t>Required</w:t>
            </w:r>
          </w:p>
        </w:tc>
        <w:tc>
          <w:tcPr>
            <w:tcW w:w="3890" w:type="dxa"/>
            <w:shd w:val="clear" w:color="auto" w:fill="D8D8D8" w:themeFill="background1" w:themeFillShade="D8"/>
          </w:tcPr>
          <w:p w14:paraId="4BCCE013" w14:textId="77777777" w:rsidR="000453B3" w:rsidRDefault="000453B3" w:rsidP="0096150B">
            <w:pPr>
              <w:pStyle w:val="-"/>
              <w:ind w:firstLine="442"/>
              <w:jc w:val="center"/>
              <w:rPr>
                <w:b/>
                <w:bCs/>
              </w:rPr>
            </w:pPr>
            <w:r>
              <w:rPr>
                <w:b/>
                <w:bCs/>
              </w:rPr>
              <w:t>Describe</w:t>
            </w:r>
          </w:p>
        </w:tc>
      </w:tr>
      <w:tr w:rsidR="000453B3" w14:paraId="06A2E6B7" w14:textId="77777777" w:rsidTr="0096150B">
        <w:tc>
          <w:tcPr>
            <w:tcW w:w="1539" w:type="dxa"/>
          </w:tcPr>
          <w:p w14:paraId="27E9C731" w14:textId="7836BA3D" w:rsidR="000453B3" w:rsidRDefault="00945119" w:rsidP="00945119">
            <w:pPr>
              <w:pStyle w:val="-"/>
            </w:pPr>
            <w:r>
              <w:t>n</w:t>
            </w:r>
            <w:r>
              <w:rPr>
                <w:rFonts w:hint="eastAsia"/>
              </w:rPr>
              <w:t>ame</w:t>
            </w:r>
          </w:p>
        </w:tc>
        <w:tc>
          <w:tcPr>
            <w:tcW w:w="1236" w:type="dxa"/>
          </w:tcPr>
          <w:p w14:paraId="4E8B63B0" w14:textId="77777777" w:rsidR="000453B3" w:rsidRDefault="000453B3" w:rsidP="00E04F29">
            <w:pPr>
              <w:pStyle w:val="-"/>
              <w:jc w:val="left"/>
            </w:pPr>
            <w:r>
              <w:t>string</w:t>
            </w:r>
          </w:p>
        </w:tc>
        <w:tc>
          <w:tcPr>
            <w:tcW w:w="1796" w:type="dxa"/>
          </w:tcPr>
          <w:p w14:paraId="547C3C51" w14:textId="3BBB1EDB" w:rsidR="000453B3" w:rsidRDefault="000453B3" w:rsidP="0096150B">
            <w:pPr>
              <w:pStyle w:val="-"/>
              <w:ind w:firstLine="440"/>
              <w:jc w:val="center"/>
            </w:pPr>
          </w:p>
        </w:tc>
        <w:tc>
          <w:tcPr>
            <w:tcW w:w="1349" w:type="dxa"/>
          </w:tcPr>
          <w:p w14:paraId="3D22C00D" w14:textId="77777777" w:rsidR="000453B3" w:rsidRDefault="000453B3" w:rsidP="00D86DED">
            <w:pPr>
              <w:pStyle w:val="-"/>
              <w:jc w:val="left"/>
            </w:pPr>
            <w:r>
              <w:t>true</w:t>
            </w:r>
          </w:p>
        </w:tc>
        <w:tc>
          <w:tcPr>
            <w:tcW w:w="3890" w:type="dxa"/>
          </w:tcPr>
          <w:p w14:paraId="792E7747" w14:textId="485E3D52" w:rsidR="000453B3" w:rsidRDefault="00945119" w:rsidP="00945119">
            <w:pPr>
              <w:pStyle w:val="-"/>
            </w:pPr>
            <w:r>
              <w:rPr>
                <w:rFonts w:hint="eastAsia"/>
              </w:rPr>
              <w:t>申请的印章</w:t>
            </w:r>
            <w:r w:rsidR="00E04F29">
              <w:rPr>
                <w:rFonts w:hint="eastAsia"/>
              </w:rPr>
              <w:t>名</w:t>
            </w:r>
            <w:r>
              <w:rPr>
                <w:rFonts w:hint="eastAsia"/>
              </w:rPr>
              <w:t>称</w:t>
            </w:r>
          </w:p>
        </w:tc>
      </w:tr>
      <w:tr w:rsidR="000453B3" w14:paraId="3ABE4F0F" w14:textId="77777777" w:rsidTr="0096150B">
        <w:tc>
          <w:tcPr>
            <w:tcW w:w="1539" w:type="dxa"/>
          </w:tcPr>
          <w:p w14:paraId="3279C0FD" w14:textId="3362DC6C" w:rsidR="000453B3" w:rsidRDefault="00945119" w:rsidP="00945119">
            <w:pPr>
              <w:pStyle w:val="-"/>
            </w:pPr>
            <w:r>
              <w:t>t</w:t>
            </w:r>
            <w:r>
              <w:rPr>
                <w:rFonts w:hint="eastAsia"/>
              </w:rPr>
              <w:t>ype</w:t>
            </w:r>
          </w:p>
        </w:tc>
        <w:tc>
          <w:tcPr>
            <w:tcW w:w="1236" w:type="dxa"/>
          </w:tcPr>
          <w:p w14:paraId="03ED80D5" w14:textId="77777777" w:rsidR="000453B3" w:rsidRDefault="000453B3" w:rsidP="00E04F29">
            <w:pPr>
              <w:pStyle w:val="-"/>
              <w:jc w:val="left"/>
            </w:pPr>
            <w:r>
              <w:t>string</w:t>
            </w:r>
          </w:p>
        </w:tc>
        <w:tc>
          <w:tcPr>
            <w:tcW w:w="1796" w:type="dxa"/>
          </w:tcPr>
          <w:p w14:paraId="49741377" w14:textId="4F94B3D0" w:rsidR="000453B3" w:rsidRDefault="000453B3" w:rsidP="0096150B">
            <w:pPr>
              <w:pStyle w:val="-"/>
              <w:ind w:firstLine="440"/>
              <w:jc w:val="center"/>
            </w:pPr>
          </w:p>
        </w:tc>
        <w:tc>
          <w:tcPr>
            <w:tcW w:w="1349" w:type="dxa"/>
          </w:tcPr>
          <w:p w14:paraId="051B9CE4" w14:textId="77777777" w:rsidR="000453B3" w:rsidRDefault="000453B3" w:rsidP="00D86DED">
            <w:pPr>
              <w:pStyle w:val="-"/>
              <w:jc w:val="left"/>
            </w:pPr>
            <w:r>
              <w:t>true</w:t>
            </w:r>
          </w:p>
        </w:tc>
        <w:tc>
          <w:tcPr>
            <w:tcW w:w="3890" w:type="dxa"/>
          </w:tcPr>
          <w:p w14:paraId="0F5E9672" w14:textId="23883B0E" w:rsidR="000453B3" w:rsidRDefault="00945119" w:rsidP="00945119">
            <w:pPr>
              <w:pStyle w:val="-"/>
            </w:pPr>
            <w:r>
              <w:rPr>
                <w:rFonts w:hint="eastAsia"/>
              </w:rPr>
              <w:t>印章类型</w:t>
            </w:r>
          </w:p>
        </w:tc>
      </w:tr>
      <w:tr w:rsidR="00612DFB" w14:paraId="2E53D0DD" w14:textId="77777777" w:rsidTr="00701034">
        <w:tc>
          <w:tcPr>
            <w:tcW w:w="1539" w:type="dxa"/>
          </w:tcPr>
          <w:p w14:paraId="59B8237B" w14:textId="7BF4D513" w:rsidR="00612DFB" w:rsidRDefault="00612DFB" w:rsidP="00701034">
            <w:pPr>
              <w:pStyle w:val="-"/>
            </w:pPr>
            <w:r>
              <w:rPr>
                <w:rFonts w:hint="eastAsia"/>
              </w:rPr>
              <w:t>end</w:t>
            </w:r>
            <w:r>
              <w:t>Time</w:t>
            </w:r>
          </w:p>
        </w:tc>
        <w:tc>
          <w:tcPr>
            <w:tcW w:w="1236" w:type="dxa"/>
          </w:tcPr>
          <w:p w14:paraId="0835FC3B" w14:textId="77777777" w:rsidR="00612DFB" w:rsidRDefault="00612DFB" w:rsidP="00701034">
            <w:pPr>
              <w:pStyle w:val="-"/>
              <w:jc w:val="left"/>
            </w:pPr>
            <w:r>
              <w:t>datetime</w:t>
            </w:r>
          </w:p>
        </w:tc>
        <w:tc>
          <w:tcPr>
            <w:tcW w:w="1796" w:type="dxa"/>
          </w:tcPr>
          <w:p w14:paraId="1A1A0F0B" w14:textId="77777777" w:rsidR="00612DFB" w:rsidRDefault="00612DFB" w:rsidP="00701034">
            <w:pPr>
              <w:pStyle w:val="-"/>
              <w:ind w:firstLine="400"/>
              <w:jc w:val="center"/>
            </w:pPr>
          </w:p>
        </w:tc>
        <w:tc>
          <w:tcPr>
            <w:tcW w:w="1349" w:type="dxa"/>
          </w:tcPr>
          <w:p w14:paraId="74BFE7E5" w14:textId="5236FC39" w:rsidR="00612DFB" w:rsidRDefault="00612DFB" w:rsidP="00D86DED">
            <w:pPr>
              <w:pStyle w:val="-"/>
              <w:jc w:val="left"/>
            </w:pPr>
            <w:r>
              <w:t>true</w:t>
            </w:r>
          </w:p>
        </w:tc>
        <w:tc>
          <w:tcPr>
            <w:tcW w:w="3890" w:type="dxa"/>
          </w:tcPr>
          <w:p w14:paraId="0130204D" w14:textId="5F383722" w:rsidR="00612DFB" w:rsidRDefault="00612DFB" w:rsidP="00612DFB">
            <w:pPr>
              <w:pStyle w:val="-"/>
            </w:pPr>
            <w:r>
              <w:rPr>
                <w:rFonts w:hint="eastAsia"/>
              </w:rPr>
              <w:t>过期</w:t>
            </w:r>
            <w:r>
              <w:t>时间</w:t>
            </w:r>
          </w:p>
        </w:tc>
      </w:tr>
      <w:tr w:rsidR="000453B3" w14:paraId="6E4B0558" w14:textId="77777777" w:rsidTr="0096150B">
        <w:tc>
          <w:tcPr>
            <w:tcW w:w="1539" w:type="dxa"/>
          </w:tcPr>
          <w:p w14:paraId="31EBBC68" w14:textId="449F3C6D" w:rsidR="000453B3" w:rsidRDefault="00612DFB" w:rsidP="00612DFB">
            <w:pPr>
              <w:pStyle w:val="-"/>
            </w:pPr>
            <w:r>
              <w:rPr>
                <w:rFonts w:hint="eastAsia"/>
              </w:rPr>
              <w:t>p</w:t>
            </w:r>
            <w:r w:rsidR="00795482">
              <w:t>icpath</w:t>
            </w:r>
          </w:p>
        </w:tc>
        <w:tc>
          <w:tcPr>
            <w:tcW w:w="1236" w:type="dxa"/>
          </w:tcPr>
          <w:p w14:paraId="3BA79FF9" w14:textId="77777777" w:rsidR="000453B3" w:rsidRDefault="000453B3" w:rsidP="006F2599">
            <w:pPr>
              <w:pStyle w:val="-"/>
              <w:jc w:val="left"/>
            </w:pPr>
            <w:r>
              <w:t>string</w:t>
            </w:r>
          </w:p>
        </w:tc>
        <w:tc>
          <w:tcPr>
            <w:tcW w:w="1796" w:type="dxa"/>
          </w:tcPr>
          <w:p w14:paraId="28B0E428" w14:textId="5F12AA9A" w:rsidR="000453B3" w:rsidRDefault="000453B3" w:rsidP="0096150B">
            <w:pPr>
              <w:pStyle w:val="-"/>
              <w:ind w:firstLine="440"/>
              <w:jc w:val="center"/>
            </w:pPr>
          </w:p>
        </w:tc>
        <w:tc>
          <w:tcPr>
            <w:tcW w:w="1349" w:type="dxa"/>
          </w:tcPr>
          <w:p w14:paraId="252D9E10" w14:textId="77777777" w:rsidR="000453B3" w:rsidRDefault="000453B3" w:rsidP="00D86DED">
            <w:pPr>
              <w:pStyle w:val="-"/>
              <w:jc w:val="left"/>
            </w:pPr>
            <w:r>
              <w:t>true</w:t>
            </w:r>
          </w:p>
        </w:tc>
        <w:tc>
          <w:tcPr>
            <w:tcW w:w="3890" w:type="dxa"/>
          </w:tcPr>
          <w:p w14:paraId="621582E2" w14:textId="538FA8A2" w:rsidR="000453B3" w:rsidRDefault="00612DFB" w:rsidP="00612DFB">
            <w:pPr>
              <w:pStyle w:val="-"/>
            </w:pPr>
            <w:r>
              <w:rPr>
                <w:rFonts w:hint="eastAsia"/>
              </w:rPr>
              <w:t>印章</w:t>
            </w:r>
            <w:r w:rsidR="00795482">
              <w:rPr>
                <w:rFonts w:hint="eastAsia"/>
              </w:rPr>
              <w:t>图片路径</w:t>
            </w:r>
            <w:r w:rsidR="00852A04">
              <w:rPr>
                <w:rFonts w:hint="eastAsia"/>
              </w:rPr>
              <w:t>（数据库里</w:t>
            </w:r>
            <w:proofErr w:type="gramStart"/>
            <w:r w:rsidR="00852A04">
              <w:rPr>
                <w:rFonts w:hint="eastAsia"/>
              </w:rPr>
              <w:t>存图片</w:t>
            </w:r>
            <w:proofErr w:type="gramEnd"/>
            <w:r w:rsidR="00852A04">
              <w:rPr>
                <w:rFonts w:hint="eastAsia"/>
              </w:rPr>
              <w:t>内容）</w:t>
            </w:r>
          </w:p>
        </w:tc>
      </w:tr>
      <w:tr w:rsidR="000453B3" w14:paraId="208CB828" w14:textId="77777777" w:rsidTr="0096150B">
        <w:tc>
          <w:tcPr>
            <w:tcW w:w="1539" w:type="dxa"/>
          </w:tcPr>
          <w:p w14:paraId="4F18FABA" w14:textId="48C05148" w:rsidR="000453B3" w:rsidRDefault="00612DFB" w:rsidP="00612DFB">
            <w:pPr>
              <w:pStyle w:val="-"/>
            </w:pPr>
            <w:r>
              <w:t>province</w:t>
            </w:r>
          </w:p>
        </w:tc>
        <w:tc>
          <w:tcPr>
            <w:tcW w:w="1236" w:type="dxa"/>
          </w:tcPr>
          <w:p w14:paraId="0C5791DB" w14:textId="71B65E92" w:rsidR="000453B3" w:rsidRDefault="00612DFB" w:rsidP="006F2599">
            <w:pPr>
              <w:pStyle w:val="-"/>
              <w:jc w:val="left"/>
            </w:pPr>
            <w:r>
              <w:rPr>
                <w:rFonts w:hint="eastAsia"/>
              </w:rPr>
              <w:t>s</w:t>
            </w:r>
            <w:r>
              <w:t>tring</w:t>
            </w:r>
          </w:p>
        </w:tc>
        <w:tc>
          <w:tcPr>
            <w:tcW w:w="1796" w:type="dxa"/>
          </w:tcPr>
          <w:p w14:paraId="168341B2" w14:textId="77777777" w:rsidR="000453B3" w:rsidRDefault="000453B3" w:rsidP="0096150B">
            <w:pPr>
              <w:pStyle w:val="-"/>
              <w:ind w:firstLine="440"/>
              <w:jc w:val="left"/>
            </w:pPr>
          </w:p>
        </w:tc>
        <w:tc>
          <w:tcPr>
            <w:tcW w:w="1349" w:type="dxa"/>
          </w:tcPr>
          <w:p w14:paraId="447C19EA" w14:textId="646EB731" w:rsidR="000453B3" w:rsidRDefault="00612DFB" w:rsidP="00D86DED">
            <w:pPr>
              <w:pStyle w:val="-"/>
              <w:jc w:val="left"/>
            </w:pPr>
            <w:r>
              <w:t>true</w:t>
            </w:r>
          </w:p>
        </w:tc>
        <w:tc>
          <w:tcPr>
            <w:tcW w:w="3890" w:type="dxa"/>
          </w:tcPr>
          <w:p w14:paraId="67FAEE16" w14:textId="7AE03955" w:rsidR="000453B3" w:rsidRDefault="00612DFB" w:rsidP="00612DFB">
            <w:pPr>
              <w:pStyle w:val="-"/>
            </w:pPr>
            <w:r>
              <w:rPr>
                <w:rFonts w:hint="eastAsia"/>
              </w:rPr>
              <w:t>省</w:t>
            </w:r>
          </w:p>
        </w:tc>
      </w:tr>
      <w:tr w:rsidR="000453B3" w14:paraId="06780A6F" w14:textId="77777777" w:rsidTr="0096150B">
        <w:tc>
          <w:tcPr>
            <w:tcW w:w="1539" w:type="dxa"/>
          </w:tcPr>
          <w:p w14:paraId="51819B2A" w14:textId="34DC6939" w:rsidR="000453B3" w:rsidRDefault="00612DFB" w:rsidP="00612DFB">
            <w:pPr>
              <w:pStyle w:val="-"/>
            </w:pPr>
            <w:r>
              <w:t>city</w:t>
            </w:r>
          </w:p>
        </w:tc>
        <w:tc>
          <w:tcPr>
            <w:tcW w:w="1236" w:type="dxa"/>
          </w:tcPr>
          <w:p w14:paraId="742A82C8" w14:textId="19240E05" w:rsidR="000453B3" w:rsidRDefault="00612DFB" w:rsidP="006F2599">
            <w:pPr>
              <w:pStyle w:val="-"/>
              <w:jc w:val="left"/>
            </w:pPr>
            <w:r>
              <w:t>string</w:t>
            </w:r>
          </w:p>
        </w:tc>
        <w:tc>
          <w:tcPr>
            <w:tcW w:w="1796" w:type="dxa"/>
          </w:tcPr>
          <w:p w14:paraId="1DE81B69" w14:textId="77777777" w:rsidR="000453B3" w:rsidRDefault="000453B3" w:rsidP="0096150B">
            <w:pPr>
              <w:pStyle w:val="-"/>
              <w:ind w:firstLine="440"/>
              <w:jc w:val="center"/>
            </w:pPr>
          </w:p>
        </w:tc>
        <w:tc>
          <w:tcPr>
            <w:tcW w:w="1349" w:type="dxa"/>
          </w:tcPr>
          <w:p w14:paraId="6C703C12" w14:textId="77777777" w:rsidR="000453B3" w:rsidRDefault="000453B3" w:rsidP="00D86DED">
            <w:pPr>
              <w:pStyle w:val="-"/>
              <w:jc w:val="left"/>
            </w:pPr>
            <w:r>
              <w:t>true</w:t>
            </w:r>
          </w:p>
        </w:tc>
        <w:tc>
          <w:tcPr>
            <w:tcW w:w="3890" w:type="dxa"/>
          </w:tcPr>
          <w:p w14:paraId="28BD6FD5" w14:textId="73A5221F" w:rsidR="000453B3" w:rsidRDefault="00612DFB" w:rsidP="00612DFB">
            <w:pPr>
              <w:pStyle w:val="-"/>
            </w:pPr>
            <w:r>
              <w:rPr>
                <w:rFonts w:hint="eastAsia"/>
              </w:rPr>
              <w:t>市</w:t>
            </w:r>
          </w:p>
        </w:tc>
      </w:tr>
      <w:tr w:rsidR="00612DFB" w14:paraId="046D3060" w14:textId="77777777" w:rsidTr="0096150B">
        <w:tc>
          <w:tcPr>
            <w:tcW w:w="1539" w:type="dxa"/>
          </w:tcPr>
          <w:p w14:paraId="68CA021D" w14:textId="19EDA7FE" w:rsidR="00612DFB" w:rsidRDefault="00612DFB" w:rsidP="00612DFB">
            <w:pPr>
              <w:pStyle w:val="-"/>
            </w:pPr>
            <w:r>
              <w:rPr>
                <w:rFonts w:hint="eastAsia"/>
              </w:rPr>
              <w:lastRenderedPageBreak/>
              <w:t>d</w:t>
            </w:r>
            <w:r>
              <w:t>istrict</w:t>
            </w:r>
          </w:p>
        </w:tc>
        <w:tc>
          <w:tcPr>
            <w:tcW w:w="1236" w:type="dxa"/>
          </w:tcPr>
          <w:p w14:paraId="28C00F98" w14:textId="3B8C0944" w:rsidR="00612DFB" w:rsidRDefault="00612DFB" w:rsidP="006F2599">
            <w:pPr>
              <w:pStyle w:val="-"/>
            </w:pPr>
            <w:r>
              <w:rPr>
                <w:rFonts w:hint="eastAsia"/>
              </w:rPr>
              <w:t>s</w:t>
            </w:r>
            <w:r>
              <w:t>tring</w:t>
            </w:r>
          </w:p>
        </w:tc>
        <w:tc>
          <w:tcPr>
            <w:tcW w:w="1796" w:type="dxa"/>
          </w:tcPr>
          <w:p w14:paraId="6B22F3C3" w14:textId="77777777" w:rsidR="00612DFB" w:rsidRDefault="00612DFB" w:rsidP="0096150B">
            <w:pPr>
              <w:pStyle w:val="-"/>
              <w:ind w:firstLine="440"/>
              <w:jc w:val="center"/>
            </w:pPr>
          </w:p>
        </w:tc>
        <w:tc>
          <w:tcPr>
            <w:tcW w:w="1349" w:type="dxa"/>
          </w:tcPr>
          <w:p w14:paraId="36EE6CDD" w14:textId="727214A4" w:rsidR="00612DFB" w:rsidRDefault="00612DFB" w:rsidP="00D86DED">
            <w:pPr>
              <w:pStyle w:val="-"/>
              <w:jc w:val="left"/>
            </w:pPr>
            <w:r>
              <w:rPr>
                <w:rFonts w:hint="eastAsia"/>
              </w:rPr>
              <w:t>t</w:t>
            </w:r>
            <w:r>
              <w:t>rue</w:t>
            </w:r>
          </w:p>
        </w:tc>
        <w:tc>
          <w:tcPr>
            <w:tcW w:w="3890" w:type="dxa"/>
          </w:tcPr>
          <w:p w14:paraId="73D318D9" w14:textId="5FCE5EAC" w:rsidR="00612DFB" w:rsidRDefault="00612DFB" w:rsidP="00612DFB">
            <w:pPr>
              <w:pStyle w:val="-"/>
            </w:pPr>
            <w:r>
              <w:rPr>
                <w:rFonts w:hint="eastAsia"/>
              </w:rPr>
              <w:t>区</w:t>
            </w:r>
          </w:p>
        </w:tc>
      </w:tr>
      <w:tr w:rsidR="00612DFB" w14:paraId="75DB4F52" w14:textId="77777777" w:rsidTr="0096150B">
        <w:tc>
          <w:tcPr>
            <w:tcW w:w="1539" w:type="dxa"/>
          </w:tcPr>
          <w:p w14:paraId="67F5C18C" w14:textId="779F9820" w:rsidR="00612DFB" w:rsidRDefault="00612DFB" w:rsidP="00612DFB">
            <w:pPr>
              <w:pStyle w:val="-"/>
            </w:pPr>
            <w:r>
              <w:rPr>
                <w:rFonts w:hint="eastAsia"/>
              </w:rPr>
              <w:t>c</w:t>
            </w:r>
            <w:r>
              <w:t>ertList</w:t>
            </w:r>
          </w:p>
        </w:tc>
        <w:tc>
          <w:tcPr>
            <w:tcW w:w="1236" w:type="dxa"/>
          </w:tcPr>
          <w:p w14:paraId="5A0F15BD" w14:textId="1E34636C" w:rsidR="00612DFB" w:rsidRDefault="00612DFB" w:rsidP="006F2599">
            <w:pPr>
              <w:pStyle w:val="-"/>
            </w:pPr>
            <w:r>
              <w:rPr>
                <w:rFonts w:hint="eastAsia"/>
              </w:rPr>
              <w:t>s</w:t>
            </w:r>
            <w:r>
              <w:t>tring</w:t>
            </w:r>
          </w:p>
        </w:tc>
        <w:tc>
          <w:tcPr>
            <w:tcW w:w="1796" w:type="dxa"/>
          </w:tcPr>
          <w:p w14:paraId="0FC1D37F" w14:textId="77777777" w:rsidR="00612DFB" w:rsidRDefault="00612DFB" w:rsidP="0096150B">
            <w:pPr>
              <w:pStyle w:val="-"/>
              <w:ind w:firstLine="440"/>
              <w:jc w:val="center"/>
            </w:pPr>
          </w:p>
        </w:tc>
        <w:tc>
          <w:tcPr>
            <w:tcW w:w="1349" w:type="dxa"/>
          </w:tcPr>
          <w:p w14:paraId="19DB6ED4" w14:textId="49B4F826" w:rsidR="00612DFB" w:rsidRDefault="00612DFB" w:rsidP="00D86DED">
            <w:pPr>
              <w:pStyle w:val="-"/>
              <w:jc w:val="left"/>
            </w:pPr>
            <w:r>
              <w:rPr>
                <w:rFonts w:hint="eastAsia"/>
              </w:rPr>
              <w:t>t</w:t>
            </w:r>
            <w:r>
              <w:t>rue</w:t>
            </w:r>
          </w:p>
        </w:tc>
        <w:tc>
          <w:tcPr>
            <w:tcW w:w="3890" w:type="dxa"/>
          </w:tcPr>
          <w:p w14:paraId="12377DA1" w14:textId="145BE622" w:rsidR="00612DFB" w:rsidRDefault="00612DFB" w:rsidP="00612DFB">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612DFB" w14:paraId="1F68D4C3" w14:textId="77777777" w:rsidTr="0096150B">
        <w:tc>
          <w:tcPr>
            <w:tcW w:w="1539" w:type="dxa"/>
          </w:tcPr>
          <w:p w14:paraId="463505D0" w14:textId="6D09E4DA" w:rsidR="00612DFB" w:rsidRDefault="00612DFB" w:rsidP="00612DFB">
            <w:pPr>
              <w:pStyle w:val="-"/>
            </w:pPr>
            <w:r>
              <w:t>requestTime</w:t>
            </w:r>
          </w:p>
        </w:tc>
        <w:tc>
          <w:tcPr>
            <w:tcW w:w="1236" w:type="dxa"/>
          </w:tcPr>
          <w:p w14:paraId="7B2CCCF5" w14:textId="435EF527" w:rsidR="00612DFB" w:rsidRDefault="00612DFB" w:rsidP="00612DFB">
            <w:pPr>
              <w:pStyle w:val="-"/>
              <w:jc w:val="left"/>
            </w:pPr>
            <w:r>
              <w:t>datetime</w:t>
            </w:r>
          </w:p>
        </w:tc>
        <w:tc>
          <w:tcPr>
            <w:tcW w:w="1796" w:type="dxa"/>
          </w:tcPr>
          <w:p w14:paraId="00BFCF64" w14:textId="2CEFB8A1" w:rsidR="00612DFB" w:rsidRDefault="00612DFB" w:rsidP="00612DFB">
            <w:pPr>
              <w:pStyle w:val="-"/>
              <w:ind w:firstLine="440"/>
              <w:jc w:val="center"/>
            </w:pPr>
          </w:p>
        </w:tc>
        <w:tc>
          <w:tcPr>
            <w:tcW w:w="1349" w:type="dxa"/>
          </w:tcPr>
          <w:p w14:paraId="5983D085" w14:textId="7C4F993E" w:rsidR="00612DFB" w:rsidRDefault="00612DFB" w:rsidP="00D86DED">
            <w:pPr>
              <w:pStyle w:val="-"/>
              <w:jc w:val="left"/>
            </w:pPr>
            <w:r>
              <w:t>true</w:t>
            </w:r>
          </w:p>
        </w:tc>
        <w:tc>
          <w:tcPr>
            <w:tcW w:w="3890" w:type="dxa"/>
          </w:tcPr>
          <w:p w14:paraId="30E36A11" w14:textId="436A5A15" w:rsidR="00612DFB" w:rsidRDefault="00612DFB" w:rsidP="00612DFB">
            <w:pPr>
              <w:pStyle w:val="-"/>
            </w:pPr>
            <w:r>
              <w:t>请求时间，必须为当前时间</w:t>
            </w:r>
          </w:p>
        </w:tc>
      </w:tr>
      <w:tr w:rsidR="00612DFB" w14:paraId="5AD6296A" w14:textId="77777777" w:rsidTr="0096150B">
        <w:tc>
          <w:tcPr>
            <w:tcW w:w="1539" w:type="dxa"/>
          </w:tcPr>
          <w:p w14:paraId="2179F83D" w14:textId="5E0C32CE" w:rsidR="00612DFB" w:rsidRDefault="00612DFB" w:rsidP="00612DFB">
            <w:pPr>
              <w:pStyle w:val="-"/>
            </w:pPr>
            <w:r>
              <w:rPr>
                <w:rFonts w:hint="eastAsia"/>
              </w:rPr>
              <w:t>requestId</w:t>
            </w:r>
          </w:p>
        </w:tc>
        <w:tc>
          <w:tcPr>
            <w:tcW w:w="1236" w:type="dxa"/>
          </w:tcPr>
          <w:p w14:paraId="5F350E95" w14:textId="41E6AF77" w:rsidR="00612DFB" w:rsidRDefault="00612DFB" w:rsidP="00612DFB">
            <w:pPr>
              <w:pStyle w:val="-"/>
            </w:pPr>
            <w:r>
              <w:t>uuid4</w:t>
            </w:r>
          </w:p>
        </w:tc>
        <w:tc>
          <w:tcPr>
            <w:tcW w:w="1796" w:type="dxa"/>
          </w:tcPr>
          <w:p w14:paraId="117D537B" w14:textId="77777777" w:rsidR="00612DFB" w:rsidRDefault="00612DFB" w:rsidP="0096150B">
            <w:pPr>
              <w:pStyle w:val="-"/>
              <w:ind w:firstLine="440"/>
              <w:jc w:val="center"/>
            </w:pPr>
          </w:p>
        </w:tc>
        <w:tc>
          <w:tcPr>
            <w:tcW w:w="1349" w:type="dxa"/>
          </w:tcPr>
          <w:p w14:paraId="0FF85800" w14:textId="144A2063" w:rsidR="00612DFB" w:rsidRDefault="00612DFB" w:rsidP="00D86DED">
            <w:pPr>
              <w:pStyle w:val="-"/>
              <w:jc w:val="left"/>
            </w:pPr>
            <w:r>
              <w:rPr>
                <w:rFonts w:hint="eastAsia"/>
              </w:rPr>
              <w:t>f</w:t>
            </w:r>
            <w:r>
              <w:t>alse</w:t>
            </w:r>
          </w:p>
        </w:tc>
        <w:tc>
          <w:tcPr>
            <w:tcW w:w="3890" w:type="dxa"/>
          </w:tcPr>
          <w:p w14:paraId="4554A1F6" w14:textId="5614DAB1" w:rsidR="00612DFB" w:rsidRDefault="00612DFB" w:rsidP="00612DFB">
            <w:pPr>
              <w:pStyle w:val="-"/>
            </w:pPr>
            <w:r>
              <w:rPr>
                <w:rFonts w:hint="eastAsia"/>
              </w:rPr>
              <w:t>印章申请</w:t>
            </w:r>
            <w:r>
              <w:t xml:space="preserve"> id</w:t>
            </w:r>
          </w:p>
        </w:tc>
      </w:tr>
      <w:tr w:rsidR="000453B3" w14:paraId="121A72D6" w14:textId="77777777" w:rsidTr="0096150B">
        <w:tc>
          <w:tcPr>
            <w:tcW w:w="1539" w:type="dxa"/>
          </w:tcPr>
          <w:p w14:paraId="13B6F45D" w14:textId="77777777" w:rsidR="000453B3" w:rsidRDefault="000453B3" w:rsidP="0096150B">
            <w:pPr>
              <w:pStyle w:val="-"/>
            </w:pPr>
            <w:r>
              <w:t>createTime</w:t>
            </w:r>
          </w:p>
        </w:tc>
        <w:tc>
          <w:tcPr>
            <w:tcW w:w="1236" w:type="dxa"/>
          </w:tcPr>
          <w:p w14:paraId="6CC95E1D" w14:textId="77777777" w:rsidR="000453B3" w:rsidRDefault="000453B3" w:rsidP="0096150B">
            <w:pPr>
              <w:pStyle w:val="-"/>
              <w:jc w:val="left"/>
            </w:pPr>
            <w:r>
              <w:t>datetime</w:t>
            </w:r>
          </w:p>
        </w:tc>
        <w:tc>
          <w:tcPr>
            <w:tcW w:w="1796" w:type="dxa"/>
          </w:tcPr>
          <w:p w14:paraId="042C5F92" w14:textId="77777777" w:rsidR="000453B3" w:rsidRDefault="000453B3" w:rsidP="0096150B">
            <w:pPr>
              <w:pStyle w:val="-"/>
              <w:ind w:firstLine="400"/>
              <w:jc w:val="center"/>
            </w:pPr>
          </w:p>
        </w:tc>
        <w:tc>
          <w:tcPr>
            <w:tcW w:w="1349" w:type="dxa"/>
          </w:tcPr>
          <w:p w14:paraId="355B2035" w14:textId="77777777" w:rsidR="000453B3" w:rsidRDefault="000453B3" w:rsidP="00D86DED">
            <w:pPr>
              <w:pStyle w:val="-"/>
              <w:jc w:val="left"/>
            </w:pPr>
            <w:r>
              <w:t>false</w:t>
            </w:r>
          </w:p>
        </w:tc>
        <w:tc>
          <w:tcPr>
            <w:tcW w:w="3890" w:type="dxa"/>
          </w:tcPr>
          <w:p w14:paraId="03EF65A1" w14:textId="77777777" w:rsidR="000453B3" w:rsidRDefault="000453B3" w:rsidP="00612DFB">
            <w:pPr>
              <w:pStyle w:val="-"/>
            </w:pPr>
            <w:r>
              <w:t>创建时间</w:t>
            </w:r>
          </w:p>
        </w:tc>
      </w:tr>
      <w:tr w:rsidR="000453B3" w14:paraId="0B2AEEDD" w14:textId="77777777" w:rsidTr="0096150B">
        <w:tc>
          <w:tcPr>
            <w:tcW w:w="1539" w:type="dxa"/>
          </w:tcPr>
          <w:p w14:paraId="1BB428B4" w14:textId="77777777" w:rsidR="000453B3" w:rsidRDefault="000453B3" w:rsidP="0096150B">
            <w:pPr>
              <w:pStyle w:val="-"/>
            </w:pPr>
            <w:r>
              <w:t>updateTime</w:t>
            </w:r>
          </w:p>
        </w:tc>
        <w:tc>
          <w:tcPr>
            <w:tcW w:w="1236" w:type="dxa"/>
          </w:tcPr>
          <w:p w14:paraId="698A3444" w14:textId="77777777" w:rsidR="000453B3" w:rsidRDefault="000453B3" w:rsidP="0096150B">
            <w:pPr>
              <w:pStyle w:val="-"/>
              <w:jc w:val="left"/>
            </w:pPr>
            <w:r>
              <w:t>datetime</w:t>
            </w:r>
          </w:p>
        </w:tc>
        <w:tc>
          <w:tcPr>
            <w:tcW w:w="1796" w:type="dxa"/>
          </w:tcPr>
          <w:p w14:paraId="7603FB5A" w14:textId="77777777" w:rsidR="000453B3" w:rsidRDefault="000453B3" w:rsidP="0096150B">
            <w:pPr>
              <w:pStyle w:val="-"/>
              <w:ind w:firstLine="400"/>
              <w:jc w:val="center"/>
            </w:pPr>
          </w:p>
        </w:tc>
        <w:tc>
          <w:tcPr>
            <w:tcW w:w="1349" w:type="dxa"/>
          </w:tcPr>
          <w:p w14:paraId="11CEA60E" w14:textId="77777777" w:rsidR="000453B3" w:rsidRDefault="000453B3" w:rsidP="00D86DED">
            <w:pPr>
              <w:pStyle w:val="-"/>
              <w:jc w:val="left"/>
            </w:pPr>
            <w:r>
              <w:t>false</w:t>
            </w:r>
          </w:p>
        </w:tc>
        <w:tc>
          <w:tcPr>
            <w:tcW w:w="3890" w:type="dxa"/>
          </w:tcPr>
          <w:p w14:paraId="3FC53264" w14:textId="77777777" w:rsidR="000453B3" w:rsidRDefault="000453B3" w:rsidP="00612DFB">
            <w:pPr>
              <w:pStyle w:val="-"/>
            </w:pPr>
            <w:r>
              <w:t>更新时间</w:t>
            </w:r>
          </w:p>
        </w:tc>
      </w:tr>
    </w:tbl>
    <w:p w14:paraId="091A412C" w14:textId="6431EF72" w:rsidR="000453B3" w:rsidRDefault="000453B3" w:rsidP="000453B3">
      <w:pPr>
        <w:numPr>
          <w:ilvl w:val="0"/>
          <w:numId w:val="46"/>
        </w:numPr>
        <w:ind w:firstLineChars="0" w:firstLine="442"/>
        <w:rPr>
          <w:b/>
          <w:bCs/>
        </w:rPr>
      </w:pPr>
      <w:r>
        <w:rPr>
          <w:b/>
          <w:bCs/>
        </w:rPr>
        <w:t>InputOnly:</w:t>
      </w:r>
      <w:r>
        <w:t xml:space="preserve"> [</w:t>
      </w:r>
      <w:r w:rsidR="007333E4">
        <w:t>n</w:t>
      </w:r>
      <w:r w:rsidR="007333E4">
        <w:rPr>
          <w:rFonts w:hint="eastAsia"/>
        </w:rPr>
        <w:t>ame</w:t>
      </w:r>
      <w:r w:rsidR="007333E4">
        <w:t xml:space="preserve"> ,</w:t>
      </w:r>
      <w:r w:rsidR="007333E4" w:rsidRPr="007333E4">
        <w:t xml:space="preserve"> </w:t>
      </w:r>
      <w:r w:rsidR="007333E4">
        <w:t>t</w:t>
      </w:r>
      <w:r w:rsidR="007333E4">
        <w:rPr>
          <w:rFonts w:hint="eastAsia"/>
        </w:rPr>
        <w:t>ype</w:t>
      </w:r>
      <w:r w:rsidR="007333E4">
        <w:t xml:space="preserve"> ,</w:t>
      </w:r>
      <w:r w:rsidR="007333E4" w:rsidRPr="007333E4">
        <w:rPr>
          <w:rFonts w:hint="eastAsia"/>
        </w:rPr>
        <w:t xml:space="preserve"> </w:t>
      </w:r>
      <w:r w:rsidR="007333E4">
        <w:rPr>
          <w:rFonts w:hint="eastAsia"/>
        </w:rPr>
        <w:t>end</w:t>
      </w:r>
      <w:r w:rsidR="007333E4">
        <w:t>Time ,</w:t>
      </w:r>
      <w:r w:rsidR="007333E4" w:rsidRPr="007333E4">
        <w:rPr>
          <w:rFonts w:hint="eastAsia"/>
        </w:rPr>
        <w:t xml:space="preserve"> </w:t>
      </w:r>
      <w:r w:rsidR="00795482">
        <w:rPr>
          <w:rFonts w:hint="eastAsia"/>
        </w:rPr>
        <w:t>p</w:t>
      </w:r>
      <w:r w:rsidR="00795482">
        <w:t>icpath</w:t>
      </w:r>
      <w:r w:rsidR="007333E4">
        <w:t>,</w:t>
      </w:r>
      <w:r w:rsidR="007333E4" w:rsidRPr="007333E4">
        <w:t xml:space="preserve"> </w:t>
      </w:r>
      <w:r w:rsidR="007333E4">
        <w:t>province</w:t>
      </w:r>
      <w:r>
        <w:t>,</w:t>
      </w:r>
      <w:r w:rsidRPr="00C84D42">
        <w:t xml:space="preserve"> </w:t>
      </w:r>
      <w:r w:rsidR="007333E4">
        <w:t>city</w:t>
      </w:r>
      <w:r>
        <w:rPr>
          <w:rFonts w:hint="eastAsia"/>
        </w:rPr>
        <w:t xml:space="preserve">, </w:t>
      </w:r>
      <w:r>
        <w:t xml:space="preserve"> </w:t>
      </w:r>
      <w:r w:rsidR="007333E4">
        <w:rPr>
          <w:rFonts w:hint="eastAsia"/>
        </w:rPr>
        <w:t>d</w:t>
      </w:r>
      <w:r w:rsidR="007333E4">
        <w:t>istrict</w:t>
      </w:r>
      <w:r>
        <w:t>,</w:t>
      </w:r>
      <w:r w:rsidR="007333E4" w:rsidRPr="007333E4">
        <w:rPr>
          <w:rFonts w:hint="eastAsia"/>
        </w:rPr>
        <w:t xml:space="preserve"> </w:t>
      </w:r>
      <w:r w:rsidR="007333E4">
        <w:rPr>
          <w:rFonts w:hint="eastAsia"/>
        </w:rPr>
        <w:t>c</w:t>
      </w:r>
      <w:r w:rsidR="007333E4">
        <w:t xml:space="preserve">ertList, </w:t>
      </w:r>
      <w:r>
        <w:t xml:space="preserve"> requestTime]</w:t>
      </w:r>
    </w:p>
    <w:p w14:paraId="4F42E0E4" w14:textId="5439F4F3" w:rsidR="000453B3" w:rsidRDefault="000453B3" w:rsidP="000453B3">
      <w:pPr>
        <w:numPr>
          <w:ilvl w:val="0"/>
          <w:numId w:val="46"/>
        </w:numPr>
        <w:ind w:firstLineChars="0" w:firstLine="442"/>
        <w:rPr>
          <w:b/>
          <w:bCs/>
        </w:rPr>
      </w:pPr>
      <w:r>
        <w:rPr>
          <w:b/>
          <w:bCs/>
        </w:rPr>
        <w:t>OutputOnly:</w:t>
      </w:r>
      <w:r>
        <w:t xml:space="preserve"> [</w:t>
      </w:r>
      <w:r w:rsidR="007333E4">
        <w:rPr>
          <w:rFonts w:hint="eastAsia"/>
        </w:rPr>
        <w:t>requestId</w:t>
      </w:r>
      <w:r>
        <w:t>, createTime, updateTime]</w:t>
      </w:r>
    </w:p>
    <w:p w14:paraId="53BA759A" w14:textId="77777777" w:rsidR="000453B3" w:rsidRDefault="000453B3" w:rsidP="000453B3">
      <w:pPr>
        <w:ind w:firstLine="440"/>
      </w:pPr>
    </w:p>
    <w:p w14:paraId="333E6891" w14:textId="7CB6D913" w:rsidR="000453B3" w:rsidRPr="00852A04" w:rsidRDefault="000453B3" w:rsidP="000453B3">
      <w:pPr>
        <w:pStyle w:val="af7"/>
        <w:ind w:firstLine="440"/>
        <w:rPr>
          <w:b w:val="0"/>
        </w:rPr>
      </w:pPr>
      <w:r>
        <w:t>Method: GET</w:t>
      </w:r>
      <w:r w:rsidR="00852A04">
        <w:t xml:space="preserve">  </w:t>
      </w:r>
    </w:p>
    <w:p w14:paraId="7C3E516C" w14:textId="146F3EBA" w:rsidR="000453B3" w:rsidRDefault="000453B3" w:rsidP="000453B3">
      <w:pPr>
        <w:numPr>
          <w:ilvl w:val="0"/>
          <w:numId w:val="46"/>
        </w:numPr>
        <w:ind w:firstLineChars="0" w:firstLine="442"/>
        <w:rPr>
          <w:b/>
          <w:bCs/>
        </w:rPr>
      </w:pPr>
      <w:r>
        <w:rPr>
          <w:b/>
          <w:bCs/>
        </w:rPr>
        <w:t xml:space="preserve">Name: </w:t>
      </w:r>
      <w:r>
        <w:t>列举</w:t>
      </w:r>
      <w:r>
        <w:rPr>
          <w:rFonts w:hint="eastAsia"/>
        </w:rPr>
        <w:t>印章申请</w:t>
      </w:r>
    </w:p>
    <w:p w14:paraId="7DC698C3" w14:textId="77777777" w:rsidR="000453B3" w:rsidRDefault="000453B3" w:rsidP="000453B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26"/>
        <w:gridCol w:w="5043"/>
        <w:gridCol w:w="3285"/>
      </w:tblGrid>
      <w:tr w:rsidR="000453B3" w14:paraId="27E846F2" w14:textId="77777777" w:rsidTr="00EA7017">
        <w:tc>
          <w:tcPr>
            <w:tcW w:w="1526" w:type="dxa"/>
            <w:shd w:val="clear" w:color="auto" w:fill="D8D8D8" w:themeFill="background1" w:themeFillShade="D8"/>
          </w:tcPr>
          <w:p w14:paraId="46DF6CB2" w14:textId="77777777" w:rsidR="000453B3" w:rsidRDefault="000453B3" w:rsidP="0096150B">
            <w:pPr>
              <w:pStyle w:val="-"/>
              <w:ind w:firstLine="442"/>
              <w:jc w:val="center"/>
              <w:rPr>
                <w:b/>
                <w:bCs/>
              </w:rPr>
            </w:pPr>
            <w:r>
              <w:rPr>
                <w:b/>
                <w:bCs/>
              </w:rPr>
              <w:t>Key</w:t>
            </w:r>
          </w:p>
        </w:tc>
        <w:tc>
          <w:tcPr>
            <w:tcW w:w="5043" w:type="dxa"/>
            <w:shd w:val="clear" w:color="auto" w:fill="D8D8D8" w:themeFill="background1" w:themeFillShade="D8"/>
          </w:tcPr>
          <w:p w14:paraId="0459CC3F"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03FD4FBA" w14:textId="77777777" w:rsidR="000453B3" w:rsidRDefault="000453B3" w:rsidP="0096150B">
            <w:pPr>
              <w:pStyle w:val="-"/>
              <w:ind w:firstLine="442"/>
              <w:jc w:val="center"/>
              <w:rPr>
                <w:b/>
                <w:bCs/>
              </w:rPr>
            </w:pPr>
            <w:r>
              <w:rPr>
                <w:b/>
                <w:bCs/>
              </w:rPr>
              <w:t>Describe</w:t>
            </w:r>
          </w:p>
        </w:tc>
      </w:tr>
      <w:tr w:rsidR="00EA7017" w14:paraId="0F55F824" w14:textId="77777777" w:rsidTr="00EA7017">
        <w:tc>
          <w:tcPr>
            <w:tcW w:w="1526" w:type="dxa"/>
          </w:tcPr>
          <w:p w14:paraId="59F41931" w14:textId="77777777" w:rsidR="00EA7017" w:rsidRDefault="00EA7017" w:rsidP="00701034">
            <w:pPr>
              <w:pStyle w:val="-"/>
            </w:pPr>
            <w:r>
              <w:t>Content-Type</w:t>
            </w:r>
          </w:p>
        </w:tc>
        <w:tc>
          <w:tcPr>
            <w:tcW w:w="5043" w:type="dxa"/>
          </w:tcPr>
          <w:p w14:paraId="04776058" w14:textId="77777777" w:rsidR="00EA7017" w:rsidRDefault="00EA7017" w:rsidP="00701034">
            <w:pPr>
              <w:pStyle w:val="-"/>
              <w:ind w:firstLine="440"/>
              <w:jc w:val="center"/>
            </w:pPr>
            <w:r>
              <w:t>application/json</w:t>
            </w:r>
          </w:p>
        </w:tc>
        <w:tc>
          <w:tcPr>
            <w:tcW w:w="3285" w:type="dxa"/>
          </w:tcPr>
          <w:p w14:paraId="72B7C6E3" w14:textId="77777777" w:rsidR="00EA7017" w:rsidRDefault="00EA7017" w:rsidP="00701034">
            <w:pPr>
              <w:pStyle w:val="-"/>
              <w:ind w:firstLine="440"/>
            </w:pPr>
          </w:p>
        </w:tc>
      </w:tr>
    </w:tbl>
    <w:p w14:paraId="14F68A7B" w14:textId="77777777" w:rsidR="000453B3" w:rsidRDefault="000453B3" w:rsidP="000453B3">
      <w:pPr>
        <w:numPr>
          <w:ilvl w:val="0"/>
          <w:numId w:val="46"/>
        </w:numPr>
        <w:ind w:firstLineChars="0" w:firstLine="442"/>
      </w:pPr>
      <w:r>
        <w:rPr>
          <w:b/>
          <w:bCs/>
        </w:rPr>
        <w:t xml:space="preserve">Permissions: </w:t>
      </w:r>
      <w:r>
        <w:t>[IsAdministrator]</w:t>
      </w:r>
    </w:p>
    <w:p w14:paraId="512B5EFC" w14:textId="77777777" w:rsidR="000453B3" w:rsidRDefault="000453B3" w:rsidP="000453B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05"/>
        <w:gridCol w:w="1797"/>
        <w:gridCol w:w="1376"/>
        <w:gridCol w:w="3748"/>
      </w:tblGrid>
      <w:tr w:rsidR="000453B3" w14:paraId="74C2976A" w14:textId="77777777" w:rsidTr="006F2599">
        <w:tc>
          <w:tcPr>
            <w:tcW w:w="1384" w:type="dxa"/>
            <w:shd w:val="clear" w:color="auto" w:fill="D8D8D8" w:themeFill="background1" w:themeFillShade="D8"/>
          </w:tcPr>
          <w:p w14:paraId="07E7BC45" w14:textId="77777777" w:rsidR="000453B3" w:rsidRDefault="000453B3" w:rsidP="0096150B">
            <w:pPr>
              <w:pStyle w:val="-"/>
              <w:ind w:firstLine="442"/>
              <w:jc w:val="center"/>
              <w:rPr>
                <w:b/>
                <w:bCs/>
              </w:rPr>
            </w:pPr>
            <w:r>
              <w:rPr>
                <w:b/>
                <w:bCs/>
              </w:rPr>
              <w:t>Key</w:t>
            </w:r>
          </w:p>
        </w:tc>
        <w:tc>
          <w:tcPr>
            <w:tcW w:w="1505" w:type="dxa"/>
            <w:shd w:val="clear" w:color="auto" w:fill="D8D8D8" w:themeFill="background1" w:themeFillShade="D8"/>
          </w:tcPr>
          <w:p w14:paraId="602E6AEC" w14:textId="77777777" w:rsidR="000453B3" w:rsidRDefault="000453B3" w:rsidP="0096150B">
            <w:pPr>
              <w:pStyle w:val="-"/>
              <w:ind w:firstLine="442"/>
              <w:jc w:val="center"/>
              <w:rPr>
                <w:b/>
                <w:bCs/>
              </w:rPr>
            </w:pPr>
            <w:r>
              <w:rPr>
                <w:b/>
                <w:bCs/>
              </w:rPr>
              <w:t>Type</w:t>
            </w:r>
          </w:p>
        </w:tc>
        <w:tc>
          <w:tcPr>
            <w:tcW w:w="1797" w:type="dxa"/>
            <w:shd w:val="clear" w:color="auto" w:fill="D8D8D8" w:themeFill="background1" w:themeFillShade="D8"/>
          </w:tcPr>
          <w:p w14:paraId="6FC8C0FD" w14:textId="77777777" w:rsidR="000453B3" w:rsidRDefault="000453B3" w:rsidP="0096150B">
            <w:pPr>
              <w:pStyle w:val="-"/>
              <w:ind w:firstLine="442"/>
              <w:jc w:val="center"/>
              <w:rPr>
                <w:b/>
                <w:bCs/>
              </w:rPr>
            </w:pPr>
            <w:r>
              <w:rPr>
                <w:b/>
                <w:bCs/>
              </w:rPr>
              <w:t>Range</w:t>
            </w:r>
          </w:p>
        </w:tc>
        <w:tc>
          <w:tcPr>
            <w:tcW w:w="1376" w:type="dxa"/>
            <w:shd w:val="clear" w:color="auto" w:fill="D8D8D8" w:themeFill="background1" w:themeFillShade="D8"/>
          </w:tcPr>
          <w:p w14:paraId="03A0A146" w14:textId="77777777" w:rsidR="000453B3" w:rsidRDefault="000453B3" w:rsidP="006F2599">
            <w:pPr>
              <w:pStyle w:val="-"/>
              <w:jc w:val="left"/>
              <w:rPr>
                <w:b/>
                <w:bCs/>
              </w:rPr>
            </w:pPr>
            <w:r>
              <w:rPr>
                <w:b/>
                <w:bCs/>
              </w:rPr>
              <w:t>Required</w:t>
            </w:r>
          </w:p>
        </w:tc>
        <w:tc>
          <w:tcPr>
            <w:tcW w:w="3748" w:type="dxa"/>
            <w:shd w:val="clear" w:color="auto" w:fill="D8D8D8" w:themeFill="background1" w:themeFillShade="D8"/>
          </w:tcPr>
          <w:p w14:paraId="4457BB8B" w14:textId="77777777" w:rsidR="000453B3" w:rsidRDefault="000453B3" w:rsidP="0096150B">
            <w:pPr>
              <w:pStyle w:val="-"/>
              <w:ind w:firstLine="442"/>
              <w:jc w:val="center"/>
              <w:rPr>
                <w:b/>
                <w:bCs/>
              </w:rPr>
            </w:pPr>
            <w:r>
              <w:rPr>
                <w:b/>
                <w:bCs/>
              </w:rPr>
              <w:t>Describe</w:t>
            </w:r>
          </w:p>
        </w:tc>
      </w:tr>
      <w:tr w:rsidR="000453B3" w14:paraId="0391D0D1" w14:textId="77777777" w:rsidTr="006F2599">
        <w:tc>
          <w:tcPr>
            <w:tcW w:w="1384" w:type="dxa"/>
          </w:tcPr>
          <w:p w14:paraId="6837A821" w14:textId="77777777" w:rsidR="000453B3" w:rsidRDefault="000453B3" w:rsidP="0096150B">
            <w:pPr>
              <w:pStyle w:val="-"/>
            </w:pPr>
            <w:r>
              <w:t>requestTime</w:t>
            </w:r>
          </w:p>
        </w:tc>
        <w:tc>
          <w:tcPr>
            <w:tcW w:w="1505" w:type="dxa"/>
          </w:tcPr>
          <w:p w14:paraId="3A39E61C" w14:textId="77777777" w:rsidR="000453B3" w:rsidRDefault="000453B3" w:rsidP="00837F26">
            <w:pPr>
              <w:pStyle w:val="-"/>
              <w:jc w:val="left"/>
            </w:pPr>
            <w:r>
              <w:t>datetime</w:t>
            </w:r>
          </w:p>
        </w:tc>
        <w:tc>
          <w:tcPr>
            <w:tcW w:w="1797" w:type="dxa"/>
          </w:tcPr>
          <w:p w14:paraId="5A3D9E21" w14:textId="77777777" w:rsidR="000453B3" w:rsidRDefault="000453B3" w:rsidP="0096150B">
            <w:pPr>
              <w:pStyle w:val="-"/>
              <w:ind w:firstLine="400"/>
              <w:jc w:val="center"/>
            </w:pPr>
          </w:p>
        </w:tc>
        <w:tc>
          <w:tcPr>
            <w:tcW w:w="1376" w:type="dxa"/>
          </w:tcPr>
          <w:p w14:paraId="08E84FA7" w14:textId="77777777" w:rsidR="000453B3" w:rsidRDefault="000453B3" w:rsidP="00837F26">
            <w:pPr>
              <w:pStyle w:val="-"/>
              <w:jc w:val="left"/>
            </w:pPr>
            <w:r>
              <w:t>true</w:t>
            </w:r>
          </w:p>
        </w:tc>
        <w:tc>
          <w:tcPr>
            <w:tcW w:w="3748" w:type="dxa"/>
          </w:tcPr>
          <w:p w14:paraId="53447037" w14:textId="77777777" w:rsidR="000453B3" w:rsidRDefault="000453B3" w:rsidP="00EA7017">
            <w:pPr>
              <w:pStyle w:val="-"/>
            </w:pPr>
            <w:r>
              <w:t>请求时间，必须为当前时间</w:t>
            </w:r>
          </w:p>
        </w:tc>
      </w:tr>
      <w:tr w:rsidR="006F2599" w14:paraId="008CCAB0" w14:textId="77777777" w:rsidTr="006F2599">
        <w:tc>
          <w:tcPr>
            <w:tcW w:w="1384" w:type="dxa"/>
          </w:tcPr>
          <w:p w14:paraId="599E2075" w14:textId="26FD1336" w:rsidR="006F2599" w:rsidRDefault="00BE6F1F" w:rsidP="00BE6F1F">
            <w:pPr>
              <w:pStyle w:val="-"/>
            </w:pPr>
            <w:r>
              <w:rPr>
                <w:rFonts w:hint="eastAsia"/>
              </w:rPr>
              <w:t>requestI</w:t>
            </w:r>
            <w:r w:rsidR="006F2599">
              <w:rPr>
                <w:rFonts w:hint="eastAsia"/>
              </w:rPr>
              <w:t>d</w:t>
            </w:r>
          </w:p>
        </w:tc>
        <w:tc>
          <w:tcPr>
            <w:tcW w:w="1505" w:type="dxa"/>
          </w:tcPr>
          <w:p w14:paraId="225017ED" w14:textId="23D321D3" w:rsidR="006F2599" w:rsidRDefault="006F2599" w:rsidP="00837F26">
            <w:pPr>
              <w:pStyle w:val="-"/>
              <w:jc w:val="left"/>
            </w:pPr>
            <w:r>
              <w:t>string</w:t>
            </w:r>
          </w:p>
        </w:tc>
        <w:tc>
          <w:tcPr>
            <w:tcW w:w="1797" w:type="dxa"/>
          </w:tcPr>
          <w:p w14:paraId="75B29664" w14:textId="75C56A40" w:rsidR="006F2599" w:rsidRDefault="006F2599" w:rsidP="00835B53">
            <w:pPr>
              <w:pStyle w:val="-"/>
              <w:jc w:val="left"/>
            </w:pPr>
            <w:r>
              <w:t>uuid4</w:t>
            </w:r>
          </w:p>
        </w:tc>
        <w:tc>
          <w:tcPr>
            <w:tcW w:w="1376" w:type="dxa"/>
          </w:tcPr>
          <w:p w14:paraId="5F407C7A" w14:textId="318A07D8" w:rsidR="006F2599" w:rsidRDefault="006F2599" w:rsidP="00837F26">
            <w:pPr>
              <w:pStyle w:val="-"/>
              <w:jc w:val="left"/>
            </w:pPr>
            <w:r>
              <w:t>false</w:t>
            </w:r>
          </w:p>
        </w:tc>
        <w:tc>
          <w:tcPr>
            <w:tcW w:w="3748" w:type="dxa"/>
          </w:tcPr>
          <w:p w14:paraId="47F441CA" w14:textId="512E22F8" w:rsidR="006F2599" w:rsidRDefault="006F2599" w:rsidP="00EA7017">
            <w:pPr>
              <w:pStyle w:val="-"/>
            </w:pPr>
            <w:r>
              <w:rPr>
                <w:rFonts w:hint="eastAsia"/>
              </w:rPr>
              <w:t>印章申请</w:t>
            </w:r>
            <w:r>
              <w:t xml:space="preserve"> id</w:t>
            </w:r>
          </w:p>
        </w:tc>
      </w:tr>
      <w:tr w:rsidR="000453B3" w14:paraId="142512A6" w14:textId="77777777" w:rsidTr="006F2599">
        <w:tc>
          <w:tcPr>
            <w:tcW w:w="1384" w:type="dxa"/>
          </w:tcPr>
          <w:p w14:paraId="359DD20E" w14:textId="00EE1CB2" w:rsidR="000453B3" w:rsidRDefault="006F2599" w:rsidP="0096150B">
            <w:pPr>
              <w:pStyle w:val="-"/>
            </w:pPr>
            <w:r>
              <w:rPr>
                <w:rFonts w:hint="eastAsia"/>
              </w:rPr>
              <w:t>esID</w:t>
            </w:r>
          </w:p>
        </w:tc>
        <w:tc>
          <w:tcPr>
            <w:tcW w:w="1505" w:type="dxa"/>
          </w:tcPr>
          <w:p w14:paraId="029022EE" w14:textId="4D956DE5" w:rsidR="000453B3" w:rsidRDefault="006F2599" w:rsidP="00837F26">
            <w:pPr>
              <w:pStyle w:val="-"/>
              <w:jc w:val="left"/>
            </w:pPr>
            <w:r>
              <w:rPr>
                <w:rFonts w:hint="eastAsia"/>
              </w:rPr>
              <w:t>string</w:t>
            </w:r>
          </w:p>
        </w:tc>
        <w:tc>
          <w:tcPr>
            <w:tcW w:w="1797" w:type="dxa"/>
          </w:tcPr>
          <w:p w14:paraId="6E98AEA5" w14:textId="77777777" w:rsidR="000453B3" w:rsidRDefault="000453B3" w:rsidP="0096150B">
            <w:pPr>
              <w:pStyle w:val="-"/>
              <w:ind w:firstLine="400"/>
              <w:jc w:val="center"/>
            </w:pPr>
          </w:p>
        </w:tc>
        <w:tc>
          <w:tcPr>
            <w:tcW w:w="1376" w:type="dxa"/>
          </w:tcPr>
          <w:p w14:paraId="7270D3E5" w14:textId="6C779FA5" w:rsidR="000453B3" w:rsidRDefault="006F2599" w:rsidP="00837F26">
            <w:pPr>
              <w:pStyle w:val="-"/>
              <w:jc w:val="left"/>
            </w:pPr>
            <w:r>
              <w:rPr>
                <w:rFonts w:hint="eastAsia"/>
              </w:rPr>
              <w:t>false</w:t>
            </w:r>
          </w:p>
        </w:tc>
        <w:tc>
          <w:tcPr>
            <w:tcW w:w="3748" w:type="dxa"/>
          </w:tcPr>
          <w:p w14:paraId="6D7DF4CB" w14:textId="08951FF7" w:rsidR="000453B3" w:rsidRDefault="006F2599" w:rsidP="006F2599">
            <w:pPr>
              <w:pStyle w:val="-"/>
            </w:pPr>
            <w:r>
              <w:t>印章编号</w:t>
            </w:r>
            <w:r w:rsidR="00EA7017">
              <w:rPr>
                <w:rFonts w:hint="eastAsia"/>
              </w:rPr>
              <w:t>（没申请成功的，这项是</w:t>
            </w:r>
            <w:r>
              <w:rPr>
                <w:rFonts w:hint="eastAsia"/>
              </w:rPr>
              <w:t>空）</w:t>
            </w:r>
          </w:p>
        </w:tc>
      </w:tr>
      <w:tr w:rsidR="006F2599" w14:paraId="061AAFD9" w14:textId="77777777" w:rsidTr="006F2599">
        <w:tc>
          <w:tcPr>
            <w:tcW w:w="1384" w:type="dxa"/>
          </w:tcPr>
          <w:p w14:paraId="47D6177C" w14:textId="519B4626" w:rsidR="006F2599" w:rsidRDefault="006F2599" w:rsidP="0096150B">
            <w:pPr>
              <w:pStyle w:val="-"/>
            </w:pPr>
            <w:r>
              <w:rPr>
                <w:rFonts w:hint="eastAsia"/>
              </w:rPr>
              <w:t>esname</w:t>
            </w:r>
          </w:p>
        </w:tc>
        <w:tc>
          <w:tcPr>
            <w:tcW w:w="1505" w:type="dxa"/>
          </w:tcPr>
          <w:p w14:paraId="7B4FDBB7" w14:textId="79975D91" w:rsidR="006F2599" w:rsidRDefault="006F2599" w:rsidP="00837F26">
            <w:pPr>
              <w:pStyle w:val="-"/>
              <w:jc w:val="left"/>
            </w:pPr>
            <w:r>
              <w:rPr>
                <w:rFonts w:hint="eastAsia"/>
              </w:rPr>
              <w:t>string</w:t>
            </w:r>
          </w:p>
        </w:tc>
        <w:tc>
          <w:tcPr>
            <w:tcW w:w="1797" w:type="dxa"/>
          </w:tcPr>
          <w:p w14:paraId="41ACFC5B" w14:textId="77777777" w:rsidR="006F2599" w:rsidRDefault="006F2599" w:rsidP="0096150B">
            <w:pPr>
              <w:pStyle w:val="-"/>
              <w:ind w:firstLine="400"/>
              <w:jc w:val="center"/>
            </w:pPr>
          </w:p>
        </w:tc>
        <w:tc>
          <w:tcPr>
            <w:tcW w:w="1376" w:type="dxa"/>
          </w:tcPr>
          <w:p w14:paraId="245A1916" w14:textId="18D2E4FC" w:rsidR="006F2599" w:rsidRDefault="006F2599" w:rsidP="00837F26">
            <w:pPr>
              <w:pStyle w:val="-"/>
              <w:jc w:val="left"/>
            </w:pPr>
            <w:r>
              <w:rPr>
                <w:rFonts w:hint="eastAsia"/>
              </w:rPr>
              <w:t>false</w:t>
            </w:r>
          </w:p>
        </w:tc>
        <w:tc>
          <w:tcPr>
            <w:tcW w:w="3748" w:type="dxa"/>
          </w:tcPr>
          <w:p w14:paraId="2F81154B" w14:textId="5EF0399F" w:rsidR="006F2599" w:rsidRDefault="006F2599" w:rsidP="00EA7017">
            <w:pPr>
              <w:pStyle w:val="-"/>
            </w:pPr>
            <w:r>
              <w:t>印章名称</w:t>
            </w:r>
          </w:p>
        </w:tc>
      </w:tr>
      <w:tr w:rsidR="006F2599" w14:paraId="0E090F46" w14:textId="77777777" w:rsidTr="006F2599">
        <w:tc>
          <w:tcPr>
            <w:tcW w:w="1384" w:type="dxa"/>
          </w:tcPr>
          <w:p w14:paraId="1252EC3F" w14:textId="22863052" w:rsidR="006F2599" w:rsidRDefault="006F2599" w:rsidP="0096150B">
            <w:pPr>
              <w:pStyle w:val="-"/>
            </w:pPr>
            <w:r>
              <w:rPr>
                <w:rFonts w:hint="eastAsia"/>
              </w:rPr>
              <w:t>estype</w:t>
            </w:r>
          </w:p>
        </w:tc>
        <w:tc>
          <w:tcPr>
            <w:tcW w:w="1505" w:type="dxa"/>
          </w:tcPr>
          <w:p w14:paraId="123DEC81" w14:textId="7B0FB6A6" w:rsidR="006F2599" w:rsidRDefault="006F2599" w:rsidP="00837F26">
            <w:pPr>
              <w:pStyle w:val="-"/>
              <w:jc w:val="left"/>
            </w:pPr>
            <w:r>
              <w:rPr>
                <w:rFonts w:hint="eastAsia"/>
              </w:rPr>
              <w:t>string</w:t>
            </w:r>
          </w:p>
        </w:tc>
        <w:tc>
          <w:tcPr>
            <w:tcW w:w="1797" w:type="dxa"/>
          </w:tcPr>
          <w:p w14:paraId="6CA6CC81" w14:textId="77777777" w:rsidR="006F2599" w:rsidRDefault="006F2599" w:rsidP="0096150B">
            <w:pPr>
              <w:pStyle w:val="-"/>
              <w:ind w:firstLine="400"/>
              <w:jc w:val="center"/>
            </w:pPr>
          </w:p>
        </w:tc>
        <w:tc>
          <w:tcPr>
            <w:tcW w:w="1376" w:type="dxa"/>
          </w:tcPr>
          <w:p w14:paraId="5600612E" w14:textId="7397C4CF" w:rsidR="006F2599" w:rsidRDefault="006F2599" w:rsidP="00837F26">
            <w:pPr>
              <w:pStyle w:val="-"/>
              <w:jc w:val="left"/>
            </w:pPr>
            <w:r>
              <w:rPr>
                <w:rFonts w:hint="eastAsia"/>
              </w:rPr>
              <w:t>false</w:t>
            </w:r>
          </w:p>
        </w:tc>
        <w:tc>
          <w:tcPr>
            <w:tcW w:w="3748" w:type="dxa"/>
          </w:tcPr>
          <w:p w14:paraId="679D0656" w14:textId="287BAF54" w:rsidR="006F2599" w:rsidRDefault="006F2599" w:rsidP="00EA7017">
            <w:pPr>
              <w:pStyle w:val="-"/>
            </w:pPr>
            <w:r>
              <w:t>印章类型</w:t>
            </w:r>
            <w:r>
              <w:rPr>
                <w:rFonts w:hint="eastAsia"/>
              </w:rPr>
              <w:t>（公章）</w:t>
            </w:r>
          </w:p>
        </w:tc>
      </w:tr>
      <w:tr w:rsidR="006F2599" w14:paraId="59D14D90" w14:textId="77777777" w:rsidTr="006F2599">
        <w:tc>
          <w:tcPr>
            <w:tcW w:w="1384" w:type="dxa"/>
          </w:tcPr>
          <w:p w14:paraId="11D2DBF1" w14:textId="18FD3BD8" w:rsidR="006F2599" w:rsidRDefault="006F2599" w:rsidP="0096150B">
            <w:pPr>
              <w:pStyle w:val="-"/>
            </w:pPr>
            <w:r>
              <w:rPr>
                <w:rFonts w:hint="eastAsia"/>
              </w:rPr>
              <w:t>endtime</w:t>
            </w:r>
          </w:p>
        </w:tc>
        <w:tc>
          <w:tcPr>
            <w:tcW w:w="1505" w:type="dxa"/>
          </w:tcPr>
          <w:p w14:paraId="614C73F5" w14:textId="463BB5C6" w:rsidR="006F2599" w:rsidRDefault="006F2599" w:rsidP="00837F26">
            <w:pPr>
              <w:pStyle w:val="-"/>
              <w:jc w:val="left"/>
            </w:pPr>
            <w:r>
              <w:t>datetime</w:t>
            </w:r>
          </w:p>
        </w:tc>
        <w:tc>
          <w:tcPr>
            <w:tcW w:w="1797" w:type="dxa"/>
          </w:tcPr>
          <w:p w14:paraId="4D095BD0" w14:textId="77777777" w:rsidR="006F2599" w:rsidRDefault="006F2599" w:rsidP="0096150B">
            <w:pPr>
              <w:pStyle w:val="-"/>
              <w:ind w:firstLine="400"/>
              <w:jc w:val="center"/>
            </w:pPr>
          </w:p>
        </w:tc>
        <w:tc>
          <w:tcPr>
            <w:tcW w:w="1376" w:type="dxa"/>
          </w:tcPr>
          <w:p w14:paraId="7B142448" w14:textId="27579C39" w:rsidR="006F2599" w:rsidRDefault="006F2599" w:rsidP="00837F26">
            <w:pPr>
              <w:pStyle w:val="-"/>
              <w:jc w:val="left"/>
            </w:pPr>
            <w:r>
              <w:rPr>
                <w:rFonts w:hint="eastAsia"/>
              </w:rPr>
              <w:t>false</w:t>
            </w:r>
          </w:p>
        </w:tc>
        <w:tc>
          <w:tcPr>
            <w:tcW w:w="3748" w:type="dxa"/>
          </w:tcPr>
          <w:p w14:paraId="4EC0E9AC" w14:textId="7BB935FB" w:rsidR="006F2599" w:rsidRDefault="006F2599" w:rsidP="00EA7017">
            <w:pPr>
              <w:pStyle w:val="-"/>
            </w:pPr>
            <w:r>
              <w:t>有效期</w:t>
            </w:r>
          </w:p>
        </w:tc>
      </w:tr>
      <w:tr w:rsidR="006F2599" w14:paraId="5F83AC7A" w14:textId="77777777" w:rsidTr="006F2599">
        <w:tc>
          <w:tcPr>
            <w:tcW w:w="1384" w:type="dxa"/>
          </w:tcPr>
          <w:p w14:paraId="049FCE58" w14:textId="6720970F" w:rsidR="006F2599" w:rsidRDefault="006F2599" w:rsidP="0096150B">
            <w:pPr>
              <w:pStyle w:val="-"/>
            </w:pPr>
            <w:r>
              <w:rPr>
                <w:rFonts w:hint="eastAsia"/>
              </w:rPr>
              <w:t>status</w:t>
            </w:r>
          </w:p>
        </w:tc>
        <w:tc>
          <w:tcPr>
            <w:tcW w:w="1505" w:type="dxa"/>
          </w:tcPr>
          <w:p w14:paraId="01BBC7C3" w14:textId="589BDEE2" w:rsidR="006F2599" w:rsidRDefault="006F2599" w:rsidP="00837F26">
            <w:pPr>
              <w:pStyle w:val="-"/>
              <w:jc w:val="left"/>
            </w:pPr>
            <w:r>
              <w:rPr>
                <w:rFonts w:hint="eastAsia"/>
              </w:rPr>
              <w:t>string</w:t>
            </w:r>
          </w:p>
        </w:tc>
        <w:tc>
          <w:tcPr>
            <w:tcW w:w="1797" w:type="dxa"/>
          </w:tcPr>
          <w:p w14:paraId="1BEB31C2" w14:textId="77777777" w:rsidR="006F2599" w:rsidRDefault="006F2599" w:rsidP="0096150B">
            <w:pPr>
              <w:pStyle w:val="-"/>
              <w:ind w:firstLine="400"/>
              <w:jc w:val="center"/>
            </w:pPr>
          </w:p>
        </w:tc>
        <w:tc>
          <w:tcPr>
            <w:tcW w:w="1376" w:type="dxa"/>
          </w:tcPr>
          <w:p w14:paraId="28E0AFB2" w14:textId="149A4C58" w:rsidR="006F2599" w:rsidRDefault="006F2599" w:rsidP="00837F26">
            <w:pPr>
              <w:pStyle w:val="-"/>
              <w:jc w:val="left"/>
            </w:pPr>
            <w:r>
              <w:rPr>
                <w:rFonts w:hint="eastAsia"/>
              </w:rPr>
              <w:t>false</w:t>
            </w:r>
          </w:p>
        </w:tc>
        <w:tc>
          <w:tcPr>
            <w:tcW w:w="3748" w:type="dxa"/>
          </w:tcPr>
          <w:p w14:paraId="4EC10FB0" w14:textId="39C1A6CF" w:rsidR="006F2599" w:rsidRDefault="006F2599" w:rsidP="00EA7017">
            <w:pPr>
              <w:pStyle w:val="-"/>
            </w:pPr>
            <w:r>
              <w:t>印章申请的状态</w:t>
            </w:r>
            <w:r>
              <w:rPr>
                <w:rFonts w:hint="eastAsia"/>
              </w:rPr>
              <w:t>：</w:t>
            </w:r>
            <w:r>
              <w:t>审核</w:t>
            </w:r>
            <w:r>
              <w:rPr>
                <w:rFonts w:hint="eastAsia"/>
              </w:rPr>
              <w:t>、</w:t>
            </w:r>
            <w:r>
              <w:t>已审核通过</w:t>
            </w:r>
            <w:r>
              <w:rPr>
                <w:rFonts w:hint="eastAsia"/>
              </w:rPr>
              <w:t>、</w:t>
            </w:r>
            <w:r>
              <w:t>审核未通过</w:t>
            </w:r>
          </w:p>
        </w:tc>
      </w:tr>
    </w:tbl>
    <w:p w14:paraId="0C048572" w14:textId="77777777" w:rsidR="000453B3" w:rsidRDefault="000453B3" w:rsidP="000453B3">
      <w:pPr>
        <w:numPr>
          <w:ilvl w:val="0"/>
          <w:numId w:val="46"/>
        </w:numPr>
        <w:ind w:firstLineChars="0" w:firstLine="442"/>
        <w:rPr>
          <w:b/>
          <w:bCs/>
        </w:rPr>
      </w:pPr>
      <w:r>
        <w:rPr>
          <w:b/>
          <w:bCs/>
        </w:rPr>
        <w:t>InputOnly:</w:t>
      </w:r>
      <w:r>
        <w:t xml:space="preserve"> [ requestTime]</w:t>
      </w:r>
    </w:p>
    <w:p w14:paraId="24801DA3" w14:textId="1492EFAC" w:rsidR="000453B3" w:rsidRDefault="000453B3" w:rsidP="000453B3">
      <w:pPr>
        <w:numPr>
          <w:ilvl w:val="0"/>
          <w:numId w:val="46"/>
        </w:numPr>
        <w:ind w:firstLineChars="0" w:firstLine="442"/>
        <w:rPr>
          <w:b/>
          <w:bCs/>
        </w:rPr>
      </w:pPr>
      <w:r>
        <w:rPr>
          <w:b/>
          <w:bCs/>
        </w:rPr>
        <w:t>OutputOnly:</w:t>
      </w:r>
      <w:r>
        <w:t xml:space="preserve"> [</w:t>
      </w:r>
      <w:r w:rsidR="006F2599">
        <w:rPr>
          <w:rFonts w:hint="eastAsia"/>
        </w:rPr>
        <w:t xml:space="preserve"> esID, estype, endtime, status</w:t>
      </w:r>
      <w:r>
        <w:t>]</w:t>
      </w:r>
    </w:p>
    <w:p w14:paraId="61FDCB08" w14:textId="3550ECF1" w:rsidR="000453B3" w:rsidRDefault="000453B3" w:rsidP="000453B3">
      <w:pPr>
        <w:numPr>
          <w:ilvl w:val="0"/>
          <w:numId w:val="46"/>
        </w:numPr>
        <w:ind w:firstLineChars="0" w:firstLine="442"/>
        <w:rPr>
          <w:b/>
          <w:bCs/>
        </w:rPr>
      </w:pPr>
      <w:r>
        <w:rPr>
          <w:b/>
          <w:bCs/>
        </w:rPr>
        <w:t>OrderByFields:</w:t>
      </w:r>
      <w:r>
        <w:t xml:space="preserve"> [</w:t>
      </w:r>
      <w:r w:rsidR="00540F80">
        <w:rPr>
          <w:rFonts w:hint="eastAsia"/>
        </w:rPr>
        <w:t>requestId</w:t>
      </w:r>
      <w:r>
        <w:t>]</w:t>
      </w:r>
    </w:p>
    <w:p w14:paraId="4CBB8731" w14:textId="77777777" w:rsidR="000453B3" w:rsidRDefault="000453B3" w:rsidP="000453B3">
      <w:pPr>
        <w:ind w:firstLine="440"/>
      </w:pPr>
    </w:p>
    <w:p w14:paraId="513E3E4A" w14:textId="61608BCA" w:rsidR="000453B3" w:rsidRDefault="00792C63" w:rsidP="000453B3">
      <w:pPr>
        <w:ind w:left="440" w:firstLineChars="0" w:firstLine="0"/>
      </w:pPr>
      <w:r>
        <w:rPr>
          <w:rFonts w:hint="eastAsia"/>
        </w:rPr>
        <w:t>2</w:t>
      </w:r>
      <w:r w:rsidR="000453B3">
        <w:rPr>
          <w:rFonts w:hint="eastAsia"/>
        </w:rPr>
        <w:t xml:space="preserve">) </w:t>
      </w:r>
      <w:r w:rsidR="000453B3">
        <w:t>/sealCenter/console/v1.0/</w:t>
      </w:r>
      <w:r w:rsidR="00BE6F1F" w:rsidRPr="00BE6F1F">
        <w:t xml:space="preserve"> </w:t>
      </w:r>
      <w:r w:rsidR="00BE6F1F">
        <w:t xml:space="preserve">seals </w:t>
      </w:r>
      <w:r w:rsidR="00BE6F1F">
        <w:rPr>
          <w:rFonts w:hint="eastAsia"/>
        </w:rPr>
        <w:t>/request</w:t>
      </w:r>
      <w:r w:rsidR="00BE6F1F">
        <w:t xml:space="preserve"> </w:t>
      </w:r>
      <w:r w:rsidR="000453B3">
        <w:t>/</w:t>
      </w:r>
      <w:r w:rsidR="00BE6F1F">
        <w:t xml:space="preserve"> </w:t>
      </w:r>
      <w:r w:rsidR="008F2C4A">
        <w:rPr>
          <w:rFonts w:hint="eastAsia"/>
        </w:rPr>
        <w:t>{</w:t>
      </w:r>
      <w:r w:rsidR="00BE6F1F">
        <w:rPr>
          <w:rFonts w:hint="eastAsia"/>
        </w:rPr>
        <w:t>request</w:t>
      </w:r>
      <w:r w:rsidR="000453B3">
        <w:t>Id</w:t>
      </w:r>
      <w:r w:rsidR="008F2C4A">
        <w:rPr>
          <w:rFonts w:hint="eastAsia"/>
        </w:rPr>
        <w:t>}</w:t>
      </w:r>
    </w:p>
    <w:p w14:paraId="5BE86E67" w14:textId="77777777" w:rsidR="000453B3" w:rsidRDefault="000453B3" w:rsidP="000453B3">
      <w:pPr>
        <w:pStyle w:val="af7"/>
        <w:ind w:firstLine="440"/>
      </w:pPr>
      <w:r>
        <w:t>Method: GET</w:t>
      </w:r>
    </w:p>
    <w:p w14:paraId="7EE0573B" w14:textId="0C17A57F" w:rsidR="000453B3" w:rsidRDefault="000453B3" w:rsidP="000453B3">
      <w:pPr>
        <w:numPr>
          <w:ilvl w:val="0"/>
          <w:numId w:val="46"/>
        </w:numPr>
        <w:ind w:firstLineChars="0" w:firstLine="442"/>
        <w:rPr>
          <w:b/>
          <w:bCs/>
        </w:rPr>
      </w:pPr>
      <w:r>
        <w:rPr>
          <w:b/>
          <w:bCs/>
        </w:rPr>
        <w:t xml:space="preserve">Name: </w:t>
      </w:r>
      <w:r w:rsidR="00BE6F1F">
        <w:t>获取</w:t>
      </w:r>
      <w:r w:rsidR="00BE6F1F">
        <w:rPr>
          <w:rFonts w:hint="eastAsia"/>
        </w:rPr>
        <w:t>印章申请</w:t>
      </w:r>
      <w:r>
        <w:t>信息</w:t>
      </w:r>
    </w:p>
    <w:p w14:paraId="7F7F6F43" w14:textId="77777777" w:rsidR="000453B3" w:rsidRDefault="000453B3" w:rsidP="000453B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26"/>
        <w:gridCol w:w="5043"/>
        <w:gridCol w:w="3285"/>
      </w:tblGrid>
      <w:tr w:rsidR="000453B3" w14:paraId="3061090F" w14:textId="77777777" w:rsidTr="00BE6F1F">
        <w:tc>
          <w:tcPr>
            <w:tcW w:w="1526" w:type="dxa"/>
            <w:shd w:val="clear" w:color="auto" w:fill="D8D8D8" w:themeFill="background1" w:themeFillShade="D8"/>
          </w:tcPr>
          <w:p w14:paraId="56DC4EB5" w14:textId="77777777" w:rsidR="000453B3" w:rsidRDefault="000453B3" w:rsidP="0096150B">
            <w:pPr>
              <w:pStyle w:val="-"/>
              <w:ind w:firstLine="402"/>
              <w:jc w:val="center"/>
              <w:rPr>
                <w:b/>
                <w:bCs/>
              </w:rPr>
            </w:pPr>
            <w:r>
              <w:rPr>
                <w:b/>
                <w:bCs/>
              </w:rPr>
              <w:t>Key</w:t>
            </w:r>
          </w:p>
        </w:tc>
        <w:tc>
          <w:tcPr>
            <w:tcW w:w="5043" w:type="dxa"/>
            <w:shd w:val="clear" w:color="auto" w:fill="D8D8D8" w:themeFill="background1" w:themeFillShade="D8"/>
          </w:tcPr>
          <w:p w14:paraId="5CC448D9" w14:textId="77777777" w:rsidR="000453B3" w:rsidRDefault="000453B3" w:rsidP="0096150B">
            <w:pPr>
              <w:pStyle w:val="-"/>
              <w:ind w:firstLine="402"/>
              <w:jc w:val="center"/>
              <w:rPr>
                <w:b/>
                <w:bCs/>
              </w:rPr>
            </w:pPr>
            <w:r>
              <w:rPr>
                <w:b/>
                <w:bCs/>
              </w:rPr>
              <w:t>Value</w:t>
            </w:r>
          </w:p>
        </w:tc>
        <w:tc>
          <w:tcPr>
            <w:tcW w:w="3285" w:type="dxa"/>
            <w:shd w:val="clear" w:color="auto" w:fill="D8D8D8" w:themeFill="background1" w:themeFillShade="D8"/>
          </w:tcPr>
          <w:p w14:paraId="712B9787" w14:textId="77777777" w:rsidR="000453B3" w:rsidRDefault="000453B3" w:rsidP="0096150B">
            <w:pPr>
              <w:pStyle w:val="-"/>
              <w:ind w:firstLine="402"/>
              <w:jc w:val="center"/>
              <w:rPr>
                <w:b/>
                <w:bCs/>
              </w:rPr>
            </w:pPr>
            <w:r>
              <w:rPr>
                <w:b/>
                <w:bCs/>
              </w:rPr>
              <w:t>Describe</w:t>
            </w:r>
          </w:p>
        </w:tc>
      </w:tr>
      <w:tr w:rsidR="00BE6F1F" w14:paraId="291574FA" w14:textId="77777777" w:rsidTr="00701034">
        <w:tc>
          <w:tcPr>
            <w:tcW w:w="1526" w:type="dxa"/>
          </w:tcPr>
          <w:p w14:paraId="2B7AF71C" w14:textId="77777777" w:rsidR="00BE6F1F" w:rsidRDefault="00BE6F1F" w:rsidP="00701034">
            <w:pPr>
              <w:pStyle w:val="-"/>
            </w:pPr>
            <w:r>
              <w:t>Content-Type</w:t>
            </w:r>
          </w:p>
        </w:tc>
        <w:tc>
          <w:tcPr>
            <w:tcW w:w="5043" w:type="dxa"/>
          </w:tcPr>
          <w:p w14:paraId="2766BC39" w14:textId="77777777" w:rsidR="00BE6F1F" w:rsidRDefault="00BE6F1F" w:rsidP="00701034">
            <w:pPr>
              <w:pStyle w:val="-"/>
              <w:ind w:firstLine="440"/>
              <w:jc w:val="center"/>
            </w:pPr>
            <w:r>
              <w:t>application/json</w:t>
            </w:r>
          </w:p>
        </w:tc>
        <w:tc>
          <w:tcPr>
            <w:tcW w:w="3285" w:type="dxa"/>
          </w:tcPr>
          <w:p w14:paraId="2B4FA263" w14:textId="77777777" w:rsidR="00BE6F1F" w:rsidRDefault="00BE6F1F" w:rsidP="00701034">
            <w:pPr>
              <w:pStyle w:val="-"/>
              <w:ind w:firstLine="440"/>
            </w:pPr>
          </w:p>
        </w:tc>
      </w:tr>
    </w:tbl>
    <w:p w14:paraId="15A55766" w14:textId="77777777" w:rsidR="000453B3" w:rsidRDefault="000453B3" w:rsidP="000453B3">
      <w:pPr>
        <w:numPr>
          <w:ilvl w:val="0"/>
          <w:numId w:val="46"/>
        </w:numPr>
        <w:ind w:firstLineChars="0" w:firstLine="442"/>
      </w:pPr>
      <w:r>
        <w:rPr>
          <w:b/>
          <w:bCs/>
        </w:rPr>
        <w:t xml:space="preserve">Permissions: </w:t>
      </w:r>
      <w:r>
        <w:t>[IsAdministrator]</w:t>
      </w:r>
    </w:p>
    <w:p w14:paraId="03169A75" w14:textId="77777777" w:rsidR="000453B3" w:rsidRDefault="000453B3" w:rsidP="000453B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560"/>
        <w:gridCol w:w="1417"/>
        <w:gridCol w:w="3890"/>
      </w:tblGrid>
      <w:tr w:rsidR="000453B3" w14:paraId="227BC8CD" w14:textId="77777777" w:rsidTr="00C542FC">
        <w:tc>
          <w:tcPr>
            <w:tcW w:w="1526" w:type="dxa"/>
            <w:shd w:val="clear" w:color="auto" w:fill="D8D8D8" w:themeFill="background1" w:themeFillShade="D8"/>
          </w:tcPr>
          <w:p w14:paraId="1530290A" w14:textId="77777777" w:rsidR="000453B3" w:rsidRDefault="000453B3" w:rsidP="0096150B">
            <w:pPr>
              <w:pStyle w:val="-"/>
              <w:ind w:firstLine="402"/>
              <w:jc w:val="center"/>
              <w:rPr>
                <w:b/>
                <w:bCs/>
              </w:rPr>
            </w:pPr>
            <w:r>
              <w:rPr>
                <w:b/>
                <w:bCs/>
              </w:rPr>
              <w:t>Key</w:t>
            </w:r>
          </w:p>
        </w:tc>
        <w:tc>
          <w:tcPr>
            <w:tcW w:w="1417" w:type="dxa"/>
            <w:gridSpan w:val="2"/>
            <w:shd w:val="clear" w:color="auto" w:fill="D8D8D8" w:themeFill="background1" w:themeFillShade="D8"/>
          </w:tcPr>
          <w:p w14:paraId="73A31064" w14:textId="77777777" w:rsidR="000453B3" w:rsidRDefault="000453B3" w:rsidP="0096150B">
            <w:pPr>
              <w:pStyle w:val="-"/>
              <w:ind w:firstLine="402"/>
              <w:jc w:val="center"/>
              <w:rPr>
                <w:b/>
                <w:bCs/>
              </w:rPr>
            </w:pPr>
            <w:r>
              <w:rPr>
                <w:b/>
                <w:bCs/>
              </w:rPr>
              <w:t>Type</w:t>
            </w:r>
          </w:p>
        </w:tc>
        <w:tc>
          <w:tcPr>
            <w:tcW w:w="1560" w:type="dxa"/>
            <w:shd w:val="clear" w:color="auto" w:fill="D8D8D8" w:themeFill="background1" w:themeFillShade="D8"/>
          </w:tcPr>
          <w:p w14:paraId="51B8C02B" w14:textId="77777777" w:rsidR="000453B3" w:rsidRDefault="000453B3" w:rsidP="0096150B">
            <w:pPr>
              <w:pStyle w:val="-"/>
              <w:ind w:firstLine="402"/>
              <w:jc w:val="left"/>
              <w:rPr>
                <w:b/>
                <w:bCs/>
              </w:rPr>
            </w:pPr>
            <w:r>
              <w:rPr>
                <w:b/>
                <w:bCs/>
              </w:rPr>
              <w:t>Range</w:t>
            </w:r>
          </w:p>
        </w:tc>
        <w:tc>
          <w:tcPr>
            <w:tcW w:w="1417" w:type="dxa"/>
            <w:shd w:val="clear" w:color="auto" w:fill="D8D8D8" w:themeFill="background1" w:themeFillShade="D8"/>
          </w:tcPr>
          <w:p w14:paraId="37B1046B" w14:textId="77777777" w:rsidR="000453B3" w:rsidRDefault="000453B3" w:rsidP="0096150B">
            <w:pPr>
              <w:pStyle w:val="-"/>
              <w:jc w:val="left"/>
              <w:rPr>
                <w:b/>
                <w:bCs/>
              </w:rPr>
            </w:pPr>
            <w:r>
              <w:rPr>
                <w:b/>
                <w:bCs/>
              </w:rPr>
              <w:t>Required</w:t>
            </w:r>
          </w:p>
        </w:tc>
        <w:tc>
          <w:tcPr>
            <w:tcW w:w="3890" w:type="dxa"/>
            <w:shd w:val="clear" w:color="auto" w:fill="D8D8D8" w:themeFill="background1" w:themeFillShade="D8"/>
          </w:tcPr>
          <w:p w14:paraId="1D034BB3" w14:textId="77777777" w:rsidR="000453B3" w:rsidRDefault="000453B3" w:rsidP="0096150B">
            <w:pPr>
              <w:pStyle w:val="-"/>
              <w:ind w:firstLine="402"/>
              <w:jc w:val="center"/>
              <w:rPr>
                <w:b/>
                <w:bCs/>
              </w:rPr>
            </w:pPr>
            <w:r>
              <w:rPr>
                <w:b/>
                <w:bCs/>
              </w:rPr>
              <w:t>Describe</w:t>
            </w:r>
          </w:p>
        </w:tc>
      </w:tr>
      <w:tr w:rsidR="000453B3" w14:paraId="68692512" w14:textId="77777777" w:rsidTr="00C542FC">
        <w:tc>
          <w:tcPr>
            <w:tcW w:w="1526" w:type="dxa"/>
          </w:tcPr>
          <w:p w14:paraId="01D331D9" w14:textId="77777777" w:rsidR="000453B3" w:rsidRDefault="000453B3" w:rsidP="0096150B">
            <w:pPr>
              <w:pStyle w:val="-"/>
            </w:pPr>
            <w:r>
              <w:t>requestTime</w:t>
            </w:r>
          </w:p>
        </w:tc>
        <w:tc>
          <w:tcPr>
            <w:tcW w:w="1417" w:type="dxa"/>
            <w:gridSpan w:val="2"/>
          </w:tcPr>
          <w:p w14:paraId="1E2C0F5A" w14:textId="77777777" w:rsidR="000453B3" w:rsidRDefault="000453B3" w:rsidP="0096150B">
            <w:pPr>
              <w:pStyle w:val="-"/>
              <w:jc w:val="left"/>
            </w:pPr>
            <w:r>
              <w:t>datetime</w:t>
            </w:r>
          </w:p>
        </w:tc>
        <w:tc>
          <w:tcPr>
            <w:tcW w:w="1560" w:type="dxa"/>
          </w:tcPr>
          <w:p w14:paraId="1B55A80C" w14:textId="77777777" w:rsidR="000453B3" w:rsidRDefault="000453B3" w:rsidP="0096150B">
            <w:pPr>
              <w:pStyle w:val="-"/>
              <w:ind w:firstLine="400"/>
              <w:jc w:val="center"/>
            </w:pPr>
          </w:p>
        </w:tc>
        <w:tc>
          <w:tcPr>
            <w:tcW w:w="1417" w:type="dxa"/>
          </w:tcPr>
          <w:p w14:paraId="401C8F41" w14:textId="77777777" w:rsidR="000453B3" w:rsidRDefault="000453B3" w:rsidP="00837F26">
            <w:pPr>
              <w:pStyle w:val="-"/>
              <w:jc w:val="left"/>
            </w:pPr>
            <w:r>
              <w:t>true</w:t>
            </w:r>
          </w:p>
        </w:tc>
        <w:tc>
          <w:tcPr>
            <w:tcW w:w="3890" w:type="dxa"/>
          </w:tcPr>
          <w:p w14:paraId="22B0819D" w14:textId="77777777" w:rsidR="000453B3" w:rsidRDefault="000453B3" w:rsidP="00837F26">
            <w:pPr>
              <w:pStyle w:val="-"/>
            </w:pPr>
            <w:r>
              <w:t>请求时间，必须为当前时间</w:t>
            </w:r>
          </w:p>
        </w:tc>
      </w:tr>
      <w:tr w:rsidR="00C542FC" w14:paraId="1764C628" w14:textId="77777777" w:rsidTr="00837F26">
        <w:tc>
          <w:tcPr>
            <w:tcW w:w="1539" w:type="dxa"/>
            <w:gridSpan w:val="2"/>
          </w:tcPr>
          <w:p w14:paraId="66F2E418" w14:textId="77777777" w:rsidR="00C542FC" w:rsidRDefault="00C542FC" w:rsidP="00701034">
            <w:pPr>
              <w:pStyle w:val="-"/>
            </w:pPr>
            <w:r>
              <w:t>n</w:t>
            </w:r>
            <w:r>
              <w:rPr>
                <w:rFonts w:hint="eastAsia"/>
              </w:rPr>
              <w:t>ame</w:t>
            </w:r>
          </w:p>
        </w:tc>
        <w:tc>
          <w:tcPr>
            <w:tcW w:w="1404" w:type="dxa"/>
          </w:tcPr>
          <w:p w14:paraId="0F255071" w14:textId="77777777" w:rsidR="00C542FC" w:rsidRDefault="00C542FC" w:rsidP="00837F26">
            <w:pPr>
              <w:pStyle w:val="-"/>
              <w:jc w:val="left"/>
            </w:pPr>
            <w:r>
              <w:t>string</w:t>
            </w:r>
          </w:p>
        </w:tc>
        <w:tc>
          <w:tcPr>
            <w:tcW w:w="1560" w:type="dxa"/>
          </w:tcPr>
          <w:p w14:paraId="258BC08A" w14:textId="77777777" w:rsidR="00C542FC" w:rsidRDefault="00C542FC" w:rsidP="00701034">
            <w:pPr>
              <w:pStyle w:val="-"/>
              <w:ind w:firstLine="440"/>
              <w:jc w:val="center"/>
            </w:pPr>
          </w:p>
        </w:tc>
        <w:tc>
          <w:tcPr>
            <w:tcW w:w="1417" w:type="dxa"/>
          </w:tcPr>
          <w:p w14:paraId="7D663E87" w14:textId="157F6867" w:rsidR="00C542FC" w:rsidRDefault="0075317C" w:rsidP="00837F26">
            <w:pPr>
              <w:pStyle w:val="-"/>
              <w:jc w:val="left"/>
            </w:pPr>
            <w:r>
              <w:t>false</w:t>
            </w:r>
          </w:p>
        </w:tc>
        <w:tc>
          <w:tcPr>
            <w:tcW w:w="3890" w:type="dxa"/>
          </w:tcPr>
          <w:p w14:paraId="5679BD6C" w14:textId="5C6A3580" w:rsidR="00C542FC" w:rsidRDefault="00C542FC" w:rsidP="00701034">
            <w:pPr>
              <w:pStyle w:val="-"/>
            </w:pPr>
            <w:r>
              <w:rPr>
                <w:rFonts w:hint="eastAsia"/>
              </w:rPr>
              <w:t>申请的印章名称</w:t>
            </w:r>
          </w:p>
        </w:tc>
      </w:tr>
      <w:tr w:rsidR="00C542FC" w14:paraId="46F0057F" w14:textId="77777777" w:rsidTr="00837F26">
        <w:tc>
          <w:tcPr>
            <w:tcW w:w="1539" w:type="dxa"/>
            <w:gridSpan w:val="2"/>
          </w:tcPr>
          <w:p w14:paraId="1012B1EB" w14:textId="77777777" w:rsidR="00C542FC" w:rsidRDefault="00C542FC" w:rsidP="00701034">
            <w:pPr>
              <w:pStyle w:val="-"/>
            </w:pPr>
            <w:r>
              <w:t>t</w:t>
            </w:r>
            <w:r>
              <w:rPr>
                <w:rFonts w:hint="eastAsia"/>
              </w:rPr>
              <w:t>ype</w:t>
            </w:r>
          </w:p>
        </w:tc>
        <w:tc>
          <w:tcPr>
            <w:tcW w:w="1404" w:type="dxa"/>
          </w:tcPr>
          <w:p w14:paraId="38403F7E" w14:textId="77777777" w:rsidR="00C542FC" w:rsidRDefault="00C542FC" w:rsidP="00837F26">
            <w:pPr>
              <w:pStyle w:val="-"/>
              <w:jc w:val="left"/>
            </w:pPr>
            <w:r>
              <w:t>string</w:t>
            </w:r>
          </w:p>
        </w:tc>
        <w:tc>
          <w:tcPr>
            <w:tcW w:w="1560" w:type="dxa"/>
          </w:tcPr>
          <w:p w14:paraId="13D08451" w14:textId="77777777" w:rsidR="00C542FC" w:rsidRDefault="00C542FC" w:rsidP="00701034">
            <w:pPr>
              <w:pStyle w:val="-"/>
              <w:ind w:firstLine="440"/>
              <w:jc w:val="center"/>
            </w:pPr>
          </w:p>
        </w:tc>
        <w:tc>
          <w:tcPr>
            <w:tcW w:w="1417" w:type="dxa"/>
          </w:tcPr>
          <w:p w14:paraId="4170CC1A" w14:textId="4E789D97" w:rsidR="00C542FC" w:rsidRDefault="0075317C" w:rsidP="00837F26">
            <w:pPr>
              <w:pStyle w:val="-"/>
              <w:jc w:val="left"/>
            </w:pPr>
            <w:r>
              <w:t>false</w:t>
            </w:r>
          </w:p>
        </w:tc>
        <w:tc>
          <w:tcPr>
            <w:tcW w:w="3890" w:type="dxa"/>
          </w:tcPr>
          <w:p w14:paraId="1F52CF86" w14:textId="77777777" w:rsidR="00C542FC" w:rsidRDefault="00C542FC" w:rsidP="00701034">
            <w:pPr>
              <w:pStyle w:val="-"/>
            </w:pPr>
            <w:r>
              <w:rPr>
                <w:rFonts w:hint="eastAsia"/>
              </w:rPr>
              <w:t>印章类型</w:t>
            </w:r>
          </w:p>
        </w:tc>
      </w:tr>
      <w:tr w:rsidR="00C542FC" w14:paraId="325FEDBD" w14:textId="77777777" w:rsidTr="00837F26">
        <w:tc>
          <w:tcPr>
            <w:tcW w:w="1539" w:type="dxa"/>
            <w:gridSpan w:val="2"/>
          </w:tcPr>
          <w:p w14:paraId="010FAD5C" w14:textId="77777777" w:rsidR="00C542FC" w:rsidRDefault="00C542FC" w:rsidP="00701034">
            <w:pPr>
              <w:pStyle w:val="-"/>
            </w:pPr>
            <w:r>
              <w:rPr>
                <w:rFonts w:hint="eastAsia"/>
              </w:rPr>
              <w:t>end</w:t>
            </w:r>
            <w:r>
              <w:t>Time</w:t>
            </w:r>
          </w:p>
        </w:tc>
        <w:tc>
          <w:tcPr>
            <w:tcW w:w="1404" w:type="dxa"/>
          </w:tcPr>
          <w:p w14:paraId="517A5C31" w14:textId="77777777" w:rsidR="00C542FC" w:rsidRDefault="00C542FC" w:rsidP="00701034">
            <w:pPr>
              <w:pStyle w:val="-"/>
              <w:jc w:val="left"/>
            </w:pPr>
            <w:r>
              <w:t>datetime</w:t>
            </w:r>
          </w:p>
        </w:tc>
        <w:tc>
          <w:tcPr>
            <w:tcW w:w="1560" w:type="dxa"/>
          </w:tcPr>
          <w:p w14:paraId="5E2F9F5D" w14:textId="77777777" w:rsidR="00C542FC" w:rsidRDefault="00C542FC" w:rsidP="00701034">
            <w:pPr>
              <w:pStyle w:val="-"/>
              <w:ind w:firstLine="400"/>
              <w:jc w:val="center"/>
            </w:pPr>
          </w:p>
        </w:tc>
        <w:tc>
          <w:tcPr>
            <w:tcW w:w="1417" w:type="dxa"/>
          </w:tcPr>
          <w:p w14:paraId="640196BD" w14:textId="5DE31C70" w:rsidR="00C542FC" w:rsidRDefault="0075317C" w:rsidP="00837F26">
            <w:pPr>
              <w:pStyle w:val="-"/>
              <w:jc w:val="left"/>
            </w:pPr>
            <w:r>
              <w:t>false</w:t>
            </w:r>
          </w:p>
        </w:tc>
        <w:tc>
          <w:tcPr>
            <w:tcW w:w="3890" w:type="dxa"/>
          </w:tcPr>
          <w:p w14:paraId="2C00B657" w14:textId="77777777" w:rsidR="00C542FC" w:rsidRDefault="00C542FC" w:rsidP="00701034">
            <w:pPr>
              <w:pStyle w:val="-"/>
            </w:pPr>
            <w:r>
              <w:rPr>
                <w:rFonts w:hint="eastAsia"/>
              </w:rPr>
              <w:t>过期</w:t>
            </w:r>
            <w:r>
              <w:t>时间</w:t>
            </w:r>
          </w:p>
        </w:tc>
      </w:tr>
      <w:tr w:rsidR="00C542FC" w14:paraId="3E4863C2" w14:textId="77777777" w:rsidTr="00837F26">
        <w:tc>
          <w:tcPr>
            <w:tcW w:w="1539" w:type="dxa"/>
            <w:gridSpan w:val="2"/>
          </w:tcPr>
          <w:p w14:paraId="2530461A" w14:textId="77777777" w:rsidR="00C542FC" w:rsidRDefault="00C542FC" w:rsidP="00701034">
            <w:pPr>
              <w:pStyle w:val="-"/>
            </w:pPr>
            <w:r>
              <w:rPr>
                <w:rFonts w:hint="eastAsia"/>
              </w:rPr>
              <w:lastRenderedPageBreak/>
              <w:t>p</w:t>
            </w:r>
            <w:r>
              <w:t>icContents</w:t>
            </w:r>
          </w:p>
        </w:tc>
        <w:tc>
          <w:tcPr>
            <w:tcW w:w="1404" w:type="dxa"/>
          </w:tcPr>
          <w:p w14:paraId="47FE1023" w14:textId="77777777" w:rsidR="00C542FC" w:rsidRDefault="00C542FC" w:rsidP="00701034">
            <w:pPr>
              <w:pStyle w:val="-"/>
              <w:jc w:val="left"/>
            </w:pPr>
            <w:r>
              <w:t>string</w:t>
            </w:r>
          </w:p>
        </w:tc>
        <w:tc>
          <w:tcPr>
            <w:tcW w:w="1560" w:type="dxa"/>
          </w:tcPr>
          <w:p w14:paraId="78BDED7F" w14:textId="77777777" w:rsidR="00C542FC" w:rsidRDefault="00C542FC" w:rsidP="00701034">
            <w:pPr>
              <w:pStyle w:val="-"/>
              <w:ind w:firstLine="440"/>
              <w:jc w:val="center"/>
            </w:pPr>
          </w:p>
        </w:tc>
        <w:tc>
          <w:tcPr>
            <w:tcW w:w="1417" w:type="dxa"/>
          </w:tcPr>
          <w:p w14:paraId="294D18B9" w14:textId="75310343" w:rsidR="00C542FC" w:rsidRDefault="0075317C" w:rsidP="00837F26">
            <w:pPr>
              <w:pStyle w:val="-"/>
              <w:jc w:val="left"/>
            </w:pPr>
            <w:r>
              <w:t>false</w:t>
            </w:r>
          </w:p>
        </w:tc>
        <w:tc>
          <w:tcPr>
            <w:tcW w:w="3890" w:type="dxa"/>
          </w:tcPr>
          <w:p w14:paraId="0DBA4727" w14:textId="77777777" w:rsidR="00C542FC" w:rsidRDefault="00C542FC" w:rsidP="00701034">
            <w:pPr>
              <w:pStyle w:val="-"/>
            </w:pPr>
            <w:r>
              <w:rPr>
                <w:rFonts w:hint="eastAsia"/>
              </w:rPr>
              <w:t>印章图片数据（</w:t>
            </w:r>
            <w:r>
              <w:rPr>
                <w:rFonts w:hint="eastAsia"/>
              </w:rPr>
              <w:t>base64</w:t>
            </w:r>
            <w:r>
              <w:rPr>
                <w:rFonts w:hint="eastAsia"/>
              </w:rPr>
              <w:t>）</w:t>
            </w:r>
          </w:p>
        </w:tc>
      </w:tr>
      <w:tr w:rsidR="00C542FC" w14:paraId="2A37A922" w14:textId="77777777" w:rsidTr="00837F26">
        <w:tc>
          <w:tcPr>
            <w:tcW w:w="1539" w:type="dxa"/>
            <w:gridSpan w:val="2"/>
          </w:tcPr>
          <w:p w14:paraId="7A27D2FA" w14:textId="77777777" w:rsidR="00C542FC" w:rsidRDefault="00C542FC" w:rsidP="00701034">
            <w:pPr>
              <w:pStyle w:val="-"/>
            </w:pPr>
            <w:r>
              <w:t>province</w:t>
            </w:r>
          </w:p>
        </w:tc>
        <w:tc>
          <w:tcPr>
            <w:tcW w:w="1404" w:type="dxa"/>
          </w:tcPr>
          <w:p w14:paraId="64D5C84A" w14:textId="77777777" w:rsidR="00C542FC" w:rsidRDefault="00C542FC" w:rsidP="00701034">
            <w:pPr>
              <w:pStyle w:val="-"/>
              <w:jc w:val="left"/>
            </w:pPr>
            <w:r>
              <w:rPr>
                <w:rFonts w:hint="eastAsia"/>
              </w:rPr>
              <w:t>s</w:t>
            </w:r>
            <w:r>
              <w:t>tring</w:t>
            </w:r>
          </w:p>
        </w:tc>
        <w:tc>
          <w:tcPr>
            <w:tcW w:w="1560" w:type="dxa"/>
          </w:tcPr>
          <w:p w14:paraId="7871A84E" w14:textId="77777777" w:rsidR="00C542FC" w:rsidRDefault="00C542FC" w:rsidP="00701034">
            <w:pPr>
              <w:pStyle w:val="-"/>
              <w:ind w:firstLine="440"/>
              <w:jc w:val="left"/>
            </w:pPr>
          </w:p>
        </w:tc>
        <w:tc>
          <w:tcPr>
            <w:tcW w:w="1417" w:type="dxa"/>
          </w:tcPr>
          <w:p w14:paraId="3B52A7FB" w14:textId="48A4249C" w:rsidR="00C542FC" w:rsidRDefault="0075317C" w:rsidP="00837F26">
            <w:pPr>
              <w:pStyle w:val="-"/>
              <w:jc w:val="left"/>
            </w:pPr>
            <w:r>
              <w:t>false</w:t>
            </w:r>
          </w:p>
        </w:tc>
        <w:tc>
          <w:tcPr>
            <w:tcW w:w="3890" w:type="dxa"/>
          </w:tcPr>
          <w:p w14:paraId="6D031488" w14:textId="77777777" w:rsidR="00C542FC" w:rsidRDefault="00C542FC" w:rsidP="00701034">
            <w:pPr>
              <w:pStyle w:val="-"/>
            </w:pPr>
            <w:r>
              <w:rPr>
                <w:rFonts w:hint="eastAsia"/>
              </w:rPr>
              <w:t>省</w:t>
            </w:r>
          </w:p>
        </w:tc>
      </w:tr>
      <w:tr w:rsidR="00C542FC" w14:paraId="73BF2B71" w14:textId="77777777" w:rsidTr="00837F26">
        <w:tc>
          <w:tcPr>
            <w:tcW w:w="1539" w:type="dxa"/>
            <w:gridSpan w:val="2"/>
          </w:tcPr>
          <w:p w14:paraId="34603D6B" w14:textId="77777777" w:rsidR="00C542FC" w:rsidRDefault="00C542FC" w:rsidP="00701034">
            <w:pPr>
              <w:pStyle w:val="-"/>
            </w:pPr>
            <w:r>
              <w:t>city</w:t>
            </w:r>
          </w:p>
        </w:tc>
        <w:tc>
          <w:tcPr>
            <w:tcW w:w="1404" w:type="dxa"/>
          </w:tcPr>
          <w:p w14:paraId="6B20F0F5" w14:textId="77777777" w:rsidR="00C542FC" w:rsidRDefault="00C542FC" w:rsidP="00701034">
            <w:pPr>
              <w:pStyle w:val="-"/>
              <w:jc w:val="left"/>
            </w:pPr>
            <w:r>
              <w:t>string</w:t>
            </w:r>
          </w:p>
        </w:tc>
        <w:tc>
          <w:tcPr>
            <w:tcW w:w="1560" w:type="dxa"/>
          </w:tcPr>
          <w:p w14:paraId="69C8E4F5" w14:textId="77777777" w:rsidR="00C542FC" w:rsidRDefault="00C542FC" w:rsidP="00701034">
            <w:pPr>
              <w:pStyle w:val="-"/>
              <w:ind w:firstLine="440"/>
              <w:jc w:val="center"/>
            </w:pPr>
          </w:p>
        </w:tc>
        <w:tc>
          <w:tcPr>
            <w:tcW w:w="1417" w:type="dxa"/>
          </w:tcPr>
          <w:p w14:paraId="5B0471E1" w14:textId="16C7F01A" w:rsidR="00C542FC" w:rsidRDefault="0075317C" w:rsidP="00837F26">
            <w:pPr>
              <w:pStyle w:val="-"/>
              <w:jc w:val="left"/>
            </w:pPr>
            <w:r>
              <w:t>false</w:t>
            </w:r>
          </w:p>
        </w:tc>
        <w:tc>
          <w:tcPr>
            <w:tcW w:w="3890" w:type="dxa"/>
          </w:tcPr>
          <w:p w14:paraId="5491ADA3" w14:textId="77777777" w:rsidR="00C542FC" w:rsidRDefault="00C542FC" w:rsidP="00701034">
            <w:pPr>
              <w:pStyle w:val="-"/>
            </w:pPr>
            <w:r>
              <w:rPr>
                <w:rFonts w:hint="eastAsia"/>
              </w:rPr>
              <w:t>市</w:t>
            </w:r>
          </w:p>
        </w:tc>
      </w:tr>
      <w:tr w:rsidR="00C542FC" w14:paraId="10F2037C" w14:textId="77777777" w:rsidTr="00837F26">
        <w:tc>
          <w:tcPr>
            <w:tcW w:w="1539" w:type="dxa"/>
            <w:gridSpan w:val="2"/>
          </w:tcPr>
          <w:p w14:paraId="07F2771B" w14:textId="77777777" w:rsidR="00C542FC" w:rsidRDefault="00C542FC" w:rsidP="00701034">
            <w:pPr>
              <w:pStyle w:val="-"/>
            </w:pPr>
            <w:r>
              <w:rPr>
                <w:rFonts w:hint="eastAsia"/>
              </w:rPr>
              <w:t>d</w:t>
            </w:r>
            <w:r>
              <w:t>istrict</w:t>
            </w:r>
          </w:p>
        </w:tc>
        <w:tc>
          <w:tcPr>
            <w:tcW w:w="1404" w:type="dxa"/>
          </w:tcPr>
          <w:p w14:paraId="7BCFED65" w14:textId="77777777" w:rsidR="00C542FC" w:rsidRDefault="00C542FC" w:rsidP="00701034">
            <w:pPr>
              <w:pStyle w:val="-"/>
            </w:pPr>
            <w:r>
              <w:rPr>
                <w:rFonts w:hint="eastAsia"/>
              </w:rPr>
              <w:t>s</w:t>
            </w:r>
            <w:r>
              <w:t>tring</w:t>
            </w:r>
          </w:p>
        </w:tc>
        <w:tc>
          <w:tcPr>
            <w:tcW w:w="1560" w:type="dxa"/>
          </w:tcPr>
          <w:p w14:paraId="72D32A6F" w14:textId="77777777" w:rsidR="00C542FC" w:rsidRDefault="00C542FC" w:rsidP="00701034">
            <w:pPr>
              <w:pStyle w:val="-"/>
              <w:ind w:firstLine="440"/>
              <w:jc w:val="center"/>
            </w:pPr>
          </w:p>
        </w:tc>
        <w:tc>
          <w:tcPr>
            <w:tcW w:w="1417" w:type="dxa"/>
          </w:tcPr>
          <w:p w14:paraId="2A0FD026" w14:textId="730377DD" w:rsidR="00C542FC" w:rsidRDefault="0075317C" w:rsidP="00837F26">
            <w:pPr>
              <w:pStyle w:val="-"/>
              <w:jc w:val="left"/>
            </w:pPr>
            <w:r>
              <w:t>false</w:t>
            </w:r>
          </w:p>
        </w:tc>
        <w:tc>
          <w:tcPr>
            <w:tcW w:w="3890" w:type="dxa"/>
          </w:tcPr>
          <w:p w14:paraId="3BB103F8" w14:textId="77777777" w:rsidR="00C542FC" w:rsidRDefault="00C542FC" w:rsidP="00701034">
            <w:pPr>
              <w:pStyle w:val="-"/>
            </w:pPr>
            <w:r>
              <w:rPr>
                <w:rFonts w:hint="eastAsia"/>
              </w:rPr>
              <w:t>区</w:t>
            </w:r>
          </w:p>
        </w:tc>
      </w:tr>
      <w:tr w:rsidR="00C542FC" w14:paraId="7F25E93D" w14:textId="77777777" w:rsidTr="00837F26">
        <w:tc>
          <w:tcPr>
            <w:tcW w:w="1539" w:type="dxa"/>
            <w:gridSpan w:val="2"/>
          </w:tcPr>
          <w:p w14:paraId="2F7C5CFA" w14:textId="77777777" w:rsidR="00C542FC" w:rsidRDefault="00C542FC" w:rsidP="00701034">
            <w:pPr>
              <w:pStyle w:val="-"/>
            </w:pPr>
            <w:r>
              <w:rPr>
                <w:rFonts w:hint="eastAsia"/>
              </w:rPr>
              <w:t>c</w:t>
            </w:r>
            <w:r>
              <w:t>ertList</w:t>
            </w:r>
          </w:p>
        </w:tc>
        <w:tc>
          <w:tcPr>
            <w:tcW w:w="1404" w:type="dxa"/>
          </w:tcPr>
          <w:p w14:paraId="5107ADBF" w14:textId="77777777" w:rsidR="00C542FC" w:rsidRDefault="00C542FC" w:rsidP="00701034">
            <w:pPr>
              <w:pStyle w:val="-"/>
            </w:pPr>
            <w:r>
              <w:rPr>
                <w:rFonts w:hint="eastAsia"/>
              </w:rPr>
              <w:t>s</w:t>
            </w:r>
            <w:r>
              <w:t>tring</w:t>
            </w:r>
          </w:p>
        </w:tc>
        <w:tc>
          <w:tcPr>
            <w:tcW w:w="1560" w:type="dxa"/>
          </w:tcPr>
          <w:p w14:paraId="2EA16ACE" w14:textId="77777777" w:rsidR="00C542FC" w:rsidRDefault="00C542FC" w:rsidP="00701034">
            <w:pPr>
              <w:pStyle w:val="-"/>
              <w:ind w:firstLine="440"/>
              <w:jc w:val="center"/>
            </w:pPr>
          </w:p>
        </w:tc>
        <w:tc>
          <w:tcPr>
            <w:tcW w:w="1417" w:type="dxa"/>
          </w:tcPr>
          <w:p w14:paraId="018B2254" w14:textId="1336DB7A" w:rsidR="00C542FC" w:rsidRDefault="0075317C" w:rsidP="00837F26">
            <w:pPr>
              <w:pStyle w:val="-"/>
              <w:jc w:val="left"/>
            </w:pPr>
            <w:r>
              <w:t>false</w:t>
            </w:r>
          </w:p>
        </w:tc>
        <w:tc>
          <w:tcPr>
            <w:tcW w:w="3890" w:type="dxa"/>
          </w:tcPr>
          <w:p w14:paraId="51B09A8D" w14:textId="77777777" w:rsidR="00C542FC" w:rsidRDefault="00C542FC"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75317C" w14:paraId="3667D122" w14:textId="77777777" w:rsidTr="00837F26">
        <w:tc>
          <w:tcPr>
            <w:tcW w:w="1539" w:type="dxa"/>
            <w:gridSpan w:val="2"/>
          </w:tcPr>
          <w:p w14:paraId="5680476D" w14:textId="77777777" w:rsidR="0075317C" w:rsidRDefault="0075317C" w:rsidP="00701034">
            <w:pPr>
              <w:pStyle w:val="-"/>
            </w:pPr>
            <w:r>
              <w:t>createTime</w:t>
            </w:r>
          </w:p>
        </w:tc>
        <w:tc>
          <w:tcPr>
            <w:tcW w:w="1404" w:type="dxa"/>
          </w:tcPr>
          <w:p w14:paraId="12410EBF" w14:textId="77777777" w:rsidR="0075317C" w:rsidRDefault="0075317C" w:rsidP="00701034">
            <w:pPr>
              <w:pStyle w:val="-"/>
              <w:jc w:val="left"/>
            </w:pPr>
            <w:r>
              <w:t>datetime</w:t>
            </w:r>
          </w:p>
        </w:tc>
        <w:tc>
          <w:tcPr>
            <w:tcW w:w="1560" w:type="dxa"/>
          </w:tcPr>
          <w:p w14:paraId="64DF694F" w14:textId="77777777" w:rsidR="0075317C" w:rsidRDefault="0075317C" w:rsidP="00701034">
            <w:pPr>
              <w:pStyle w:val="-"/>
              <w:ind w:firstLine="400"/>
              <w:jc w:val="center"/>
            </w:pPr>
          </w:p>
        </w:tc>
        <w:tc>
          <w:tcPr>
            <w:tcW w:w="1417" w:type="dxa"/>
          </w:tcPr>
          <w:p w14:paraId="69D7F72E" w14:textId="77777777" w:rsidR="0075317C" w:rsidRDefault="0075317C" w:rsidP="00837F26">
            <w:pPr>
              <w:pStyle w:val="-"/>
              <w:jc w:val="left"/>
            </w:pPr>
            <w:r>
              <w:t>false</w:t>
            </w:r>
          </w:p>
        </w:tc>
        <w:tc>
          <w:tcPr>
            <w:tcW w:w="3890" w:type="dxa"/>
          </w:tcPr>
          <w:p w14:paraId="1D3286BD" w14:textId="77777777" w:rsidR="0075317C" w:rsidRDefault="0075317C" w:rsidP="00701034">
            <w:pPr>
              <w:pStyle w:val="-"/>
            </w:pPr>
            <w:r>
              <w:t>创建时间</w:t>
            </w:r>
          </w:p>
        </w:tc>
      </w:tr>
      <w:tr w:rsidR="0075317C" w14:paraId="48DD8B70" w14:textId="77777777" w:rsidTr="00837F26">
        <w:tc>
          <w:tcPr>
            <w:tcW w:w="1539" w:type="dxa"/>
            <w:gridSpan w:val="2"/>
          </w:tcPr>
          <w:p w14:paraId="47CEE256" w14:textId="77777777" w:rsidR="0075317C" w:rsidRDefault="0075317C" w:rsidP="00701034">
            <w:pPr>
              <w:pStyle w:val="-"/>
            </w:pPr>
            <w:r>
              <w:t>updateTime</w:t>
            </w:r>
          </w:p>
        </w:tc>
        <w:tc>
          <w:tcPr>
            <w:tcW w:w="1404" w:type="dxa"/>
          </w:tcPr>
          <w:p w14:paraId="66CDE70A" w14:textId="77777777" w:rsidR="0075317C" w:rsidRDefault="0075317C" w:rsidP="00701034">
            <w:pPr>
              <w:pStyle w:val="-"/>
              <w:jc w:val="left"/>
            </w:pPr>
            <w:r>
              <w:t>datetime</w:t>
            </w:r>
          </w:p>
        </w:tc>
        <w:tc>
          <w:tcPr>
            <w:tcW w:w="1560" w:type="dxa"/>
          </w:tcPr>
          <w:p w14:paraId="042556C2" w14:textId="77777777" w:rsidR="0075317C" w:rsidRDefault="0075317C" w:rsidP="00701034">
            <w:pPr>
              <w:pStyle w:val="-"/>
              <w:ind w:firstLine="400"/>
              <w:jc w:val="center"/>
            </w:pPr>
          </w:p>
        </w:tc>
        <w:tc>
          <w:tcPr>
            <w:tcW w:w="1417" w:type="dxa"/>
          </w:tcPr>
          <w:p w14:paraId="277E0813" w14:textId="77777777" w:rsidR="0075317C" w:rsidRDefault="0075317C" w:rsidP="00837F26">
            <w:pPr>
              <w:pStyle w:val="-"/>
              <w:jc w:val="left"/>
            </w:pPr>
            <w:r>
              <w:t>false</w:t>
            </w:r>
          </w:p>
        </w:tc>
        <w:tc>
          <w:tcPr>
            <w:tcW w:w="3890" w:type="dxa"/>
          </w:tcPr>
          <w:p w14:paraId="29089234" w14:textId="77777777" w:rsidR="0075317C" w:rsidRDefault="0075317C" w:rsidP="00701034">
            <w:pPr>
              <w:pStyle w:val="-"/>
            </w:pPr>
            <w:r>
              <w:t>更新时间</w:t>
            </w:r>
          </w:p>
        </w:tc>
      </w:tr>
    </w:tbl>
    <w:p w14:paraId="42716022" w14:textId="77777777" w:rsidR="000453B3" w:rsidRDefault="000453B3" w:rsidP="000453B3">
      <w:pPr>
        <w:numPr>
          <w:ilvl w:val="0"/>
          <w:numId w:val="46"/>
        </w:numPr>
        <w:ind w:firstLineChars="0" w:firstLine="442"/>
        <w:rPr>
          <w:b/>
          <w:bCs/>
        </w:rPr>
      </w:pPr>
      <w:r>
        <w:rPr>
          <w:b/>
          <w:bCs/>
        </w:rPr>
        <w:t>InputOnly:</w:t>
      </w:r>
      <w:r>
        <w:t xml:space="preserve"> [requestTime]</w:t>
      </w:r>
    </w:p>
    <w:p w14:paraId="1281CCB9" w14:textId="4F28D579" w:rsidR="000453B3" w:rsidRDefault="000453B3" w:rsidP="000453B3">
      <w:pPr>
        <w:numPr>
          <w:ilvl w:val="0"/>
          <w:numId w:val="46"/>
        </w:numPr>
        <w:ind w:firstLineChars="0" w:firstLine="442"/>
        <w:rPr>
          <w:b/>
          <w:bCs/>
        </w:rPr>
      </w:pPr>
      <w:r>
        <w:rPr>
          <w:b/>
          <w:bCs/>
        </w:rPr>
        <w:t>OutputOnly:</w:t>
      </w:r>
      <w:r>
        <w:t xml:space="preserve"> [</w:t>
      </w:r>
      <w:r w:rsidR="00540F80">
        <w:t>n</w:t>
      </w:r>
      <w:r w:rsidR="00540F80">
        <w:rPr>
          <w:rFonts w:hint="eastAsia"/>
        </w:rPr>
        <w:t>ame</w:t>
      </w:r>
      <w:r w:rsidR="00540F80">
        <w:t xml:space="preserve"> ,</w:t>
      </w:r>
      <w:r w:rsidR="00540F80" w:rsidRPr="007333E4">
        <w:t xml:space="preserve"> </w:t>
      </w:r>
      <w:r w:rsidR="00540F80">
        <w:t>t</w:t>
      </w:r>
      <w:r w:rsidR="00540F80">
        <w:rPr>
          <w:rFonts w:hint="eastAsia"/>
        </w:rPr>
        <w:t>ype</w:t>
      </w:r>
      <w:r w:rsidR="00540F80">
        <w:t xml:space="preserve"> ,</w:t>
      </w:r>
      <w:r w:rsidR="00540F80" w:rsidRPr="007333E4">
        <w:rPr>
          <w:rFonts w:hint="eastAsia"/>
        </w:rPr>
        <w:t xml:space="preserve"> </w:t>
      </w:r>
      <w:r w:rsidR="00540F80">
        <w:rPr>
          <w:rFonts w:hint="eastAsia"/>
        </w:rPr>
        <w:t>end</w:t>
      </w:r>
      <w:r w:rsidR="00540F80">
        <w:t>Time ,</w:t>
      </w:r>
      <w:r w:rsidR="00540F80" w:rsidRPr="007333E4">
        <w:rPr>
          <w:rFonts w:hint="eastAsia"/>
        </w:rPr>
        <w:t xml:space="preserve"> </w:t>
      </w:r>
      <w:r w:rsidR="00540F80">
        <w:rPr>
          <w:rFonts w:hint="eastAsia"/>
        </w:rPr>
        <w:t>p</w:t>
      </w:r>
      <w:r w:rsidR="00540F80">
        <w:t>icContents ,</w:t>
      </w:r>
      <w:r w:rsidR="00540F80" w:rsidRPr="007333E4">
        <w:t xml:space="preserve"> </w:t>
      </w:r>
      <w:r w:rsidR="00540F80">
        <w:t>province,</w:t>
      </w:r>
      <w:r w:rsidR="00540F80" w:rsidRPr="00C84D42">
        <w:t xml:space="preserve"> </w:t>
      </w:r>
      <w:r w:rsidR="00540F80">
        <w:t>city</w:t>
      </w:r>
      <w:r w:rsidR="00540F80">
        <w:rPr>
          <w:rFonts w:hint="eastAsia"/>
        </w:rPr>
        <w:t xml:space="preserve">, </w:t>
      </w:r>
      <w:r w:rsidR="00540F80">
        <w:t xml:space="preserve"> </w:t>
      </w:r>
      <w:r w:rsidR="00540F80">
        <w:rPr>
          <w:rFonts w:hint="eastAsia"/>
        </w:rPr>
        <w:t>d</w:t>
      </w:r>
      <w:r w:rsidR="00540F80">
        <w:t>istrict,</w:t>
      </w:r>
      <w:r w:rsidR="00540F80" w:rsidRPr="007333E4">
        <w:rPr>
          <w:rFonts w:hint="eastAsia"/>
        </w:rPr>
        <w:t xml:space="preserve"> </w:t>
      </w:r>
      <w:r w:rsidR="00540F80">
        <w:rPr>
          <w:rFonts w:hint="eastAsia"/>
        </w:rPr>
        <w:t>c</w:t>
      </w:r>
      <w:r w:rsidR="00540F80">
        <w:t>ertList,</w:t>
      </w:r>
      <w:r>
        <w:rPr>
          <w:rFonts w:hint="eastAsia"/>
        </w:rPr>
        <w:t>, createTime, updateTime</w:t>
      </w:r>
      <w:r>
        <w:t>]</w:t>
      </w:r>
    </w:p>
    <w:p w14:paraId="18979CEB" w14:textId="77777777" w:rsidR="000453B3" w:rsidRDefault="000453B3" w:rsidP="000453B3">
      <w:pPr>
        <w:ind w:firstLine="440"/>
      </w:pPr>
    </w:p>
    <w:p w14:paraId="0B6B9055" w14:textId="77777777" w:rsidR="000453B3" w:rsidRDefault="000453B3" w:rsidP="000453B3">
      <w:pPr>
        <w:pStyle w:val="af7"/>
        <w:ind w:firstLine="440"/>
      </w:pPr>
      <w:r>
        <w:t>Method: PUT</w:t>
      </w:r>
    </w:p>
    <w:p w14:paraId="388CBFC2" w14:textId="32E62C0C" w:rsidR="000453B3" w:rsidRDefault="000453B3" w:rsidP="000453B3">
      <w:pPr>
        <w:numPr>
          <w:ilvl w:val="0"/>
          <w:numId w:val="46"/>
        </w:numPr>
        <w:ind w:firstLineChars="0" w:firstLine="442"/>
        <w:rPr>
          <w:b/>
          <w:bCs/>
        </w:rPr>
      </w:pPr>
      <w:r>
        <w:rPr>
          <w:b/>
          <w:bCs/>
        </w:rPr>
        <w:t xml:space="preserve">Name: </w:t>
      </w:r>
      <w:r>
        <w:t>更新</w:t>
      </w:r>
      <w:r w:rsidR="00BE6F1F">
        <w:rPr>
          <w:rFonts w:hint="eastAsia"/>
        </w:rPr>
        <w:t>印章申请的</w:t>
      </w:r>
      <w:r>
        <w:t>信息</w:t>
      </w:r>
    </w:p>
    <w:p w14:paraId="0AA535C5" w14:textId="77777777" w:rsidR="000453B3" w:rsidRDefault="000453B3" w:rsidP="000453B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0453B3" w14:paraId="2A94C600" w14:textId="77777777" w:rsidTr="00BE6F1F">
        <w:tc>
          <w:tcPr>
            <w:tcW w:w="1668" w:type="dxa"/>
            <w:shd w:val="clear" w:color="auto" w:fill="D8D8D8" w:themeFill="background1" w:themeFillShade="D8"/>
          </w:tcPr>
          <w:p w14:paraId="7F0C7432" w14:textId="77777777" w:rsidR="000453B3" w:rsidRDefault="000453B3" w:rsidP="0096150B">
            <w:pPr>
              <w:pStyle w:val="-"/>
              <w:ind w:firstLine="442"/>
              <w:jc w:val="center"/>
              <w:rPr>
                <w:b/>
                <w:bCs/>
              </w:rPr>
            </w:pPr>
            <w:r>
              <w:rPr>
                <w:b/>
                <w:bCs/>
              </w:rPr>
              <w:t>Key</w:t>
            </w:r>
          </w:p>
        </w:tc>
        <w:tc>
          <w:tcPr>
            <w:tcW w:w="4901" w:type="dxa"/>
            <w:shd w:val="clear" w:color="auto" w:fill="D8D8D8" w:themeFill="background1" w:themeFillShade="D8"/>
          </w:tcPr>
          <w:p w14:paraId="1BD293C2"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787B3B09" w14:textId="77777777" w:rsidR="000453B3" w:rsidRDefault="000453B3" w:rsidP="0096150B">
            <w:pPr>
              <w:pStyle w:val="-"/>
              <w:ind w:firstLine="442"/>
              <w:jc w:val="center"/>
              <w:rPr>
                <w:b/>
                <w:bCs/>
              </w:rPr>
            </w:pPr>
            <w:r>
              <w:rPr>
                <w:b/>
                <w:bCs/>
              </w:rPr>
              <w:t>Describe</w:t>
            </w:r>
          </w:p>
        </w:tc>
      </w:tr>
      <w:tr w:rsidR="000453B3" w14:paraId="0958E54F" w14:textId="77777777" w:rsidTr="00BE6F1F">
        <w:tc>
          <w:tcPr>
            <w:tcW w:w="1668" w:type="dxa"/>
          </w:tcPr>
          <w:p w14:paraId="287CBFE6" w14:textId="77777777" w:rsidR="000453B3" w:rsidRDefault="000453B3" w:rsidP="00BE6F1F">
            <w:pPr>
              <w:pStyle w:val="-"/>
            </w:pPr>
            <w:r>
              <w:t>Content-Type</w:t>
            </w:r>
          </w:p>
        </w:tc>
        <w:tc>
          <w:tcPr>
            <w:tcW w:w="4901" w:type="dxa"/>
          </w:tcPr>
          <w:p w14:paraId="54DAA27C" w14:textId="77777777" w:rsidR="000453B3" w:rsidRDefault="000453B3" w:rsidP="0096150B">
            <w:pPr>
              <w:pStyle w:val="-"/>
              <w:ind w:firstLine="400"/>
              <w:jc w:val="center"/>
            </w:pPr>
            <w:r>
              <w:t>application/json</w:t>
            </w:r>
          </w:p>
        </w:tc>
        <w:tc>
          <w:tcPr>
            <w:tcW w:w="3285" w:type="dxa"/>
          </w:tcPr>
          <w:p w14:paraId="62985745" w14:textId="77777777" w:rsidR="000453B3" w:rsidRDefault="000453B3" w:rsidP="0096150B">
            <w:pPr>
              <w:pStyle w:val="-"/>
              <w:ind w:firstLine="400"/>
            </w:pPr>
          </w:p>
        </w:tc>
      </w:tr>
    </w:tbl>
    <w:p w14:paraId="3261C91D" w14:textId="77777777" w:rsidR="000453B3" w:rsidRDefault="000453B3" w:rsidP="000453B3">
      <w:pPr>
        <w:numPr>
          <w:ilvl w:val="0"/>
          <w:numId w:val="46"/>
        </w:numPr>
        <w:ind w:firstLineChars="0" w:firstLine="442"/>
      </w:pPr>
      <w:r>
        <w:rPr>
          <w:b/>
          <w:bCs/>
        </w:rPr>
        <w:t xml:space="preserve">Permissions: </w:t>
      </w:r>
      <w:r>
        <w:t>[IsAdministrator]</w:t>
      </w:r>
    </w:p>
    <w:p w14:paraId="6C6D26F6" w14:textId="77777777" w:rsidR="000453B3" w:rsidRDefault="000453B3" w:rsidP="000453B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560"/>
        <w:gridCol w:w="1417"/>
        <w:gridCol w:w="3890"/>
      </w:tblGrid>
      <w:tr w:rsidR="000453B3" w14:paraId="003BE62B" w14:textId="77777777" w:rsidTr="00837F26">
        <w:tc>
          <w:tcPr>
            <w:tcW w:w="1526" w:type="dxa"/>
            <w:shd w:val="clear" w:color="auto" w:fill="D8D8D8" w:themeFill="background1" w:themeFillShade="D8"/>
          </w:tcPr>
          <w:p w14:paraId="327CABDF" w14:textId="77777777" w:rsidR="000453B3" w:rsidRDefault="000453B3" w:rsidP="0096150B">
            <w:pPr>
              <w:pStyle w:val="-"/>
              <w:ind w:firstLine="402"/>
              <w:jc w:val="center"/>
              <w:rPr>
                <w:b/>
                <w:bCs/>
              </w:rPr>
            </w:pPr>
            <w:r>
              <w:rPr>
                <w:b/>
                <w:bCs/>
              </w:rPr>
              <w:t>Key</w:t>
            </w:r>
          </w:p>
        </w:tc>
        <w:tc>
          <w:tcPr>
            <w:tcW w:w="1417" w:type="dxa"/>
            <w:gridSpan w:val="2"/>
            <w:shd w:val="clear" w:color="auto" w:fill="D8D8D8" w:themeFill="background1" w:themeFillShade="D8"/>
          </w:tcPr>
          <w:p w14:paraId="73DA5144" w14:textId="77777777" w:rsidR="000453B3" w:rsidRDefault="000453B3" w:rsidP="0096150B">
            <w:pPr>
              <w:pStyle w:val="-"/>
              <w:ind w:firstLine="402"/>
              <w:jc w:val="center"/>
              <w:rPr>
                <w:b/>
                <w:bCs/>
              </w:rPr>
            </w:pPr>
            <w:r>
              <w:rPr>
                <w:b/>
                <w:bCs/>
              </w:rPr>
              <w:t>Type</w:t>
            </w:r>
          </w:p>
        </w:tc>
        <w:tc>
          <w:tcPr>
            <w:tcW w:w="1560" w:type="dxa"/>
            <w:shd w:val="clear" w:color="auto" w:fill="D8D8D8" w:themeFill="background1" w:themeFillShade="D8"/>
          </w:tcPr>
          <w:p w14:paraId="196C93F1" w14:textId="77777777" w:rsidR="000453B3" w:rsidRDefault="000453B3" w:rsidP="0096150B">
            <w:pPr>
              <w:pStyle w:val="-"/>
              <w:ind w:firstLine="402"/>
              <w:jc w:val="center"/>
              <w:rPr>
                <w:b/>
                <w:bCs/>
              </w:rPr>
            </w:pPr>
            <w:r>
              <w:rPr>
                <w:b/>
                <w:bCs/>
              </w:rPr>
              <w:t>Range</w:t>
            </w:r>
          </w:p>
        </w:tc>
        <w:tc>
          <w:tcPr>
            <w:tcW w:w="1417" w:type="dxa"/>
            <w:shd w:val="clear" w:color="auto" w:fill="D8D8D8" w:themeFill="background1" w:themeFillShade="D8"/>
          </w:tcPr>
          <w:p w14:paraId="75745027" w14:textId="77777777" w:rsidR="000453B3" w:rsidRDefault="000453B3" w:rsidP="00837F26">
            <w:pPr>
              <w:pStyle w:val="-"/>
              <w:jc w:val="left"/>
              <w:rPr>
                <w:b/>
                <w:bCs/>
              </w:rPr>
            </w:pPr>
            <w:r>
              <w:rPr>
                <w:b/>
                <w:bCs/>
              </w:rPr>
              <w:t>Required</w:t>
            </w:r>
          </w:p>
        </w:tc>
        <w:tc>
          <w:tcPr>
            <w:tcW w:w="3890" w:type="dxa"/>
            <w:shd w:val="clear" w:color="auto" w:fill="D8D8D8" w:themeFill="background1" w:themeFillShade="D8"/>
          </w:tcPr>
          <w:p w14:paraId="0A33CC93" w14:textId="77777777" w:rsidR="000453B3" w:rsidRDefault="000453B3" w:rsidP="0096150B">
            <w:pPr>
              <w:pStyle w:val="-"/>
              <w:ind w:firstLine="402"/>
              <w:jc w:val="center"/>
              <w:rPr>
                <w:b/>
                <w:bCs/>
              </w:rPr>
            </w:pPr>
            <w:r>
              <w:rPr>
                <w:b/>
                <w:bCs/>
              </w:rPr>
              <w:t>Describe</w:t>
            </w:r>
          </w:p>
        </w:tc>
      </w:tr>
      <w:tr w:rsidR="00540F80" w14:paraId="173A3F73" w14:textId="77777777" w:rsidTr="00837F26">
        <w:tc>
          <w:tcPr>
            <w:tcW w:w="1539" w:type="dxa"/>
            <w:gridSpan w:val="2"/>
          </w:tcPr>
          <w:p w14:paraId="19405196" w14:textId="77777777" w:rsidR="00540F80" w:rsidRDefault="00540F80" w:rsidP="00701034">
            <w:pPr>
              <w:pStyle w:val="-"/>
            </w:pPr>
            <w:r>
              <w:t>n</w:t>
            </w:r>
            <w:r>
              <w:rPr>
                <w:rFonts w:hint="eastAsia"/>
              </w:rPr>
              <w:t>ame</w:t>
            </w:r>
          </w:p>
        </w:tc>
        <w:tc>
          <w:tcPr>
            <w:tcW w:w="1404" w:type="dxa"/>
          </w:tcPr>
          <w:p w14:paraId="5386B50B" w14:textId="77777777" w:rsidR="00540F80" w:rsidRDefault="00540F80" w:rsidP="00540F80">
            <w:pPr>
              <w:pStyle w:val="-"/>
              <w:jc w:val="left"/>
            </w:pPr>
            <w:r>
              <w:t>string</w:t>
            </w:r>
          </w:p>
        </w:tc>
        <w:tc>
          <w:tcPr>
            <w:tcW w:w="1560" w:type="dxa"/>
          </w:tcPr>
          <w:p w14:paraId="71DC40C2" w14:textId="77777777" w:rsidR="00540F80" w:rsidRDefault="00540F80" w:rsidP="00701034">
            <w:pPr>
              <w:pStyle w:val="-"/>
              <w:ind w:firstLine="440"/>
              <w:jc w:val="center"/>
            </w:pPr>
          </w:p>
        </w:tc>
        <w:tc>
          <w:tcPr>
            <w:tcW w:w="1417" w:type="dxa"/>
          </w:tcPr>
          <w:p w14:paraId="29AD438C" w14:textId="77777777" w:rsidR="00540F80" w:rsidRDefault="00540F80" w:rsidP="00837F26">
            <w:pPr>
              <w:pStyle w:val="-"/>
              <w:jc w:val="left"/>
            </w:pPr>
            <w:r>
              <w:t>true</w:t>
            </w:r>
          </w:p>
        </w:tc>
        <w:tc>
          <w:tcPr>
            <w:tcW w:w="3890" w:type="dxa"/>
          </w:tcPr>
          <w:p w14:paraId="77050914" w14:textId="36D8A214" w:rsidR="00540F80" w:rsidRDefault="00540F80" w:rsidP="00701034">
            <w:pPr>
              <w:pStyle w:val="-"/>
            </w:pPr>
            <w:r>
              <w:rPr>
                <w:rFonts w:hint="eastAsia"/>
              </w:rPr>
              <w:t>申请的印章</w:t>
            </w:r>
            <w:r w:rsidR="008F2C4A">
              <w:rPr>
                <w:rFonts w:hint="eastAsia"/>
              </w:rPr>
              <w:t>名</w:t>
            </w:r>
            <w:r>
              <w:rPr>
                <w:rFonts w:hint="eastAsia"/>
              </w:rPr>
              <w:t>称</w:t>
            </w:r>
          </w:p>
        </w:tc>
      </w:tr>
      <w:tr w:rsidR="00540F80" w14:paraId="440F049E" w14:textId="77777777" w:rsidTr="00837F26">
        <w:tc>
          <w:tcPr>
            <w:tcW w:w="1539" w:type="dxa"/>
            <w:gridSpan w:val="2"/>
          </w:tcPr>
          <w:p w14:paraId="30A0E9EF" w14:textId="77777777" w:rsidR="00540F80" w:rsidRDefault="00540F80" w:rsidP="00701034">
            <w:pPr>
              <w:pStyle w:val="-"/>
            </w:pPr>
            <w:r>
              <w:t>t</w:t>
            </w:r>
            <w:r>
              <w:rPr>
                <w:rFonts w:hint="eastAsia"/>
              </w:rPr>
              <w:t>ype</w:t>
            </w:r>
          </w:p>
        </w:tc>
        <w:tc>
          <w:tcPr>
            <w:tcW w:w="1404" w:type="dxa"/>
          </w:tcPr>
          <w:p w14:paraId="283B306C" w14:textId="77777777" w:rsidR="00540F80" w:rsidRDefault="00540F80" w:rsidP="00540F80">
            <w:pPr>
              <w:pStyle w:val="-"/>
              <w:jc w:val="left"/>
            </w:pPr>
            <w:r>
              <w:t>string</w:t>
            </w:r>
          </w:p>
        </w:tc>
        <w:tc>
          <w:tcPr>
            <w:tcW w:w="1560" w:type="dxa"/>
          </w:tcPr>
          <w:p w14:paraId="01BD545D" w14:textId="77777777" w:rsidR="00540F80" w:rsidRDefault="00540F80" w:rsidP="00701034">
            <w:pPr>
              <w:pStyle w:val="-"/>
              <w:ind w:firstLine="440"/>
              <w:jc w:val="center"/>
            </w:pPr>
          </w:p>
        </w:tc>
        <w:tc>
          <w:tcPr>
            <w:tcW w:w="1417" w:type="dxa"/>
          </w:tcPr>
          <w:p w14:paraId="575A1EF1" w14:textId="77777777" w:rsidR="00540F80" w:rsidRDefault="00540F80" w:rsidP="00837F26">
            <w:pPr>
              <w:pStyle w:val="-"/>
              <w:jc w:val="left"/>
            </w:pPr>
            <w:r>
              <w:t>true</w:t>
            </w:r>
          </w:p>
        </w:tc>
        <w:tc>
          <w:tcPr>
            <w:tcW w:w="3890" w:type="dxa"/>
          </w:tcPr>
          <w:p w14:paraId="3761F55F" w14:textId="77777777" w:rsidR="00540F80" w:rsidRDefault="00540F80" w:rsidP="00701034">
            <w:pPr>
              <w:pStyle w:val="-"/>
            </w:pPr>
            <w:r>
              <w:rPr>
                <w:rFonts w:hint="eastAsia"/>
              </w:rPr>
              <w:t>印章类型</w:t>
            </w:r>
          </w:p>
        </w:tc>
      </w:tr>
      <w:tr w:rsidR="00540F80" w14:paraId="3BC3C96C" w14:textId="77777777" w:rsidTr="00837F26">
        <w:tc>
          <w:tcPr>
            <w:tcW w:w="1539" w:type="dxa"/>
            <w:gridSpan w:val="2"/>
          </w:tcPr>
          <w:p w14:paraId="0F3109B4" w14:textId="77777777" w:rsidR="00540F80" w:rsidRDefault="00540F80" w:rsidP="00701034">
            <w:pPr>
              <w:pStyle w:val="-"/>
            </w:pPr>
            <w:r>
              <w:rPr>
                <w:rFonts w:hint="eastAsia"/>
              </w:rPr>
              <w:t>end</w:t>
            </w:r>
            <w:r>
              <w:t>Time</w:t>
            </w:r>
          </w:p>
        </w:tc>
        <w:tc>
          <w:tcPr>
            <w:tcW w:w="1404" w:type="dxa"/>
          </w:tcPr>
          <w:p w14:paraId="674DEBDF" w14:textId="77777777" w:rsidR="00540F80" w:rsidRDefault="00540F80" w:rsidP="00701034">
            <w:pPr>
              <w:pStyle w:val="-"/>
              <w:jc w:val="left"/>
            </w:pPr>
            <w:r>
              <w:t>datetime</w:t>
            </w:r>
          </w:p>
        </w:tc>
        <w:tc>
          <w:tcPr>
            <w:tcW w:w="1560" w:type="dxa"/>
          </w:tcPr>
          <w:p w14:paraId="335EADAB" w14:textId="77777777" w:rsidR="00540F80" w:rsidRDefault="00540F80" w:rsidP="00701034">
            <w:pPr>
              <w:pStyle w:val="-"/>
              <w:ind w:firstLine="400"/>
              <w:jc w:val="center"/>
            </w:pPr>
          </w:p>
        </w:tc>
        <w:tc>
          <w:tcPr>
            <w:tcW w:w="1417" w:type="dxa"/>
          </w:tcPr>
          <w:p w14:paraId="523942ED" w14:textId="77777777" w:rsidR="00540F80" w:rsidRDefault="00540F80" w:rsidP="00837F26">
            <w:pPr>
              <w:pStyle w:val="-"/>
              <w:jc w:val="left"/>
            </w:pPr>
            <w:r>
              <w:t>true</w:t>
            </w:r>
          </w:p>
        </w:tc>
        <w:tc>
          <w:tcPr>
            <w:tcW w:w="3890" w:type="dxa"/>
          </w:tcPr>
          <w:p w14:paraId="79C954B6" w14:textId="77777777" w:rsidR="00540F80" w:rsidRDefault="00540F80" w:rsidP="00701034">
            <w:pPr>
              <w:pStyle w:val="-"/>
            </w:pPr>
            <w:r>
              <w:rPr>
                <w:rFonts w:hint="eastAsia"/>
              </w:rPr>
              <w:t>过期</w:t>
            </w:r>
            <w:r>
              <w:t>时间</w:t>
            </w:r>
          </w:p>
        </w:tc>
      </w:tr>
      <w:tr w:rsidR="00540F80" w14:paraId="0E5BAB4F" w14:textId="77777777" w:rsidTr="00837F26">
        <w:tc>
          <w:tcPr>
            <w:tcW w:w="1539" w:type="dxa"/>
            <w:gridSpan w:val="2"/>
          </w:tcPr>
          <w:p w14:paraId="6112FF16" w14:textId="77777777" w:rsidR="00540F80" w:rsidRDefault="00540F80" w:rsidP="00701034">
            <w:pPr>
              <w:pStyle w:val="-"/>
            </w:pPr>
            <w:r>
              <w:rPr>
                <w:rFonts w:hint="eastAsia"/>
              </w:rPr>
              <w:t>p</w:t>
            </w:r>
            <w:r>
              <w:t>icContents</w:t>
            </w:r>
          </w:p>
        </w:tc>
        <w:tc>
          <w:tcPr>
            <w:tcW w:w="1404" w:type="dxa"/>
          </w:tcPr>
          <w:p w14:paraId="30D0DA71" w14:textId="77777777" w:rsidR="00540F80" w:rsidRDefault="00540F80" w:rsidP="00701034">
            <w:pPr>
              <w:pStyle w:val="-"/>
              <w:jc w:val="left"/>
            </w:pPr>
            <w:r>
              <w:t>string</w:t>
            </w:r>
          </w:p>
        </w:tc>
        <w:tc>
          <w:tcPr>
            <w:tcW w:w="1560" w:type="dxa"/>
          </w:tcPr>
          <w:p w14:paraId="5758E6A8" w14:textId="77777777" w:rsidR="00540F80" w:rsidRDefault="00540F80" w:rsidP="00701034">
            <w:pPr>
              <w:pStyle w:val="-"/>
              <w:ind w:firstLine="440"/>
              <w:jc w:val="center"/>
            </w:pPr>
          </w:p>
        </w:tc>
        <w:tc>
          <w:tcPr>
            <w:tcW w:w="1417" w:type="dxa"/>
          </w:tcPr>
          <w:p w14:paraId="0895B16C" w14:textId="77777777" w:rsidR="00540F80" w:rsidRDefault="00540F80" w:rsidP="00837F26">
            <w:pPr>
              <w:pStyle w:val="-"/>
              <w:jc w:val="left"/>
            </w:pPr>
            <w:r>
              <w:t>true</w:t>
            </w:r>
          </w:p>
        </w:tc>
        <w:tc>
          <w:tcPr>
            <w:tcW w:w="3890" w:type="dxa"/>
          </w:tcPr>
          <w:p w14:paraId="71C42F68" w14:textId="77777777" w:rsidR="00540F80" w:rsidRDefault="00540F80" w:rsidP="00701034">
            <w:pPr>
              <w:pStyle w:val="-"/>
            </w:pPr>
            <w:r>
              <w:rPr>
                <w:rFonts w:hint="eastAsia"/>
              </w:rPr>
              <w:t>印章图片数据（</w:t>
            </w:r>
            <w:r>
              <w:rPr>
                <w:rFonts w:hint="eastAsia"/>
              </w:rPr>
              <w:t>base64</w:t>
            </w:r>
            <w:r>
              <w:rPr>
                <w:rFonts w:hint="eastAsia"/>
              </w:rPr>
              <w:t>）</w:t>
            </w:r>
          </w:p>
        </w:tc>
      </w:tr>
      <w:tr w:rsidR="00540F80" w14:paraId="25E7B3DD" w14:textId="77777777" w:rsidTr="00837F26">
        <w:tc>
          <w:tcPr>
            <w:tcW w:w="1539" w:type="dxa"/>
            <w:gridSpan w:val="2"/>
          </w:tcPr>
          <w:p w14:paraId="6DC7B95B" w14:textId="77777777" w:rsidR="00540F80" w:rsidRDefault="00540F80" w:rsidP="00701034">
            <w:pPr>
              <w:pStyle w:val="-"/>
            </w:pPr>
            <w:r>
              <w:t>province</w:t>
            </w:r>
          </w:p>
        </w:tc>
        <w:tc>
          <w:tcPr>
            <w:tcW w:w="1404" w:type="dxa"/>
          </w:tcPr>
          <w:p w14:paraId="221ED916" w14:textId="77777777" w:rsidR="00540F80" w:rsidRDefault="00540F80" w:rsidP="00701034">
            <w:pPr>
              <w:pStyle w:val="-"/>
              <w:jc w:val="left"/>
            </w:pPr>
            <w:r>
              <w:rPr>
                <w:rFonts w:hint="eastAsia"/>
              </w:rPr>
              <w:t>s</w:t>
            </w:r>
            <w:r>
              <w:t>tring</w:t>
            </w:r>
          </w:p>
        </w:tc>
        <w:tc>
          <w:tcPr>
            <w:tcW w:w="1560" w:type="dxa"/>
          </w:tcPr>
          <w:p w14:paraId="147AF2BE" w14:textId="77777777" w:rsidR="00540F80" w:rsidRDefault="00540F80" w:rsidP="00701034">
            <w:pPr>
              <w:pStyle w:val="-"/>
              <w:ind w:firstLine="440"/>
              <w:jc w:val="left"/>
            </w:pPr>
          </w:p>
        </w:tc>
        <w:tc>
          <w:tcPr>
            <w:tcW w:w="1417" w:type="dxa"/>
          </w:tcPr>
          <w:p w14:paraId="4BBF1D04" w14:textId="77777777" w:rsidR="00540F80" w:rsidRDefault="00540F80" w:rsidP="00837F26">
            <w:pPr>
              <w:pStyle w:val="-"/>
              <w:jc w:val="left"/>
            </w:pPr>
            <w:r>
              <w:t>true</w:t>
            </w:r>
          </w:p>
        </w:tc>
        <w:tc>
          <w:tcPr>
            <w:tcW w:w="3890" w:type="dxa"/>
          </w:tcPr>
          <w:p w14:paraId="7DC912EB" w14:textId="77777777" w:rsidR="00540F80" w:rsidRDefault="00540F80" w:rsidP="00701034">
            <w:pPr>
              <w:pStyle w:val="-"/>
            </w:pPr>
            <w:r>
              <w:rPr>
                <w:rFonts w:hint="eastAsia"/>
              </w:rPr>
              <w:t>省</w:t>
            </w:r>
          </w:p>
        </w:tc>
      </w:tr>
      <w:tr w:rsidR="00540F80" w14:paraId="66460355" w14:textId="77777777" w:rsidTr="00837F26">
        <w:tc>
          <w:tcPr>
            <w:tcW w:w="1539" w:type="dxa"/>
            <w:gridSpan w:val="2"/>
          </w:tcPr>
          <w:p w14:paraId="44EBEDBE" w14:textId="77777777" w:rsidR="00540F80" w:rsidRDefault="00540F80" w:rsidP="00701034">
            <w:pPr>
              <w:pStyle w:val="-"/>
            </w:pPr>
            <w:r>
              <w:t>city</w:t>
            </w:r>
          </w:p>
        </w:tc>
        <w:tc>
          <w:tcPr>
            <w:tcW w:w="1404" w:type="dxa"/>
          </w:tcPr>
          <w:p w14:paraId="2A0C5E4D" w14:textId="77777777" w:rsidR="00540F80" w:rsidRDefault="00540F80" w:rsidP="00701034">
            <w:pPr>
              <w:pStyle w:val="-"/>
              <w:jc w:val="left"/>
            </w:pPr>
            <w:r>
              <w:t>string</w:t>
            </w:r>
          </w:p>
        </w:tc>
        <w:tc>
          <w:tcPr>
            <w:tcW w:w="1560" w:type="dxa"/>
          </w:tcPr>
          <w:p w14:paraId="378A865E" w14:textId="77777777" w:rsidR="00540F80" w:rsidRDefault="00540F80" w:rsidP="00701034">
            <w:pPr>
              <w:pStyle w:val="-"/>
              <w:ind w:firstLine="440"/>
              <w:jc w:val="center"/>
            </w:pPr>
          </w:p>
        </w:tc>
        <w:tc>
          <w:tcPr>
            <w:tcW w:w="1417" w:type="dxa"/>
          </w:tcPr>
          <w:p w14:paraId="5851882F" w14:textId="77777777" w:rsidR="00540F80" w:rsidRDefault="00540F80" w:rsidP="00837F26">
            <w:pPr>
              <w:pStyle w:val="-"/>
              <w:jc w:val="left"/>
            </w:pPr>
            <w:r>
              <w:t>true</w:t>
            </w:r>
          </w:p>
        </w:tc>
        <w:tc>
          <w:tcPr>
            <w:tcW w:w="3890" w:type="dxa"/>
          </w:tcPr>
          <w:p w14:paraId="4AE24A37" w14:textId="77777777" w:rsidR="00540F80" w:rsidRDefault="00540F80" w:rsidP="00701034">
            <w:pPr>
              <w:pStyle w:val="-"/>
            </w:pPr>
            <w:r>
              <w:rPr>
                <w:rFonts w:hint="eastAsia"/>
              </w:rPr>
              <w:t>市</w:t>
            </w:r>
          </w:p>
        </w:tc>
      </w:tr>
      <w:tr w:rsidR="00540F80" w14:paraId="234ECB43" w14:textId="77777777" w:rsidTr="00837F26">
        <w:tc>
          <w:tcPr>
            <w:tcW w:w="1539" w:type="dxa"/>
            <w:gridSpan w:val="2"/>
          </w:tcPr>
          <w:p w14:paraId="26FACE8A" w14:textId="77777777" w:rsidR="00540F80" w:rsidRDefault="00540F80" w:rsidP="00701034">
            <w:pPr>
              <w:pStyle w:val="-"/>
            </w:pPr>
            <w:r>
              <w:rPr>
                <w:rFonts w:hint="eastAsia"/>
              </w:rPr>
              <w:t>d</w:t>
            </w:r>
            <w:r>
              <w:t>istrict</w:t>
            </w:r>
          </w:p>
        </w:tc>
        <w:tc>
          <w:tcPr>
            <w:tcW w:w="1404" w:type="dxa"/>
          </w:tcPr>
          <w:p w14:paraId="7ED244DE" w14:textId="77777777" w:rsidR="00540F80" w:rsidRDefault="00540F80" w:rsidP="00701034">
            <w:pPr>
              <w:pStyle w:val="-"/>
            </w:pPr>
            <w:r>
              <w:rPr>
                <w:rFonts w:hint="eastAsia"/>
              </w:rPr>
              <w:t>s</w:t>
            </w:r>
            <w:r>
              <w:t>tring</w:t>
            </w:r>
          </w:p>
        </w:tc>
        <w:tc>
          <w:tcPr>
            <w:tcW w:w="1560" w:type="dxa"/>
          </w:tcPr>
          <w:p w14:paraId="63A8F674" w14:textId="77777777" w:rsidR="00540F80" w:rsidRDefault="00540F80" w:rsidP="00701034">
            <w:pPr>
              <w:pStyle w:val="-"/>
              <w:ind w:firstLine="440"/>
              <w:jc w:val="center"/>
            </w:pPr>
          </w:p>
        </w:tc>
        <w:tc>
          <w:tcPr>
            <w:tcW w:w="1417" w:type="dxa"/>
          </w:tcPr>
          <w:p w14:paraId="64039914" w14:textId="77777777" w:rsidR="00540F80" w:rsidRDefault="00540F80" w:rsidP="00837F26">
            <w:pPr>
              <w:pStyle w:val="-"/>
              <w:jc w:val="left"/>
            </w:pPr>
            <w:r>
              <w:rPr>
                <w:rFonts w:hint="eastAsia"/>
              </w:rPr>
              <w:t>t</w:t>
            </w:r>
            <w:r>
              <w:t>rue</w:t>
            </w:r>
          </w:p>
        </w:tc>
        <w:tc>
          <w:tcPr>
            <w:tcW w:w="3890" w:type="dxa"/>
          </w:tcPr>
          <w:p w14:paraId="79148567" w14:textId="77777777" w:rsidR="00540F80" w:rsidRDefault="00540F80" w:rsidP="00701034">
            <w:pPr>
              <w:pStyle w:val="-"/>
            </w:pPr>
            <w:r>
              <w:rPr>
                <w:rFonts w:hint="eastAsia"/>
              </w:rPr>
              <w:t>区</w:t>
            </w:r>
          </w:p>
        </w:tc>
      </w:tr>
      <w:tr w:rsidR="00540F80" w14:paraId="6F88E09C" w14:textId="77777777" w:rsidTr="00837F26">
        <w:tc>
          <w:tcPr>
            <w:tcW w:w="1539" w:type="dxa"/>
            <w:gridSpan w:val="2"/>
          </w:tcPr>
          <w:p w14:paraId="20D89325" w14:textId="77777777" w:rsidR="00540F80" w:rsidRDefault="00540F80" w:rsidP="00701034">
            <w:pPr>
              <w:pStyle w:val="-"/>
            </w:pPr>
            <w:r>
              <w:rPr>
                <w:rFonts w:hint="eastAsia"/>
              </w:rPr>
              <w:t>c</w:t>
            </w:r>
            <w:r>
              <w:t>ertList</w:t>
            </w:r>
          </w:p>
        </w:tc>
        <w:tc>
          <w:tcPr>
            <w:tcW w:w="1404" w:type="dxa"/>
          </w:tcPr>
          <w:p w14:paraId="2F91C90F" w14:textId="77777777" w:rsidR="00540F80" w:rsidRDefault="00540F80" w:rsidP="00701034">
            <w:pPr>
              <w:pStyle w:val="-"/>
            </w:pPr>
            <w:r>
              <w:rPr>
                <w:rFonts w:hint="eastAsia"/>
              </w:rPr>
              <w:t>s</w:t>
            </w:r>
            <w:r>
              <w:t>tring</w:t>
            </w:r>
          </w:p>
        </w:tc>
        <w:tc>
          <w:tcPr>
            <w:tcW w:w="1560" w:type="dxa"/>
          </w:tcPr>
          <w:p w14:paraId="06DB1D65" w14:textId="77777777" w:rsidR="00540F80" w:rsidRDefault="00540F80" w:rsidP="00701034">
            <w:pPr>
              <w:pStyle w:val="-"/>
              <w:ind w:firstLine="440"/>
              <w:jc w:val="center"/>
            </w:pPr>
          </w:p>
        </w:tc>
        <w:tc>
          <w:tcPr>
            <w:tcW w:w="1417" w:type="dxa"/>
          </w:tcPr>
          <w:p w14:paraId="1F03501C" w14:textId="77777777" w:rsidR="00540F80" w:rsidRDefault="00540F80" w:rsidP="00837F26">
            <w:pPr>
              <w:pStyle w:val="-"/>
              <w:jc w:val="left"/>
            </w:pPr>
            <w:r>
              <w:rPr>
                <w:rFonts w:hint="eastAsia"/>
              </w:rPr>
              <w:t>t</w:t>
            </w:r>
            <w:r>
              <w:t>rue</w:t>
            </w:r>
          </w:p>
        </w:tc>
        <w:tc>
          <w:tcPr>
            <w:tcW w:w="3890" w:type="dxa"/>
          </w:tcPr>
          <w:p w14:paraId="5D250049" w14:textId="77777777" w:rsidR="00540F80" w:rsidRDefault="00540F80"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540F80" w14:paraId="53790BA2" w14:textId="77777777" w:rsidTr="00837F26">
        <w:tc>
          <w:tcPr>
            <w:tcW w:w="1526" w:type="dxa"/>
          </w:tcPr>
          <w:p w14:paraId="34F6A967" w14:textId="77777777" w:rsidR="00540F80" w:rsidRDefault="00540F80" w:rsidP="00701034">
            <w:pPr>
              <w:pStyle w:val="-"/>
            </w:pPr>
            <w:r>
              <w:t>requestTime</w:t>
            </w:r>
          </w:p>
        </w:tc>
        <w:tc>
          <w:tcPr>
            <w:tcW w:w="1417" w:type="dxa"/>
            <w:gridSpan w:val="2"/>
          </w:tcPr>
          <w:p w14:paraId="75CD965A" w14:textId="77777777" w:rsidR="00540F80" w:rsidRDefault="00540F80" w:rsidP="00540F80">
            <w:pPr>
              <w:pStyle w:val="-"/>
              <w:jc w:val="left"/>
            </w:pPr>
            <w:r>
              <w:t>datetime</w:t>
            </w:r>
          </w:p>
        </w:tc>
        <w:tc>
          <w:tcPr>
            <w:tcW w:w="1560" w:type="dxa"/>
          </w:tcPr>
          <w:p w14:paraId="6B0DF4E7" w14:textId="77777777" w:rsidR="00540F80" w:rsidRDefault="00540F80" w:rsidP="00701034">
            <w:pPr>
              <w:pStyle w:val="-"/>
              <w:ind w:firstLine="400"/>
              <w:jc w:val="center"/>
            </w:pPr>
          </w:p>
        </w:tc>
        <w:tc>
          <w:tcPr>
            <w:tcW w:w="1417" w:type="dxa"/>
          </w:tcPr>
          <w:p w14:paraId="117925A7" w14:textId="77777777" w:rsidR="00540F80" w:rsidRDefault="00540F80" w:rsidP="00837F26">
            <w:pPr>
              <w:pStyle w:val="-"/>
              <w:jc w:val="left"/>
            </w:pPr>
            <w:r>
              <w:t>true</w:t>
            </w:r>
          </w:p>
        </w:tc>
        <w:tc>
          <w:tcPr>
            <w:tcW w:w="3890" w:type="dxa"/>
          </w:tcPr>
          <w:p w14:paraId="6FA62226" w14:textId="77777777" w:rsidR="00540F80" w:rsidRDefault="00540F80" w:rsidP="00701034">
            <w:pPr>
              <w:pStyle w:val="-"/>
            </w:pPr>
            <w:r>
              <w:t>请求时间，必须为当前时间</w:t>
            </w:r>
          </w:p>
        </w:tc>
      </w:tr>
      <w:tr w:rsidR="00540F80" w14:paraId="5B936EA3" w14:textId="77777777" w:rsidTr="00837F26">
        <w:tc>
          <w:tcPr>
            <w:tcW w:w="1539" w:type="dxa"/>
            <w:gridSpan w:val="2"/>
          </w:tcPr>
          <w:p w14:paraId="499F0CC4" w14:textId="77777777" w:rsidR="00540F80" w:rsidRDefault="00540F80" w:rsidP="00701034">
            <w:pPr>
              <w:pStyle w:val="-"/>
            </w:pPr>
            <w:r>
              <w:rPr>
                <w:rFonts w:hint="eastAsia"/>
              </w:rPr>
              <w:t>requestId</w:t>
            </w:r>
          </w:p>
        </w:tc>
        <w:tc>
          <w:tcPr>
            <w:tcW w:w="1404" w:type="dxa"/>
          </w:tcPr>
          <w:p w14:paraId="75B99A5C" w14:textId="77777777" w:rsidR="00540F80" w:rsidRDefault="00540F80" w:rsidP="00701034">
            <w:pPr>
              <w:pStyle w:val="-"/>
            </w:pPr>
            <w:r>
              <w:t>uuid4</w:t>
            </w:r>
          </w:p>
        </w:tc>
        <w:tc>
          <w:tcPr>
            <w:tcW w:w="1560" w:type="dxa"/>
          </w:tcPr>
          <w:p w14:paraId="6C63AF7C" w14:textId="77777777" w:rsidR="00540F80" w:rsidRDefault="00540F80" w:rsidP="00701034">
            <w:pPr>
              <w:pStyle w:val="-"/>
              <w:ind w:firstLine="440"/>
              <w:jc w:val="center"/>
            </w:pPr>
          </w:p>
        </w:tc>
        <w:tc>
          <w:tcPr>
            <w:tcW w:w="1417" w:type="dxa"/>
          </w:tcPr>
          <w:p w14:paraId="47500FD3" w14:textId="77777777" w:rsidR="00540F80" w:rsidRDefault="00540F80" w:rsidP="00837F26">
            <w:pPr>
              <w:pStyle w:val="-"/>
              <w:jc w:val="left"/>
            </w:pPr>
            <w:r>
              <w:rPr>
                <w:rFonts w:hint="eastAsia"/>
              </w:rPr>
              <w:t>f</w:t>
            </w:r>
            <w:r>
              <w:t>alse</w:t>
            </w:r>
          </w:p>
        </w:tc>
        <w:tc>
          <w:tcPr>
            <w:tcW w:w="3890" w:type="dxa"/>
          </w:tcPr>
          <w:p w14:paraId="657BDB28" w14:textId="5F0071B3" w:rsidR="00540F80" w:rsidRDefault="00540F80" w:rsidP="00701034">
            <w:pPr>
              <w:pStyle w:val="-"/>
            </w:pPr>
            <w:r>
              <w:rPr>
                <w:rFonts w:hint="eastAsia"/>
              </w:rPr>
              <w:t>印章申请</w:t>
            </w:r>
            <w:r>
              <w:t xml:space="preserve"> id</w:t>
            </w:r>
            <w:r>
              <w:rPr>
                <w:rFonts w:hint="eastAsia"/>
              </w:rPr>
              <w:t>（不变）</w:t>
            </w:r>
          </w:p>
        </w:tc>
      </w:tr>
      <w:tr w:rsidR="00540F80" w14:paraId="6C6D1F81" w14:textId="77777777" w:rsidTr="00837F26">
        <w:tc>
          <w:tcPr>
            <w:tcW w:w="1539" w:type="dxa"/>
            <w:gridSpan w:val="2"/>
          </w:tcPr>
          <w:p w14:paraId="42084CA4" w14:textId="77777777" w:rsidR="00540F80" w:rsidRDefault="00540F80" w:rsidP="00701034">
            <w:pPr>
              <w:pStyle w:val="-"/>
            </w:pPr>
            <w:r>
              <w:t>createTime</w:t>
            </w:r>
          </w:p>
        </w:tc>
        <w:tc>
          <w:tcPr>
            <w:tcW w:w="1404" w:type="dxa"/>
          </w:tcPr>
          <w:p w14:paraId="5370F8DB" w14:textId="77777777" w:rsidR="00540F80" w:rsidRDefault="00540F80" w:rsidP="00701034">
            <w:pPr>
              <w:pStyle w:val="-"/>
              <w:jc w:val="left"/>
            </w:pPr>
            <w:r>
              <w:t>datetime</w:t>
            </w:r>
          </w:p>
        </w:tc>
        <w:tc>
          <w:tcPr>
            <w:tcW w:w="1560" w:type="dxa"/>
          </w:tcPr>
          <w:p w14:paraId="3007DC20" w14:textId="77777777" w:rsidR="00540F80" w:rsidRDefault="00540F80" w:rsidP="00701034">
            <w:pPr>
              <w:pStyle w:val="-"/>
              <w:ind w:firstLine="400"/>
              <w:jc w:val="center"/>
            </w:pPr>
          </w:p>
        </w:tc>
        <w:tc>
          <w:tcPr>
            <w:tcW w:w="1417" w:type="dxa"/>
          </w:tcPr>
          <w:p w14:paraId="3894870D" w14:textId="77777777" w:rsidR="00540F80" w:rsidRDefault="00540F80" w:rsidP="00837F26">
            <w:pPr>
              <w:pStyle w:val="-"/>
              <w:jc w:val="left"/>
            </w:pPr>
            <w:r>
              <w:t>false</w:t>
            </w:r>
          </w:p>
        </w:tc>
        <w:tc>
          <w:tcPr>
            <w:tcW w:w="3890" w:type="dxa"/>
          </w:tcPr>
          <w:p w14:paraId="350DC5E1" w14:textId="77777777" w:rsidR="00540F80" w:rsidRDefault="00540F80" w:rsidP="00701034">
            <w:pPr>
              <w:pStyle w:val="-"/>
            </w:pPr>
            <w:r>
              <w:t>创建时间</w:t>
            </w:r>
          </w:p>
        </w:tc>
      </w:tr>
      <w:tr w:rsidR="00540F80" w14:paraId="25C5B9BD" w14:textId="77777777" w:rsidTr="00837F26">
        <w:tc>
          <w:tcPr>
            <w:tcW w:w="1539" w:type="dxa"/>
            <w:gridSpan w:val="2"/>
          </w:tcPr>
          <w:p w14:paraId="315E7EBE" w14:textId="77777777" w:rsidR="00540F80" w:rsidRDefault="00540F80" w:rsidP="00701034">
            <w:pPr>
              <w:pStyle w:val="-"/>
            </w:pPr>
            <w:r>
              <w:t>updateTime</w:t>
            </w:r>
          </w:p>
        </w:tc>
        <w:tc>
          <w:tcPr>
            <w:tcW w:w="1404" w:type="dxa"/>
          </w:tcPr>
          <w:p w14:paraId="113101A3" w14:textId="77777777" w:rsidR="00540F80" w:rsidRDefault="00540F80" w:rsidP="00701034">
            <w:pPr>
              <w:pStyle w:val="-"/>
              <w:jc w:val="left"/>
            </w:pPr>
            <w:r>
              <w:t>datetime</w:t>
            </w:r>
          </w:p>
        </w:tc>
        <w:tc>
          <w:tcPr>
            <w:tcW w:w="1560" w:type="dxa"/>
          </w:tcPr>
          <w:p w14:paraId="2018900D" w14:textId="77777777" w:rsidR="00540F80" w:rsidRDefault="00540F80" w:rsidP="00701034">
            <w:pPr>
              <w:pStyle w:val="-"/>
              <w:ind w:firstLine="400"/>
              <w:jc w:val="center"/>
            </w:pPr>
          </w:p>
        </w:tc>
        <w:tc>
          <w:tcPr>
            <w:tcW w:w="1417" w:type="dxa"/>
          </w:tcPr>
          <w:p w14:paraId="695B0149" w14:textId="77777777" w:rsidR="00540F80" w:rsidRDefault="00540F80" w:rsidP="00837F26">
            <w:pPr>
              <w:pStyle w:val="-"/>
              <w:jc w:val="left"/>
            </w:pPr>
            <w:r>
              <w:t>false</w:t>
            </w:r>
          </w:p>
        </w:tc>
        <w:tc>
          <w:tcPr>
            <w:tcW w:w="3890" w:type="dxa"/>
          </w:tcPr>
          <w:p w14:paraId="634D410F" w14:textId="77777777" w:rsidR="00540F80" w:rsidRDefault="00540F80" w:rsidP="00701034">
            <w:pPr>
              <w:pStyle w:val="-"/>
            </w:pPr>
            <w:r>
              <w:t>更新时间</w:t>
            </w:r>
          </w:p>
        </w:tc>
      </w:tr>
    </w:tbl>
    <w:p w14:paraId="1932D98F" w14:textId="399E6A2E" w:rsidR="000453B3" w:rsidRDefault="000453B3" w:rsidP="000453B3">
      <w:pPr>
        <w:numPr>
          <w:ilvl w:val="0"/>
          <w:numId w:val="46"/>
        </w:numPr>
        <w:ind w:firstLineChars="0" w:firstLine="442"/>
        <w:rPr>
          <w:b/>
          <w:bCs/>
        </w:rPr>
      </w:pPr>
      <w:r>
        <w:rPr>
          <w:b/>
          <w:bCs/>
        </w:rPr>
        <w:t>InputOnly:</w:t>
      </w:r>
      <w:r>
        <w:t xml:space="preserve"> [</w:t>
      </w:r>
      <w:r w:rsidR="00540F80">
        <w:t>n</w:t>
      </w:r>
      <w:r w:rsidR="00540F80">
        <w:rPr>
          <w:rFonts w:hint="eastAsia"/>
        </w:rPr>
        <w:t>ame</w:t>
      </w:r>
      <w:r w:rsidR="00540F80">
        <w:t xml:space="preserve"> ,</w:t>
      </w:r>
      <w:r w:rsidR="00540F80" w:rsidRPr="007333E4">
        <w:t xml:space="preserve"> </w:t>
      </w:r>
      <w:r w:rsidR="00540F80">
        <w:t>t</w:t>
      </w:r>
      <w:r w:rsidR="00540F80">
        <w:rPr>
          <w:rFonts w:hint="eastAsia"/>
        </w:rPr>
        <w:t>ype</w:t>
      </w:r>
      <w:r w:rsidR="00540F80">
        <w:t xml:space="preserve"> ,</w:t>
      </w:r>
      <w:r w:rsidR="00540F80" w:rsidRPr="007333E4">
        <w:rPr>
          <w:rFonts w:hint="eastAsia"/>
        </w:rPr>
        <w:t xml:space="preserve"> </w:t>
      </w:r>
      <w:r w:rsidR="00540F80">
        <w:rPr>
          <w:rFonts w:hint="eastAsia"/>
        </w:rPr>
        <w:t>end</w:t>
      </w:r>
      <w:r w:rsidR="00540F80">
        <w:t>Time ,</w:t>
      </w:r>
      <w:r w:rsidR="00540F80" w:rsidRPr="007333E4">
        <w:rPr>
          <w:rFonts w:hint="eastAsia"/>
        </w:rPr>
        <w:t xml:space="preserve"> </w:t>
      </w:r>
      <w:r w:rsidR="00540F80">
        <w:rPr>
          <w:rFonts w:hint="eastAsia"/>
        </w:rPr>
        <w:t>p</w:t>
      </w:r>
      <w:r w:rsidR="00540F80">
        <w:t>icContents ,</w:t>
      </w:r>
      <w:r w:rsidR="00540F80" w:rsidRPr="007333E4">
        <w:t xml:space="preserve"> </w:t>
      </w:r>
      <w:r w:rsidR="00540F80">
        <w:t>province,</w:t>
      </w:r>
      <w:r w:rsidR="00540F80" w:rsidRPr="00C84D42">
        <w:t xml:space="preserve"> </w:t>
      </w:r>
      <w:r w:rsidR="00540F80">
        <w:t>city</w:t>
      </w:r>
      <w:r w:rsidR="00540F80">
        <w:rPr>
          <w:rFonts w:hint="eastAsia"/>
        </w:rPr>
        <w:t xml:space="preserve">, </w:t>
      </w:r>
      <w:r w:rsidR="00540F80">
        <w:t xml:space="preserve"> </w:t>
      </w:r>
      <w:r w:rsidR="00540F80">
        <w:rPr>
          <w:rFonts w:hint="eastAsia"/>
        </w:rPr>
        <w:t>d</w:t>
      </w:r>
      <w:r w:rsidR="00540F80">
        <w:t>istrict,</w:t>
      </w:r>
      <w:r w:rsidR="00540F80" w:rsidRPr="007333E4">
        <w:rPr>
          <w:rFonts w:hint="eastAsia"/>
        </w:rPr>
        <w:t xml:space="preserve"> </w:t>
      </w:r>
      <w:r w:rsidR="00540F80">
        <w:rPr>
          <w:rFonts w:hint="eastAsia"/>
        </w:rPr>
        <w:t>c</w:t>
      </w:r>
      <w:r w:rsidR="00540F80">
        <w:t xml:space="preserve">ertList, </w:t>
      </w:r>
      <w:r>
        <w:t>requestTime]</w:t>
      </w:r>
    </w:p>
    <w:p w14:paraId="4ED10C87" w14:textId="2B028E8E" w:rsidR="000453B3" w:rsidRDefault="000453B3" w:rsidP="000453B3">
      <w:pPr>
        <w:numPr>
          <w:ilvl w:val="0"/>
          <w:numId w:val="46"/>
        </w:numPr>
        <w:ind w:firstLineChars="0" w:firstLine="442"/>
        <w:rPr>
          <w:b/>
          <w:bCs/>
        </w:rPr>
      </w:pPr>
      <w:r>
        <w:rPr>
          <w:b/>
          <w:bCs/>
        </w:rPr>
        <w:t>OutputOnly:</w:t>
      </w:r>
      <w:r>
        <w:t xml:space="preserve"> [</w:t>
      </w:r>
      <w:r>
        <w:rPr>
          <w:rFonts w:hint="eastAsia"/>
        </w:rPr>
        <w:t xml:space="preserve"> </w:t>
      </w:r>
      <w:r w:rsidR="00540F80">
        <w:rPr>
          <w:rFonts w:hint="eastAsia"/>
        </w:rPr>
        <w:t>request</w:t>
      </w:r>
      <w:r>
        <w:rPr>
          <w:rFonts w:hint="eastAsia"/>
        </w:rPr>
        <w:t>Id, createTime, updateTime</w:t>
      </w:r>
      <w:r>
        <w:t xml:space="preserve"> ]</w:t>
      </w:r>
    </w:p>
    <w:p w14:paraId="44DA7F1E" w14:textId="77777777" w:rsidR="000453B3" w:rsidRDefault="000453B3" w:rsidP="000453B3">
      <w:pPr>
        <w:ind w:firstLine="440"/>
      </w:pPr>
    </w:p>
    <w:p w14:paraId="0D4B8734" w14:textId="77777777" w:rsidR="000453B3" w:rsidRDefault="000453B3" w:rsidP="000453B3">
      <w:pPr>
        <w:pStyle w:val="af7"/>
        <w:ind w:firstLine="440"/>
      </w:pPr>
      <w:r>
        <w:t>Method: DELETE</w:t>
      </w:r>
    </w:p>
    <w:p w14:paraId="258E9F8C" w14:textId="3868CBCD" w:rsidR="000453B3" w:rsidRDefault="000453B3" w:rsidP="000453B3">
      <w:pPr>
        <w:numPr>
          <w:ilvl w:val="0"/>
          <w:numId w:val="46"/>
        </w:numPr>
        <w:ind w:firstLineChars="0" w:firstLine="442"/>
        <w:rPr>
          <w:b/>
          <w:bCs/>
        </w:rPr>
      </w:pPr>
      <w:r>
        <w:rPr>
          <w:b/>
          <w:bCs/>
        </w:rPr>
        <w:t xml:space="preserve">Name: </w:t>
      </w:r>
      <w:r w:rsidR="00BE6F1F">
        <w:t>删除</w:t>
      </w:r>
      <w:r w:rsidR="00BE6F1F">
        <w:rPr>
          <w:rFonts w:hint="eastAsia"/>
        </w:rPr>
        <w:t>印章申请的信息</w:t>
      </w:r>
    </w:p>
    <w:p w14:paraId="6B8B868A" w14:textId="77777777" w:rsidR="000453B3" w:rsidRDefault="000453B3" w:rsidP="000453B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0453B3" w14:paraId="2F99EF3A" w14:textId="77777777" w:rsidTr="00BE6F1F">
        <w:tc>
          <w:tcPr>
            <w:tcW w:w="1668" w:type="dxa"/>
            <w:shd w:val="clear" w:color="auto" w:fill="D8D8D8" w:themeFill="background1" w:themeFillShade="D8"/>
          </w:tcPr>
          <w:p w14:paraId="62B53D50" w14:textId="77777777" w:rsidR="000453B3" w:rsidRDefault="000453B3" w:rsidP="0096150B">
            <w:pPr>
              <w:pStyle w:val="-"/>
              <w:ind w:firstLine="442"/>
              <w:jc w:val="center"/>
              <w:rPr>
                <w:b/>
                <w:bCs/>
              </w:rPr>
            </w:pPr>
            <w:r>
              <w:rPr>
                <w:b/>
                <w:bCs/>
              </w:rPr>
              <w:t>Key</w:t>
            </w:r>
          </w:p>
        </w:tc>
        <w:tc>
          <w:tcPr>
            <w:tcW w:w="4901" w:type="dxa"/>
            <w:shd w:val="clear" w:color="auto" w:fill="D8D8D8" w:themeFill="background1" w:themeFillShade="D8"/>
          </w:tcPr>
          <w:p w14:paraId="5DFE1687" w14:textId="77777777" w:rsidR="000453B3" w:rsidRDefault="000453B3" w:rsidP="0096150B">
            <w:pPr>
              <w:pStyle w:val="-"/>
              <w:ind w:firstLine="442"/>
              <w:jc w:val="center"/>
              <w:rPr>
                <w:b/>
                <w:bCs/>
              </w:rPr>
            </w:pPr>
            <w:r>
              <w:rPr>
                <w:b/>
                <w:bCs/>
              </w:rPr>
              <w:t>Value</w:t>
            </w:r>
          </w:p>
        </w:tc>
        <w:tc>
          <w:tcPr>
            <w:tcW w:w="3285" w:type="dxa"/>
            <w:shd w:val="clear" w:color="auto" w:fill="D8D8D8" w:themeFill="background1" w:themeFillShade="D8"/>
          </w:tcPr>
          <w:p w14:paraId="77B32B88" w14:textId="77777777" w:rsidR="000453B3" w:rsidRDefault="000453B3" w:rsidP="0096150B">
            <w:pPr>
              <w:pStyle w:val="-"/>
              <w:ind w:firstLine="442"/>
              <w:jc w:val="center"/>
              <w:rPr>
                <w:b/>
                <w:bCs/>
              </w:rPr>
            </w:pPr>
            <w:r>
              <w:rPr>
                <w:b/>
                <w:bCs/>
              </w:rPr>
              <w:t>Describe</w:t>
            </w:r>
          </w:p>
        </w:tc>
      </w:tr>
      <w:tr w:rsidR="00BE6F1F" w14:paraId="027F8794" w14:textId="77777777" w:rsidTr="00701034">
        <w:tc>
          <w:tcPr>
            <w:tcW w:w="1668" w:type="dxa"/>
          </w:tcPr>
          <w:p w14:paraId="4B83FC3C" w14:textId="77777777" w:rsidR="00BE6F1F" w:rsidRDefault="00BE6F1F" w:rsidP="00701034">
            <w:pPr>
              <w:pStyle w:val="-"/>
            </w:pPr>
            <w:r>
              <w:t>Content-Type</w:t>
            </w:r>
          </w:p>
        </w:tc>
        <w:tc>
          <w:tcPr>
            <w:tcW w:w="4901" w:type="dxa"/>
          </w:tcPr>
          <w:p w14:paraId="217065E3" w14:textId="77777777" w:rsidR="00BE6F1F" w:rsidRDefault="00BE6F1F" w:rsidP="00701034">
            <w:pPr>
              <w:pStyle w:val="-"/>
              <w:ind w:firstLine="400"/>
              <w:jc w:val="center"/>
            </w:pPr>
            <w:r>
              <w:t>application/json</w:t>
            </w:r>
          </w:p>
        </w:tc>
        <w:tc>
          <w:tcPr>
            <w:tcW w:w="3285" w:type="dxa"/>
          </w:tcPr>
          <w:p w14:paraId="70017201" w14:textId="77777777" w:rsidR="00BE6F1F" w:rsidRDefault="00BE6F1F" w:rsidP="00701034">
            <w:pPr>
              <w:pStyle w:val="-"/>
              <w:ind w:firstLine="400"/>
            </w:pPr>
          </w:p>
        </w:tc>
      </w:tr>
    </w:tbl>
    <w:p w14:paraId="3F7B506C" w14:textId="77777777" w:rsidR="000453B3" w:rsidRDefault="000453B3" w:rsidP="000453B3">
      <w:pPr>
        <w:numPr>
          <w:ilvl w:val="0"/>
          <w:numId w:val="46"/>
        </w:numPr>
        <w:ind w:firstLineChars="0" w:firstLine="442"/>
      </w:pPr>
      <w:r>
        <w:rPr>
          <w:b/>
          <w:bCs/>
        </w:rPr>
        <w:t xml:space="preserve">Permissions: </w:t>
      </w:r>
      <w:r>
        <w:t>[IsAdministrator]</w:t>
      </w:r>
    </w:p>
    <w:p w14:paraId="78C91C98" w14:textId="77777777" w:rsidR="000453B3" w:rsidRDefault="000453B3" w:rsidP="000453B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668"/>
        <w:gridCol w:w="1559"/>
        <w:gridCol w:w="1459"/>
        <w:gridCol w:w="1234"/>
        <w:gridCol w:w="3890"/>
      </w:tblGrid>
      <w:tr w:rsidR="000453B3" w14:paraId="2627E99A" w14:textId="77777777" w:rsidTr="00BE6F1F">
        <w:tc>
          <w:tcPr>
            <w:tcW w:w="1668" w:type="dxa"/>
            <w:shd w:val="clear" w:color="auto" w:fill="D8D8D8" w:themeFill="background1" w:themeFillShade="D8"/>
          </w:tcPr>
          <w:p w14:paraId="565AD97F" w14:textId="77777777" w:rsidR="000453B3" w:rsidRDefault="000453B3" w:rsidP="0096150B">
            <w:pPr>
              <w:pStyle w:val="-"/>
              <w:ind w:firstLine="402"/>
              <w:jc w:val="center"/>
              <w:rPr>
                <w:b/>
                <w:bCs/>
              </w:rPr>
            </w:pPr>
            <w:r>
              <w:rPr>
                <w:b/>
                <w:bCs/>
              </w:rPr>
              <w:t>Key</w:t>
            </w:r>
          </w:p>
        </w:tc>
        <w:tc>
          <w:tcPr>
            <w:tcW w:w="1559" w:type="dxa"/>
            <w:shd w:val="clear" w:color="auto" w:fill="D8D8D8" w:themeFill="background1" w:themeFillShade="D8"/>
          </w:tcPr>
          <w:p w14:paraId="7656B4BA" w14:textId="77777777" w:rsidR="000453B3" w:rsidRDefault="000453B3" w:rsidP="0096150B">
            <w:pPr>
              <w:pStyle w:val="-"/>
              <w:ind w:firstLine="402"/>
              <w:jc w:val="center"/>
              <w:rPr>
                <w:b/>
                <w:bCs/>
              </w:rPr>
            </w:pPr>
            <w:r>
              <w:rPr>
                <w:b/>
                <w:bCs/>
              </w:rPr>
              <w:t>Type</w:t>
            </w:r>
          </w:p>
        </w:tc>
        <w:tc>
          <w:tcPr>
            <w:tcW w:w="1459" w:type="dxa"/>
            <w:shd w:val="clear" w:color="auto" w:fill="D8D8D8" w:themeFill="background1" w:themeFillShade="D8"/>
          </w:tcPr>
          <w:p w14:paraId="77602A5E" w14:textId="77777777" w:rsidR="000453B3" w:rsidRDefault="000453B3" w:rsidP="0096150B">
            <w:pPr>
              <w:pStyle w:val="-"/>
              <w:ind w:firstLine="402"/>
              <w:jc w:val="center"/>
              <w:rPr>
                <w:b/>
                <w:bCs/>
              </w:rPr>
            </w:pPr>
            <w:r>
              <w:rPr>
                <w:b/>
                <w:bCs/>
              </w:rPr>
              <w:t>Range</w:t>
            </w:r>
          </w:p>
        </w:tc>
        <w:tc>
          <w:tcPr>
            <w:tcW w:w="1234" w:type="dxa"/>
            <w:shd w:val="clear" w:color="auto" w:fill="D8D8D8" w:themeFill="background1" w:themeFillShade="D8"/>
          </w:tcPr>
          <w:p w14:paraId="3F466072" w14:textId="77777777" w:rsidR="000453B3" w:rsidRDefault="000453B3" w:rsidP="0096150B">
            <w:pPr>
              <w:pStyle w:val="-"/>
              <w:jc w:val="left"/>
              <w:rPr>
                <w:b/>
                <w:bCs/>
              </w:rPr>
            </w:pPr>
            <w:r>
              <w:rPr>
                <w:b/>
                <w:bCs/>
              </w:rPr>
              <w:t>Required</w:t>
            </w:r>
          </w:p>
        </w:tc>
        <w:tc>
          <w:tcPr>
            <w:tcW w:w="3890" w:type="dxa"/>
            <w:shd w:val="clear" w:color="auto" w:fill="D8D8D8" w:themeFill="background1" w:themeFillShade="D8"/>
          </w:tcPr>
          <w:p w14:paraId="09EEB87A" w14:textId="77777777" w:rsidR="000453B3" w:rsidRDefault="000453B3" w:rsidP="0096150B">
            <w:pPr>
              <w:pStyle w:val="-"/>
              <w:ind w:firstLine="402"/>
              <w:jc w:val="center"/>
              <w:rPr>
                <w:b/>
                <w:bCs/>
              </w:rPr>
            </w:pPr>
            <w:r>
              <w:rPr>
                <w:b/>
                <w:bCs/>
              </w:rPr>
              <w:t>Describe</w:t>
            </w:r>
          </w:p>
        </w:tc>
      </w:tr>
      <w:tr w:rsidR="000453B3" w14:paraId="435EE41D" w14:textId="77777777" w:rsidTr="00BE6F1F">
        <w:tc>
          <w:tcPr>
            <w:tcW w:w="1668" w:type="dxa"/>
          </w:tcPr>
          <w:p w14:paraId="64398525" w14:textId="77777777" w:rsidR="000453B3" w:rsidRDefault="000453B3" w:rsidP="0096150B">
            <w:pPr>
              <w:pStyle w:val="-"/>
            </w:pPr>
            <w:r>
              <w:lastRenderedPageBreak/>
              <w:t>requestTime</w:t>
            </w:r>
          </w:p>
        </w:tc>
        <w:tc>
          <w:tcPr>
            <w:tcW w:w="1559" w:type="dxa"/>
          </w:tcPr>
          <w:p w14:paraId="0DB5D23B" w14:textId="77777777" w:rsidR="000453B3" w:rsidRDefault="000453B3" w:rsidP="0096150B">
            <w:pPr>
              <w:pStyle w:val="-"/>
              <w:ind w:firstLine="400"/>
              <w:jc w:val="left"/>
            </w:pPr>
            <w:r>
              <w:t>datetime</w:t>
            </w:r>
          </w:p>
        </w:tc>
        <w:tc>
          <w:tcPr>
            <w:tcW w:w="1459" w:type="dxa"/>
          </w:tcPr>
          <w:p w14:paraId="134EE998" w14:textId="77777777" w:rsidR="000453B3" w:rsidRDefault="000453B3" w:rsidP="0096150B">
            <w:pPr>
              <w:pStyle w:val="-"/>
              <w:ind w:firstLine="400"/>
              <w:jc w:val="center"/>
            </w:pPr>
          </w:p>
        </w:tc>
        <w:tc>
          <w:tcPr>
            <w:tcW w:w="1234" w:type="dxa"/>
          </w:tcPr>
          <w:p w14:paraId="55641C9F" w14:textId="77777777" w:rsidR="000453B3" w:rsidRDefault="000453B3" w:rsidP="00837F26">
            <w:pPr>
              <w:pStyle w:val="-"/>
              <w:ind w:firstLine="400"/>
              <w:jc w:val="left"/>
            </w:pPr>
            <w:r>
              <w:t>true</w:t>
            </w:r>
          </w:p>
        </w:tc>
        <w:tc>
          <w:tcPr>
            <w:tcW w:w="3890" w:type="dxa"/>
          </w:tcPr>
          <w:p w14:paraId="7CAAE6A3" w14:textId="77777777" w:rsidR="000453B3" w:rsidRDefault="000453B3" w:rsidP="0096150B">
            <w:pPr>
              <w:pStyle w:val="-"/>
              <w:ind w:firstLine="400"/>
            </w:pPr>
            <w:r>
              <w:t>请求时间，必须为当前时间</w:t>
            </w:r>
          </w:p>
        </w:tc>
      </w:tr>
    </w:tbl>
    <w:p w14:paraId="2A6211C4" w14:textId="77777777" w:rsidR="000453B3" w:rsidRDefault="000453B3" w:rsidP="000453B3">
      <w:pPr>
        <w:numPr>
          <w:ilvl w:val="0"/>
          <w:numId w:val="46"/>
        </w:numPr>
        <w:ind w:firstLineChars="0" w:firstLine="442"/>
        <w:rPr>
          <w:b/>
          <w:bCs/>
        </w:rPr>
      </w:pPr>
      <w:r>
        <w:rPr>
          <w:b/>
          <w:bCs/>
        </w:rPr>
        <w:t>InputOnly:</w:t>
      </w:r>
      <w:r>
        <w:t xml:space="preserve"> [requestTime]</w:t>
      </w:r>
    </w:p>
    <w:p w14:paraId="0F504EE5" w14:textId="77777777" w:rsidR="000453B3" w:rsidRDefault="000453B3" w:rsidP="000453B3">
      <w:pPr>
        <w:numPr>
          <w:ilvl w:val="0"/>
          <w:numId w:val="46"/>
        </w:numPr>
        <w:ind w:firstLineChars="0" w:firstLine="442"/>
        <w:rPr>
          <w:b/>
          <w:bCs/>
        </w:rPr>
      </w:pPr>
      <w:r>
        <w:rPr>
          <w:b/>
          <w:bCs/>
        </w:rPr>
        <w:t>OutputOnly:</w:t>
      </w:r>
      <w:r>
        <w:t xml:space="preserve"> [  ]</w:t>
      </w:r>
    </w:p>
    <w:p w14:paraId="16EF4DA2" w14:textId="77777777" w:rsidR="000453B3" w:rsidRDefault="000453B3" w:rsidP="000453B3">
      <w:pPr>
        <w:ind w:firstLine="440"/>
      </w:pPr>
    </w:p>
    <w:p w14:paraId="3FC94A0C" w14:textId="5A88CB95" w:rsidR="008F2C4A" w:rsidRDefault="008F2C4A" w:rsidP="008F2C4A">
      <w:pPr>
        <w:ind w:left="440" w:firstLineChars="0" w:firstLine="0"/>
      </w:pPr>
      <w:r>
        <w:rPr>
          <w:rFonts w:hint="eastAsia"/>
        </w:rPr>
        <w:t xml:space="preserve">3) </w:t>
      </w:r>
      <w:r>
        <w:t>/sealCenter/console/v1.0/</w:t>
      </w:r>
      <w:r w:rsidRPr="00BE6F1F">
        <w:t xml:space="preserve"> </w:t>
      </w:r>
      <w:r>
        <w:t xml:space="preserve">seals </w:t>
      </w:r>
      <w:r>
        <w:rPr>
          <w:rFonts w:hint="eastAsia"/>
        </w:rPr>
        <w:t>/request</w:t>
      </w:r>
      <w:r>
        <w:t xml:space="preserve"> / </w:t>
      </w:r>
      <w:r>
        <w:rPr>
          <w:rFonts w:hint="eastAsia"/>
        </w:rPr>
        <w:t>{request</w:t>
      </w:r>
      <w:r>
        <w:t>Id</w:t>
      </w:r>
      <w:r>
        <w:rPr>
          <w:rFonts w:hint="eastAsia"/>
        </w:rPr>
        <w:t>}/commit</w:t>
      </w:r>
    </w:p>
    <w:p w14:paraId="652FEC75" w14:textId="77777777" w:rsidR="008F2C4A" w:rsidRDefault="008F2C4A" w:rsidP="008F2C4A">
      <w:pPr>
        <w:pStyle w:val="af7"/>
        <w:ind w:firstLine="440"/>
      </w:pPr>
      <w:r>
        <w:t>Method: PUT</w:t>
      </w:r>
    </w:p>
    <w:p w14:paraId="7A8F441B" w14:textId="71724569" w:rsidR="008F2C4A" w:rsidRDefault="008F2C4A" w:rsidP="008F2C4A">
      <w:pPr>
        <w:numPr>
          <w:ilvl w:val="0"/>
          <w:numId w:val="46"/>
        </w:numPr>
        <w:ind w:firstLineChars="0" w:firstLine="442"/>
        <w:rPr>
          <w:b/>
          <w:bCs/>
        </w:rPr>
      </w:pPr>
      <w:r>
        <w:rPr>
          <w:b/>
          <w:bCs/>
        </w:rPr>
        <w:t xml:space="preserve">Name: </w:t>
      </w:r>
      <w:r>
        <w:rPr>
          <w:rFonts w:hint="eastAsia"/>
        </w:rPr>
        <w:t>提交印章申请</w:t>
      </w:r>
    </w:p>
    <w:p w14:paraId="6534A675" w14:textId="77777777" w:rsidR="008F2C4A" w:rsidRDefault="008F2C4A" w:rsidP="008F2C4A">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8F2C4A" w14:paraId="75E005B9" w14:textId="77777777" w:rsidTr="00701034">
        <w:tc>
          <w:tcPr>
            <w:tcW w:w="1668" w:type="dxa"/>
            <w:shd w:val="clear" w:color="auto" w:fill="D8D8D8" w:themeFill="background1" w:themeFillShade="D8"/>
          </w:tcPr>
          <w:p w14:paraId="2FE2D103" w14:textId="77777777" w:rsidR="008F2C4A" w:rsidRDefault="008F2C4A" w:rsidP="00701034">
            <w:pPr>
              <w:pStyle w:val="-"/>
              <w:ind w:firstLine="442"/>
              <w:jc w:val="center"/>
              <w:rPr>
                <w:b/>
                <w:bCs/>
              </w:rPr>
            </w:pPr>
            <w:r>
              <w:rPr>
                <w:b/>
                <w:bCs/>
              </w:rPr>
              <w:t>Key</w:t>
            </w:r>
          </w:p>
        </w:tc>
        <w:tc>
          <w:tcPr>
            <w:tcW w:w="4901" w:type="dxa"/>
            <w:shd w:val="clear" w:color="auto" w:fill="D8D8D8" w:themeFill="background1" w:themeFillShade="D8"/>
          </w:tcPr>
          <w:p w14:paraId="2B793942" w14:textId="77777777" w:rsidR="008F2C4A" w:rsidRDefault="008F2C4A" w:rsidP="00701034">
            <w:pPr>
              <w:pStyle w:val="-"/>
              <w:ind w:firstLine="442"/>
              <w:jc w:val="center"/>
              <w:rPr>
                <w:b/>
                <w:bCs/>
              </w:rPr>
            </w:pPr>
            <w:r>
              <w:rPr>
                <w:b/>
                <w:bCs/>
              </w:rPr>
              <w:t>Value</w:t>
            </w:r>
          </w:p>
        </w:tc>
        <w:tc>
          <w:tcPr>
            <w:tcW w:w="3285" w:type="dxa"/>
            <w:shd w:val="clear" w:color="auto" w:fill="D8D8D8" w:themeFill="background1" w:themeFillShade="D8"/>
          </w:tcPr>
          <w:p w14:paraId="6496524B" w14:textId="77777777" w:rsidR="008F2C4A" w:rsidRDefault="008F2C4A" w:rsidP="00701034">
            <w:pPr>
              <w:pStyle w:val="-"/>
              <w:ind w:firstLine="442"/>
              <w:jc w:val="center"/>
              <w:rPr>
                <w:b/>
                <w:bCs/>
              </w:rPr>
            </w:pPr>
            <w:r>
              <w:rPr>
                <w:b/>
                <w:bCs/>
              </w:rPr>
              <w:t>Describe</w:t>
            </w:r>
          </w:p>
        </w:tc>
      </w:tr>
      <w:tr w:rsidR="008F2C4A" w14:paraId="44ECB8FD" w14:textId="77777777" w:rsidTr="00701034">
        <w:tc>
          <w:tcPr>
            <w:tcW w:w="1668" w:type="dxa"/>
          </w:tcPr>
          <w:p w14:paraId="2E487B6D" w14:textId="77777777" w:rsidR="008F2C4A" w:rsidRDefault="008F2C4A" w:rsidP="00701034">
            <w:pPr>
              <w:pStyle w:val="-"/>
            </w:pPr>
            <w:r>
              <w:t>Content-Type</w:t>
            </w:r>
          </w:p>
        </w:tc>
        <w:tc>
          <w:tcPr>
            <w:tcW w:w="4901" w:type="dxa"/>
          </w:tcPr>
          <w:p w14:paraId="2DB3C9C2" w14:textId="77777777" w:rsidR="008F2C4A" w:rsidRDefault="008F2C4A" w:rsidP="00701034">
            <w:pPr>
              <w:pStyle w:val="-"/>
              <w:ind w:firstLine="400"/>
              <w:jc w:val="center"/>
            </w:pPr>
            <w:r>
              <w:t>application/json</w:t>
            </w:r>
          </w:p>
        </w:tc>
        <w:tc>
          <w:tcPr>
            <w:tcW w:w="3285" w:type="dxa"/>
          </w:tcPr>
          <w:p w14:paraId="654FE40D" w14:textId="77777777" w:rsidR="008F2C4A" w:rsidRDefault="008F2C4A" w:rsidP="00701034">
            <w:pPr>
              <w:pStyle w:val="-"/>
              <w:ind w:firstLine="400"/>
            </w:pPr>
          </w:p>
        </w:tc>
      </w:tr>
    </w:tbl>
    <w:p w14:paraId="48819BD3" w14:textId="77777777" w:rsidR="008F2C4A" w:rsidRDefault="008F2C4A" w:rsidP="008F2C4A">
      <w:pPr>
        <w:numPr>
          <w:ilvl w:val="0"/>
          <w:numId w:val="46"/>
        </w:numPr>
        <w:ind w:firstLineChars="0" w:firstLine="442"/>
      </w:pPr>
      <w:r>
        <w:rPr>
          <w:b/>
          <w:bCs/>
        </w:rPr>
        <w:t xml:space="preserve">Permissions: </w:t>
      </w:r>
      <w:r>
        <w:t>[IsAdministrator]</w:t>
      </w:r>
    </w:p>
    <w:p w14:paraId="2F43C64B" w14:textId="77777777" w:rsidR="008F2C4A" w:rsidRDefault="008F2C4A" w:rsidP="008F2C4A">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701"/>
        <w:gridCol w:w="1276"/>
        <w:gridCol w:w="3890"/>
      </w:tblGrid>
      <w:tr w:rsidR="008F2C4A" w14:paraId="36B1E114" w14:textId="77777777" w:rsidTr="00701034">
        <w:tc>
          <w:tcPr>
            <w:tcW w:w="1526" w:type="dxa"/>
            <w:shd w:val="clear" w:color="auto" w:fill="D8D8D8" w:themeFill="background1" w:themeFillShade="D8"/>
          </w:tcPr>
          <w:p w14:paraId="561B0083" w14:textId="77777777" w:rsidR="008F2C4A" w:rsidRDefault="008F2C4A" w:rsidP="00701034">
            <w:pPr>
              <w:pStyle w:val="-"/>
              <w:ind w:firstLine="402"/>
              <w:jc w:val="center"/>
              <w:rPr>
                <w:b/>
                <w:bCs/>
              </w:rPr>
            </w:pPr>
            <w:r>
              <w:rPr>
                <w:b/>
                <w:bCs/>
              </w:rPr>
              <w:t>Key</w:t>
            </w:r>
          </w:p>
        </w:tc>
        <w:tc>
          <w:tcPr>
            <w:tcW w:w="1417" w:type="dxa"/>
            <w:gridSpan w:val="2"/>
            <w:shd w:val="clear" w:color="auto" w:fill="D8D8D8" w:themeFill="background1" w:themeFillShade="D8"/>
          </w:tcPr>
          <w:p w14:paraId="64EF968D" w14:textId="77777777" w:rsidR="008F2C4A" w:rsidRDefault="008F2C4A" w:rsidP="00701034">
            <w:pPr>
              <w:pStyle w:val="-"/>
              <w:ind w:firstLine="402"/>
              <w:jc w:val="center"/>
              <w:rPr>
                <w:b/>
                <w:bCs/>
              </w:rPr>
            </w:pPr>
            <w:r>
              <w:rPr>
                <w:b/>
                <w:bCs/>
              </w:rPr>
              <w:t>Type</w:t>
            </w:r>
          </w:p>
        </w:tc>
        <w:tc>
          <w:tcPr>
            <w:tcW w:w="1701" w:type="dxa"/>
            <w:shd w:val="clear" w:color="auto" w:fill="D8D8D8" w:themeFill="background1" w:themeFillShade="D8"/>
          </w:tcPr>
          <w:p w14:paraId="566F8DD1" w14:textId="77777777" w:rsidR="008F2C4A" w:rsidRDefault="008F2C4A" w:rsidP="00701034">
            <w:pPr>
              <w:pStyle w:val="-"/>
              <w:ind w:firstLine="402"/>
              <w:jc w:val="center"/>
              <w:rPr>
                <w:b/>
                <w:bCs/>
              </w:rPr>
            </w:pPr>
            <w:r>
              <w:rPr>
                <w:b/>
                <w:bCs/>
              </w:rPr>
              <w:t>Range</w:t>
            </w:r>
          </w:p>
        </w:tc>
        <w:tc>
          <w:tcPr>
            <w:tcW w:w="1276" w:type="dxa"/>
            <w:shd w:val="clear" w:color="auto" w:fill="D8D8D8" w:themeFill="background1" w:themeFillShade="D8"/>
          </w:tcPr>
          <w:p w14:paraId="10A068AA" w14:textId="77777777" w:rsidR="008F2C4A" w:rsidRDefault="008F2C4A" w:rsidP="00835B53">
            <w:pPr>
              <w:pStyle w:val="-"/>
              <w:jc w:val="left"/>
              <w:rPr>
                <w:b/>
                <w:bCs/>
              </w:rPr>
            </w:pPr>
            <w:r>
              <w:rPr>
                <w:b/>
                <w:bCs/>
              </w:rPr>
              <w:t>Required</w:t>
            </w:r>
          </w:p>
        </w:tc>
        <w:tc>
          <w:tcPr>
            <w:tcW w:w="3890" w:type="dxa"/>
            <w:shd w:val="clear" w:color="auto" w:fill="D8D8D8" w:themeFill="background1" w:themeFillShade="D8"/>
          </w:tcPr>
          <w:p w14:paraId="74DBFE26" w14:textId="77777777" w:rsidR="008F2C4A" w:rsidRDefault="008F2C4A" w:rsidP="00701034">
            <w:pPr>
              <w:pStyle w:val="-"/>
              <w:ind w:firstLine="402"/>
              <w:jc w:val="center"/>
              <w:rPr>
                <w:b/>
                <w:bCs/>
              </w:rPr>
            </w:pPr>
            <w:r>
              <w:rPr>
                <w:b/>
                <w:bCs/>
              </w:rPr>
              <w:t>Describe</w:t>
            </w:r>
          </w:p>
        </w:tc>
      </w:tr>
      <w:tr w:rsidR="008F2C4A" w14:paraId="25A1BDD9" w14:textId="77777777" w:rsidTr="00701034">
        <w:tc>
          <w:tcPr>
            <w:tcW w:w="1539" w:type="dxa"/>
            <w:gridSpan w:val="2"/>
          </w:tcPr>
          <w:p w14:paraId="61149E0C" w14:textId="5D7F180C" w:rsidR="008F2C4A" w:rsidRDefault="008F2C4A" w:rsidP="008F2C4A">
            <w:pPr>
              <w:pStyle w:val="-"/>
            </w:pPr>
            <w:r>
              <w:t>requestTime</w:t>
            </w:r>
          </w:p>
        </w:tc>
        <w:tc>
          <w:tcPr>
            <w:tcW w:w="1404" w:type="dxa"/>
          </w:tcPr>
          <w:p w14:paraId="6F000DC5" w14:textId="446C7B18" w:rsidR="008F2C4A" w:rsidRDefault="008F2C4A" w:rsidP="008F2C4A">
            <w:pPr>
              <w:pStyle w:val="-"/>
              <w:jc w:val="left"/>
            </w:pPr>
            <w:r>
              <w:t>datetime</w:t>
            </w:r>
          </w:p>
        </w:tc>
        <w:tc>
          <w:tcPr>
            <w:tcW w:w="1701" w:type="dxa"/>
          </w:tcPr>
          <w:p w14:paraId="701D2F7B" w14:textId="77777777" w:rsidR="008F2C4A" w:rsidRDefault="008F2C4A" w:rsidP="008F2C4A">
            <w:pPr>
              <w:pStyle w:val="-"/>
              <w:ind w:firstLine="440"/>
              <w:jc w:val="center"/>
            </w:pPr>
          </w:p>
        </w:tc>
        <w:tc>
          <w:tcPr>
            <w:tcW w:w="1276" w:type="dxa"/>
          </w:tcPr>
          <w:p w14:paraId="2AB377B3" w14:textId="7317DE3E" w:rsidR="008F2C4A" w:rsidRDefault="008F2C4A" w:rsidP="00835B53">
            <w:pPr>
              <w:pStyle w:val="-"/>
              <w:jc w:val="left"/>
            </w:pPr>
            <w:r>
              <w:t>true</w:t>
            </w:r>
          </w:p>
        </w:tc>
        <w:tc>
          <w:tcPr>
            <w:tcW w:w="3890" w:type="dxa"/>
          </w:tcPr>
          <w:p w14:paraId="4203C4CD" w14:textId="5F6826BF" w:rsidR="008F2C4A" w:rsidRDefault="008F2C4A" w:rsidP="008F2C4A">
            <w:pPr>
              <w:pStyle w:val="-"/>
            </w:pPr>
            <w:r>
              <w:t>请求时间，必须为当前时间</w:t>
            </w:r>
          </w:p>
        </w:tc>
      </w:tr>
    </w:tbl>
    <w:p w14:paraId="4008448C" w14:textId="77777777" w:rsidR="008F2C4A" w:rsidRDefault="008F2C4A" w:rsidP="008F2C4A">
      <w:pPr>
        <w:numPr>
          <w:ilvl w:val="0"/>
          <w:numId w:val="46"/>
        </w:numPr>
        <w:ind w:firstLineChars="0" w:firstLine="442"/>
        <w:rPr>
          <w:b/>
          <w:bCs/>
        </w:rPr>
      </w:pPr>
      <w:r>
        <w:rPr>
          <w:b/>
          <w:bCs/>
        </w:rPr>
        <w:t>InputOnly:</w:t>
      </w:r>
      <w:r>
        <w:t xml:space="preserve"> [requestTime]</w:t>
      </w:r>
    </w:p>
    <w:p w14:paraId="183A875A" w14:textId="77777777" w:rsidR="008F2C4A" w:rsidRDefault="008F2C4A" w:rsidP="008F2C4A">
      <w:pPr>
        <w:numPr>
          <w:ilvl w:val="0"/>
          <w:numId w:val="46"/>
        </w:numPr>
        <w:ind w:firstLineChars="0" w:firstLine="442"/>
        <w:rPr>
          <w:b/>
          <w:bCs/>
        </w:rPr>
      </w:pPr>
      <w:r>
        <w:rPr>
          <w:b/>
          <w:bCs/>
        </w:rPr>
        <w:t>OutputOnly:</w:t>
      </w:r>
      <w:r>
        <w:t xml:space="preserve"> [  ]</w:t>
      </w:r>
    </w:p>
    <w:p w14:paraId="1FFDA068" w14:textId="77777777" w:rsidR="000453B3" w:rsidRPr="008F2C4A" w:rsidRDefault="000453B3" w:rsidP="00FD0FF9">
      <w:pPr>
        <w:ind w:firstLine="440"/>
      </w:pPr>
    </w:p>
    <w:p w14:paraId="208D86C0" w14:textId="192162EB" w:rsidR="00DA1ABC" w:rsidRDefault="00DA1ABC" w:rsidP="00DA1ABC">
      <w:pPr>
        <w:ind w:left="440" w:firstLineChars="0" w:firstLine="0"/>
      </w:pPr>
      <w:r>
        <w:rPr>
          <w:rFonts w:hint="eastAsia"/>
        </w:rPr>
        <w:t>4</w:t>
      </w:r>
      <w:r>
        <w:rPr>
          <w:rFonts w:hint="eastAsia"/>
        </w:rPr>
        <w:t>）</w:t>
      </w:r>
      <w:r>
        <w:t>/sealCenter/config/v1.0/seals</w:t>
      </w:r>
      <w:r>
        <w:rPr>
          <w:rFonts w:hint="eastAsia"/>
        </w:rPr>
        <w:t>/seal</w:t>
      </w:r>
      <w:r>
        <w:t>s</w:t>
      </w:r>
    </w:p>
    <w:p w14:paraId="3BD72F7E" w14:textId="77777777" w:rsidR="00DA1ABC" w:rsidRDefault="00DA1ABC" w:rsidP="00DA1ABC">
      <w:pPr>
        <w:pStyle w:val="af7"/>
        <w:ind w:firstLine="440"/>
      </w:pPr>
      <w:r>
        <w:t>Method: GET</w:t>
      </w:r>
    </w:p>
    <w:p w14:paraId="4945D0DC" w14:textId="7229E54D" w:rsidR="00DA1ABC" w:rsidRDefault="00DA1ABC" w:rsidP="00DA1ABC">
      <w:pPr>
        <w:numPr>
          <w:ilvl w:val="0"/>
          <w:numId w:val="46"/>
        </w:numPr>
        <w:ind w:firstLineChars="0" w:firstLine="442"/>
        <w:rPr>
          <w:b/>
          <w:bCs/>
        </w:rPr>
      </w:pPr>
      <w:r>
        <w:rPr>
          <w:b/>
          <w:bCs/>
        </w:rPr>
        <w:t xml:space="preserve">Name: </w:t>
      </w:r>
      <w:r>
        <w:t>列举</w:t>
      </w:r>
      <w:r>
        <w:rPr>
          <w:rFonts w:hint="eastAsia"/>
        </w:rPr>
        <w:t>印章</w:t>
      </w:r>
    </w:p>
    <w:p w14:paraId="166A6AD5" w14:textId="77777777" w:rsidR="00DA1ABC" w:rsidRDefault="00DA1ABC" w:rsidP="00DA1ABC">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26"/>
        <w:gridCol w:w="5043"/>
        <w:gridCol w:w="3285"/>
      </w:tblGrid>
      <w:tr w:rsidR="00DA1ABC" w14:paraId="3E695F8C" w14:textId="77777777" w:rsidTr="00701034">
        <w:tc>
          <w:tcPr>
            <w:tcW w:w="1526" w:type="dxa"/>
            <w:shd w:val="clear" w:color="auto" w:fill="D8D8D8" w:themeFill="background1" w:themeFillShade="D8"/>
          </w:tcPr>
          <w:p w14:paraId="0B9117DE" w14:textId="77777777" w:rsidR="00DA1ABC" w:rsidRDefault="00DA1ABC" w:rsidP="00701034">
            <w:pPr>
              <w:pStyle w:val="-"/>
              <w:ind w:firstLine="442"/>
              <w:jc w:val="center"/>
              <w:rPr>
                <w:b/>
                <w:bCs/>
              </w:rPr>
            </w:pPr>
            <w:r>
              <w:rPr>
                <w:b/>
                <w:bCs/>
              </w:rPr>
              <w:t>Key</w:t>
            </w:r>
          </w:p>
        </w:tc>
        <w:tc>
          <w:tcPr>
            <w:tcW w:w="5043" w:type="dxa"/>
            <w:shd w:val="clear" w:color="auto" w:fill="D8D8D8" w:themeFill="background1" w:themeFillShade="D8"/>
          </w:tcPr>
          <w:p w14:paraId="584D52C0" w14:textId="77777777" w:rsidR="00DA1ABC" w:rsidRDefault="00DA1ABC" w:rsidP="00701034">
            <w:pPr>
              <w:pStyle w:val="-"/>
              <w:ind w:firstLine="442"/>
              <w:jc w:val="center"/>
              <w:rPr>
                <w:b/>
                <w:bCs/>
              </w:rPr>
            </w:pPr>
            <w:r>
              <w:rPr>
                <w:b/>
                <w:bCs/>
              </w:rPr>
              <w:t>Value</w:t>
            </w:r>
          </w:p>
        </w:tc>
        <w:tc>
          <w:tcPr>
            <w:tcW w:w="3285" w:type="dxa"/>
            <w:shd w:val="clear" w:color="auto" w:fill="D8D8D8" w:themeFill="background1" w:themeFillShade="D8"/>
          </w:tcPr>
          <w:p w14:paraId="296C64F2" w14:textId="77777777" w:rsidR="00DA1ABC" w:rsidRDefault="00DA1ABC" w:rsidP="00701034">
            <w:pPr>
              <w:pStyle w:val="-"/>
              <w:ind w:firstLine="442"/>
              <w:jc w:val="center"/>
              <w:rPr>
                <w:b/>
                <w:bCs/>
              </w:rPr>
            </w:pPr>
            <w:r>
              <w:rPr>
                <w:b/>
                <w:bCs/>
              </w:rPr>
              <w:t>Describe</w:t>
            </w:r>
          </w:p>
        </w:tc>
      </w:tr>
      <w:tr w:rsidR="00DA1ABC" w14:paraId="67282556" w14:textId="77777777" w:rsidTr="00701034">
        <w:tc>
          <w:tcPr>
            <w:tcW w:w="1526" w:type="dxa"/>
          </w:tcPr>
          <w:p w14:paraId="6B834A35" w14:textId="77777777" w:rsidR="00DA1ABC" w:rsidRDefault="00DA1ABC" w:rsidP="00701034">
            <w:pPr>
              <w:pStyle w:val="-"/>
            </w:pPr>
            <w:r>
              <w:t>Content-Type</w:t>
            </w:r>
          </w:p>
        </w:tc>
        <w:tc>
          <w:tcPr>
            <w:tcW w:w="5043" w:type="dxa"/>
          </w:tcPr>
          <w:p w14:paraId="26C2D6FB" w14:textId="77777777" w:rsidR="00DA1ABC" w:rsidRDefault="00DA1ABC" w:rsidP="00701034">
            <w:pPr>
              <w:pStyle w:val="-"/>
              <w:ind w:firstLine="440"/>
              <w:jc w:val="center"/>
            </w:pPr>
            <w:r>
              <w:t>application/json</w:t>
            </w:r>
          </w:p>
        </w:tc>
        <w:tc>
          <w:tcPr>
            <w:tcW w:w="3285" w:type="dxa"/>
          </w:tcPr>
          <w:p w14:paraId="1BBE1B40" w14:textId="77777777" w:rsidR="00DA1ABC" w:rsidRDefault="00DA1ABC" w:rsidP="00701034">
            <w:pPr>
              <w:pStyle w:val="-"/>
              <w:ind w:firstLine="440"/>
            </w:pPr>
          </w:p>
        </w:tc>
      </w:tr>
    </w:tbl>
    <w:p w14:paraId="0A2D5233" w14:textId="77777777" w:rsidR="00DA1ABC" w:rsidRDefault="00DA1ABC" w:rsidP="00DA1ABC">
      <w:pPr>
        <w:numPr>
          <w:ilvl w:val="0"/>
          <w:numId w:val="46"/>
        </w:numPr>
        <w:ind w:firstLineChars="0" w:firstLine="442"/>
      </w:pPr>
      <w:r>
        <w:rPr>
          <w:b/>
          <w:bCs/>
        </w:rPr>
        <w:t xml:space="preserve">Permissions: </w:t>
      </w:r>
      <w:r>
        <w:t>[IsAdministrator]</w:t>
      </w:r>
    </w:p>
    <w:p w14:paraId="07B72EF8" w14:textId="77777777" w:rsidR="00DA1ABC" w:rsidRDefault="00DA1ABC" w:rsidP="00DA1ABC">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05"/>
        <w:gridCol w:w="1797"/>
        <w:gridCol w:w="1376"/>
        <w:gridCol w:w="3748"/>
      </w:tblGrid>
      <w:tr w:rsidR="00DA1ABC" w14:paraId="5F537D82" w14:textId="77777777" w:rsidTr="00701034">
        <w:tc>
          <w:tcPr>
            <w:tcW w:w="1384" w:type="dxa"/>
            <w:shd w:val="clear" w:color="auto" w:fill="D8D8D8" w:themeFill="background1" w:themeFillShade="D8"/>
          </w:tcPr>
          <w:p w14:paraId="19919BAA" w14:textId="77777777" w:rsidR="00DA1ABC" w:rsidRDefault="00DA1ABC" w:rsidP="00701034">
            <w:pPr>
              <w:pStyle w:val="-"/>
              <w:ind w:firstLine="442"/>
              <w:jc w:val="center"/>
              <w:rPr>
                <w:b/>
                <w:bCs/>
              </w:rPr>
            </w:pPr>
            <w:r>
              <w:rPr>
                <w:b/>
                <w:bCs/>
              </w:rPr>
              <w:t>Key</w:t>
            </w:r>
          </w:p>
        </w:tc>
        <w:tc>
          <w:tcPr>
            <w:tcW w:w="1505" w:type="dxa"/>
            <w:shd w:val="clear" w:color="auto" w:fill="D8D8D8" w:themeFill="background1" w:themeFillShade="D8"/>
          </w:tcPr>
          <w:p w14:paraId="020D8BBF" w14:textId="77777777" w:rsidR="00DA1ABC" w:rsidRDefault="00DA1ABC" w:rsidP="00701034">
            <w:pPr>
              <w:pStyle w:val="-"/>
              <w:ind w:firstLine="442"/>
              <w:jc w:val="center"/>
              <w:rPr>
                <w:b/>
                <w:bCs/>
              </w:rPr>
            </w:pPr>
            <w:r>
              <w:rPr>
                <w:b/>
                <w:bCs/>
              </w:rPr>
              <w:t>Type</w:t>
            </w:r>
          </w:p>
        </w:tc>
        <w:tc>
          <w:tcPr>
            <w:tcW w:w="1797" w:type="dxa"/>
            <w:shd w:val="clear" w:color="auto" w:fill="D8D8D8" w:themeFill="background1" w:themeFillShade="D8"/>
          </w:tcPr>
          <w:p w14:paraId="5CB6E0B2" w14:textId="77777777" w:rsidR="00DA1ABC" w:rsidRDefault="00DA1ABC" w:rsidP="00701034">
            <w:pPr>
              <w:pStyle w:val="-"/>
              <w:ind w:firstLine="442"/>
              <w:jc w:val="center"/>
              <w:rPr>
                <w:b/>
                <w:bCs/>
              </w:rPr>
            </w:pPr>
            <w:r>
              <w:rPr>
                <w:b/>
                <w:bCs/>
              </w:rPr>
              <w:t>Range</w:t>
            </w:r>
          </w:p>
        </w:tc>
        <w:tc>
          <w:tcPr>
            <w:tcW w:w="1376" w:type="dxa"/>
            <w:shd w:val="clear" w:color="auto" w:fill="D8D8D8" w:themeFill="background1" w:themeFillShade="D8"/>
          </w:tcPr>
          <w:p w14:paraId="6ED7035A" w14:textId="77777777" w:rsidR="00DA1ABC" w:rsidRDefault="00DA1ABC" w:rsidP="00701034">
            <w:pPr>
              <w:pStyle w:val="-"/>
              <w:jc w:val="left"/>
              <w:rPr>
                <w:b/>
                <w:bCs/>
              </w:rPr>
            </w:pPr>
            <w:r>
              <w:rPr>
                <w:b/>
                <w:bCs/>
              </w:rPr>
              <w:t>Required</w:t>
            </w:r>
          </w:p>
        </w:tc>
        <w:tc>
          <w:tcPr>
            <w:tcW w:w="3748" w:type="dxa"/>
            <w:shd w:val="clear" w:color="auto" w:fill="D8D8D8" w:themeFill="background1" w:themeFillShade="D8"/>
          </w:tcPr>
          <w:p w14:paraId="49A879BF" w14:textId="77777777" w:rsidR="00DA1ABC" w:rsidRDefault="00DA1ABC" w:rsidP="00701034">
            <w:pPr>
              <w:pStyle w:val="-"/>
              <w:ind w:firstLine="442"/>
              <w:jc w:val="center"/>
              <w:rPr>
                <w:b/>
                <w:bCs/>
              </w:rPr>
            </w:pPr>
            <w:r>
              <w:rPr>
                <w:b/>
                <w:bCs/>
              </w:rPr>
              <w:t>Describe</w:t>
            </w:r>
          </w:p>
        </w:tc>
      </w:tr>
      <w:tr w:rsidR="00DA1ABC" w14:paraId="55330B6B" w14:textId="77777777" w:rsidTr="00701034">
        <w:tc>
          <w:tcPr>
            <w:tcW w:w="1384" w:type="dxa"/>
          </w:tcPr>
          <w:p w14:paraId="2102DE5D" w14:textId="77777777" w:rsidR="00DA1ABC" w:rsidRDefault="00DA1ABC" w:rsidP="00701034">
            <w:pPr>
              <w:pStyle w:val="-"/>
            </w:pPr>
            <w:r>
              <w:t>requestTime</w:t>
            </w:r>
          </w:p>
        </w:tc>
        <w:tc>
          <w:tcPr>
            <w:tcW w:w="1505" w:type="dxa"/>
          </w:tcPr>
          <w:p w14:paraId="06194C1D" w14:textId="77777777" w:rsidR="00DA1ABC" w:rsidRDefault="00DA1ABC" w:rsidP="00701034">
            <w:pPr>
              <w:pStyle w:val="-"/>
              <w:ind w:firstLine="400"/>
              <w:jc w:val="center"/>
            </w:pPr>
            <w:r>
              <w:t>datetime</w:t>
            </w:r>
          </w:p>
        </w:tc>
        <w:tc>
          <w:tcPr>
            <w:tcW w:w="1797" w:type="dxa"/>
          </w:tcPr>
          <w:p w14:paraId="13899C1A" w14:textId="77777777" w:rsidR="00DA1ABC" w:rsidRDefault="00DA1ABC" w:rsidP="00701034">
            <w:pPr>
              <w:pStyle w:val="-"/>
              <w:ind w:firstLine="400"/>
              <w:jc w:val="center"/>
            </w:pPr>
          </w:p>
        </w:tc>
        <w:tc>
          <w:tcPr>
            <w:tcW w:w="1376" w:type="dxa"/>
          </w:tcPr>
          <w:p w14:paraId="21364154" w14:textId="77777777" w:rsidR="00DA1ABC" w:rsidRDefault="00DA1ABC" w:rsidP="00701034">
            <w:pPr>
              <w:pStyle w:val="-"/>
              <w:ind w:firstLine="400"/>
              <w:jc w:val="center"/>
            </w:pPr>
            <w:r>
              <w:t>true</w:t>
            </w:r>
          </w:p>
        </w:tc>
        <w:tc>
          <w:tcPr>
            <w:tcW w:w="3748" w:type="dxa"/>
          </w:tcPr>
          <w:p w14:paraId="3974E99D" w14:textId="77777777" w:rsidR="00DA1ABC" w:rsidRDefault="00DA1ABC" w:rsidP="00701034">
            <w:pPr>
              <w:pStyle w:val="-"/>
            </w:pPr>
            <w:r>
              <w:t>请求时间，必须为当前时间</w:t>
            </w:r>
          </w:p>
        </w:tc>
      </w:tr>
      <w:tr w:rsidR="00DA1ABC" w14:paraId="13F4268E" w14:textId="77777777" w:rsidTr="00701034">
        <w:tc>
          <w:tcPr>
            <w:tcW w:w="1384" w:type="dxa"/>
          </w:tcPr>
          <w:p w14:paraId="2249EA7B" w14:textId="095F5775" w:rsidR="00DA1ABC" w:rsidRDefault="00DA1ABC" w:rsidP="00701034">
            <w:pPr>
              <w:pStyle w:val="-"/>
            </w:pPr>
            <w:r>
              <w:t>seal</w:t>
            </w:r>
            <w:r>
              <w:rPr>
                <w:rFonts w:hint="eastAsia"/>
              </w:rPr>
              <w:t>Id</w:t>
            </w:r>
          </w:p>
        </w:tc>
        <w:tc>
          <w:tcPr>
            <w:tcW w:w="1505" w:type="dxa"/>
          </w:tcPr>
          <w:p w14:paraId="08B525A9" w14:textId="77777777" w:rsidR="00DA1ABC" w:rsidRDefault="00DA1ABC" w:rsidP="00701034">
            <w:pPr>
              <w:pStyle w:val="-"/>
              <w:ind w:firstLine="400"/>
              <w:jc w:val="center"/>
            </w:pPr>
            <w:r>
              <w:t>string</w:t>
            </w:r>
          </w:p>
        </w:tc>
        <w:tc>
          <w:tcPr>
            <w:tcW w:w="1797" w:type="dxa"/>
          </w:tcPr>
          <w:p w14:paraId="287287FB" w14:textId="77777777" w:rsidR="00DA1ABC" w:rsidRDefault="00DA1ABC" w:rsidP="00701034">
            <w:pPr>
              <w:pStyle w:val="-"/>
              <w:ind w:firstLine="400"/>
              <w:jc w:val="center"/>
            </w:pPr>
            <w:r>
              <w:t>uuid4</w:t>
            </w:r>
          </w:p>
        </w:tc>
        <w:tc>
          <w:tcPr>
            <w:tcW w:w="1376" w:type="dxa"/>
          </w:tcPr>
          <w:p w14:paraId="4CD77BE1" w14:textId="77777777" w:rsidR="00DA1ABC" w:rsidRDefault="00DA1ABC" w:rsidP="00701034">
            <w:pPr>
              <w:pStyle w:val="-"/>
              <w:ind w:firstLine="400"/>
              <w:jc w:val="center"/>
            </w:pPr>
            <w:r>
              <w:t>false</w:t>
            </w:r>
          </w:p>
        </w:tc>
        <w:tc>
          <w:tcPr>
            <w:tcW w:w="3748" w:type="dxa"/>
          </w:tcPr>
          <w:p w14:paraId="01B83C76" w14:textId="280C1E38" w:rsidR="00DA1ABC" w:rsidRDefault="00DA1ABC" w:rsidP="00DA1ABC">
            <w:pPr>
              <w:pStyle w:val="-"/>
            </w:pPr>
            <w:r>
              <w:rPr>
                <w:rFonts w:hint="eastAsia"/>
              </w:rPr>
              <w:t>印章</w:t>
            </w:r>
            <w:r>
              <w:t xml:space="preserve"> id</w:t>
            </w:r>
          </w:p>
        </w:tc>
      </w:tr>
      <w:tr w:rsidR="00DA1ABC" w14:paraId="2A8504E0" w14:textId="77777777" w:rsidTr="00701034">
        <w:tc>
          <w:tcPr>
            <w:tcW w:w="1384" w:type="dxa"/>
          </w:tcPr>
          <w:p w14:paraId="1877C518" w14:textId="77777777" w:rsidR="00DA1ABC" w:rsidRDefault="00DA1ABC" w:rsidP="00701034">
            <w:pPr>
              <w:pStyle w:val="-"/>
            </w:pPr>
            <w:r>
              <w:rPr>
                <w:rFonts w:hint="eastAsia"/>
              </w:rPr>
              <w:t>esID</w:t>
            </w:r>
          </w:p>
        </w:tc>
        <w:tc>
          <w:tcPr>
            <w:tcW w:w="1505" w:type="dxa"/>
          </w:tcPr>
          <w:p w14:paraId="45D0FA57" w14:textId="77777777" w:rsidR="00DA1ABC" w:rsidRDefault="00DA1ABC" w:rsidP="00701034">
            <w:pPr>
              <w:pStyle w:val="-"/>
              <w:ind w:firstLine="400"/>
              <w:jc w:val="center"/>
            </w:pPr>
            <w:r>
              <w:rPr>
                <w:rFonts w:hint="eastAsia"/>
              </w:rPr>
              <w:t>string</w:t>
            </w:r>
          </w:p>
        </w:tc>
        <w:tc>
          <w:tcPr>
            <w:tcW w:w="1797" w:type="dxa"/>
          </w:tcPr>
          <w:p w14:paraId="7D20C686" w14:textId="77777777" w:rsidR="00DA1ABC" w:rsidRDefault="00DA1ABC" w:rsidP="00701034">
            <w:pPr>
              <w:pStyle w:val="-"/>
              <w:ind w:firstLine="400"/>
              <w:jc w:val="center"/>
            </w:pPr>
          </w:p>
        </w:tc>
        <w:tc>
          <w:tcPr>
            <w:tcW w:w="1376" w:type="dxa"/>
          </w:tcPr>
          <w:p w14:paraId="6D6D0A99" w14:textId="77777777" w:rsidR="00DA1ABC" w:rsidRDefault="00DA1ABC" w:rsidP="00701034">
            <w:pPr>
              <w:pStyle w:val="-"/>
              <w:ind w:firstLine="400"/>
              <w:jc w:val="center"/>
            </w:pPr>
            <w:r>
              <w:rPr>
                <w:rFonts w:hint="eastAsia"/>
              </w:rPr>
              <w:t>false</w:t>
            </w:r>
          </w:p>
        </w:tc>
        <w:tc>
          <w:tcPr>
            <w:tcW w:w="3748" w:type="dxa"/>
          </w:tcPr>
          <w:p w14:paraId="0B3C7C9B" w14:textId="1C94F11E" w:rsidR="00DA1ABC" w:rsidRDefault="00DA1ABC" w:rsidP="00DA1ABC">
            <w:pPr>
              <w:pStyle w:val="-"/>
            </w:pPr>
            <w:r>
              <w:t>印章编号</w:t>
            </w:r>
          </w:p>
        </w:tc>
      </w:tr>
      <w:tr w:rsidR="00DA1ABC" w14:paraId="772ED3BB" w14:textId="77777777" w:rsidTr="00701034">
        <w:tc>
          <w:tcPr>
            <w:tcW w:w="1384" w:type="dxa"/>
          </w:tcPr>
          <w:p w14:paraId="4C18D28D" w14:textId="77777777" w:rsidR="00DA1ABC" w:rsidRDefault="00DA1ABC" w:rsidP="00701034">
            <w:pPr>
              <w:pStyle w:val="-"/>
            </w:pPr>
            <w:r>
              <w:rPr>
                <w:rFonts w:hint="eastAsia"/>
              </w:rPr>
              <w:t>esname</w:t>
            </w:r>
          </w:p>
        </w:tc>
        <w:tc>
          <w:tcPr>
            <w:tcW w:w="1505" w:type="dxa"/>
          </w:tcPr>
          <w:p w14:paraId="6F524881" w14:textId="77777777" w:rsidR="00DA1ABC" w:rsidRDefault="00DA1ABC" w:rsidP="00701034">
            <w:pPr>
              <w:pStyle w:val="-"/>
              <w:ind w:firstLine="400"/>
              <w:jc w:val="center"/>
            </w:pPr>
            <w:r>
              <w:rPr>
                <w:rFonts w:hint="eastAsia"/>
              </w:rPr>
              <w:t>string</w:t>
            </w:r>
          </w:p>
        </w:tc>
        <w:tc>
          <w:tcPr>
            <w:tcW w:w="1797" w:type="dxa"/>
          </w:tcPr>
          <w:p w14:paraId="42B48289" w14:textId="77777777" w:rsidR="00DA1ABC" w:rsidRDefault="00DA1ABC" w:rsidP="00701034">
            <w:pPr>
              <w:pStyle w:val="-"/>
              <w:ind w:firstLine="400"/>
              <w:jc w:val="center"/>
            </w:pPr>
          </w:p>
        </w:tc>
        <w:tc>
          <w:tcPr>
            <w:tcW w:w="1376" w:type="dxa"/>
          </w:tcPr>
          <w:p w14:paraId="22009D69" w14:textId="77777777" w:rsidR="00DA1ABC" w:rsidRDefault="00DA1ABC" w:rsidP="00701034">
            <w:pPr>
              <w:pStyle w:val="-"/>
              <w:ind w:firstLine="400"/>
              <w:jc w:val="center"/>
            </w:pPr>
            <w:r>
              <w:rPr>
                <w:rFonts w:hint="eastAsia"/>
              </w:rPr>
              <w:t>false</w:t>
            </w:r>
          </w:p>
        </w:tc>
        <w:tc>
          <w:tcPr>
            <w:tcW w:w="3748" w:type="dxa"/>
          </w:tcPr>
          <w:p w14:paraId="0CA37E3E" w14:textId="77777777" w:rsidR="00DA1ABC" w:rsidRDefault="00DA1ABC" w:rsidP="00701034">
            <w:pPr>
              <w:pStyle w:val="-"/>
            </w:pPr>
            <w:r>
              <w:t>印章名称</w:t>
            </w:r>
          </w:p>
        </w:tc>
      </w:tr>
      <w:tr w:rsidR="00DA1ABC" w14:paraId="19ACAC8E" w14:textId="77777777" w:rsidTr="00701034">
        <w:tc>
          <w:tcPr>
            <w:tcW w:w="1384" w:type="dxa"/>
          </w:tcPr>
          <w:p w14:paraId="5A7DAA83" w14:textId="77777777" w:rsidR="00DA1ABC" w:rsidRDefault="00DA1ABC" w:rsidP="00701034">
            <w:pPr>
              <w:pStyle w:val="-"/>
            </w:pPr>
            <w:r>
              <w:rPr>
                <w:rFonts w:hint="eastAsia"/>
              </w:rPr>
              <w:t>estype</w:t>
            </w:r>
          </w:p>
        </w:tc>
        <w:tc>
          <w:tcPr>
            <w:tcW w:w="1505" w:type="dxa"/>
          </w:tcPr>
          <w:p w14:paraId="22034DEA" w14:textId="77777777" w:rsidR="00DA1ABC" w:rsidRDefault="00DA1ABC" w:rsidP="00701034">
            <w:pPr>
              <w:pStyle w:val="-"/>
              <w:ind w:firstLine="400"/>
              <w:jc w:val="center"/>
            </w:pPr>
            <w:r>
              <w:rPr>
                <w:rFonts w:hint="eastAsia"/>
              </w:rPr>
              <w:t>string</w:t>
            </w:r>
          </w:p>
        </w:tc>
        <w:tc>
          <w:tcPr>
            <w:tcW w:w="1797" w:type="dxa"/>
          </w:tcPr>
          <w:p w14:paraId="73D0DA2E" w14:textId="77777777" w:rsidR="00DA1ABC" w:rsidRDefault="00DA1ABC" w:rsidP="00701034">
            <w:pPr>
              <w:pStyle w:val="-"/>
              <w:ind w:firstLine="400"/>
              <w:jc w:val="center"/>
            </w:pPr>
          </w:p>
        </w:tc>
        <w:tc>
          <w:tcPr>
            <w:tcW w:w="1376" w:type="dxa"/>
          </w:tcPr>
          <w:p w14:paraId="2E4EFE30" w14:textId="77777777" w:rsidR="00DA1ABC" w:rsidRDefault="00DA1ABC" w:rsidP="00701034">
            <w:pPr>
              <w:pStyle w:val="-"/>
              <w:ind w:firstLine="400"/>
              <w:jc w:val="center"/>
            </w:pPr>
            <w:r>
              <w:rPr>
                <w:rFonts w:hint="eastAsia"/>
              </w:rPr>
              <w:t>false</w:t>
            </w:r>
          </w:p>
        </w:tc>
        <w:tc>
          <w:tcPr>
            <w:tcW w:w="3748" w:type="dxa"/>
          </w:tcPr>
          <w:p w14:paraId="277A4B6F" w14:textId="05E711CD" w:rsidR="00DA1ABC" w:rsidRDefault="00DA1ABC" w:rsidP="00701034">
            <w:pPr>
              <w:pStyle w:val="-"/>
            </w:pPr>
            <w:r>
              <w:t>印章类型</w:t>
            </w:r>
            <w:r>
              <w:rPr>
                <w:rFonts w:hint="eastAsia"/>
              </w:rPr>
              <w:t>（公章</w:t>
            </w:r>
            <w:r w:rsidR="00835B53">
              <w:rPr>
                <w:rFonts w:hint="eastAsia"/>
              </w:rPr>
              <w:t>、个人章</w:t>
            </w:r>
            <w:r>
              <w:rPr>
                <w:rFonts w:hint="eastAsia"/>
              </w:rPr>
              <w:t>）</w:t>
            </w:r>
          </w:p>
        </w:tc>
      </w:tr>
      <w:tr w:rsidR="00DA1ABC" w14:paraId="680D86A8" w14:textId="77777777" w:rsidTr="00701034">
        <w:tc>
          <w:tcPr>
            <w:tcW w:w="1384" w:type="dxa"/>
          </w:tcPr>
          <w:p w14:paraId="10648527" w14:textId="77777777" w:rsidR="00DA1ABC" w:rsidRDefault="00DA1ABC" w:rsidP="00701034">
            <w:pPr>
              <w:pStyle w:val="-"/>
            </w:pPr>
            <w:r>
              <w:rPr>
                <w:rFonts w:hint="eastAsia"/>
              </w:rPr>
              <w:t>endtime</w:t>
            </w:r>
          </w:p>
        </w:tc>
        <w:tc>
          <w:tcPr>
            <w:tcW w:w="1505" w:type="dxa"/>
          </w:tcPr>
          <w:p w14:paraId="7B54DA2B" w14:textId="77777777" w:rsidR="00DA1ABC" w:rsidRDefault="00DA1ABC" w:rsidP="00701034">
            <w:pPr>
              <w:pStyle w:val="-"/>
              <w:ind w:firstLine="400"/>
              <w:jc w:val="center"/>
            </w:pPr>
            <w:r>
              <w:t>datetime</w:t>
            </w:r>
          </w:p>
        </w:tc>
        <w:tc>
          <w:tcPr>
            <w:tcW w:w="1797" w:type="dxa"/>
          </w:tcPr>
          <w:p w14:paraId="01429BE3" w14:textId="77777777" w:rsidR="00DA1ABC" w:rsidRDefault="00DA1ABC" w:rsidP="00701034">
            <w:pPr>
              <w:pStyle w:val="-"/>
              <w:ind w:firstLine="400"/>
              <w:jc w:val="center"/>
            </w:pPr>
          </w:p>
        </w:tc>
        <w:tc>
          <w:tcPr>
            <w:tcW w:w="1376" w:type="dxa"/>
          </w:tcPr>
          <w:p w14:paraId="7362F51B" w14:textId="77777777" w:rsidR="00DA1ABC" w:rsidRDefault="00DA1ABC" w:rsidP="00701034">
            <w:pPr>
              <w:pStyle w:val="-"/>
              <w:ind w:firstLine="400"/>
              <w:jc w:val="center"/>
            </w:pPr>
            <w:r>
              <w:rPr>
                <w:rFonts w:hint="eastAsia"/>
              </w:rPr>
              <w:t>false</w:t>
            </w:r>
          </w:p>
        </w:tc>
        <w:tc>
          <w:tcPr>
            <w:tcW w:w="3748" w:type="dxa"/>
          </w:tcPr>
          <w:p w14:paraId="3661FC01" w14:textId="77777777" w:rsidR="00DA1ABC" w:rsidRDefault="00DA1ABC" w:rsidP="00701034">
            <w:pPr>
              <w:pStyle w:val="-"/>
            </w:pPr>
            <w:r>
              <w:t>有效期</w:t>
            </w:r>
          </w:p>
        </w:tc>
      </w:tr>
      <w:tr w:rsidR="00DA1ABC" w14:paraId="0A174DC5" w14:textId="77777777" w:rsidTr="00701034">
        <w:tc>
          <w:tcPr>
            <w:tcW w:w="1384" w:type="dxa"/>
          </w:tcPr>
          <w:p w14:paraId="69F3C221" w14:textId="77777777" w:rsidR="00DA1ABC" w:rsidRDefault="00DA1ABC" w:rsidP="00701034">
            <w:pPr>
              <w:pStyle w:val="-"/>
            </w:pPr>
            <w:r>
              <w:rPr>
                <w:rFonts w:hint="eastAsia"/>
              </w:rPr>
              <w:t>status</w:t>
            </w:r>
          </w:p>
        </w:tc>
        <w:tc>
          <w:tcPr>
            <w:tcW w:w="1505" w:type="dxa"/>
          </w:tcPr>
          <w:p w14:paraId="476B69CB" w14:textId="77777777" w:rsidR="00DA1ABC" w:rsidRDefault="00DA1ABC" w:rsidP="00701034">
            <w:pPr>
              <w:pStyle w:val="-"/>
              <w:ind w:firstLine="400"/>
              <w:jc w:val="center"/>
            </w:pPr>
            <w:r>
              <w:rPr>
                <w:rFonts w:hint="eastAsia"/>
              </w:rPr>
              <w:t>string</w:t>
            </w:r>
          </w:p>
        </w:tc>
        <w:tc>
          <w:tcPr>
            <w:tcW w:w="1797" w:type="dxa"/>
          </w:tcPr>
          <w:p w14:paraId="7EC6699C" w14:textId="77777777" w:rsidR="00DA1ABC" w:rsidRDefault="00DA1ABC" w:rsidP="00701034">
            <w:pPr>
              <w:pStyle w:val="-"/>
              <w:ind w:firstLine="400"/>
              <w:jc w:val="center"/>
            </w:pPr>
          </w:p>
        </w:tc>
        <w:tc>
          <w:tcPr>
            <w:tcW w:w="1376" w:type="dxa"/>
          </w:tcPr>
          <w:p w14:paraId="1CCE6FD9" w14:textId="77777777" w:rsidR="00DA1ABC" w:rsidRDefault="00DA1ABC" w:rsidP="00701034">
            <w:pPr>
              <w:pStyle w:val="-"/>
              <w:ind w:firstLine="400"/>
              <w:jc w:val="center"/>
            </w:pPr>
            <w:r>
              <w:rPr>
                <w:rFonts w:hint="eastAsia"/>
              </w:rPr>
              <w:t>false</w:t>
            </w:r>
          </w:p>
        </w:tc>
        <w:tc>
          <w:tcPr>
            <w:tcW w:w="3748" w:type="dxa"/>
          </w:tcPr>
          <w:p w14:paraId="36A59A25" w14:textId="5E613F61" w:rsidR="00DA1ABC" w:rsidRDefault="00DA1ABC" w:rsidP="00DA1ABC">
            <w:pPr>
              <w:pStyle w:val="-"/>
            </w:pPr>
            <w:r>
              <w:t>印章的状态</w:t>
            </w:r>
            <w:r>
              <w:rPr>
                <w:rFonts w:hint="eastAsia"/>
              </w:rPr>
              <w:t>：正常、注销</w:t>
            </w:r>
          </w:p>
        </w:tc>
      </w:tr>
    </w:tbl>
    <w:p w14:paraId="3B0F2741" w14:textId="77777777" w:rsidR="00DA1ABC" w:rsidRDefault="00DA1ABC" w:rsidP="00DA1ABC">
      <w:pPr>
        <w:numPr>
          <w:ilvl w:val="0"/>
          <w:numId w:val="46"/>
        </w:numPr>
        <w:ind w:firstLineChars="0" w:firstLine="442"/>
        <w:rPr>
          <w:b/>
          <w:bCs/>
        </w:rPr>
      </w:pPr>
      <w:r>
        <w:rPr>
          <w:b/>
          <w:bCs/>
        </w:rPr>
        <w:t>InputOnly:</w:t>
      </w:r>
      <w:r>
        <w:t xml:space="preserve"> [ requestTime]</w:t>
      </w:r>
    </w:p>
    <w:p w14:paraId="4F61B44A" w14:textId="362C31C7" w:rsidR="00DA1ABC" w:rsidRDefault="00DA1ABC" w:rsidP="00DA1ABC">
      <w:pPr>
        <w:numPr>
          <w:ilvl w:val="0"/>
          <w:numId w:val="46"/>
        </w:numPr>
        <w:ind w:firstLineChars="0" w:firstLine="442"/>
        <w:rPr>
          <w:b/>
          <w:bCs/>
        </w:rPr>
      </w:pPr>
      <w:r>
        <w:rPr>
          <w:b/>
          <w:bCs/>
        </w:rPr>
        <w:t>OutputOnly:</w:t>
      </w:r>
      <w:r>
        <w:t xml:space="preserve"> [</w:t>
      </w:r>
      <w:r>
        <w:rPr>
          <w:rFonts w:hint="eastAsia"/>
        </w:rPr>
        <w:t>sealId, estype, endtime, status</w:t>
      </w:r>
      <w:r>
        <w:t>]</w:t>
      </w:r>
    </w:p>
    <w:p w14:paraId="724E6641" w14:textId="052AA97D" w:rsidR="00DA1ABC" w:rsidRDefault="00DA1ABC" w:rsidP="00DA1ABC">
      <w:pPr>
        <w:numPr>
          <w:ilvl w:val="0"/>
          <w:numId w:val="46"/>
        </w:numPr>
        <w:ind w:firstLineChars="0" w:firstLine="442"/>
        <w:rPr>
          <w:b/>
          <w:bCs/>
        </w:rPr>
      </w:pPr>
      <w:r>
        <w:rPr>
          <w:b/>
          <w:bCs/>
        </w:rPr>
        <w:t>OrderByFields:</w:t>
      </w:r>
      <w:r>
        <w:t xml:space="preserve"> [</w:t>
      </w:r>
      <w:r>
        <w:rPr>
          <w:rFonts w:hint="eastAsia"/>
        </w:rPr>
        <w:t>sealId</w:t>
      </w:r>
      <w:r>
        <w:t>]</w:t>
      </w:r>
    </w:p>
    <w:p w14:paraId="44B5B09E" w14:textId="77777777" w:rsidR="00DA1ABC" w:rsidRDefault="00DA1ABC" w:rsidP="00DA1ABC">
      <w:pPr>
        <w:ind w:firstLine="440"/>
      </w:pPr>
    </w:p>
    <w:p w14:paraId="0945718C" w14:textId="38B8F2DB" w:rsidR="00DA1ABC" w:rsidRDefault="00701034" w:rsidP="00DA1ABC">
      <w:pPr>
        <w:ind w:left="440" w:firstLineChars="0" w:firstLine="0"/>
      </w:pPr>
      <w:r>
        <w:rPr>
          <w:rFonts w:hint="eastAsia"/>
        </w:rPr>
        <w:t>5</w:t>
      </w:r>
      <w:r w:rsidR="00DA1ABC">
        <w:rPr>
          <w:rFonts w:hint="eastAsia"/>
        </w:rPr>
        <w:t xml:space="preserve">) </w:t>
      </w:r>
      <w:r w:rsidR="00DA1ABC">
        <w:t>/sealCenter/console/v1.0/</w:t>
      </w:r>
      <w:r w:rsidR="00DA1ABC" w:rsidRPr="00BE6F1F">
        <w:t xml:space="preserve"> </w:t>
      </w:r>
      <w:r w:rsidR="00DA1ABC">
        <w:t xml:space="preserve">seals </w:t>
      </w:r>
      <w:r w:rsidR="00DA1ABC">
        <w:rPr>
          <w:rFonts w:hint="eastAsia"/>
        </w:rPr>
        <w:t>/</w:t>
      </w:r>
      <w:r w:rsidR="00DA1ABC" w:rsidRPr="00DA1ABC">
        <w:t xml:space="preserve"> </w:t>
      </w:r>
      <w:r w:rsidR="00DA1ABC">
        <w:t xml:space="preserve">seals / </w:t>
      </w:r>
      <w:r w:rsidR="00DA1ABC">
        <w:rPr>
          <w:rFonts w:hint="eastAsia"/>
        </w:rPr>
        <w:t>{seal</w:t>
      </w:r>
      <w:r w:rsidR="00DA1ABC">
        <w:t>Id</w:t>
      </w:r>
      <w:r w:rsidR="00DA1ABC">
        <w:rPr>
          <w:rFonts w:hint="eastAsia"/>
        </w:rPr>
        <w:t>}</w:t>
      </w:r>
    </w:p>
    <w:p w14:paraId="4821BAA9" w14:textId="77777777" w:rsidR="00DA1ABC" w:rsidRDefault="00DA1ABC" w:rsidP="00DA1ABC">
      <w:pPr>
        <w:pStyle w:val="af7"/>
        <w:ind w:firstLine="440"/>
      </w:pPr>
      <w:r>
        <w:t>Method: GET</w:t>
      </w:r>
    </w:p>
    <w:p w14:paraId="5102C514" w14:textId="23B7DA0C" w:rsidR="00DA1ABC" w:rsidRDefault="00DA1ABC" w:rsidP="00DA1ABC">
      <w:pPr>
        <w:numPr>
          <w:ilvl w:val="0"/>
          <w:numId w:val="46"/>
        </w:numPr>
        <w:ind w:firstLineChars="0" w:firstLine="442"/>
        <w:rPr>
          <w:b/>
          <w:bCs/>
        </w:rPr>
      </w:pPr>
      <w:r>
        <w:rPr>
          <w:b/>
          <w:bCs/>
        </w:rPr>
        <w:t xml:space="preserve">Name: </w:t>
      </w:r>
      <w:r>
        <w:t>获取</w:t>
      </w:r>
      <w:r>
        <w:rPr>
          <w:rFonts w:hint="eastAsia"/>
        </w:rPr>
        <w:t>印章</w:t>
      </w:r>
      <w:r>
        <w:t>信息</w:t>
      </w:r>
    </w:p>
    <w:p w14:paraId="724F6861" w14:textId="77777777" w:rsidR="00DA1ABC" w:rsidRDefault="00DA1ABC" w:rsidP="00DA1ABC">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26"/>
        <w:gridCol w:w="5043"/>
        <w:gridCol w:w="3285"/>
      </w:tblGrid>
      <w:tr w:rsidR="00DA1ABC" w14:paraId="1590BC05" w14:textId="77777777" w:rsidTr="00701034">
        <w:tc>
          <w:tcPr>
            <w:tcW w:w="1526" w:type="dxa"/>
            <w:shd w:val="clear" w:color="auto" w:fill="D8D8D8" w:themeFill="background1" w:themeFillShade="D8"/>
          </w:tcPr>
          <w:p w14:paraId="6B644274" w14:textId="77777777" w:rsidR="00DA1ABC" w:rsidRDefault="00DA1ABC" w:rsidP="00701034">
            <w:pPr>
              <w:pStyle w:val="-"/>
              <w:ind w:firstLine="402"/>
              <w:jc w:val="center"/>
              <w:rPr>
                <w:b/>
                <w:bCs/>
              </w:rPr>
            </w:pPr>
            <w:r>
              <w:rPr>
                <w:b/>
                <w:bCs/>
              </w:rPr>
              <w:t>Key</w:t>
            </w:r>
          </w:p>
        </w:tc>
        <w:tc>
          <w:tcPr>
            <w:tcW w:w="5043" w:type="dxa"/>
            <w:shd w:val="clear" w:color="auto" w:fill="D8D8D8" w:themeFill="background1" w:themeFillShade="D8"/>
          </w:tcPr>
          <w:p w14:paraId="005647AB" w14:textId="77777777" w:rsidR="00DA1ABC" w:rsidRDefault="00DA1ABC" w:rsidP="00701034">
            <w:pPr>
              <w:pStyle w:val="-"/>
              <w:ind w:firstLine="402"/>
              <w:jc w:val="center"/>
              <w:rPr>
                <w:b/>
                <w:bCs/>
              </w:rPr>
            </w:pPr>
            <w:r>
              <w:rPr>
                <w:b/>
                <w:bCs/>
              </w:rPr>
              <w:t>Value</w:t>
            </w:r>
          </w:p>
        </w:tc>
        <w:tc>
          <w:tcPr>
            <w:tcW w:w="3285" w:type="dxa"/>
            <w:shd w:val="clear" w:color="auto" w:fill="D8D8D8" w:themeFill="background1" w:themeFillShade="D8"/>
          </w:tcPr>
          <w:p w14:paraId="0908116A" w14:textId="77777777" w:rsidR="00DA1ABC" w:rsidRDefault="00DA1ABC" w:rsidP="00701034">
            <w:pPr>
              <w:pStyle w:val="-"/>
              <w:ind w:firstLine="402"/>
              <w:jc w:val="center"/>
              <w:rPr>
                <w:b/>
                <w:bCs/>
              </w:rPr>
            </w:pPr>
            <w:r>
              <w:rPr>
                <w:b/>
                <w:bCs/>
              </w:rPr>
              <w:t>Describe</w:t>
            </w:r>
          </w:p>
        </w:tc>
      </w:tr>
      <w:tr w:rsidR="00DA1ABC" w14:paraId="45A85F23" w14:textId="77777777" w:rsidTr="00701034">
        <w:tc>
          <w:tcPr>
            <w:tcW w:w="1526" w:type="dxa"/>
          </w:tcPr>
          <w:p w14:paraId="6C89C99F" w14:textId="77777777" w:rsidR="00DA1ABC" w:rsidRDefault="00DA1ABC" w:rsidP="00701034">
            <w:pPr>
              <w:pStyle w:val="-"/>
            </w:pPr>
            <w:r>
              <w:t>Content-Type</w:t>
            </w:r>
          </w:p>
        </w:tc>
        <w:tc>
          <w:tcPr>
            <w:tcW w:w="5043" w:type="dxa"/>
          </w:tcPr>
          <w:p w14:paraId="7D08C418" w14:textId="77777777" w:rsidR="00DA1ABC" w:rsidRDefault="00DA1ABC" w:rsidP="00701034">
            <w:pPr>
              <w:pStyle w:val="-"/>
              <w:ind w:firstLine="440"/>
              <w:jc w:val="center"/>
            </w:pPr>
            <w:r>
              <w:t>application/json</w:t>
            </w:r>
          </w:p>
        </w:tc>
        <w:tc>
          <w:tcPr>
            <w:tcW w:w="3285" w:type="dxa"/>
          </w:tcPr>
          <w:p w14:paraId="5457C188" w14:textId="77777777" w:rsidR="00DA1ABC" w:rsidRDefault="00DA1ABC" w:rsidP="00701034">
            <w:pPr>
              <w:pStyle w:val="-"/>
              <w:ind w:firstLine="440"/>
            </w:pPr>
          </w:p>
        </w:tc>
      </w:tr>
    </w:tbl>
    <w:p w14:paraId="6756AEA9" w14:textId="77777777" w:rsidR="00DA1ABC" w:rsidRDefault="00DA1ABC" w:rsidP="00DA1ABC">
      <w:pPr>
        <w:numPr>
          <w:ilvl w:val="0"/>
          <w:numId w:val="46"/>
        </w:numPr>
        <w:ind w:firstLineChars="0" w:firstLine="442"/>
      </w:pPr>
      <w:r>
        <w:rPr>
          <w:b/>
          <w:bCs/>
        </w:rPr>
        <w:lastRenderedPageBreak/>
        <w:t xml:space="preserve">Permissions: </w:t>
      </w:r>
      <w:r>
        <w:t>[IsAdministrator]</w:t>
      </w:r>
    </w:p>
    <w:p w14:paraId="03776749" w14:textId="77777777" w:rsidR="00DA1ABC" w:rsidRDefault="00DA1ABC" w:rsidP="00DA1ABC">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560"/>
        <w:gridCol w:w="1417"/>
        <w:gridCol w:w="3890"/>
      </w:tblGrid>
      <w:tr w:rsidR="00DA1ABC" w14:paraId="57ABE151" w14:textId="77777777" w:rsidTr="00701034">
        <w:tc>
          <w:tcPr>
            <w:tcW w:w="1526" w:type="dxa"/>
            <w:shd w:val="clear" w:color="auto" w:fill="D8D8D8" w:themeFill="background1" w:themeFillShade="D8"/>
          </w:tcPr>
          <w:p w14:paraId="16C1FF7D" w14:textId="77777777" w:rsidR="00DA1ABC" w:rsidRDefault="00DA1ABC" w:rsidP="00701034">
            <w:pPr>
              <w:pStyle w:val="-"/>
              <w:ind w:firstLine="402"/>
              <w:jc w:val="center"/>
              <w:rPr>
                <w:b/>
                <w:bCs/>
              </w:rPr>
            </w:pPr>
            <w:r>
              <w:rPr>
                <w:b/>
                <w:bCs/>
              </w:rPr>
              <w:t>Key</w:t>
            </w:r>
          </w:p>
        </w:tc>
        <w:tc>
          <w:tcPr>
            <w:tcW w:w="1417" w:type="dxa"/>
            <w:gridSpan w:val="2"/>
            <w:shd w:val="clear" w:color="auto" w:fill="D8D8D8" w:themeFill="background1" w:themeFillShade="D8"/>
          </w:tcPr>
          <w:p w14:paraId="2B731915" w14:textId="77777777" w:rsidR="00DA1ABC" w:rsidRDefault="00DA1ABC" w:rsidP="00701034">
            <w:pPr>
              <w:pStyle w:val="-"/>
              <w:ind w:firstLine="402"/>
              <w:jc w:val="center"/>
              <w:rPr>
                <w:b/>
                <w:bCs/>
              </w:rPr>
            </w:pPr>
            <w:r>
              <w:rPr>
                <w:b/>
                <w:bCs/>
              </w:rPr>
              <w:t>Type</w:t>
            </w:r>
          </w:p>
        </w:tc>
        <w:tc>
          <w:tcPr>
            <w:tcW w:w="1560" w:type="dxa"/>
            <w:shd w:val="clear" w:color="auto" w:fill="D8D8D8" w:themeFill="background1" w:themeFillShade="D8"/>
          </w:tcPr>
          <w:p w14:paraId="7995F6B8" w14:textId="77777777" w:rsidR="00DA1ABC" w:rsidRDefault="00DA1ABC" w:rsidP="00701034">
            <w:pPr>
              <w:pStyle w:val="-"/>
              <w:ind w:firstLine="402"/>
              <w:jc w:val="left"/>
              <w:rPr>
                <w:b/>
                <w:bCs/>
              </w:rPr>
            </w:pPr>
            <w:r>
              <w:rPr>
                <w:b/>
                <w:bCs/>
              </w:rPr>
              <w:t>Range</w:t>
            </w:r>
          </w:p>
        </w:tc>
        <w:tc>
          <w:tcPr>
            <w:tcW w:w="1417" w:type="dxa"/>
            <w:shd w:val="clear" w:color="auto" w:fill="D8D8D8" w:themeFill="background1" w:themeFillShade="D8"/>
          </w:tcPr>
          <w:p w14:paraId="0926E49D" w14:textId="77777777" w:rsidR="00DA1ABC" w:rsidRDefault="00DA1ABC" w:rsidP="00701034">
            <w:pPr>
              <w:pStyle w:val="-"/>
              <w:jc w:val="left"/>
              <w:rPr>
                <w:b/>
                <w:bCs/>
              </w:rPr>
            </w:pPr>
            <w:r>
              <w:rPr>
                <w:b/>
                <w:bCs/>
              </w:rPr>
              <w:t>Required</w:t>
            </w:r>
          </w:p>
        </w:tc>
        <w:tc>
          <w:tcPr>
            <w:tcW w:w="3890" w:type="dxa"/>
            <w:shd w:val="clear" w:color="auto" w:fill="D8D8D8" w:themeFill="background1" w:themeFillShade="D8"/>
          </w:tcPr>
          <w:p w14:paraId="341D0093" w14:textId="77777777" w:rsidR="00DA1ABC" w:rsidRDefault="00DA1ABC" w:rsidP="00701034">
            <w:pPr>
              <w:pStyle w:val="-"/>
              <w:ind w:firstLine="402"/>
              <w:jc w:val="center"/>
              <w:rPr>
                <w:b/>
                <w:bCs/>
              </w:rPr>
            </w:pPr>
            <w:r>
              <w:rPr>
                <w:b/>
                <w:bCs/>
              </w:rPr>
              <w:t>Describe</w:t>
            </w:r>
          </w:p>
        </w:tc>
      </w:tr>
      <w:tr w:rsidR="00DA1ABC" w14:paraId="5181C7EF" w14:textId="77777777" w:rsidTr="00701034">
        <w:tc>
          <w:tcPr>
            <w:tcW w:w="1526" w:type="dxa"/>
          </w:tcPr>
          <w:p w14:paraId="77EFB910" w14:textId="77777777" w:rsidR="00DA1ABC" w:rsidRDefault="00DA1ABC" w:rsidP="00701034">
            <w:pPr>
              <w:pStyle w:val="-"/>
            </w:pPr>
            <w:r>
              <w:t>requestTime</w:t>
            </w:r>
          </w:p>
        </w:tc>
        <w:tc>
          <w:tcPr>
            <w:tcW w:w="1417" w:type="dxa"/>
            <w:gridSpan w:val="2"/>
          </w:tcPr>
          <w:p w14:paraId="429B9672" w14:textId="77777777" w:rsidR="00DA1ABC" w:rsidRDefault="00DA1ABC" w:rsidP="00701034">
            <w:pPr>
              <w:pStyle w:val="-"/>
              <w:jc w:val="left"/>
            </w:pPr>
            <w:r>
              <w:t>datetime</w:t>
            </w:r>
          </w:p>
        </w:tc>
        <w:tc>
          <w:tcPr>
            <w:tcW w:w="1560" w:type="dxa"/>
          </w:tcPr>
          <w:p w14:paraId="65E76229" w14:textId="77777777" w:rsidR="00DA1ABC" w:rsidRDefault="00DA1ABC" w:rsidP="00701034">
            <w:pPr>
              <w:pStyle w:val="-"/>
              <w:ind w:firstLine="400"/>
              <w:jc w:val="center"/>
            </w:pPr>
          </w:p>
        </w:tc>
        <w:tc>
          <w:tcPr>
            <w:tcW w:w="1417" w:type="dxa"/>
          </w:tcPr>
          <w:p w14:paraId="78ADBB6C" w14:textId="77777777" w:rsidR="00DA1ABC" w:rsidRDefault="00DA1ABC" w:rsidP="00837F26">
            <w:pPr>
              <w:pStyle w:val="-"/>
              <w:jc w:val="left"/>
            </w:pPr>
            <w:r>
              <w:t>true</w:t>
            </w:r>
          </w:p>
        </w:tc>
        <w:tc>
          <w:tcPr>
            <w:tcW w:w="3890" w:type="dxa"/>
          </w:tcPr>
          <w:p w14:paraId="3BFC1A17" w14:textId="77777777" w:rsidR="00DA1ABC" w:rsidRDefault="00DA1ABC" w:rsidP="00DA1ABC">
            <w:pPr>
              <w:pStyle w:val="-"/>
            </w:pPr>
            <w:r>
              <w:t>请求时间，必须为当前时间</w:t>
            </w:r>
          </w:p>
        </w:tc>
      </w:tr>
      <w:tr w:rsidR="00DA1ABC" w14:paraId="261D894E" w14:textId="77777777" w:rsidTr="00837F26">
        <w:tc>
          <w:tcPr>
            <w:tcW w:w="1539" w:type="dxa"/>
            <w:gridSpan w:val="2"/>
          </w:tcPr>
          <w:p w14:paraId="7AE00505" w14:textId="77777777" w:rsidR="00DA1ABC" w:rsidRDefault="00DA1ABC" w:rsidP="00701034">
            <w:pPr>
              <w:pStyle w:val="-"/>
            </w:pPr>
            <w:r>
              <w:t>n</w:t>
            </w:r>
            <w:r>
              <w:rPr>
                <w:rFonts w:hint="eastAsia"/>
              </w:rPr>
              <w:t>ame</w:t>
            </w:r>
          </w:p>
        </w:tc>
        <w:tc>
          <w:tcPr>
            <w:tcW w:w="1404" w:type="dxa"/>
          </w:tcPr>
          <w:p w14:paraId="7F2D91EA" w14:textId="77777777" w:rsidR="00DA1ABC" w:rsidRDefault="00DA1ABC" w:rsidP="00DA1ABC">
            <w:pPr>
              <w:pStyle w:val="-"/>
              <w:jc w:val="left"/>
            </w:pPr>
            <w:r>
              <w:t>string</w:t>
            </w:r>
          </w:p>
        </w:tc>
        <w:tc>
          <w:tcPr>
            <w:tcW w:w="1560" w:type="dxa"/>
          </w:tcPr>
          <w:p w14:paraId="1243BD04" w14:textId="77777777" w:rsidR="00DA1ABC" w:rsidRDefault="00DA1ABC" w:rsidP="00701034">
            <w:pPr>
              <w:pStyle w:val="-"/>
              <w:ind w:firstLine="440"/>
              <w:jc w:val="center"/>
            </w:pPr>
          </w:p>
        </w:tc>
        <w:tc>
          <w:tcPr>
            <w:tcW w:w="1417" w:type="dxa"/>
          </w:tcPr>
          <w:p w14:paraId="4BB6F16F" w14:textId="77777777" w:rsidR="00DA1ABC" w:rsidRDefault="00DA1ABC" w:rsidP="00837F26">
            <w:pPr>
              <w:pStyle w:val="-"/>
              <w:jc w:val="left"/>
            </w:pPr>
            <w:r>
              <w:t>false</w:t>
            </w:r>
          </w:p>
        </w:tc>
        <w:tc>
          <w:tcPr>
            <w:tcW w:w="3890" w:type="dxa"/>
          </w:tcPr>
          <w:p w14:paraId="445904E4" w14:textId="5C84A5A8" w:rsidR="00DA1ABC" w:rsidRDefault="00DA1ABC" w:rsidP="00701034">
            <w:pPr>
              <w:pStyle w:val="-"/>
            </w:pPr>
            <w:r>
              <w:rPr>
                <w:rFonts w:hint="eastAsia"/>
              </w:rPr>
              <w:t>印章名称</w:t>
            </w:r>
          </w:p>
        </w:tc>
      </w:tr>
      <w:tr w:rsidR="00DA1ABC" w14:paraId="0797431C" w14:textId="77777777" w:rsidTr="00837F26">
        <w:tc>
          <w:tcPr>
            <w:tcW w:w="1539" w:type="dxa"/>
            <w:gridSpan w:val="2"/>
          </w:tcPr>
          <w:p w14:paraId="56292D15" w14:textId="77777777" w:rsidR="00DA1ABC" w:rsidRDefault="00DA1ABC" w:rsidP="00701034">
            <w:pPr>
              <w:pStyle w:val="-"/>
            </w:pPr>
            <w:r>
              <w:t>t</w:t>
            </w:r>
            <w:r>
              <w:rPr>
                <w:rFonts w:hint="eastAsia"/>
              </w:rPr>
              <w:t>ype</w:t>
            </w:r>
          </w:p>
        </w:tc>
        <w:tc>
          <w:tcPr>
            <w:tcW w:w="1404" w:type="dxa"/>
          </w:tcPr>
          <w:p w14:paraId="04B35DDE" w14:textId="77777777" w:rsidR="00DA1ABC" w:rsidRDefault="00DA1ABC" w:rsidP="00DA1ABC">
            <w:pPr>
              <w:pStyle w:val="-"/>
              <w:jc w:val="left"/>
            </w:pPr>
            <w:r>
              <w:t>string</w:t>
            </w:r>
          </w:p>
        </w:tc>
        <w:tc>
          <w:tcPr>
            <w:tcW w:w="1560" w:type="dxa"/>
          </w:tcPr>
          <w:p w14:paraId="7024BBF4" w14:textId="77777777" w:rsidR="00DA1ABC" w:rsidRDefault="00DA1ABC" w:rsidP="00701034">
            <w:pPr>
              <w:pStyle w:val="-"/>
              <w:ind w:firstLine="440"/>
              <w:jc w:val="center"/>
            </w:pPr>
          </w:p>
        </w:tc>
        <w:tc>
          <w:tcPr>
            <w:tcW w:w="1417" w:type="dxa"/>
          </w:tcPr>
          <w:p w14:paraId="4C4B6338" w14:textId="77777777" w:rsidR="00DA1ABC" w:rsidRDefault="00DA1ABC" w:rsidP="00837F26">
            <w:pPr>
              <w:pStyle w:val="-"/>
              <w:jc w:val="left"/>
            </w:pPr>
            <w:r>
              <w:t>false</w:t>
            </w:r>
          </w:p>
        </w:tc>
        <w:tc>
          <w:tcPr>
            <w:tcW w:w="3890" w:type="dxa"/>
          </w:tcPr>
          <w:p w14:paraId="032A449F" w14:textId="77777777" w:rsidR="00DA1ABC" w:rsidRDefault="00DA1ABC" w:rsidP="00701034">
            <w:pPr>
              <w:pStyle w:val="-"/>
            </w:pPr>
            <w:r>
              <w:rPr>
                <w:rFonts w:hint="eastAsia"/>
              </w:rPr>
              <w:t>印章类型</w:t>
            </w:r>
          </w:p>
        </w:tc>
      </w:tr>
      <w:tr w:rsidR="00DA1ABC" w14:paraId="48BEBEB4" w14:textId="77777777" w:rsidTr="00837F26">
        <w:tc>
          <w:tcPr>
            <w:tcW w:w="1539" w:type="dxa"/>
            <w:gridSpan w:val="2"/>
          </w:tcPr>
          <w:p w14:paraId="50F63741" w14:textId="77777777" w:rsidR="00DA1ABC" w:rsidRDefault="00DA1ABC" w:rsidP="00701034">
            <w:pPr>
              <w:pStyle w:val="-"/>
            </w:pPr>
            <w:r>
              <w:rPr>
                <w:rFonts w:hint="eastAsia"/>
              </w:rPr>
              <w:t>end</w:t>
            </w:r>
            <w:r>
              <w:t>Time</w:t>
            </w:r>
          </w:p>
        </w:tc>
        <w:tc>
          <w:tcPr>
            <w:tcW w:w="1404" w:type="dxa"/>
          </w:tcPr>
          <w:p w14:paraId="10B29E49" w14:textId="77777777" w:rsidR="00DA1ABC" w:rsidRDefault="00DA1ABC" w:rsidP="00701034">
            <w:pPr>
              <w:pStyle w:val="-"/>
              <w:jc w:val="left"/>
            </w:pPr>
            <w:r>
              <w:t>datetime</w:t>
            </w:r>
          </w:p>
        </w:tc>
        <w:tc>
          <w:tcPr>
            <w:tcW w:w="1560" w:type="dxa"/>
          </w:tcPr>
          <w:p w14:paraId="2F6F0D5E" w14:textId="77777777" w:rsidR="00DA1ABC" w:rsidRDefault="00DA1ABC" w:rsidP="00701034">
            <w:pPr>
              <w:pStyle w:val="-"/>
              <w:ind w:firstLine="400"/>
              <w:jc w:val="center"/>
            </w:pPr>
          </w:p>
        </w:tc>
        <w:tc>
          <w:tcPr>
            <w:tcW w:w="1417" w:type="dxa"/>
          </w:tcPr>
          <w:p w14:paraId="5260A77D" w14:textId="77777777" w:rsidR="00DA1ABC" w:rsidRDefault="00DA1ABC" w:rsidP="00837F26">
            <w:pPr>
              <w:pStyle w:val="-"/>
              <w:jc w:val="left"/>
            </w:pPr>
            <w:r>
              <w:t>false</w:t>
            </w:r>
          </w:p>
        </w:tc>
        <w:tc>
          <w:tcPr>
            <w:tcW w:w="3890" w:type="dxa"/>
          </w:tcPr>
          <w:p w14:paraId="6106462B" w14:textId="77777777" w:rsidR="00DA1ABC" w:rsidRDefault="00DA1ABC" w:rsidP="00701034">
            <w:pPr>
              <w:pStyle w:val="-"/>
            </w:pPr>
            <w:r>
              <w:rPr>
                <w:rFonts w:hint="eastAsia"/>
              </w:rPr>
              <w:t>过期</w:t>
            </w:r>
            <w:r>
              <w:t>时间</w:t>
            </w:r>
          </w:p>
        </w:tc>
      </w:tr>
      <w:tr w:rsidR="00DA1ABC" w14:paraId="471D8F95" w14:textId="77777777" w:rsidTr="00837F26">
        <w:tc>
          <w:tcPr>
            <w:tcW w:w="1539" w:type="dxa"/>
            <w:gridSpan w:val="2"/>
          </w:tcPr>
          <w:p w14:paraId="58A6EC7C" w14:textId="77777777" w:rsidR="00DA1ABC" w:rsidRDefault="00DA1ABC" w:rsidP="00701034">
            <w:pPr>
              <w:pStyle w:val="-"/>
            </w:pPr>
            <w:r>
              <w:rPr>
                <w:rFonts w:hint="eastAsia"/>
              </w:rPr>
              <w:t>p</w:t>
            </w:r>
            <w:r>
              <w:t>icContents</w:t>
            </w:r>
          </w:p>
        </w:tc>
        <w:tc>
          <w:tcPr>
            <w:tcW w:w="1404" w:type="dxa"/>
          </w:tcPr>
          <w:p w14:paraId="16CB3CDF" w14:textId="77777777" w:rsidR="00DA1ABC" w:rsidRDefault="00DA1ABC" w:rsidP="00701034">
            <w:pPr>
              <w:pStyle w:val="-"/>
              <w:jc w:val="left"/>
            </w:pPr>
            <w:r>
              <w:t>string</w:t>
            </w:r>
          </w:p>
        </w:tc>
        <w:tc>
          <w:tcPr>
            <w:tcW w:w="1560" w:type="dxa"/>
          </w:tcPr>
          <w:p w14:paraId="0DEAF91A" w14:textId="77777777" w:rsidR="00DA1ABC" w:rsidRDefault="00DA1ABC" w:rsidP="00701034">
            <w:pPr>
              <w:pStyle w:val="-"/>
              <w:ind w:firstLine="440"/>
              <w:jc w:val="center"/>
            </w:pPr>
          </w:p>
        </w:tc>
        <w:tc>
          <w:tcPr>
            <w:tcW w:w="1417" w:type="dxa"/>
          </w:tcPr>
          <w:p w14:paraId="0A6315DE" w14:textId="77777777" w:rsidR="00DA1ABC" w:rsidRDefault="00DA1ABC" w:rsidP="00837F26">
            <w:pPr>
              <w:pStyle w:val="-"/>
              <w:jc w:val="left"/>
            </w:pPr>
            <w:r>
              <w:t>false</w:t>
            </w:r>
          </w:p>
        </w:tc>
        <w:tc>
          <w:tcPr>
            <w:tcW w:w="3890" w:type="dxa"/>
          </w:tcPr>
          <w:p w14:paraId="164A9AB3" w14:textId="77777777" w:rsidR="00DA1ABC" w:rsidRDefault="00DA1ABC" w:rsidP="00701034">
            <w:pPr>
              <w:pStyle w:val="-"/>
            </w:pPr>
            <w:r>
              <w:rPr>
                <w:rFonts w:hint="eastAsia"/>
              </w:rPr>
              <w:t>印章图片数据（</w:t>
            </w:r>
            <w:r>
              <w:rPr>
                <w:rFonts w:hint="eastAsia"/>
              </w:rPr>
              <w:t>base64</w:t>
            </w:r>
            <w:r>
              <w:rPr>
                <w:rFonts w:hint="eastAsia"/>
              </w:rPr>
              <w:t>）</w:t>
            </w:r>
          </w:p>
        </w:tc>
      </w:tr>
      <w:tr w:rsidR="00DA1ABC" w14:paraId="0B98CC92" w14:textId="77777777" w:rsidTr="00837F26">
        <w:tc>
          <w:tcPr>
            <w:tcW w:w="1539" w:type="dxa"/>
            <w:gridSpan w:val="2"/>
          </w:tcPr>
          <w:p w14:paraId="541A16B4" w14:textId="77777777" w:rsidR="00DA1ABC" w:rsidRDefault="00DA1ABC" w:rsidP="00701034">
            <w:pPr>
              <w:pStyle w:val="-"/>
            </w:pPr>
            <w:r>
              <w:t>province</w:t>
            </w:r>
          </w:p>
        </w:tc>
        <w:tc>
          <w:tcPr>
            <w:tcW w:w="1404" w:type="dxa"/>
          </w:tcPr>
          <w:p w14:paraId="07E5CD7D" w14:textId="77777777" w:rsidR="00DA1ABC" w:rsidRDefault="00DA1ABC" w:rsidP="00701034">
            <w:pPr>
              <w:pStyle w:val="-"/>
              <w:jc w:val="left"/>
            </w:pPr>
            <w:r>
              <w:rPr>
                <w:rFonts w:hint="eastAsia"/>
              </w:rPr>
              <w:t>s</w:t>
            </w:r>
            <w:r>
              <w:t>tring</w:t>
            </w:r>
          </w:p>
        </w:tc>
        <w:tc>
          <w:tcPr>
            <w:tcW w:w="1560" w:type="dxa"/>
          </w:tcPr>
          <w:p w14:paraId="1608DC93" w14:textId="77777777" w:rsidR="00DA1ABC" w:rsidRDefault="00DA1ABC" w:rsidP="00701034">
            <w:pPr>
              <w:pStyle w:val="-"/>
              <w:ind w:firstLine="440"/>
              <w:jc w:val="left"/>
            </w:pPr>
          </w:p>
        </w:tc>
        <w:tc>
          <w:tcPr>
            <w:tcW w:w="1417" w:type="dxa"/>
          </w:tcPr>
          <w:p w14:paraId="6D02B4AA" w14:textId="77777777" w:rsidR="00DA1ABC" w:rsidRDefault="00DA1ABC" w:rsidP="00837F26">
            <w:pPr>
              <w:pStyle w:val="-"/>
              <w:jc w:val="left"/>
            </w:pPr>
            <w:r>
              <w:t>false</w:t>
            </w:r>
          </w:p>
        </w:tc>
        <w:tc>
          <w:tcPr>
            <w:tcW w:w="3890" w:type="dxa"/>
          </w:tcPr>
          <w:p w14:paraId="1BD9BF9E" w14:textId="77777777" w:rsidR="00DA1ABC" w:rsidRDefault="00DA1ABC" w:rsidP="00701034">
            <w:pPr>
              <w:pStyle w:val="-"/>
            </w:pPr>
            <w:r>
              <w:rPr>
                <w:rFonts w:hint="eastAsia"/>
              </w:rPr>
              <w:t>省</w:t>
            </w:r>
          </w:p>
        </w:tc>
      </w:tr>
      <w:tr w:rsidR="00DA1ABC" w14:paraId="78F78B50" w14:textId="77777777" w:rsidTr="00837F26">
        <w:tc>
          <w:tcPr>
            <w:tcW w:w="1539" w:type="dxa"/>
            <w:gridSpan w:val="2"/>
          </w:tcPr>
          <w:p w14:paraId="7FECAB0B" w14:textId="77777777" w:rsidR="00DA1ABC" w:rsidRDefault="00DA1ABC" w:rsidP="00701034">
            <w:pPr>
              <w:pStyle w:val="-"/>
            </w:pPr>
            <w:r>
              <w:t>city</w:t>
            </w:r>
          </w:p>
        </w:tc>
        <w:tc>
          <w:tcPr>
            <w:tcW w:w="1404" w:type="dxa"/>
          </w:tcPr>
          <w:p w14:paraId="356AB311" w14:textId="77777777" w:rsidR="00DA1ABC" w:rsidRDefault="00DA1ABC" w:rsidP="00701034">
            <w:pPr>
              <w:pStyle w:val="-"/>
              <w:jc w:val="left"/>
            </w:pPr>
            <w:r>
              <w:t>string</w:t>
            </w:r>
          </w:p>
        </w:tc>
        <w:tc>
          <w:tcPr>
            <w:tcW w:w="1560" w:type="dxa"/>
          </w:tcPr>
          <w:p w14:paraId="59646692" w14:textId="77777777" w:rsidR="00DA1ABC" w:rsidRDefault="00DA1ABC" w:rsidP="00701034">
            <w:pPr>
              <w:pStyle w:val="-"/>
              <w:ind w:firstLine="440"/>
              <w:jc w:val="center"/>
            </w:pPr>
          </w:p>
        </w:tc>
        <w:tc>
          <w:tcPr>
            <w:tcW w:w="1417" w:type="dxa"/>
          </w:tcPr>
          <w:p w14:paraId="7BBFCF3E" w14:textId="77777777" w:rsidR="00DA1ABC" w:rsidRDefault="00DA1ABC" w:rsidP="00837F26">
            <w:pPr>
              <w:pStyle w:val="-"/>
              <w:jc w:val="left"/>
            </w:pPr>
            <w:r>
              <w:t>false</w:t>
            </w:r>
          </w:p>
        </w:tc>
        <w:tc>
          <w:tcPr>
            <w:tcW w:w="3890" w:type="dxa"/>
          </w:tcPr>
          <w:p w14:paraId="087E866C" w14:textId="77777777" w:rsidR="00DA1ABC" w:rsidRDefault="00DA1ABC" w:rsidP="00701034">
            <w:pPr>
              <w:pStyle w:val="-"/>
            </w:pPr>
            <w:r>
              <w:rPr>
                <w:rFonts w:hint="eastAsia"/>
              </w:rPr>
              <w:t>市</w:t>
            </w:r>
          </w:p>
        </w:tc>
      </w:tr>
      <w:tr w:rsidR="00DA1ABC" w14:paraId="47908D95" w14:textId="77777777" w:rsidTr="00837F26">
        <w:tc>
          <w:tcPr>
            <w:tcW w:w="1539" w:type="dxa"/>
            <w:gridSpan w:val="2"/>
          </w:tcPr>
          <w:p w14:paraId="4BA8711A" w14:textId="77777777" w:rsidR="00DA1ABC" w:rsidRDefault="00DA1ABC" w:rsidP="00701034">
            <w:pPr>
              <w:pStyle w:val="-"/>
            </w:pPr>
            <w:r>
              <w:rPr>
                <w:rFonts w:hint="eastAsia"/>
              </w:rPr>
              <w:t>d</w:t>
            </w:r>
            <w:r>
              <w:t>istrict</w:t>
            </w:r>
          </w:p>
        </w:tc>
        <w:tc>
          <w:tcPr>
            <w:tcW w:w="1404" w:type="dxa"/>
          </w:tcPr>
          <w:p w14:paraId="1807C1CC" w14:textId="77777777" w:rsidR="00DA1ABC" w:rsidRDefault="00DA1ABC" w:rsidP="00701034">
            <w:pPr>
              <w:pStyle w:val="-"/>
            </w:pPr>
            <w:r>
              <w:rPr>
                <w:rFonts w:hint="eastAsia"/>
              </w:rPr>
              <w:t>s</w:t>
            </w:r>
            <w:r>
              <w:t>tring</w:t>
            </w:r>
          </w:p>
        </w:tc>
        <w:tc>
          <w:tcPr>
            <w:tcW w:w="1560" w:type="dxa"/>
          </w:tcPr>
          <w:p w14:paraId="7CA2704B" w14:textId="77777777" w:rsidR="00DA1ABC" w:rsidRDefault="00DA1ABC" w:rsidP="00701034">
            <w:pPr>
              <w:pStyle w:val="-"/>
              <w:ind w:firstLine="440"/>
              <w:jc w:val="center"/>
            </w:pPr>
          </w:p>
        </w:tc>
        <w:tc>
          <w:tcPr>
            <w:tcW w:w="1417" w:type="dxa"/>
          </w:tcPr>
          <w:p w14:paraId="7EBAEE7E" w14:textId="77777777" w:rsidR="00DA1ABC" w:rsidRDefault="00DA1ABC" w:rsidP="00837F26">
            <w:pPr>
              <w:pStyle w:val="-"/>
              <w:jc w:val="left"/>
            </w:pPr>
            <w:r>
              <w:t>false</w:t>
            </w:r>
          </w:p>
        </w:tc>
        <w:tc>
          <w:tcPr>
            <w:tcW w:w="3890" w:type="dxa"/>
          </w:tcPr>
          <w:p w14:paraId="645C64B6" w14:textId="77777777" w:rsidR="00DA1ABC" w:rsidRDefault="00DA1ABC" w:rsidP="00701034">
            <w:pPr>
              <w:pStyle w:val="-"/>
            </w:pPr>
            <w:r>
              <w:rPr>
                <w:rFonts w:hint="eastAsia"/>
              </w:rPr>
              <w:t>区</w:t>
            </w:r>
          </w:p>
        </w:tc>
      </w:tr>
      <w:tr w:rsidR="00DA1ABC" w14:paraId="6F271FFE" w14:textId="77777777" w:rsidTr="00837F26">
        <w:tc>
          <w:tcPr>
            <w:tcW w:w="1539" w:type="dxa"/>
            <w:gridSpan w:val="2"/>
          </w:tcPr>
          <w:p w14:paraId="0F946373" w14:textId="77777777" w:rsidR="00DA1ABC" w:rsidRDefault="00DA1ABC" w:rsidP="00701034">
            <w:pPr>
              <w:pStyle w:val="-"/>
            </w:pPr>
            <w:r>
              <w:rPr>
                <w:rFonts w:hint="eastAsia"/>
              </w:rPr>
              <w:t>c</w:t>
            </w:r>
            <w:r>
              <w:t>ertList</w:t>
            </w:r>
          </w:p>
        </w:tc>
        <w:tc>
          <w:tcPr>
            <w:tcW w:w="1404" w:type="dxa"/>
          </w:tcPr>
          <w:p w14:paraId="4AB7EFD8" w14:textId="77777777" w:rsidR="00DA1ABC" w:rsidRDefault="00DA1ABC" w:rsidP="00701034">
            <w:pPr>
              <w:pStyle w:val="-"/>
            </w:pPr>
            <w:r>
              <w:rPr>
                <w:rFonts w:hint="eastAsia"/>
              </w:rPr>
              <w:t>s</w:t>
            </w:r>
            <w:r>
              <w:t>tring</w:t>
            </w:r>
          </w:p>
        </w:tc>
        <w:tc>
          <w:tcPr>
            <w:tcW w:w="1560" w:type="dxa"/>
          </w:tcPr>
          <w:p w14:paraId="0D790CBC" w14:textId="77777777" w:rsidR="00DA1ABC" w:rsidRDefault="00DA1ABC" w:rsidP="00701034">
            <w:pPr>
              <w:pStyle w:val="-"/>
              <w:ind w:firstLine="440"/>
              <w:jc w:val="center"/>
            </w:pPr>
          </w:p>
        </w:tc>
        <w:tc>
          <w:tcPr>
            <w:tcW w:w="1417" w:type="dxa"/>
          </w:tcPr>
          <w:p w14:paraId="77EA44E9" w14:textId="77777777" w:rsidR="00DA1ABC" w:rsidRDefault="00DA1ABC" w:rsidP="00837F26">
            <w:pPr>
              <w:pStyle w:val="-"/>
              <w:jc w:val="left"/>
            </w:pPr>
            <w:r>
              <w:t>false</w:t>
            </w:r>
          </w:p>
        </w:tc>
        <w:tc>
          <w:tcPr>
            <w:tcW w:w="3890" w:type="dxa"/>
          </w:tcPr>
          <w:p w14:paraId="71629CD2" w14:textId="77777777" w:rsidR="00DA1ABC" w:rsidRDefault="00DA1ABC"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DA1ABC" w14:paraId="27EC098F" w14:textId="77777777" w:rsidTr="00837F26">
        <w:tc>
          <w:tcPr>
            <w:tcW w:w="1539" w:type="dxa"/>
            <w:gridSpan w:val="2"/>
          </w:tcPr>
          <w:p w14:paraId="4B034F48" w14:textId="77777777" w:rsidR="00DA1ABC" w:rsidRDefault="00DA1ABC" w:rsidP="00701034">
            <w:pPr>
              <w:pStyle w:val="-"/>
            </w:pPr>
            <w:r>
              <w:t>createTime</w:t>
            </w:r>
          </w:p>
        </w:tc>
        <w:tc>
          <w:tcPr>
            <w:tcW w:w="1404" w:type="dxa"/>
          </w:tcPr>
          <w:p w14:paraId="5905484F" w14:textId="77777777" w:rsidR="00DA1ABC" w:rsidRDefault="00DA1ABC" w:rsidP="00701034">
            <w:pPr>
              <w:pStyle w:val="-"/>
              <w:jc w:val="left"/>
            </w:pPr>
            <w:r>
              <w:t>datetime</w:t>
            </w:r>
          </w:p>
        </w:tc>
        <w:tc>
          <w:tcPr>
            <w:tcW w:w="1560" w:type="dxa"/>
          </w:tcPr>
          <w:p w14:paraId="3AB3DFA8" w14:textId="77777777" w:rsidR="00DA1ABC" w:rsidRDefault="00DA1ABC" w:rsidP="00701034">
            <w:pPr>
              <w:pStyle w:val="-"/>
              <w:ind w:firstLine="400"/>
              <w:jc w:val="center"/>
            </w:pPr>
          </w:p>
        </w:tc>
        <w:tc>
          <w:tcPr>
            <w:tcW w:w="1417" w:type="dxa"/>
          </w:tcPr>
          <w:p w14:paraId="21980B85" w14:textId="77777777" w:rsidR="00DA1ABC" w:rsidRDefault="00DA1ABC" w:rsidP="00837F26">
            <w:pPr>
              <w:pStyle w:val="-"/>
              <w:jc w:val="left"/>
            </w:pPr>
            <w:r>
              <w:t>false</w:t>
            </w:r>
          </w:p>
        </w:tc>
        <w:tc>
          <w:tcPr>
            <w:tcW w:w="3890" w:type="dxa"/>
          </w:tcPr>
          <w:p w14:paraId="60FEBED6" w14:textId="77777777" w:rsidR="00DA1ABC" w:rsidRDefault="00DA1ABC" w:rsidP="00701034">
            <w:pPr>
              <w:pStyle w:val="-"/>
            </w:pPr>
            <w:r>
              <w:t>创建时间</w:t>
            </w:r>
          </w:p>
        </w:tc>
      </w:tr>
      <w:tr w:rsidR="00DA1ABC" w14:paraId="5E7FE139" w14:textId="77777777" w:rsidTr="00837F26">
        <w:tc>
          <w:tcPr>
            <w:tcW w:w="1539" w:type="dxa"/>
            <w:gridSpan w:val="2"/>
          </w:tcPr>
          <w:p w14:paraId="2537896B" w14:textId="77777777" w:rsidR="00DA1ABC" w:rsidRDefault="00DA1ABC" w:rsidP="00701034">
            <w:pPr>
              <w:pStyle w:val="-"/>
            </w:pPr>
            <w:r>
              <w:t>updateTime</w:t>
            </w:r>
          </w:p>
        </w:tc>
        <w:tc>
          <w:tcPr>
            <w:tcW w:w="1404" w:type="dxa"/>
          </w:tcPr>
          <w:p w14:paraId="5E9F98DF" w14:textId="77777777" w:rsidR="00DA1ABC" w:rsidRDefault="00DA1ABC" w:rsidP="00701034">
            <w:pPr>
              <w:pStyle w:val="-"/>
              <w:jc w:val="left"/>
            </w:pPr>
            <w:r>
              <w:t>datetime</w:t>
            </w:r>
          </w:p>
        </w:tc>
        <w:tc>
          <w:tcPr>
            <w:tcW w:w="1560" w:type="dxa"/>
          </w:tcPr>
          <w:p w14:paraId="2BB89C66" w14:textId="77777777" w:rsidR="00DA1ABC" w:rsidRDefault="00DA1ABC" w:rsidP="00701034">
            <w:pPr>
              <w:pStyle w:val="-"/>
              <w:ind w:firstLine="400"/>
              <w:jc w:val="center"/>
            </w:pPr>
          </w:p>
        </w:tc>
        <w:tc>
          <w:tcPr>
            <w:tcW w:w="1417" w:type="dxa"/>
          </w:tcPr>
          <w:p w14:paraId="6454B26B" w14:textId="77777777" w:rsidR="00DA1ABC" w:rsidRDefault="00DA1ABC" w:rsidP="00837F26">
            <w:pPr>
              <w:pStyle w:val="-"/>
              <w:jc w:val="left"/>
            </w:pPr>
            <w:r>
              <w:t>false</w:t>
            </w:r>
          </w:p>
        </w:tc>
        <w:tc>
          <w:tcPr>
            <w:tcW w:w="3890" w:type="dxa"/>
          </w:tcPr>
          <w:p w14:paraId="204DAA02" w14:textId="77777777" w:rsidR="00DA1ABC" w:rsidRDefault="00DA1ABC" w:rsidP="00701034">
            <w:pPr>
              <w:pStyle w:val="-"/>
            </w:pPr>
            <w:r>
              <w:t>更新时间</w:t>
            </w:r>
          </w:p>
        </w:tc>
      </w:tr>
    </w:tbl>
    <w:p w14:paraId="6AF02105" w14:textId="77777777" w:rsidR="00DA1ABC" w:rsidRDefault="00DA1ABC" w:rsidP="00DA1ABC">
      <w:pPr>
        <w:numPr>
          <w:ilvl w:val="0"/>
          <w:numId w:val="46"/>
        </w:numPr>
        <w:ind w:firstLineChars="0" w:firstLine="442"/>
        <w:rPr>
          <w:b/>
          <w:bCs/>
        </w:rPr>
      </w:pPr>
      <w:r>
        <w:rPr>
          <w:b/>
          <w:bCs/>
        </w:rPr>
        <w:t>InputOnly:</w:t>
      </w:r>
      <w:r>
        <w:t xml:space="preserve"> [requestTime]</w:t>
      </w:r>
    </w:p>
    <w:p w14:paraId="192FAA70" w14:textId="77777777" w:rsidR="00DA1ABC" w:rsidRDefault="00DA1ABC" w:rsidP="00DA1ABC">
      <w:pPr>
        <w:numPr>
          <w:ilvl w:val="0"/>
          <w:numId w:val="46"/>
        </w:numPr>
        <w:ind w:firstLineChars="0" w:firstLine="442"/>
        <w:rPr>
          <w:b/>
          <w:bCs/>
        </w:rPr>
      </w:pPr>
      <w:r>
        <w:rPr>
          <w:b/>
          <w:bCs/>
        </w:rPr>
        <w:t>OutputOnly:</w:t>
      </w:r>
      <w:r>
        <w:t xml:space="preserve"> [n</w:t>
      </w:r>
      <w:r>
        <w:rPr>
          <w:rFonts w:hint="eastAsia"/>
        </w:rPr>
        <w:t>ame</w:t>
      </w:r>
      <w:r>
        <w:t xml:space="preserve"> ,</w:t>
      </w:r>
      <w:r w:rsidRPr="007333E4">
        <w:t xml:space="preserve"> </w:t>
      </w:r>
      <w:r>
        <w:t>t</w:t>
      </w:r>
      <w:r>
        <w:rPr>
          <w:rFonts w:hint="eastAsia"/>
        </w:rPr>
        <w:t>ype</w:t>
      </w:r>
      <w:r>
        <w:t xml:space="preserve"> ,</w:t>
      </w:r>
      <w:r w:rsidRPr="007333E4">
        <w:rPr>
          <w:rFonts w:hint="eastAsia"/>
        </w:rPr>
        <w:t xml:space="preserve"> </w:t>
      </w:r>
      <w:r>
        <w:rPr>
          <w:rFonts w:hint="eastAsia"/>
        </w:rPr>
        <w:t>end</w:t>
      </w:r>
      <w:r>
        <w:t>Time ,</w:t>
      </w:r>
      <w:r w:rsidRPr="007333E4">
        <w:rPr>
          <w:rFonts w:hint="eastAsia"/>
        </w:rPr>
        <w:t xml:space="preserve"> </w:t>
      </w:r>
      <w:r>
        <w:rPr>
          <w:rFonts w:hint="eastAsia"/>
        </w:rPr>
        <w:t>p</w:t>
      </w:r>
      <w:r>
        <w:t>icContents ,</w:t>
      </w:r>
      <w:r w:rsidRPr="007333E4">
        <w:t xml:space="preserve"> </w:t>
      </w:r>
      <w:r>
        <w:t>province,</w:t>
      </w:r>
      <w:r w:rsidRPr="00C84D42">
        <w:t xml:space="preserve"> </w:t>
      </w:r>
      <w:r>
        <w:t>city</w:t>
      </w:r>
      <w:r>
        <w:rPr>
          <w:rFonts w:hint="eastAsia"/>
        </w:rPr>
        <w:t xml:space="preserve">, </w:t>
      </w:r>
      <w:r>
        <w:t xml:space="preserve"> </w:t>
      </w:r>
      <w:r>
        <w:rPr>
          <w:rFonts w:hint="eastAsia"/>
        </w:rPr>
        <w:t>d</w:t>
      </w:r>
      <w:r>
        <w:t>istrict,</w:t>
      </w:r>
      <w:r w:rsidRPr="007333E4">
        <w:rPr>
          <w:rFonts w:hint="eastAsia"/>
        </w:rPr>
        <w:t xml:space="preserve"> </w:t>
      </w:r>
      <w:r>
        <w:rPr>
          <w:rFonts w:hint="eastAsia"/>
        </w:rPr>
        <w:t>c</w:t>
      </w:r>
      <w:r>
        <w:t>ertList,</w:t>
      </w:r>
      <w:r>
        <w:rPr>
          <w:rFonts w:hint="eastAsia"/>
        </w:rPr>
        <w:t>, createTime, updateTime</w:t>
      </w:r>
      <w:r>
        <w:t>]</w:t>
      </w:r>
    </w:p>
    <w:p w14:paraId="54AA5AA3" w14:textId="77777777" w:rsidR="00DA1ABC" w:rsidRDefault="00DA1ABC" w:rsidP="00DA1ABC">
      <w:pPr>
        <w:ind w:firstLine="440"/>
      </w:pPr>
    </w:p>
    <w:p w14:paraId="2663F1CA" w14:textId="77777777" w:rsidR="00DA1ABC" w:rsidRDefault="00DA1ABC" w:rsidP="00DA1ABC">
      <w:pPr>
        <w:pStyle w:val="af7"/>
        <w:ind w:firstLine="440"/>
      </w:pPr>
      <w:r>
        <w:t>Method: PUT</w:t>
      </w:r>
    </w:p>
    <w:p w14:paraId="633F8C4D" w14:textId="2B5B3F55" w:rsidR="00DA1ABC" w:rsidRDefault="00DA1ABC" w:rsidP="00DA1ABC">
      <w:pPr>
        <w:numPr>
          <w:ilvl w:val="0"/>
          <w:numId w:val="46"/>
        </w:numPr>
        <w:ind w:firstLineChars="0" w:firstLine="442"/>
        <w:rPr>
          <w:b/>
          <w:bCs/>
        </w:rPr>
      </w:pPr>
      <w:r>
        <w:rPr>
          <w:b/>
          <w:bCs/>
        </w:rPr>
        <w:t xml:space="preserve">Name: </w:t>
      </w:r>
      <w:r>
        <w:t>更新</w:t>
      </w:r>
      <w:r>
        <w:rPr>
          <w:rFonts w:hint="eastAsia"/>
        </w:rPr>
        <w:t>印章</w:t>
      </w:r>
    </w:p>
    <w:p w14:paraId="17F64F79" w14:textId="77777777" w:rsidR="00DA1ABC" w:rsidRDefault="00DA1ABC" w:rsidP="00DA1ABC">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DA1ABC" w14:paraId="0F5AEBA2" w14:textId="77777777" w:rsidTr="00701034">
        <w:tc>
          <w:tcPr>
            <w:tcW w:w="1668" w:type="dxa"/>
            <w:shd w:val="clear" w:color="auto" w:fill="D8D8D8" w:themeFill="background1" w:themeFillShade="D8"/>
          </w:tcPr>
          <w:p w14:paraId="5F53A534" w14:textId="77777777" w:rsidR="00DA1ABC" w:rsidRDefault="00DA1ABC" w:rsidP="00701034">
            <w:pPr>
              <w:pStyle w:val="-"/>
              <w:ind w:firstLine="442"/>
              <w:jc w:val="center"/>
              <w:rPr>
                <w:b/>
                <w:bCs/>
              </w:rPr>
            </w:pPr>
            <w:r>
              <w:rPr>
                <w:b/>
                <w:bCs/>
              </w:rPr>
              <w:t>Key</w:t>
            </w:r>
          </w:p>
        </w:tc>
        <w:tc>
          <w:tcPr>
            <w:tcW w:w="4901" w:type="dxa"/>
            <w:shd w:val="clear" w:color="auto" w:fill="D8D8D8" w:themeFill="background1" w:themeFillShade="D8"/>
          </w:tcPr>
          <w:p w14:paraId="26F5AA56" w14:textId="77777777" w:rsidR="00DA1ABC" w:rsidRDefault="00DA1ABC" w:rsidP="00701034">
            <w:pPr>
              <w:pStyle w:val="-"/>
              <w:ind w:firstLine="442"/>
              <w:jc w:val="center"/>
              <w:rPr>
                <w:b/>
                <w:bCs/>
              </w:rPr>
            </w:pPr>
            <w:r>
              <w:rPr>
                <w:b/>
                <w:bCs/>
              </w:rPr>
              <w:t>Value</w:t>
            </w:r>
          </w:p>
        </w:tc>
        <w:tc>
          <w:tcPr>
            <w:tcW w:w="3285" w:type="dxa"/>
            <w:shd w:val="clear" w:color="auto" w:fill="D8D8D8" w:themeFill="background1" w:themeFillShade="D8"/>
          </w:tcPr>
          <w:p w14:paraId="3994750B" w14:textId="77777777" w:rsidR="00DA1ABC" w:rsidRDefault="00DA1ABC" w:rsidP="00701034">
            <w:pPr>
              <w:pStyle w:val="-"/>
              <w:ind w:firstLine="442"/>
              <w:jc w:val="center"/>
              <w:rPr>
                <w:b/>
                <w:bCs/>
              </w:rPr>
            </w:pPr>
            <w:r>
              <w:rPr>
                <w:b/>
                <w:bCs/>
              </w:rPr>
              <w:t>Describe</w:t>
            </w:r>
          </w:p>
        </w:tc>
      </w:tr>
      <w:tr w:rsidR="00DA1ABC" w14:paraId="08E80210" w14:textId="77777777" w:rsidTr="00701034">
        <w:tc>
          <w:tcPr>
            <w:tcW w:w="1668" w:type="dxa"/>
          </w:tcPr>
          <w:p w14:paraId="2E0E6804" w14:textId="77777777" w:rsidR="00DA1ABC" w:rsidRDefault="00DA1ABC" w:rsidP="00701034">
            <w:pPr>
              <w:pStyle w:val="-"/>
            </w:pPr>
            <w:r>
              <w:t>Content-Type</w:t>
            </w:r>
          </w:p>
        </w:tc>
        <w:tc>
          <w:tcPr>
            <w:tcW w:w="4901" w:type="dxa"/>
          </w:tcPr>
          <w:p w14:paraId="79B923D6" w14:textId="77777777" w:rsidR="00DA1ABC" w:rsidRDefault="00DA1ABC" w:rsidP="00701034">
            <w:pPr>
              <w:pStyle w:val="-"/>
              <w:ind w:firstLine="400"/>
              <w:jc w:val="center"/>
            </w:pPr>
            <w:r>
              <w:t>application/json</w:t>
            </w:r>
          </w:p>
        </w:tc>
        <w:tc>
          <w:tcPr>
            <w:tcW w:w="3285" w:type="dxa"/>
          </w:tcPr>
          <w:p w14:paraId="4EA0C665" w14:textId="77777777" w:rsidR="00DA1ABC" w:rsidRDefault="00DA1ABC" w:rsidP="00701034">
            <w:pPr>
              <w:pStyle w:val="-"/>
              <w:ind w:firstLine="400"/>
            </w:pPr>
          </w:p>
        </w:tc>
      </w:tr>
    </w:tbl>
    <w:p w14:paraId="47A3CC78" w14:textId="77777777" w:rsidR="00DA1ABC" w:rsidRDefault="00DA1ABC" w:rsidP="00DA1ABC">
      <w:pPr>
        <w:numPr>
          <w:ilvl w:val="0"/>
          <w:numId w:val="46"/>
        </w:numPr>
        <w:ind w:firstLineChars="0" w:firstLine="442"/>
      </w:pPr>
      <w:r>
        <w:rPr>
          <w:b/>
          <w:bCs/>
        </w:rPr>
        <w:t xml:space="preserve">Permissions: </w:t>
      </w:r>
      <w:r>
        <w:t>[IsAdministrator]</w:t>
      </w:r>
    </w:p>
    <w:p w14:paraId="71E7FB52" w14:textId="77777777" w:rsidR="00DA1ABC" w:rsidRDefault="00DA1ABC" w:rsidP="00DA1ABC">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701"/>
        <w:gridCol w:w="1276"/>
        <w:gridCol w:w="3890"/>
      </w:tblGrid>
      <w:tr w:rsidR="00DA1ABC" w14:paraId="298FDF6B" w14:textId="77777777" w:rsidTr="00701034">
        <w:tc>
          <w:tcPr>
            <w:tcW w:w="1526" w:type="dxa"/>
            <w:shd w:val="clear" w:color="auto" w:fill="D8D8D8" w:themeFill="background1" w:themeFillShade="D8"/>
          </w:tcPr>
          <w:p w14:paraId="6BA16FEC" w14:textId="77777777" w:rsidR="00DA1ABC" w:rsidRDefault="00DA1ABC" w:rsidP="00701034">
            <w:pPr>
              <w:pStyle w:val="-"/>
              <w:ind w:firstLine="402"/>
              <w:jc w:val="center"/>
              <w:rPr>
                <w:b/>
                <w:bCs/>
              </w:rPr>
            </w:pPr>
            <w:r>
              <w:rPr>
                <w:b/>
                <w:bCs/>
              </w:rPr>
              <w:t>Key</w:t>
            </w:r>
          </w:p>
        </w:tc>
        <w:tc>
          <w:tcPr>
            <w:tcW w:w="1417" w:type="dxa"/>
            <w:gridSpan w:val="2"/>
            <w:shd w:val="clear" w:color="auto" w:fill="D8D8D8" w:themeFill="background1" w:themeFillShade="D8"/>
          </w:tcPr>
          <w:p w14:paraId="2B4FA9BF" w14:textId="77777777" w:rsidR="00DA1ABC" w:rsidRDefault="00DA1ABC" w:rsidP="00701034">
            <w:pPr>
              <w:pStyle w:val="-"/>
              <w:ind w:firstLine="402"/>
              <w:jc w:val="center"/>
              <w:rPr>
                <w:b/>
                <w:bCs/>
              </w:rPr>
            </w:pPr>
            <w:r>
              <w:rPr>
                <w:b/>
                <w:bCs/>
              </w:rPr>
              <w:t>Type</w:t>
            </w:r>
          </w:p>
        </w:tc>
        <w:tc>
          <w:tcPr>
            <w:tcW w:w="1701" w:type="dxa"/>
            <w:shd w:val="clear" w:color="auto" w:fill="D8D8D8" w:themeFill="background1" w:themeFillShade="D8"/>
          </w:tcPr>
          <w:p w14:paraId="2A2FC55A" w14:textId="77777777" w:rsidR="00DA1ABC" w:rsidRDefault="00DA1ABC" w:rsidP="00701034">
            <w:pPr>
              <w:pStyle w:val="-"/>
              <w:ind w:firstLine="402"/>
              <w:jc w:val="center"/>
              <w:rPr>
                <w:b/>
                <w:bCs/>
              </w:rPr>
            </w:pPr>
            <w:r>
              <w:rPr>
                <w:b/>
                <w:bCs/>
              </w:rPr>
              <w:t>Range</w:t>
            </w:r>
          </w:p>
        </w:tc>
        <w:tc>
          <w:tcPr>
            <w:tcW w:w="1276" w:type="dxa"/>
            <w:shd w:val="clear" w:color="auto" w:fill="D8D8D8" w:themeFill="background1" w:themeFillShade="D8"/>
          </w:tcPr>
          <w:p w14:paraId="05B2D3AF" w14:textId="77777777" w:rsidR="00DA1ABC" w:rsidRDefault="00DA1ABC" w:rsidP="00DA1ABC">
            <w:pPr>
              <w:pStyle w:val="-"/>
              <w:jc w:val="left"/>
              <w:rPr>
                <w:b/>
                <w:bCs/>
              </w:rPr>
            </w:pPr>
            <w:r>
              <w:rPr>
                <w:b/>
                <w:bCs/>
              </w:rPr>
              <w:t>Required</w:t>
            </w:r>
          </w:p>
        </w:tc>
        <w:tc>
          <w:tcPr>
            <w:tcW w:w="3890" w:type="dxa"/>
            <w:shd w:val="clear" w:color="auto" w:fill="D8D8D8" w:themeFill="background1" w:themeFillShade="D8"/>
          </w:tcPr>
          <w:p w14:paraId="386F86B7" w14:textId="77777777" w:rsidR="00DA1ABC" w:rsidRDefault="00DA1ABC" w:rsidP="00701034">
            <w:pPr>
              <w:pStyle w:val="-"/>
              <w:ind w:firstLine="402"/>
              <w:jc w:val="center"/>
              <w:rPr>
                <w:b/>
                <w:bCs/>
              </w:rPr>
            </w:pPr>
            <w:r>
              <w:rPr>
                <w:b/>
                <w:bCs/>
              </w:rPr>
              <w:t>Describe</w:t>
            </w:r>
          </w:p>
        </w:tc>
      </w:tr>
      <w:tr w:rsidR="00701034" w14:paraId="7F5B1987" w14:textId="77777777" w:rsidTr="00701034">
        <w:tc>
          <w:tcPr>
            <w:tcW w:w="1526" w:type="dxa"/>
          </w:tcPr>
          <w:p w14:paraId="66582556" w14:textId="77777777" w:rsidR="00701034" w:rsidRDefault="00701034" w:rsidP="00701034">
            <w:pPr>
              <w:pStyle w:val="-"/>
            </w:pPr>
            <w:r>
              <w:t>requestTime</w:t>
            </w:r>
          </w:p>
        </w:tc>
        <w:tc>
          <w:tcPr>
            <w:tcW w:w="1417" w:type="dxa"/>
            <w:gridSpan w:val="2"/>
          </w:tcPr>
          <w:p w14:paraId="5E9D5125" w14:textId="77777777" w:rsidR="00701034" w:rsidRDefault="00701034" w:rsidP="00701034">
            <w:pPr>
              <w:pStyle w:val="-"/>
              <w:jc w:val="left"/>
            </w:pPr>
            <w:r>
              <w:t>datetime</w:t>
            </w:r>
          </w:p>
        </w:tc>
        <w:tc>
          <w:tcPr>
            <w:tcW w:w="1701" w:type="dxa"/>
          </w:tcPr>
          <w:p w14:paraId="543EF0C6" w14:textId="77777777" w:rsidR="00701034" w:rsidRDefault="00701034" w:rsidP="00701034">
            <w:pPr>
              <w:pStyle w:val="-"/>
              <w:ind w:firstLine="400"/>
              <w:jc w:val="center"/>
            </w:pPr>
          </w:p>
        </w:tc>
        <w:tc>
          <w:tcPr>
            <w:tcW w:w="1276" w:type="dxa"/>
          </w:tcPr>
          <w:p w14:paraId="0DA7D132" w14:textId="77777777" w:rsidR="00701034" w:rsidRDefault="00701034" w:rsidP="00837F26">
            <w:pPr>
              <w:pStyle w:val="-"/>
              <w:jc w:val="left"/>
            </w:pPr>
            <w:r>
              <w:t>true</w:t>
            </w:r>
          </w:p>
        </w:tc>
        <w:tc>
          <w:tcPr>
            <w:tcW w:w="3890" w:type="dxa"/>
          </w:tcPr>
          <w:p w14:paraId="7A1128E7" w14:textId="77777777" w:rsidR="00701034" w:rsidRDefault="00701034" w:rsidP="00701034">
            <w:pPr>
              <w:pStyle w:val="-"/>
            </w:pPr>
            <w:r>
              <w:t>请求时间，必须为当前时间</w:t>
            </w:r>
          </w:p>
        </w:tc>
      </w:tr>
      <w:tr w:rsidR="00837F26" w14:paraId="76DD8766" w14:textId="77777777" w:rsidTr="00701034">
        <w:tc>
          <w:tcPr>
            <w:tcW w:w="1526" w:type="dxa"/>
          </w:tcPr>
          <w:p w14:paraId="07833A03" w14:textId="774EC50E" w:rsidR="00837F26" w:rsidRDefault="00837F26" w:rsidP="00701034">
            <w:pPr>
              <w:pStyle w:val="-"/>
            </w:pPr>
            <w:r>
              <w:rPr>
                <w:rFonts w:hint="eastAsia"/>
              </w:rPr>
              <w:t>o</w:t>
            </w:r>
            <w:r>
              <w:t>ldsealID</w:t>
            </w:r>
          </w:p>
        </w:tc>
        <w:tc>
          <w:tcPr>
            <w:tcW w:w="1417" w:type="dxa"/>
            <w:gridSpan w:val="2"/>
          </w:tcPr>
          <w:p w14:paraId="50553A10" w14:textId="4A8782E6" w:rsidR="00837F26" w:rsidRDefault="00837F26" w:rsidP="00701034">
            <w:pPr>
              <w:pStyle w:val="-"/>
            </w:pPr>
            <w:r>
              <w:t>Uuid4</w:t>
            </w:r>
          </w:p>
        </w:tc>
        <w:tc>
          <w:tcPr>
            <w:tcW w:w="1701" w:type="dxa"/>
          </w:tcPr>
          <w:p w14:paraId="70A161C2" w14:textId="77777777" w:rsidR="00837F26" w:rsidRDefault="00837F26" w:rsidP="00701034">
            <w:pPr>
              <w:pStyle w:val="-"/>
              <w:ind w:firstLine="400"/>
              <w:jc w:val="center"/>
            </w:pPr>
          </w:p>
        </w:tc>
        <w:tc>
          <w:tcPr>
            <w:tcW w:w="1276" w:type="dxa"/>
          </w:tcPr>
          <w:p w14:paraId="7A304988" w14:textId="720CDC91" w:rsidR="00837F26" w:rsidRDefault="00837F26" w:rsidP="00837F26">
            <w:pPr>
              <w:pStyle w:val="-"/>
            </w:pPr>
            <w:r>
              <w:rPr>
                <w:rFonts w:hint="eastAsia"/>
              </w:rPr>
              <w:t>t</w:t>
            </w:r>
            <w:r>
              <w:t>rue</w:t>
            </w:r>
          </w:p>
        </w:tc>
        <w:tc>
          <w:tcPr>
            <w:tcW w:w="3890" w:type="dxa"/>
          </w:tcPr>
          <w:p w14:paraId="2981E290" w14:textId="205670ED" w:rsidR="00837F26" w:rsidRDefault="00837F26" w:rsidP="00701034">
            <w:pPr>
              <w:pStyle w:val="-"/>
            </w:pPr>
            <w:r>
              <w:rPr>
                <w:rFonts w:hint="eastAsia"/>
              </w:rPr>
              <w:t>被更新的印章</w:t>
            </w:r>
            <w:r>
              <w:rPr>
                <w:rFonts w:hint="eastAsia"/>
              </w:rPr>
              <w:t>id</w:t>
            </w:r>
          </w:p>
        </w:tc>
      </w:tr>
      <w:tr w:rsidR="00DA1ABC" w14:paraId="42A7830D" w14:textId="77777777" w:rsidTr="00701034">
        <w:tc>
          <w:tcPr>
            <w:tcW w:w="1539" w:type="dxa"/>
            <w:gridSpan w:val="2"/>
          </w:tcPr>
          <w:p w14:paraId="0F7AC38C" w14:textId="77777777" w:rsidR="00DA1ABC" w:rsidRDefault="00DA1ABC" w:rsidP="00701034">
            <w:pPr>
              <w:pStyle w:val="-"/>
            </w:pPr>
            <w:r>
              <w:t>n</w:t>
            </w:r>
            <w:r>
              <w:rPr>
                <w:rFonts w:hint="eastAsia"/>
              </w:rPr>
              <w:t>ame</w:t>
            </w:r>
          </w:p>
        </w:tc>
        <w:tc>
          <w:tcPr>
            <w:tcW w:w="1404" w:type="dxa"/>
          </w:tcPr>
          <w:p w14:paraId="73AC83C2" w14:textId="77777777" w:rsidR="00DA1ABC" w:rsidRDefault="00DA1ABC" w:rsidP="00701034">
            <w:pPr>
              <w:pStyle w:val="-"/>
              <w:jc w:val="left"/>
            </w:pPr>
            <w:r>
              <w:t>string</w:t>
            </w:r>
          </w:p>
        </w:tc>
        <w:tc>
          <w:tcPr>
            <w:tcW w:w="1701" w:type="dxa"/>
          </w:tcPr>
          <w:p w14:paraId="3C47A8A1" w14:textId="77777777" w:rsidR="00DA1ABC" w:rsidRDefault="00DA1ABC" w:rsidP="00701034">
            <w:pPr>
              <w:pStyle w:val="-"/>
              <w:ind w:firstLine="440"/>
              <w:jc w:val="center"/>
            </w:pPr>
          </w:p>
        </w:tc>
        <w:tc>
          <w:tcPr>
            <w:tcW w:w="1276" w:type="dxa"/>
          </w:tcPr>
          <w:p w14:paraId="241D0BC5" w14:textId="01BD5338" w:rsidR="00DA1ABC" w:rsidRDefault="00701034" w:rsidP="00837F26">
            <w:pPr>
              <w:pStyle w:val="-"/>
              <w:jc w:val="left"/>
            </w:pPr>
            <w:r>
              <w:rPr>
                <w:rFonts w:hint="eastAsia"/>
              </w:rPr>
              <w:t>f</w:t>
            </w:r>
            <w:r>
              <w:t>alse</w:t>
            </w:r>
          </w:p>
        </w:tc>
        <w:tc>
          <w:tcPr>
            <w:tcW w:w="3890" w:type="dxa"/>
          </w:tcPr>
          <w:p w14:paraId="095951E5" w14:textId="77777777" w:rsidR="00DA1ABC" w:rsidRDefault="00DA1ABC" w:rsidP="00701034">
            <w:pPr>
              <w:pStyle w:val="-"/>
            </w:pPr>
            <w:r>
              <w:rPr>
                <w:rFonts w:hint="eastAsia"/>
              </w:rPr>
              <w:t>申请的印章名称</w:t>
            </w:r>
          </w:p>
        </w:tc>
      </w:tr>
      <w:tr w:rsidR="00DA1ABC" w14:paraId="172D35EE" w14:textId="77777777" w:rsidTr="00701034">
        <w:tc>
          <w:tcPr>
            <w:tcW w:w="1539" w:type="dxa"/>
            <w:gridSpan w:val="2"/>
          </w:tcPr>
          <w:p w14:paraId="2F5B60CA" w14:textId="77777777" w:rsidR="00DA1ABC" w:rsidRDefault="00DA1ABC" w:rsidP="00701034">
            <w:pPr>
              <w:pStyle w:val="-"/>
            </w:pPr>
            <w:r>
              <w:t>t</w:t>
            </w:r>
            <w:r>
              <w:rPr>
                <w:rFonts w:hint="eastAsia"/>
              </w:rPr>
              <w:t>ype</w:t>
            </w:r>
          </w:p>
        </w:tc>
        <w:tc>
          <w:tcPr>
            <w:tcW w:w="1404" w:type="dxa"/>
          </w:tcPr>
          <w:p w14:paraId="5F9D01C5" w14:textId="77777777" w:rsidR="00DA1ABC" w:rsidRDefault="00DA1ABC" w:rsidP="00701034">
            <w:pPr>
              <w:pStyle w:val="-"/>
              <w:jc w:val="left"/>
            </w:pPr>
            <w:r>
              <w:t>string</w:t>
            </w:r>
          </w:p>
        </w:tc>
        <w:tc>
          <w:tcPr>
            <w:tcW w:w="1701" w:type="dxa"/>
          </w:tcPr>
          <w:p w14:paraId="2559BAFC" w14:textId="77777777" w:rsidR="00DA1ABC" w:rsidRDefault="00DA1ABC" w:rsidP="00701034">
            <w:pPr>
              <w:pStyle w:val="-"/>
              <w:ind w:firstLine="440"/>
              <w:jc w:val="center"/>
            </w:pPr>
          </w:p>
        </w:tc>
        <w:tc>
          <w:tcPr>
            <w:tcW w:w="1276" w:type="dxa"/>
          </w:tcPr>
          <w:p w14:paraId="7E6715E8" w14:textId="36E5BA48" w:rsidR="00DA1ABC" w:rsidRDefault="00701034" w:rsidP="00837F26">
            <w:pPr>
              <w:pStyle w:val="-"/>
              <w:jc w:val="left"/>
            </w:pPr>
            <w:r>
              <w:rPr>
                <w:rFonts w:hint="eastAsia"/>
              </w:rPr>
              <w:t>f</w:t>
            </w:r>
            <w:r>
              <w:t>alse</w:t>
            </w:r>
          </w:p>
        </w:tc>
        <w:tc>
          <w:tcPr>
            <w:tcW w:w="3890" w:type="dxa"/>
          </w:tcPr>
          <w:p w14:paraId="53C0669B" w14:textId="77777777" w:rsidR="00DA1ABC" w:rsidRDefault="00DA1ABC" w:rsidP="00701034">
            <w:pPr>
              <w:pStyle w:val="-"/>
            </w:pPr>
            <w:r>
              <w:rPr>
                <w:rFonts w:hint="eastAsia"/>
              </w:rPr>
              <w:t>印章类型</w:t>
            </w:r>
          </w:p>
        </w:tc>
      </w:tr>
      <w:tr w:rsidR="00DA1ABC" w14:paraId="0E1E66E3" w14:textId="77777777" w:rsidTr="00701034">
        <w:tc>
          <w:tcPr>
            <w:tcW w:w="1539" w:type="dxa"/>
            <w:gridSpan w:val="2"/>
          </w:tcPr>
          <w:p w14:paraId="3C7ABB56" w14:textId="77777777" w:rsidR="00DA1ABC" w:rsidRDefault="00DA1ABC" w:rsidP="00701034">
            <w:pPr>
              <w:pStyle w:val="-"/>
            </w:pPr>
            <w:r>
              <w:rPr>
                <w:rFonts w:hint="eastAsia"/>
              </w:rPr>
              <w:t>end</w:t>
            </w:r>
            <w:r>
              <w:t>Time</w:t>
            </w:r>
          </w:p>
        </w:tc>
        <w:tc>
          <w:tcPr>
            <w:tcW w:w="1404" w:type="dxa"/>
          </w:tcPr>
          <w:p w14:paraId="4B719DD8" w14:textId="77777777" w:rsidR="00DA1ABC" w:rsidRDefault="00DA1ABC" w:rsidP="00701034">
            <w:pPr>
              <w:pStyle w:val="-"/>
              <w:jc w:val="left"/>
            </w:pPr>
            <w:r>
              <w:t>datetime</w:t>
            </w:r>
          </w:p>
        </w:tc>
        <w:tc>
          <w:tcPr>
            <w:tcW w:w="1701" w:type="dxa"/>
          </w:tcPr>
          <w:p w14:paraId="60C14BDF" w14:textId="77777777" w:rsidR="00DA1ABC" w:rsidRDefault="00DA1ABC" w:rsidP="00701034">
            <w:pPr>
              <w:pStyle w:val="-"/>
              <w:ind w:firstLine="400"/>
              <w:jc w:val="center"/>
            </w:pPr>
          </w:p>
        </w:tc>
        <w:tc>
          <w:tcPr>
            <w:tcW w:w="1276" w:type="dxa"/>
          </w:tcPr>
          <w:p w14:paraId="72889322" w14:textId="2ABFBE79" w:rsidR="00DA1ABC" w:rsidRDefault="00701034" w:rsidP="00837F26">
            <w:pPr>
              <w:pStyle w:val="-"/>
              <w:jc w:val="left"/>
            </w:pPr>
            <w:r>
              <w:rPr>
                <w:rFonts w:hint="eastAsia"/>
              </w:rPr>
              <w:t>f</w:t>
            </w:r>
            <w:r>
              <w:t>alse</w:t>
            </w:r>
          </w:p>
        </w:tc>
        <w:tc>
          <w:tcPr>
            <w:tcW w:w="3890" w:type="dxa"/>
          </w:tcPr>
          <w:p w14:paraId="7C81797B" w14:textId="77777777" w:rsidR="00DA1ABC" w:rsidRDefault="00DA1ABC" w:rsidP="00701034">
            <w:pPr>
              <w:pStyle w:val="-"/>
            </w:pPr>
            <w:r>
              <w:rPr>
                <w:rFonts w:hint="eastAsia"/>
              </w:rPr>
              <w:t>过期</w:t>
            </w:r>
            <w:r>
              <w:t>时间</w:t>
            </w:r>
          </w:p>
        </w:tc>
      </w:tr>
      <w:tr w:rsidR="00DA1ABC" w14:paraId="0A868280" w14:textId="77777777" w:rsidTr="00701034">
        <w:tc>
          <w:tcPr>
            <w:tcW w:w="1539" w:type="dxa"/>
            <w:gridSpan w:val="2"/>
          </w:tcPr>
          <w:p w14:paraId="3F5DC80A" w14:textId="77777777" w:rsidR="00DA1ABC" w:rsidRDefault="00DA1ABC" w:rsidP="00701034">
            <w:pPr>
              <w:pStyle w:val="-"/>
            </w:pPr>
            <w:r>
              <w:rPr>
                <w:rFonts w:hint="eastAsia"/>
              </w:rPr>
              <w:t>p</w:t>
            </w:r>
            <w:r>
              <w:t>icContents</w:t>
            </w:r>
          </w:p>
        </w:tc>
        <w:tc>
          <w:tcPr>
            <w:tcW w:w="1404" w:type="dxa"/>
          </w:tcPr>
          <w:p w14:paraId="0BCFFC9B" w14:textId="77777777" w:rsidR="00DA1ABC" w:rsidRDefault="00DA1ABC" w:rsidP="00701034">
            <w:pPr>
              <w:pStyle w:val="-"/>
              <w:jc w:val="left"/>
            </w:pPr>
            <w:r>
              <w:t>string</w:t>
            </w:r>
          </w:p>
        </w:tc>
        <w:tc>
          <w:tcPr>
            <w:tcW w:w="1701" w:type="dxa"/>
          </w:tcPr>
          <w:p w14:paraId="451A7909" w14:textId="77777777" w:rsidR="00DA1ABC" w:rsidRDefault="00DA1ABC" w:rsidP="00701034">
            <w:pPr>
              <w:pStyle w:val="-"/>
              <w:ind w:firstLine="440"/>
              <w:jc w:val="center"/>
            </w:pPr>
          </w:p>
        </w:tc>
        <w:tc>
          <w:tcPr>
            <w:tcW w:w="1276" w:type="dxa"/>
          </w:tcPr>
          <w:p w14:paraId="23A226FD" w14:textId="700D86A2" w:rsidR="00DA1ABC" w:rsidRDefault="00701034" w:rsidP="00837F26">
            <w:pPr>
              <w:pStyle w:val="-"/>
              <w:jc w:val="left"/>
            </w:pPr>
            <w:r>
              <w:rPr>
                <w:rFonts w:hint="eastAsia"/>
              </w:rPr>
              <w:t>f</w:t>
            </w:r>
            <w:r>
              <w:t>alse</w:t>
            </w:r>
          </w:p>
        </w:tc>
        <w:tc>
          <w:tcPr>
            <w:tcW w:w="3890" w:type="dxa"/>
          </w:tcPr>
          <w:p w14:paraId="1EBE6DC9" w14:textId="77777777" w:rsidR="00DA1ABC" w:rsidRDefault="00DA1ABC" w:rsidP="00701034">
            <w:pPr>
              <w:pStyle w:val="-"/>
            </w:pPr>
            <w:r>
              <w:rPr>
                <w:rFonts w:hint="eastAsia"/>
              </w:rPr>
              <w:t>印章图片数据（</w:t>
            </w:r>
            <w:r>
              <w:rPr>
                <w:rFonts w:hint="eastAsia"/>
              </w:rPr>
              <w:t>base64</w:t>
            </w:r>
            <w:r>
              <w:rPr>
                <w:rFonts w:hint="eastAsia"/>
              </w:rPr>
              <w:t>）</w:t>
            </w:r>
          </w:p>
        </w:tc>
      </w:tr>
      <w:tr w:rsidR="00DA1ABC" w14:paraId="11282712" w14:textId="77777777" w:rsidTr="00701034">
        <w:tc>
          <w:tcPr>
            <w:tcW w:w="1539" w:type="dxa"/>
            <w:gridSpan w:val="2"/>
          </w:tcPr>
          <w:p w14:paraId="6549311B" w14:textId="77777777" w:rsidR="00DA1ABC" w:rsidRDefault="00DA1ABC" w:rsidP="00701034">
            <w:pPr>
              <w:pStyle w:val="-"/>
            </w:pPr>
            <w:r>
              <w:t>province</w:t>
            </w:r>
          </w:p>
        </w:tc>
        <w:tc>
          <w:tcPr>
            <w:tcW w:w="1404" w:type="dxa"/>
          </w:tcPr>
          <w:p w14:paraId="43EDB306" w14:textId="77777777" w:rsidR="00DA1ABC" w:rsidRDefault="00DA1ABC" w:rsidP="00701034">
            <w:pPr>
              <w:pStyle w:val="-"/>
              <w:jc w:val="left"/>
            </w:pPr>
            <w:r>
              <w:rPr>
                <w:rFonts w:hint="eastAsia"/>
              </w:rPr>
              <w:t>s</w:t>
            </w:r>
            <w:r>
              <w:t>tring</w:t>
            </w:r>
          </w:p>
        </w:tc>
        <w:tc>
          <w:tcPr>
            <w:tcW w:w="1701" w:type="dxa"/>
          </w:tcPr>
          <w:p w14:paraId="10F9BB55" w14:textId="77777777" w:rsidR="00DA1ABC" w:rsidRDefault="00DA1ABC" w:rsidP="00701034">
            <w:pPr>
              <w:pStyle w:val="-"/>
              <w:ind w:firstLine="440"/>
              <w:jc w:val="left"/>
            </w:pPr>
          </w:p>
        </w:tc>
        <w:tc>
          <w:tcPr>
            <w:tcW w:w="1276" w:type="dxa"/>
          </w:tcPr>
          <w:p w14:paraId="579470A9" w14:textId="5189E9D8" w:rsidR="00DA1ABC" w:rsidRDefault="00701034" w:rsidP="00837F26">
            <w:pPr>
              <w:pStyle w:val="-"/>
              <w:jc w:val="left"/>
            </w:pPr>
            <w:r>
              <w:rPr>
                <w:rFonts w:hint="eastAsia"/>
              </w:rPr>
              <w:t>f</w:t>
            </w:r>
            <w:r>
              <w:t>alse</w:t>
            </w:r>
          </w:p>
        </w:tc>
        <w:tc>
          <w:tcPr>
            <w:tcW w:w="3890" w:type="dxa"/>
          </w:tcPr>
          <w:p w14:paraId="74B2F9DA" w14:textId="77777777" w:rsidR="00DA1ABC" w:rsidRDefault="00DA1ABC" w:rsidP="00701034">
            <w:pPr>
              <w:pStyle w:val="-"/>
            </w:pPr>
            <w:r>
              <w:rPr>
                <w:rFonts w:hint="eastAsia"/>
              </w:rPr>
              <w:t>省</w:t>
            </w:r>
          </w:p>
        </w:tc>
      </w:tr>
      <w:tr w:rsidR="00DA1ABC" w14:paraId="488C49D8" w14:textId="77777777" w:rsidTr="00701034">
        <w:tc>
          <w:tcPr>
            <w:tcW w:w="1539" w:type="dxa"/>
            <w:gridSpan w:val="2"/>
          </w:tcPr>
          <w:p w14:paraId="4C6F8F37" w14:textId="77777777" w:rsidR="00DA1ABC" w:rsidRDefault="00DA1ABC" w:rsidP="00701034">
            <w:pPr>
              <w:pStyle w:val="-"/>
            </w:pPr>
            <w:r>
              <w:t>city</w:t>
            </w:r>
          </w:p>
        </w:tc>
        <w:tc>
          <w:tcPr>
            <w:tcW w:w="1404" w:type="dxa"/>
          </w:tcPr>
          <w:p w14:paraId="6ED61B3A" w14:textId="77777777" w:rsidR="00DA1ABC" w:rsidRDefault="00DA1ABC" w:rsidP="00701034">
            <w:pPr>
              <w:pStyle w:val="-"/>
              <w:jc w:val="left"/>
            </w:pPr>
            <w:r>
              <w:t>string</w:t>
            </w:r>
          </w:p>
        </w:tc>
        <w:tc>
          <w:tcPr>
            <w:tcW w:w="1701" w:type="dxa"/>
          </w:tcPr>
          <w:p w14:paraId="26DF6FA4" w14:textId="77777777" w:rsidR="00DA1ABC" w:rsidRDefault="00DA1ABC" w:rsidP="00701034">
            <w:pPr>
              <w:pStyle w:val="-"/>
              <w:ind w:firstLine="440"/>
              <w:jc w:val="center"/>
            </w:pPr>
          </w:p>
        </w:tc>
        <w:tc>
          <w:tcPr>
            <w:tcW w:w="1276" w:type="dxa"/>
          </w:tcPr>
          <w:p w14:paraId="64CAABE3" w14:textId="23E1011A" w:rsidR="00DA1ABC" w:rsidRDefault="00701034" w:rsidP="00837F26">
            <w:pPr>
              <w:pStyle w:val="-"/>
              <w:jc w:val="left"/>
            </w:pPr>
            <w:r>
              <w:rPr>
                <w:rFonts w:hint="eastAsia"/>
              </w:rPr>
              <w:t>f</w:t>
            </w:r>
            <w:r>
              <w:t>alse</w:t>
            </w:r>
          </w:p>
        </w:tc>
        <w:tc>
          <w:tcPr>
            <w:tcW w:w="3890" w:type="dxa"/>
          </w:tcPr>
          <w:p w14:paraId="4E30FDFA" w14:textId="77777777" w:rsidR="00DA1ABC" w:rsidRDefault="00DA1ABC" w:rsidP="00701034">
            <w:pPr>
              <w:pStyle w:val="-"/>
            </w:pPr>
            <w:r>
              <w:rPr>
                <w:rFonts w:hint="eastAsia"/>
              </w:rPr>
              <w:t>市</w:t>
            </w:r>
          </w:p>
        </w:tc>
      </w:tr>
      <w:tr w:rsidR="00DA1ABC" w14:paraId="2AAD1B1D" w14:textId="77777777" w:rsidTr="00701034">
        <w:tc>
          <w:tcPr>
            <w:tcW w:w="1539" w:type="dxa"/>
            <w:gridSpan w:val="2"/>
          </w:tcPr>
          <w:p w14:paraId="48F9BE22" w14:textId="77777777" w:rsidR="00DA1ABC" w:rsidRDefault="00DA1ABC" w:rsidP="00701034">
            <w:pPr>
              <w:pStyle w:val="-"/>
            </w:pPr>
            <w:r>
              <w:rPr>
                <w:rFonts w:hint="eastAsia"/>
              </w:rPr>
              <w:t>d</w:t>
            </w:r>
            <w:r>
              <w:t>istrict</w:t>
            </w:r>
          </w:p>
        </w:tc>
        <w:tc>
          <w:tcPr>
            <w:tcW w:w="1404" w:type="dxa"/>
          </w:tcPr>
          <w:p w14:paraId="2FFFEFF3" w14:textId="77777777" w:rsidR="00DA1ABC" w:rsidRDefault="00DA1ABC" w:rsidP="00701034">
            <w:pPr>
              <w:pStyle w:val="-"/>
            </w:pPr>
            <w:r>
              <w:rPr>
                <w:rFonts w:hint="eastAsia"/>
              </w:rPr>
              <w:t>s</w:t>
            </w:r>
            <w:r>
              <w:t>tring</w:t>
            </w:r>
          </w:p>
        </w:tc>
        <w:tc>
          <w:tcPr>
            <w:tcW w:w="1701" w:type="dxa"/>
          </w:tcPr>
          <w:p w14:paraId="08A50FB4" w14:textId="77777777" w:rsidR="00DA1ABC" w:rsidRDefault="00DA1ABC" w:rsidP="00701034">
            <w:pPr>
              <w:pStyle w:val="-"/>
              <w:ind w:firstLine="440"/>
              <w:jc w:val="center"/>
            </w:pPr>
          </w:p>
        </w:tc>
        <w:tc>
          <w:tcPr>
            <w:tcW w:w="1276" w:type="dxa"/>
          </w:tcPr>
          <w:p w14:paraId="3F581860" w14:textId="6D9A7ABB" w:rsidR="00DA1ABC" w:rsidRDefault="00701034" w:rsidP="00837F26">
            <w:pPr>
              <w:pStyle w:val="-"/>
              <w:jc w:val="left"/>
            </w:pPr>
            <w:r>
              <w:rPr>
                <w:rFonts w:hint="eastAsia"/>
              </w:rPr>
              <w:t>f</w:t>
            </w:r>
            <w:r>
              <w:t>alse</w:t>
            </w:r>
          </w:p>
        </w:tc>
        <w:tc>
          <w:tcPr>
            <w:tcW w:w="3890" w:type="dxa"/>
          </w:tcPr>
          <w:p w14:paraId="31ABE641" w14:textId="77777777" w:rsidR="00DA1ABC" w:rsidRDefault="00DA1ABC" w:rsidP="00701034">
            <w:pPr>
              <w:pStyle w:val="-"/>
            </w:pPr>
            <w:r>
              <w:rPr>
                <w:rFonts w:hint="eastAsia"/>
              </w:rPr>
              <w:t>区</w:t>
            </w:r>
          </w:p>
        </w:tc>
      </w:tr>
      <w:tr w:rsidR="00DA1ABC" w14:paraId="6DCE0EE8" w14:textId="77777777" w:rsidTr="00701034">
        <w:tc>
          <w:tcPr>
            <w:tcW w:w="1539" w:type="dxa"/>
            <w:gridSpan w:val="2"/>
          </w:tcPr>
          <w:p w14:paraId="4DF5F6A9" w14:textId="77777777" w:rsidR="00DA1ABC" w:rsidRDefault="00DA1ABC" w:rsidP="00701034">
            <w:pPr>
              <w:pStyle w:val="-"/>
            </w:pPr>
            <w:r>
              <w:rPr>
                <w:rFonts w:hint="eastAsia"/>
              </w:rPr>
              <w:t>c</w:t>
            </w:r>
            <w:r>
              <w:t>ertList</w:t>
            </w:r>
          </w:p>
        </w:tc>
        <w:tc>
          <w:tcPr>
            <w:tcW w:w="1404" w:type="dxa"/>
          </w:tcPr>
          <w:p w14:paraId="7004840A" w14:textId="77777777" w:rsidR="00DA1ABC" w:rsidRDefault="00DA1ABC" w:rsidP="00701034">
            <w:pPr>
              <w:pStyle w:val="-"/>
            </w:pPr>
            <w:r>
              <w:rPr>
                <w:rFonts w:hint="eastAsia"/>
              </w:rPr>
              <w:t>s</w:t>
            </w:r>
            <w:r>
              <w:t>tring</w:t>
            </w:r>
          </w:p>
        </w:tc>
        <w:tc>
          <w:tcPr>
            <w:tcW w:w="1701" w:type="dxa"/>
          </w:tcPr>
          <w:p w14:paraId="784A5AE2" w14:textId="77777777" w:rsidR="00DA1ABC" w:rsidRDefault="00DA1ABC" w:rsidP="00701034">
            <w:pPr>
              <w:pStyle w:val="-"/>
              <w:ind w:firstLine="440"/>
              <w:jc w:val="center"/>
            </w:pPr>
          </w:p>
        </w:tc>
        <w:tc>
          <w:tcPr>
            <w:tcW w:w="1276" w:type="dxa"/>
          </w:tcPr>
          <w:p w14:paraId="578D75A1" w14:textId="266B0FD3" w:rsidR="00DA1ABC" w:rsidRDefault="00701034" w:rsidP="00837F26">
            <w:pPr>
              <w:pStyle w:val="-"/>
              <w:jc w:val="left"/>
            </w:pPr>
            <w:r>
              <w:rPr>
                <w:rFonts w:hint="eastAsia"/>
              </w:rPr>
              <w:t>f</w:t>
            </w:r>
            <w:r>
              <w:t>alse</w:t>
            </w:r>
          </w:p>
        </w:tc>
        <w:tc>
          <w:tcPr>
            <w:tcW w:w="3890" w:type="dxa"/>
          </w:tcPr>
          <w:p w14:paraId="68E6801F" w14:textId="77777777" w:rsidR="00DA1ABC" w:rsidRDefault="00DA1ABC" w:rsidP="00701034">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DA1ABC" w14:paraId="32519B23" w14:textId="77777777" w:rsidTr="00701034">
        <w:tc>
          <w:tcPr>
            <w:tcW w:w="1539" w:type="dxa"/>
            <w:gridSpan w:val="2"/>
          </w:tcPr>
          <w:p w14:paraId="4AE6AA09" w14:textId="77777777" w:rsidR="00DA1ABC" w:rsidRDefault="00DA1ABC" w:rsidP="00701034">
            <w:pPr>
              <w:pStyle w:val="-"/>
            </w:pPr>
            <w:r>
              <w:rPr>
                <w:rFonts w:hint="eastAsia"/>
              </w:rPr>
              <w:t>requestId</w:t>
            </w:r>
          </w:p>
        </w:tc>
        <w:tc>
          <w:tcPr>
            <w:tcW w:w="1404" w:type="dxa"/>
          </w:tcPr>
          <w:p w14:paraId="0E15FF01" w14:textId="77777777" w:rsidR="00DA1ABC" w:rsidRDefault="00DA1ABC" w:rsidP="00701034">
            <w:pPr>
              <w:pStyle w:val="-"/>
            </w:pPr>
            <w:r>
              <w:t>uuid4</w:t>
            </w:r>
          </w:p>
        </w:tc>
        <w:tc>
          <w:tcPr>
            <w:tcW w:w="1701" w:type="dxa"/>
          </w:tcPr>
          <w:p w14:paraId="7CE473C5" w14:textId="77777777" w:rsidR="00DA1ABC" w:rsidRDefault="00DA1ABC" w:rsidP="00701034">
            <w:pPr>
              <w:pStyle w:val="-"/>
              <w:ind w:firstLine="440"/>
              <w:jc w:val="center"/>
            </w:pPr>
          </w:p>
        </w:tc>
        <w:tc>
          <w:tcPr>
            <w:tcW w:w="1276" w:type="dxa"/>
          </w:tcPr>
          <w:p w14:paraId="633A456D" w14:textId="77777777" w:rsidR="00DA1ABC" w:rsidRDefault="00DA1ABC" w:rsidP="00837F26">
            <w:pPr>
              <w:pStyle w:val="-"/>
              <w:jc w:val="left"/>
            </w:pPr>
            <w:r>
              <w:rPr>
                <w:rFonts w:hint="eastAsia"/>
              </w:rPr>
              <w:t>f</w:t>
            </w:r>
            <w:r>
              <w:t>alse</w:t>
            </w:r>
          </w:p>
        </w:tc>
        <w:tc>
          <w:tcPr>
            <w:tcW w:w="3890" w:type="dxa"/>
          </w:tcPr>
          <w:p w14:paraId="4D863FFD" w14:textId="723F4C4F" w:rsidR="00DA1ABC" w:rsidRDefault="00DA1ABC" w:rsidP="00701034">
            <w:pPr>
              <w:pStyle w:val="-"/>
            </w:pPr>
            <w:r>
              <w:rPr>
                <w:rFonts w:hint="eastAsia"/>
              </w:rPr>
              <w:t>印章申请</w:t>
            </w:r>
            <w:r>
              <w:t xml:space="preserve"> id</w:t>
            </w:r>
          </w:p>
        </w:tc>
      </w:tr>
      <w:tr w:rsidR="00DA1ABC" w14:paraId="10109977" w14:textId="77777777" w:rsidTr="00701034">
        <w:tc>
          <w:tcPr>
            <w:tcW w:w="1539" w:type="dxa"/>
            <w:gridSpan w:val="2"/>
          </w:tcPr>
          <w:p w14:paraId="7FB95977" w14:textId="77777777" w:rsidR="00DA1ABC" w:rsidRDefault="00DA1ABC" w:rsidP="00701034">
            <w:pPr>
              <w:pStyle w:val="-"/>
            </w:pPr>
            <w:r>
              <w:t>createTime</w:t>
            </w:r>
          </w:p>
        </w:tc>
        <w:tc>
          <w:tcPr>
            <w:tcW w:w="1404" w:type="dxa"/>
          </w:tcPr>
          <w:p w14:paraId="04AA1C93" w14:textId="77777777" w:rsidR="00DA1ABC" w:rsidRDefault="00DA1ABC" w:rsidP="00701034">
            <w:pPr>
              <w:pStyle w:val="-"/>
              <w:jc w:val="left"/>
            </w:pPr>
            <w:r>
              <w:t>datetime</w:t>
            </w:r>
          </w:p>
        </w:tc>
        <w:tc>
          <w:tcPr>
            <w:tcW w:w="1701" w:type="dxa"/>
          </w:tcPr>
          <w:p w14:paraId="0D16EE13" w14:textId="77777777" w:rsidR="00DA1ABC" w:rsidRDefault="00DA1ABC" w:rsidP="00701034">
            <w:pPr>
              <w:pStyle w:val="-"/>
              <w:ind w:firstLine="400"/>
              <w:jc w:val="center"/>
            </w:pPr>
          </w:p>
        </w:tc>
        <w:tc>
          <w:tcPr>
            <w:tcW w:w="1276" w:type="dxa"/>
          </w:tcPr>
          <w:p w14:paraId="43B80AFF" w14:textId="77777777" w:rsidR="00DA1ABC" w:rsidRDefault="00DA1ABC" w:rsidP="00837F26">
            <w:pPr>
              <w:pStyle w:val="-"/>
              <w:jc w:val="left"/>
            </w:pPr>
            <w:r>
              <w:t>false</w:t>
            </w:r>
          </w:p>
        </w:tc>
        <w:tc>
          <w:tcPr>
            <w:tcW w:w="3890" w:type="dxa"/>
          </w:tcPr>
          <w:p w14:paraId="068AA60B" w14:textId="77777777" w:rsidR="00DA1ABC" w:rsidRDefault="00DA1ABC" w:rsidP="00701034">
            <w:pPr>
              <w:pStyle w:val="-"/>
            </w:pPr>
            <w:r>
              <w:t>创建时间</w:t>
            </w:r>
          </w:p>
        </w:tc>
      </w:tr>
      <w:tr w:rsidR="00DA1ABC" w14:paraId="4CF50243" w14:textId="77777777" w:rsidTr="00701034">
        <w:tc>
          <w:tcPr>
            <w:tcW w:w="1539" w:type="dxa"/>
            <w:gridSpan w:val="2"/>
          </w:tcPr>
          <w:p w14:paraId="67DC16D0" w14:textId="77777777" w:rsidR="00DA1ABC" w:rsidRDefault="00DA1ABC" w:rsidP="00701034">
            <w:pPr>
              <w:pStyle w:val="-"/>
            </w:pPr>
            <w:r>
              <w:t>updateTime</w:t>
            </w:r>
          </w:p>
        </w:tc>
        <w:tc>
          <w:tcPr>
            <w:tcW w:w="1404" w:type="dxa"/>
          </w:tcPr>
          <w:p w14:paraId="01640654" w14:textId="77777777" w:rsidR="00DA1ABC" w:rsidRDefault="00DA1ABC" w:rsidP="00701034">
            <w:pPr>
              <w:pStyle w:val="-"/>
              <w:jc w:val="left"/>
            </w:pPr>
            <w:r>
              <w:t>datetime</w:t>
            </w:r>
          </w:p>
        </w:tc>
        <w:tc>
          <w:tcPr>
            <w:tcW w:w="1701" w:type="dxa"/>
          </w:tcPr>
          <w:p w14:paraId="7553730B" w14:textId="77777777" w:rsidR="00DA1ABC" w:rsidRDefault="00DA1ABC" w:rsidP="00701034">
            <w:pPr>
              <w:pStyle w:val="-"/>
              <w:ind w:firstLine="400"/>
              <w:jc w:val="center"/>
            </w:pPr>
          </w:p>
        </w:tc>
        <w:tc>
          <w:tcPr>
            <w:tcW w:w="1276" w:type="dxa"/>
          </w:tcPr>
          <w:p w14:paraId="1D71657C" w14:textId="77777777" w:rsidR="00DA1ABC" w:rsidRDefault="00DA1ABC" w:rsidP="00837F26">
            <w:pPr>
              <w:pStyle w:val="-"/>
              <w:jc w:val="left"/>
            </w:pPr>
            <w:r>
              <w:t>false</w:t>
            </w:r>
          </w:p>
        </w:tc>
        <w:tc>
          <w:tcPr>
            <w:tcW w:w="3890" w:type="dxa"/>
          </w:tcPr>
          <w:p w14:paraId="224F0810" w14:textId="77777777" w:rsidR="00DA1ABC" w:rsidRDefault="00DA1ABC" w:rsidP="00701034">
            <w:pPr>
              <w:pStyle w:val="-"/>
            </w:pPr>
            <w:r>
              <w:t>更新时间</w:t>
            </w:r>
          </w:p>
        </w:tc>
      </w:tr>
    </w:tbl>
    <w:p w14:paraId="6E64A3DF" w14:textId="5E8E080D" w:rsidR="00DA1ABC" w:rsidRDefault="00DA1ABC" w:rsidP="00DA1ABC">
      <w:pPr>
        <w:numPr>
          <w:ilvl w:val="0"/>
          <w:numId w:val="46"/>
        </w:numPr>
        <w:ind w:firstLineChars="0" w:firstLine="442"/>
        <w:rPr>
          <w:b/>
          <w:bCs/>
        </w:rPr>
      </w:pPr>
      <w:r>
        <w:rPr>
          <w:b/>
          <w:bCs/>
        </w:rPr>
        <w:t>InputOnly:</w:t>
      </w:r>
      <w:r>
        <w:t xml:space="preserve"> [requestTime</w:t>
      </w:r>
      <w:r w:rsidR="00837F26">
        <w:t>,</w:t>
      </w:r>
      <w:r w:rsidR="00837F26" w:rsidRPr="00837F26">
        <w:rPr>
          <w:rFonts w:hint="eastAsia"/>
        </w:rPr>
        <w:t xml:space="preserve"> </w:t>
      </w:r>
      <w:r w:rsidR="00837F26">
        <w:rPr>
          <w:rFonts w:hint="eastAsia"/>
        </w:rPr>
        <w:t>o</w:t>
      </w:r>
      <w:r w:rsidR="00837F26">
        <w:t>ldsealID</w:t>
      </w:r>
      <w:r>
        <w:t>]</w:t>
      </w:r>
    </w:p>
    <w:p w14:paraId="25EF928E" w14:textId="1907D28E" w:rsidR="00DA1ABC" w:rsidRDefault="00DA1ABC" w:rsidP="00DA1ABC">
      <w:pPr>
        <w:numPr>
          <w:ilvl w:val="0"/>
          <w:numId w:val="46"/>
        </w:numPr>
        <w:ind w:firstLineChars="0" w:firstLine="442"/>
        <w:rPr>
          <w:b/>
          <w:bCs/>
        </w:rPr>
      </w:pPr>
      <w:r>
        <w:rPr>
          <w:b/>
          <w:bCs/>
        </w:rPr>
        <w:t>OutputOnly:</w:t>
      </w:r>
      <w:r>
        <w:t xml:space="preserve"> [</w:t>
      </w:r>
      <w:r>
        <w:rPr>
          <w:rFonts w:hint="eastAsia"/>
        </w:rPr>
        <w:t xml:space="preserve"> </w:t>
      </w:r>
      <w:r w:rsidR="00701034">
        <w:t>n</w:t>
      </w:r>
      <w:r w:rsidR="00701034">
        <w:rPr>
          <w:rFonts w:hint="eastAsia"/>
        </w:rPr>
        <w:t>ame</w:t>
      </w:r>
      <w:r w:rsidR="00701034">
        <w:t xml:space="preserve"> ,</w:t>
      </w:r>
      <w:r w:rsidR="00701034" w:rsidRPr="007333E4">
        <w:t xml:space="preserve"> </w:t>
      </w:r>
      <w:r w:rsidR="00701034">
        <w:t>t</w:t>
      </w:r>
      <w:r w:rsidR="00701034">
        <w:rPr>
          <w:rFonts w:hint="eastAsia"/>
        </w:rPr>
        <w:t>ype</w:t>
      </w:r>
      <w:r w:rsidR="00701034">
        <w:t xml:space="preserve"> ,</w:t>
      </w:r>
      <w:r w:rsidR="00701034" w:rsidRPr="007333E4">
        <w:rPr>
          <w:rFonts w:hint="eastAsia"/>
        </w:rPr>
        <w:t xml:space="preserve"> </w:t>
      </w:r>
      <w:r w:rsidR="00701034">
        <w:rPr>
          <w:rFonts w:hint="eastAsia"/>
        </w:rPr>
        <w:t>end</w:t>
      </w:r>
      <w:r w:rsidR="00701034">
        <w:t>Time ,</w:t>
      </w:r>
      <w:r w:rsidR="00701034" w:rsidRPr="007333E4">
        <w:rPr>
          <w:rFonts w:hint="eastAsia"/>
        </w:rPr>
        <w:t xml:space="preserve"> </w:t>
      </w:r>
      <w:r w:rsidR="00701034">
        <w:rPr>
          <w:rFonts w:hint="eastAsia"/>
        </w:rPr>
        <w:t>p</w:t>
      </w:r>
      <w:r w:rsidR="00701034">
        <w:t>icContents ,</w:t>
      </w:r>
      <w:r w:rsidR="00701034" w:rsidRPr="007333E4">
        <w:t xml:space="preserve"> </w:t>
      </w:r>
      <w:r w:rsidR="00701034">
        <w:t>province,</w:t>
      </w:r>
      <w:r w:rsidR="00701034" w:rsidRPr="00C84D42">
        <w:t xml:space="preserve"> </w:t>
      </w:r>
      <w:r w:rsidR="00701034">
        <w:t>city</w:t>
      </w:r>
      <w:r w:rsidR="00701034">
        <w:rPr>
          <w:rFonts w:hint="eastAsia"/>
        </w:rPr>
        <w:t xml:space="preserve">, </w:t>
      </w:r>
      <w:r w:rsidR="00701034">
        <w:t xml:space="preserve"> </w:t>
      </w:r>
      <w:r w:rsidR="00701034">
        <w:rPr>
          <w:rFonts w:hint="eastAsia"/>
        </w:rPr>
        <w:t>d</w:t>
      </w:r>
      <w:r w:rsidR="00701034">
        <w:t>istrict,</w:t>
      </w:r>
      <w:r w:rsidR="00701034" w:rsidRPr="007333E4">
        <w:rPr>
          <w:rFonts w:hint="eastAsia"/>
        </w:rPr>
        <w:t xml:space="preserve"> </w:t>
      </w:r>
      <w:r w:rsidR="00701034">
        <w:rPr>
          <w:rFonts w:hint="eastAsia"/>
        </w:rPr>
        <w:t>c</w:t>
      </w:r>
      <w:r w:rsidR="00701034">
        <w:t xml:space="preserve">ertList, </w:t>
      </w:r>
      <w:r>
        <w:rPr>
          <w:rFonts w:hint="eastAsia"/>
        </w:rPr>
        <w:t>requestId, createTime, updateTime</w:t>
      </w:r>
      <w:r>
        <w:t xml:space="preserve"> ]</w:t>
      </w:r>
    </w:p>
    <w:p w14:paraId="72D624D4" w14:textId="77777777" w:rsidR="00DA1ABC" w:rsidRDefault="00DA1ABC" w:rsidP="00DA1ABC">
      <w:pPr>
        <w:ind w:firstLine="440"/>
      </w:pPr>
    </w:p>
    <w:p w14:paraId="1C4FD1A7" w14:textId="77777777" w:rsidR="00DA1ABC" w:rsidRDefault="00DA1ABC" w:rsidP="00DA1ABC">
      <w:pPr>
        <w:pStyle w:val="af7"/>
        <w:ind w:firstLine="440"/>
      </w:pPr>
      <w:r>
        <w:lastRenderedPageBreak/>
        <w:t>Method: DELETE</w:t>
      </w:r>
    </w:p>
    <w:p w14:paraId="3D2AB83A" w14:textId="65B44FA7" w:rsidR="00DA1ABC" w:rsidRDefault="00DA1ABC" w:rsidP="00DA1ABC">
      <w:pPr>
        <w:numPr>
          <w:ilvl w:val="0"/>
          <w:numId w:val="46"/>
        </w:numPr>
        <w:ind w:firstLineChars="0" w:firstLine="442"/>
        <w:rPr>
          <w:b/>
          <w:bCs/>
        </w:rPr>
      </w:pPr>
      <w:r>
        <w:rPr>
          <w:b/>
          <w:bCs/>
        </w:rPr>
        <w:t xml:space="preserve">Name: </w:t>
      </w:r>
      <w:r w:rsidR="00701034">
        <w:rPr>
          <w:rFonts w:hint="eastAsia"/>
        </w:rPr>
        <w:t>注销</w:t>
      </w:r>
      <w:r>
        <w:rPr>
          <w:rFonts w:hint="eastAsia"/>
        </w:rPr>
        <w:t>印章</w:t>
      </w:r>
      <w:r w:rsidR="00701034">
        <w:rPr>
          <w:rFonts w:hint="eastAsia"/>
        </w:rPr>
        <w:t>（只更改数据库状态，印章数据不删除）</w:t>
      </w:r>
    </w:p>
    <w:p w14:paraId="2AEA6AA1" w14:textId="77777777" w:rsidR="00DA1ABC" w:rsidRDefault="00DA1ABC" w:rsidP="00DA1ABC">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DA1ABC" w14:paraId="4BD174ED" w14:textId="77777777" w:rsidTr="00701034">
        <w:tc>
          <w:tcPr>
            <w:tcW w:w="1668" w:type="dxa"/>
            <w:shd w:val="clear" w:color="auto" w:fill="D8D8D8" w:themeFill="background1" w:themeFillShade="D8"/>
          </w:tcPr>
          <w:p w14:paraId="7E0968FE" w14:textId="77777777" w:rsidR="00DA1ABC" w:rsidRDefault="00DA1ABC" w:rsidP="00701034">
            <w:pPr>
              <w:pStyle w:val="-"/>
              <w:ind w:firstLine="442"/>
              <w:jc w:val="center"/>
              <w:rPr>
                <w:b/>
                <w:bCs/>
              </w:rPr>
            </w:pPr>
            <w:r>
              <w:rPr>
                <w:b/>
                <w:bCs/>
              </w:rPr>
              <w:t>Key</w:t>
            </w:r>
          </w:p>
        </w:tc>
        <w:tc>
          <w:tcPr>
            <w:tcW w:w="4901" w:type="dxa"/>
            <w:shd w:val="clear" w:color="auto" w:fill="D8D8D8" w:themeFill="background1" w:themeFillShade="D8"/>
          </w:tcPr>
          <w:p w14:paraId="4A0DD58E" w14:textId="77777777" w:rsidR="00DA1ABC" w:rsidRDefault="00DA1ABC" w:rsidP="00701034">
            <w:pPr>
              <w:pStyle w:val="-"/>
              <w:ind w:firstLine="442"/>
              <w:jc w:val="center"/>
              <w:rPr>
                <w:b/>
                <w:bCs/>
              </w:rPr>
            </w:pPr>
            <w:r>
              <w:rPr>
                <w:b/>
                <w:bCs/>
              </w:rPr>
              <w:t>Value</w:t>
            </w:r>
          </w:p>
        </w:tc>
        <w:tc>
          <w:tcPr>
            <w:tcW w:w="3285" w:type="dxa"/>
            <w:shd w:val="clear" w:color="auto" w:fill="D8D8D8" w:themeFill="background1" w:themeFillShade="D8"/>
          </w:tcPr>
          <w:p w14:paraId="0FC6770A" w14:textId="77777777" w:rsidR="00DA1ABC" w:rsidRDefault="00DA1ABC" w:rsidP="00701034">
            <w:pPr>
              <w:pStyle w:val="-"/>
              <w:ind w:firstLine="442"/>
              <w:jc w:val="center"/>
              <w:rPr>
                <w:b/>
                <w:bCs/>
              </w:rPr>
            </w:pPr>
            <w:r>
              <w:rPr>
                <w:b/>
                <w:bCs/>
              </w:rPr>
              <w:t>Describe</w:t>
            </w:r>
          </w:p>
        </w:tc>
      </w:tr>
      <w:tr w:rsidR="00DA1ABC" w14:paraId="16490623" w14:textId="77777777" w:rsidTr="00701034">
        <w:tc>
          <w:tcPr>
            <w:tcW w:w="1668" w:type="dxa"/>
          </w:tcPr>
          <w:p w14:paraId="3D7F8E13" w14:textId="77777777" w:rsidR="00DA1ABC" w:rsidRDefault="00DA1ABC" w:rsidP="00701034">
            <w:pPr>
              <w:pStyle w:val="-"/>
            </w:pPr>
            <w:r>
              <w:t>Content-Type</w:t>
            </w:r>
          </w:p>
        </w:tc>
        <w:tc>
          <w:tcPr>
            <w:tcW w:w="4901" w:type="dxa"/>
          </w:tcPr>
          <w:p w14:paraId="617A50E8" w14:textId="77777777" w:rsidR="00DA1ABC" w:rsidRDefault="00DA1ABC" w:rsidP="00701034">
            <w:pPr>
              <w:pStyle w:val="-"/>
              <w:ind w:firstLine="400"/>
              <w:jc w:val="center"/>
            </w:pPr>
            <w:r>
              <w:t>application/json</w:t>
            </w:r>
          </w:p>
        </w:tc>
        <w:tc>
          <w:tcPr>
            <w:tcW w:w="3285" w:type="dxa"/>
          </w:tcPr>
          <w:p w14:paraId="2C7EC49A" w14:textId="77777777" w:rsidR="00DA1ABC" w:rsidRDefault="00DA1ABC" w:rsidP="00701034">
            <w:pPr>
              <w:pStyle w:val="-"/>
              <w:ind w:firstLine="400"/>
            </w:pPr>
          </w:p>
        </w:tc>
      </w:tr>
    </w:tbl>
    <w:p w14:paraId="0A7D3D6B" w14:textId="77777777" w:rsidR="00DA1ABC" w:rsidRDefault="00DA1ABC" w:rsidP="00DA1ABC">
      <w:pPr>
        <w:numPr>
          <w:ilvl w:val="0"/>
          <w:numId w:val="46"/>
        </w:numPr>
        <w:ind w:firstLineChars="0" w:firstLine="442"/>
      </w:pPr>
      <w:r>
        <w:rPr>
          <w:b/>
          <w:bCs/>
        </w:rPr>
        <w:t xml:space="preserve">Permissions: </w:t>
      </w:r>
      <w:r>
        <w:t>[IsAdministrator]</w:t>
      </w:r>
    </w:p>
    <w:p w14:paraId="01A9D70A" w14:textId="77777777" w:rsidR="00DA1ABC" w:rsidRDefault="00DA1ABC" w:rsidP="00DA1ABC">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668"/>
        <w:gridCol w:w="1559"/>
        <w:gridCol w:w="1459"/>
        <w:gridCol w:w="1234"/>
        <w:gridCol w:w="3890"/>
      </w:tblGrid>
      <w:tr w:rsidR="00DA1ABC" w14:paraId="1A6C9FAA" w14:textId="77777777" w:rsidTr="00701034">
        <w:tc>
          <w:tcPr>
            <w:tcW w:w="1668" w:type="dxa"/>
            <w:shd w:val="clear" w:color="auto" w:fill="D8D8D8" w:themeFill="background1" w:themeFillShade="D8"/>
          </w:tcPr>
          <w:p w14:paraId="6BAB51B4" w14:textId="77777777" w:rsidR="00DA1ABC" w:rsidRDefault="00DA1ABC" w:rsidP="00701034">
            <w:pPr>
              <w:pStyle w:val="-"/>
              <w:ind w:firstLine="402"/>
              <w:jc w:val="center"/>
              <w:rPr>
                <w:b/>
                <w:bCs/>
              </w:rPr>
            </w:pPr>
            <w:r>
              <w:rPr>
                <w:b/>
                <w:bCs/>
              </w:rPr>
              <w:t>Key</w:t>
            </w:r>
          </w:p>
        </w:tc>
        <w:tc>
          <w:tcPr>
            <w:tcW w:w="1559" w:type="dxa"/>
            <w:shd w:val="clear" w:color="auto" w:fill="D8D8D8" w:themeFill="background1" w:themeFillShade="D8"/>
          </w:tcPr>
          <w:p w14:paraId="266A53A4" w14:textId="77777777" w:rsidR="00DA1ABC" w:rsidRDefault="00DA1ABC" w:rsidP="00701034">
            <w:pPr>
              <w:pStyle w:val="-"/>
              <w:ind w:firstLine="402"/>
              <w:jc w:val="center"/>
              <w:rPr>
                <w:b/>
                <w:bCs/>
              </w:rPr>
            </w:pPr>
            <w:r>
              <w:rPr>
                <w:b/>
                <w:bCs/>
              </w:rPr>
              <w:t>Type</w:t>
            </w:r>
          </w:p>
        </w:tc>
        <w:tc>
          <w:tcPr>
            <w:tcW w:w="1459" w:type="dxa"/>
            <w:shd w:val="clear" w:color="auto" w:fill="D8D8D8" w:themeFill="background1" w:themeFillShade="D8"/>
          </w:tcPr>
          <w:p w14:paraId="58177326" w14:textId="77777777" w:rsidR="00DA1ABC" w:rsidRDefault="00DA1ABC" w:rsidP="00701034">
            <w:pPr>
              <w:pStyle w:val="-"/>
              <w:ind w:firstLine="402"/>
              <w:jc w:val="center"/>
              <w:rPr>
                <w:b/>
                <w:bCs/>
              </w:rPr>
            </w:pPr>
            <w:r>
              <w:rPr>
                <w:b/>
                <w:bCs/>
              </w:rPr>
              <w:t>Range</w:t>
            </w:r>
          </w:p>
        </w:tc>
        <w:tc>
          <w:tcPr>
            <w:tcW w:w="1234" w:type="dxa"/>
            <w:shd w:val="clear" w:color="auto" w:fill="D8D8D8" w:themeFill="background1" w:themeFillShade="D8"/>
          </w:tcPr>
          <w:p w14:paraId="16A957F7" w14:textId="77777777" w:rsidR="00DA1ABC" w:rsidRDefault="00DA1ABC" w:rsidP="00701034">
            <w:pPr>
              <w:pStyle w:val="-"/>
              <w:jc w:val="left"/>
              <w:rPr>
                <w:b/>
                <w:bCs/>
              </w:rPr>
            </w:pPr>
            <w:r>
              <w:rPr>
                <w:b/>
                <w:bCs/>
              </w:rPr>
              <w:t>Required</w:t>
            </w:r>
          </w:p>
        </w:tc>
        <w:tc>
          <w:tcPr>
            <w:tcW w:w="3890" w:type="dxa"/>
            <w:shd w:val="clear" w:color="auto" w:fill="D8D8D8" w:themeFill="background1" w:themeFillShade="D8"/>
          </w:tcPr>
          <w:p w14:paraId="79A06C6E" w14:textId="77777777" w:rsidR="00DA1ABC" w:rsidRDefault="00DA1ABC" w:rsidP="00701034">
            <w:pPr>
              <w:pStyle w:val="-"/>
              <w:ind w:firstLine="402"/>
              <w:jc w:val="center"/>
              <w:rPr>
                <w:b/>
                <w:bCs/>
              </w:rPr>
            </w:pPr>
            <w:r>
              <w:rPr>
                <w:b/>
                <w:bCs/>
              </w:rPr>
              <w:t>Describe</w:t>
            </w:r>
          </w:p>
        </w:tc>
      </w:tr>
      <w:tr w:rsidR="00DA1ABC" w14:paraId="0463B1D8" w14:textId="77777777" w:rsidTr="00701034">
        <w:tc>
          <w:tcPr>
            <w:tcW w:w="1668" w:type="dxa"/>
          </w:tcPr>
          <w:p w14:paraId="5435FF38" w14:textId="77777777" w:rsidR="00DA1ABC" w:rsidRDefault="00DA1ABC" w:rsidP="00701034">
            <w:pPr>
              <w:pStyle w:val="-"/>
            </w:pPr>
            <w:r>
              <w:t>requestTime</w:t>
            </w:r>
          </w:p>
        </w:tc>
        <w:tc>
          <w:tcPr>
            <w:tcW w:w="1559" w:type="dxa"/>
          </w:tcPr>
          <w:p w14:paraId="368CE59B" w14:textId="77777777" w:rsidR="00DA1ABC" w:rsidRDefault="00DA1ABC" w:rsidP="00EB2830">
            <w:pPr>
              <w:pStyle w:val="-"/>
              <w:jc w:val="left"/>
            </w:pPr>
            <w:r>
              <w:t>datetime</w:t>
            </w:r>
          </w:p>
        </w:tc>
        <w:tc>
          <w:tcPr>
            <w:tcW w:w="1459" w:type="dxa"/>
          </w:tcPr>
          <w:p w14:paraId="5651321D" w14:textId="77777777" w:rsidR="00DA1ABC" w:rsidRDefault="00DA1ABC" w:rsidP="00701034">
            <w:pPr>
              <w:pStyle w:val="-"/>
              <w:ind w:firstLine="400"/>
              <w:jc w:val="center"/>
            </w:pPr>
          </w:p>
        </w:tc>
        <w:tc>
          <w:tcPr>
            <w:tcW w:w="1234" w:type="dxa"/>
          </w:tcPr>
          <w:p w14:paraId="03FC7554" w14:textId="77777777" w:rsidR="00DA1ABC" w:rsidRDefault="00DA1ABC" w:rsidP="00EB2830">
            <w:pPr>
              <w:pStyle w:val="-"/>
              <w:jc w:val="left"/>
            </w:pPr>
            <w:r>
              <w:t>true</w:t>
            </w:r>
          </w:p>
        </w:tc>
        <w:tc>
          <w:tcPr>
            <w:tcW w:w="3890" w:type="dxa"/>
          </w:tcPr>
          <w:p w14:paraId="072DD57C" w14:textId="77777777" w:rsidR="00DA1ABC" w:rsidRDefault="00DA1ABC" w:rsidP="00EB2830">
            <w:pPr>
              <w:pStyle w:val="-"/>
            </w:pPr>
            <w:r>
              <w:t>请求时间，必须为当前时间</w:t>
            </w:r>
          </w:p>
        </w:tc>
      </w:tr>
    </w:tbl>
    <w:p w14:paraId="7FAA5CFE" w14:textId="77777777" w:rsidR="00DA1ABC" w:rsidRDefault="00DA1ABC" w:rsidP="00DA1ABC">
      <w:pPr>
        <w:numPr>
          <w:ilvl w:val="0"/>
          <w:numId w:val="46"/>
        </w:numPr>
        <w:ind w:firstLineChars="0" w:firstLine="442"/>
        <w:rPr>
          <w:b/>
          <w:bCs/>
        </w:rPr>
      </w:pPr>
      <w:r>
        <w:rPr>
          <w:b/>
          <w:bCs/>
        </w:rPr>
        <w:t>InputOnly:</w:t>
      </w:r>
      <w:r>
        <w:t xml:space="preserve"> [requestTime]</w:t>
      </w:r>
    </w:p>
    <w:p w14:paraId="45BE7EF3" w14:textId="77777777" w:rsidR="00DA1ABC" w:rsidRDefault="00DA1ABC" w:rsidP="00DA1ABC">
      <w:pPr>
        <w:numPr>
          <w:ilvl w:val="0"/>
          <w:numId w:val="46"/>
        </w:numPr>
        <w:ind w:firstLineChars="0" w:firstLine="442"/>
        <w:rPr>
          <w:b/>
          <w:bCs/>
        </w:rPr>
      </w:pPr>
      <w:r>
        <w:rPr>
          <w:b/>
          <w:bCs/>
        </w:rPr>
        <w:t>OutputOnly:</w:t>
      </w:r>
      <w:r>
        <w:t xml:space="preserve"> [  ]</w:t>
      </w:r>
    </w:p>
    <w:p w14:paraId="381901BA" w14:textId="77777777" w:rsidR="00DA1ABC" w:rsidRDefault="00DA1ABC" w:rsidP="00DA1ABC">
      <w:pPr>
        <w:ind w:firstLine="440"/>
      </w:pPr>
    </w:p>
    <w:p w14:paraId="001AFB06" w14:textId="55B5C43F" w:rsidR="00701034" w:rsidRDefault="00701034" w:rsidP="00701034">
      <w:pPr>
        <w:ind w:left="440" w:firstLineChars="0" w:firstLine="0"/>
      </w:pPr>
      <w:r>
        <w:rPr>
          <w:rFonts w:hint="eastAsia"/>
        </w:rPr>
        <w:t xml:space="preserve">6) </w:t>
      </w:r>
      <w:r>
        <w:t>/sealCenter/console/v1.0/</w:t>
      </w:r>
      <w:r w:rsidRPr="00BE6F1F">
        <w:t xml:space="preserve"> </w:t>
      </w:r>
      <w:r>
        <w:t xml:space="preserve">seals/ seals / </w:t>
      </w:r>
      <w:r>
        <w:rPr>
          <w:rFonts w:hint="eastAsia"/>
        </w:rPr>
        <w:t>{seal</w:t>
      </w:r>
      <w:r>
        <w:t>Id</w:t>
      </w:r>
      <w:r>
        <w:rPr>
          <w:rFonts w:hint="eastAsia"/>
        </w:rPr>
        <w:t>}/</w:t>
      </w:r>
      <w:r>
        <w:t>download</w:t>
      </w:r>
    </w:p>
    <w:p w14:paraId="261CBDDE" w14:textId="757A1F9D" w:rsidR="00701034" w:rsidRDefault="00AA742C" w:rsidP="00701034">
      <w:pPr>
        <w:pStyle w:val="af7"/>
        <w:ind w:firstLine="440"/>
      </w:pPr>
      <w:r>
        <w:t>Method: GET</w:t>
      </w:r>
    </w:p>
    <w:p w14:paraId="37ACB954" w14:textId="31C883EA" w:rsidR="00701034" w:rsidRDefault="00701034" w:rsidP="00701034">
      <w:pPr>
        <w:numPr>
          <w:ilvl w:val="0"/>
          <w:numId w:val="46"/>
        </w:numPr>
        <w:ind w:firstLineChars="0" w:firstLine="442"/>
        <w:rPr>
          <w:b/>
          <w:bCs/>
        </w:rPr>
      </w:pPr>
      <w:r>
        <w:rPr>
          <w:b/>
          <w:bCs/>
        </w:rPr>
        <w:t xml:space="preserve">Name: </w:t>
      </w:r>
      <w:r>
        <w:rPr>
          <w:rFonts w:hint="eastAsia"/>
        </w:rPr>
        <w:t>下载印章</w:t>
      </w:r>
    </w:p>
    <w:p w14:paraId="784E9EE8" w14:textId="77777777" w:rsidR="00701034" w:rsidRDefault="00701034" w:rsidP="00701034">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701034" w14:paraId="23EB7134" w14:textId="77777777" w:rsidTr="00701034">
        <w:tc>
          <w:tcPr>
            <w:tcW w:w="1668" w:type="dxa"/>
            <w:shd w:val="clear" w:color="auto" w:fill="D8D8D8" w:themeFill="background1" w:themeFillShade="D8"/>
          </w:tcPr>
          <w:p w14:paraId="7B3330D9" w14:textId="77777777" w:rsidR="00701034" w:rsidRDefault="00701034" w:rsidP="00701034">
            <w:pPr>
              <w:pStyle w:val="-"/>
              <w:ind w:firstLine="442"/>
              <w:jc w:val="center"/>
              <w:rPr>
                <w:b/>
                <w:bCs/>
              </w:rPr>
            </w:pPr>
            <w:r>
              <w:rPr>
                <w:b/>
                <w:bCs/>
              </w:rPr>
              <w:t>Key</w:t>
            </w:r>
          </w:p>
        </w:tc>
        <w:tc>
          <w:tcPr>
            <w:tcW w:w="4901" w:type="dxa"/>
            <w:shd w:val="clear" w:color="auto" w:fill="D8D8D8" w:themeFill="background1" w:themeFillShade="D8"/>
          </w:tcPr>
          <w:p w14:paraId="75E5FDB9" w14:textId="77777777" w:rsidR="00701034" w:rsidRDefault="00701034" w:rsidP="00701034">
            <w:pPr>
              <w:pStyle w:val="-"/>
              <w:ind w:firstLine="442"/>
              <w:jc w:val="center"/>
              <w:rPr>
                <w:b/>
                <w:bCs/>
              </w:rPr>
            </w:pPr>
            <w:r>
              <w:rPr>
                <w:b/>
                <w:bCs/>
              </w:rPr>
              <w:t>Value</w:t>
            </w:r>
          </w:p>
        </w:tc>
        <w:tc>
          <w:tcPr>
            <w:tcW w:w="3285" w:type="dxa"/>
            <w:shd w:val="clear" w:color="auto" w:fill="D8D8D8" w:themeFill="background1" w:themeFillShade="D8"/>
          </w:tcPr>
          <w:p w14:paraId="13439D04" w14:textId="77777777" w:rsidR="00701034" w:rsidRDefault="00701034" w:rsidP="00701034">
            <w:pPr>
              <w:pStyle w:val="-"/>
              <w:ind w:firstLine="442"/>
              <w:jc w:val="center"/>
              <w:rPr>
                <w:b/>
                <w:bCs/>
              </w:rPr>
            </w:pPr>
            <w:r>
              <w:rPr>
                <w:b/>
                <w:bCs/>
              </w:rPr>
              <w:t>Describe</w:t>
            </w:r>
          </w:p>
        </w:tc>
      </w:tr>
      <w:tr w:rsidR="00701034" w14:paraId="147A7252" w14:textId="77777777" w:rsidTr="00701034">
        <w:tc>
          <w:tcPr>
            <w:tcW w:w="1668" w:type="dxa"/>
          </w:tcPr>
          <w:p w14:paraId="1A62AE10" w14:textId="77777777" w:rsidR="00701034" w:rsidRDefault="00701034" w:rsidP="00701034">
            <w:pPr>
              <w:pStyle w:val="-"/>
            </w:pPr>
            <w:r>
              <w:t>Content-Type</w:t>
            </w:r>
          </w:p>
        </w:tc>
        <w:tc>
          <w:tcPr>
            <w:tcW w:w="4901" w:type="dxa"/>
          </w:tcPr>
          <w:p w14:paraId="56BC4AF1" w14:textId="77777777" w:rsidR="00701034" w:rsidRDefault="00701034" w:rsidP="00701034">
            <w:pPr>
              <w:pStyle w:val="-"/>
              <w:ind w:firstLine="400"/>
              <w:jc w:val="center"/>
            </w:pPr>
            <w:r>
              <w:t>application/json</w:t>
            </w:r>
          </w:p>
        </w:tc>
        <w:tc>
          <w:tcPr>
            <w:tcW w:w="3285" w:type="dxa"/>
          </w:tcPr>
          <w:p w14:paraId="1093E30F" w14:textId="77777777" w:rsidR="00701034" w:rsidRDefault="00701034" w:rsidP="00701034">
            <w:pPr>
              <w:pStyle w:val="-"/>
              <w:ind w:firstLine="400"/>
            </w:pPr>
          </w:p>
        </w:tc>
      </w:tr>
    </w:tbl>
    <w:p w14:paraId="38806C49" w14:textId="77777777" w:rsidR="00701034" w:rsidRDefault="00701034" w:rsidP="00701034">
      <w:pPr>
        <w:numPr>
          <w:ilvl w:val="0"/>
          <w:numId w:val="46"/>
        </w:numPr>
        <w:ind w:firstLineChars="0" w:firstLine="442"/>
      </w:pPr>
      <w:r>
        <w:rPr>
          <w:b/>
          <w:bCs/>
        </w:rPr>
        <w:t xml:space="preserve">Permissions: </w:t>
      </w:r>
      <w:r>
        <w:t>[IsAdministrator]</w:t>
      </w:r>
    </w:p>
    <w:p w14:paraId="31C704B6" w14:textId="77777777" w:rsidR="00701034" w:rsidRDefault="00701034" w:rsidP="00701034">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701"/>
        <w:gridCol w:w="1276"/>
        <w:gridCol w:w="3890"/>
      </w:tblGrid>
      <w:tr w:rsidR="00701034" w14:paraId="23FDB79E" w14:textId="77777777" w:rsidTr="00701034">
        <w:tc>
          <w:tcPr>
            <w:tcW w:w="1526" w:type="dxa"/>
            <w:shd w:val="clear" w:color="auto" w:fill="D8D8D8" w:themeFill="background1" w:themeFillShade="D8"/>
          </w:tcPr>
          <w:p w14:paraId="3B0C8BF1" w14:textId="77777777" w:rsidR="00701034" w:rsidRDefault="00701034" w:rsidP="00701034">
            <w:pPr>
              <w:pStyle w:val="-"/>
              <w:ind w:firstLine="402"/>
              <w:jc w:val="center"/>
              <w:rPr>
                <w:b/>
                <w:bCs/>
              </w:rPr>
            </w:pPr>
            <w:r>
              <w:rPr>
                <w:b/>
                <w:bCs/>
              </w:rPr>
              <w:t>Key</w:t>
            </w:r>
          </w:p>
        </w:tc>
        <w:tc>
          <w:tcPr>
            <w:tcW w:w="1417" w:type="dxa"/>
            <w:gridSpan w:val="2"/>
            <w:shd w:val="clear" w:color="auto" w:fill="D8D8D8" w:themeFill="background1" w:themeFillShade="D8"/>
          </w:tcPr>
          <w:p w14:paraId="6B615D83" w14:textId="77777777" w:rsidR="00701034" w:rsidRDefault="00701034" w:rsidP="00701034">
            <w:pPr>
              <w:pStyle w:val="-"/>
              <w:ind w:firstLine="402"/>
              <w:jc w:val="center"/>
              <w:rPr>
                <w:b/>
                <w:bCs/>
              </w:rPr>
            </w:pPr>
            <w:r>
              <w:rPr>
                <w:b/>
                <w:bCs/>
              </w:rPr>
              <w:t>Type</w:t>
            </w:r>
          </w:p>
        </w:tc>
        <w:tc>
          <w:tcPr>
            <w:tcW w:w="1701" w:type="dxa"/>
            <w:shd w:val="clear" w:color="auto" w:fill="D8D8D8" w:themeFill="background1" w:themeFillShade="D8"/>
          </w:tcPr>
          <w:p w14:paraId="114D56F0" w14:textId="77777777" w:rsidR="00701034" w:rsidRDefault="00701034" w:rsidP="00701034">
            <w:pPr>
              <w:pStyle w:val="-"/>
              <w:ind w:firstLine="402"/>
              <w:jc w:val="center"/>
              <w:rPr>
                <w:b/>
                <w:bCs/>
              </w:rPr>
            </w:pPr>
            <w:r>
              <w:rPr>
                <w:b/>
                <w:bCs/>
              </w:rPr>
              <w:t>Range</w:t>
            </w:r>
          </w:p>
        </w:tc>
        <w:tc>
          <w:tcPr>
            <w:tcW w:w="1276" w:type="dxa"/>
            <w:shd w:val="clear" w:color="auto" w:fill="D8D8D8" w:themeFill="background1" w:themeFillShade="D8"/>
          </w:tcPr>
          <w:p w14:paraId="5F0D01D6" w14:textId="77777777" w:rsidR="00701034" w:rsidRDefault="00701034" w:rsidP="00701034">
            <w:pPr>
              <w:pStyle w:val="-"/>
              <w:jc w:val="left"/>
              <w:rPr>
                <w:b/>
                <w:bCs/>
              </w:rPr>
            </w:pPr>
            <w:r>
              <w:rPr>
                <w:b/>
                <w:bCs/>
              </w:rPr>
              <w:t>Required</w:t>
            </w:r>
          </w:p>
        </w:tc>
        <w:tc>
          <w:tcPr>
            <w:tcW w:w="3890" w:type="dxa"/>
            <w:shd w:val="clear" w:color="auto" w:fill="D8D8D8" w:themeFill="background1" w:themeFillShade="D8"/>
          </w:tcPr>
          <w:p w14:paraId="110C67FB" w14:textId="77777777" w:rsidR="00701034" w:rsidRDefault="00701034" w:rsidP="00701034">
            <w:pPr>
              <w:pStyle w:val="-"/>
              <w:ind w:firstLine="402"/>
              <w:jc w:val="center"/>
              <w:rPr>
                <w:b/>
                <w:bCs/>
              </w:rPr>
            </w:pPr>
            <w:r>
              <w:rPr>
                <w:b/>
                <w:bCs/>
              </w:rPr>
              <w:t>Describe</w:t>
            </w:r>
          </w:p>
        </w:tc>
      </w:tr>
      <w:tr w:rsidR="00701034" w14:paraId="690CF730" w14:textId="77777777" w:rsidTr="00701034">
        <w:tc>
          <w:tcPr>
            <w:tcW w:w="1539" w:type="dxa"/>
            <w:gridSpan w:val="2"/>
          </w:tcPr>
          <w:p w14:paraId="5779DB0D" w14:textId="77777777" w:rsidR="00701034" w:rsidRDefault="00701034" w:rsidP="00701034">
            <w:pPr>
              <w:pStyle w:val="-"/>
            </w:pPr>
            <w:r>
              <w:t>requestTime</w:t>
            </w:r>
          </w:p>
        </w:tc>
        <w:tc>
          <w:tcPr>
            <w:tcW w:w="1404" w:type="dxa"/>
          </w:tcPr>
          <w:p w14:paraId="78D55377" w14:textId="77777777" w:rsidR="00701034" w:rsidRDefault="00701034" w:rsidP="00701034">
            <w:pPr>
              <w:pStyle w:val="-"/>
              <w:jc w:val="left"/>
            </w:pPr>
            <w:r>
              <w:t>datetime</w:t>
            </w:r>
          </w:p>
        </w:tc>
        <w:tc>
          <w:tcPr>
            <w:tcW w:w="1701" w:type="dxa"/>
          </w:tcPr>
          <w:p w14:paraId="2AF002F4" w14:textId="77777777" w:rsidR="00701034" w:rsidRDefault="00701034" w:rsidP="00701034">
            <w:pPr>
              <w:pStyle w:val="-"/>
              <w:ind w:firstLine="440"/>
              <w:jc w:val="center"/>
            </w:pPr>
          </w:p>
        </w:tc>
        <w:tc>
          <w:tcPr>
            <w:tcW w:w="1276" w:type="dxa"/>
          </w:tcPr>
          <w:p w14:paraId="54AE14E5" w14:textId="77777777" w:rsidR="00701034" w:rsidRDefault="00701034" w:rsidP="00837F26">
            <w:pPr>
              <w:pStyle w:val="-"/>
              <w:jc w:val="left"/>
            </w:pPr>
            <w:r>
              <w:t>true</w:t>
            </w:r>
          </w:p>
        </w:tc>
        <w:tc>
          <w:tcPr>
            <w:tcW w:w="3890" w:type="dxa"/>
          </w:tcPr>
          <w:p w14:paraId="35646F42" w14:textId="77777777" w:rsidR="00701034" w:rsidRDefault="00701034" w:rsidP="00701034">
            <w:pPr>
              <w:pStyle w:val="-"/>
            </w:pPr>
            <w:r>
              <w:t>请求时间，必须为当前时间</w:t>
            </w:r>
          </w:p>
        </w:tc>
      </w:tr>
      <w:tr w:rsidR="00701034" w14:paraId="63EF4940" w14:textId="77777777" w:rsidTr="00701034">
        <w:tc>
          <w:tcPr>
            <w:tcW w:w="1539" w:type="dxa"/>
            <w:gridSpan w:val="2"/>
          </w:tcPr>
          <w:p w14:paraId="7F83CF11" w14:textId="4866AC29" w:rsidR="00701034" w:rsidRDefault="0037241D" w:rsidP="00701034">
            <w:pPr>
              <w:pStyle w:val="-"/>
            </w:pPr>
            <w:r>
              <w:t>sealfile</w:t>
            </w:r>
          </w:p>
        </w:tc>
        <w:tc>
          <w:tcPr>
            <w:tcW w:w="1404" w:type="dxa"/>
          </w:tcPr>
          <w:p w14:paraId="7EABB2A3" w14:textId="70CD41E9" w:rsidR="00701034" w:rsidRDefault="00701034" w:rsidP="00701034">
            <w:pPr>
              <w:pStyle w:val="-"/>
            </w:pPr>
            <w:r>
              <w:rPr>
                <w:rFonts w:hint="eastAsia"/>
              </w:rPr>
              <w:t>s</w:t>
            </w:r>
            <w:r>
              <w:t>tring</w:t>
            </w:r>
          </w:p>
        </w:tc>
        <w:tc>
          <w:tcPr>
            <w:tcW w:w="1701" w:type="dxa"/>
          </w:tcPr>
          <w:p w14:paraId="1BF113F9" w14:textId="77777777" w:rsidR="00701034" w:rsidRDefault="00701034" w:rsidP="00701034">
            <w:pPr>
              <w:pStyle w:val="-"/>
              <w:ind w:firstLine="440"/>
              <w:jc w:val="center"/>
            </w:pPr>
          </w:p>
        </w:tc>
        <w:tc>
          <w:tcPr>
            <w:tcW w:w="1276" w:type="dxa"/>
          </w:tcPr>
          <w:p w14:paraId="0A97FB92" w14:textId="59DB1D0F" w:rsidR="00701034" w:rsidRDefault="0037241D" w:rsidP="00837F26">
            <w:pPr>
              <w:pStyle w:val="-"/>
              <w:jc w:val="left"/>
            </w:pPr>
            <w:r>
              <w:t>f</w:t>
            </w:r>
            <w:r>
              <w:rPr>
                <w:rFonts w:hint="eastAsia"/>
              </w:rPr>
              <w:t>alse</w:t>
            </w:r>
          </w:p>
        </w:tc>
        <w:tc>
          <w:tcPr>
            <w:tcW w:w="3890" w:type="dxa"/>
          </w:tcPr>
          <w:p w14:paraId="039AC7CA" w14:textId="40ED2E81" w:rsidR="00701034" w:rsidRDefault="00701034" w:rsidP="00701034">
            <w:pPr>
              <w:pStyle w:val="-"/>
            </w:pPr>
            <w:r>
              <w:rPr>
                <w:rFonts w:hint="eastAsia"/>
              </w:rPr>
              <w:t>印章数据文件</w:t>
            </w:r>
          </w:p>
        </w:tc>
      </w:tr>
    </w:tbl>
    <w:p w14:paraId="3173DFD4" w14:textId="77777777" w:rsidR="00701034" w:rsidRDefault="00701034" w:rsidP="00701034">
      <w:pPr>
        <w:numPr>
          <w:ilvl w:val="0"/>
          <w:numId w:val="46"/>
        </w:numPr>
        <w:ind w:firstLineChars="0" w:firstLine="442"/>
        <w:rPr>
          <w:b/>
          <w:bCs/>
        </w:rPr>
      </w:pPr>
      <w:r>
        <w:rPr>
          <w:b/>
          <w:bCs/>
        </w:rPr>
        <w:t>InputOnly:</w:t>
      </w:r>
      <w:r>
        <w:t xml:space="preserve"> [requestTime]</w:t>
      </w:r>
    </w:p>
    <w:p w14:paraId="455E975D" w14:textId="5ED5F497" w:rsidR="00701034" w:rsidRDefault="00701034" w:rsidP="00701034">
      <w:pPr>
        <w:numPr>
          <w:ilvl w:val="0"/>
          <w:numId w:val="46"/>
        </w:numPr>
        <w:ind w:firstLineChars="0" w:firstLine="442"/>
        <w:rPr>
          <w:b/>
          <w:bCs/>
        </w:rPr>
      </w:pPr>
      <w:r>
        <w:rPr>
          <w:b/>
          <w:bCs/>
        </w:rPr>
        <w:t>OutputOnly:</w:t>
      </w:r>
      <w:r>
        <w:t xml:space="preserve"> [ </w:t>
      </w:r>
      <w:r w:rsidR="0037241D">
        <w:t>sealfile</w:t>
      </w:r>
      <w:r>
        <w:t xml:space="preserve"> ]</w:t>
      </w:r>
    </w:p>
    <w:p w14:paraId="2670E0E8" w14:textId="4240DC5A" w:rsidR="008F70BD" w:rsidRDefault="008F70BD" w:rsidP="00FD0FF9">
      <w:pPr>
        <w:ind w:firstLine="440"/>
      </w:pPr>
    </w:p>
    <w:p w14:paraId="086B48FC" w14:textId="277046A9" w:rsidR="0037241D" w:rsidRDefault="0037241D" w:rsidP="0037241D">
      <w:pPr>
        <w:ind w:left="440" w:firstLineChars="0" w:firstLine="0"/>
      </w:pPr>
      <w:r>
        <w:t>7</w:t>
      </w:r>
      <w:r>
        <w:rPr>
          <w:rFonts w:hint="eastAsia"/>
        </w:rPr>
        <w:t xml:space="preserve">) </w:t>
      </w:r>
      <w:r>
        <w:t>/sealCenter/console/v1.0/</w:t>
      </w:r>
      <w:r w:rsidRPr="00BE6F1F">
        <w:t xml:space="preserve"> </w:t>
      </w:r>
      <w:r>
        <w:t xml:space="preserve">seals/ seals / </w:t>
      </w:r>
      <w:r>
        <w:rPr>
          <w:rFonts w:hint="eastAsia"/>
        </w:rPr>
        <w:t>{seal</w:t>
      </w:r>
      <w:r>
        <w:t>Id</w:t>
      </w:r>
      <w:r>
        <w:rPr>
          <w:rFonts w:hint="eastAsia"/>
        </w:rPr>
        <w:t>}/</w:t>
      </w:r>
      <w:r>
        <w:t>verification</w:t>
      </w:r>
    </w:p>
    <w:p w14:paraId="16DB8E8B" w14:textId="77777777" w:rsidR="0037241D" w:rsidRDefault="0037241D" w:rsidP="0037241D">
      <w:pPr>
        <w:pStyle w:val="af7"/>
        <w:ind w:firstLine="440"/>
      </w:pPr>
      <w:r>
        <w:t>Method: PUT</w:t>
      </w:r>
    </w:p>
    <w:p w14:paraId="7FF8174D" w14:textId="7FDB95D4" w:rsidR="0037241D" w:rsidRDefault="0037241D" w:rsidP="0037241D">
      <w:pPr>
        <w:numPr>
          <w:ilvl w:val="0"/>
          <w:numId w:val="46"/>
        </w:numPr>
        <w:ind w:firstLineChars="0" w:firstLine="442"/>
        <w:rPr>
          <w:b/>
          <w:bCs/>
        </w:rPr>
      </w:pPr>
      <w:r>
        <w:rPr>
          <w:b/>
          <w:bCs/>
        </w:rPr>
        <w:t xml:space="preserve">Name: </w:t>
      </w:r>
      <w:r>
        <w:rPr>
          <w:rFonts w:hint="eastAsia"/>
        </w:rPr>
        <w:t>验证印章</w:t>
      </w:r>
    </w:p>
    <w:p w14:paraId="6BA2D6A3" w14:textId="77777777" w:rsidR="0037241D" w:rsidRDefault="0037241D" w:rsidP="0037241D">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37241D" w14:paraId="6A5607F1" w14:textId="77777777" w:rsidTr="00233BE9">
        <w:tc>
          <w:tcPr>
            <w:tcW w:w="1668" w:type="dxa"/>
            <w:shd w:val="clear" w:color="auto" w:fill="D8D8D8" w:themeFill="background1" w:themeFillShade="D8"/>
          </w:tcPr>
          <w:p w14:paraId="61111A2F" w14:textId="77777777" w:rsidR="0037241D" w:rsidRDefault="0037241D" w:rsidP="00233BE9">
            <w:pPr>
              <w:pStyle w:val="-"/>
              <w:ind w:firstLine="442"/>
              <w:jc w:val="center"/>
              <w:rPr>
                <w:b/>
                <w:bCs/>
              </w:rPr>
            </w:pPr>
            <w:r>
              <w:rPr>
                <w:b/>
                <w:bCs/>
              </w:rPr>
              <w:t>Key</w:t>
            </w:r>
          </w:p>
        </w:tc>
        <w:tc>
          <w:tcPr>
            <w:tcW w:w="4901" w:type="dxa"/>
            <w:shd w:val="clear" w:color="auto" w:fill="D8D8D8" w:themeFill="background1" w:themeFillShade="D8"/>
          </w:tcPr>
          <w:p w14:paraId="6826575C" w14:textId="77777777" w:rsidR="0037241D" w:rsidRDefault="0037241D" w:rsidP="00233BE9">
            <w:pPr>
              <w:pStyle w:val="-"/>
              <w:ind w:firstLine="442"/>
              <w:jc w:val="center"/>
              <w:rPr>
                <w:b/>
                <w:bCs/>
              </w:rPr>
            </w:pPr>
            <w:r>
              <w:rPr>
                <w:b/>
                <w:bCs/>
              </w:rPr>
              <w:t>Value</w:t>
            </w:r>
          </w:p>
        </w:tc>
        <w:tc>
          <w:tcPr>
            <w:tcW w:w="3285" w:type="dxa"/>
            <w:shd w:val="clear" w:color="auto" w:fill="D8D8D8" w:themeFill="background1" w:themeFillShade="D8"/>
          </w:tcPr>
          <w:p w14:paraId="21F25FE8" w14:textId="77777777" w:rsidR="0037241D" w:rsidRDefault="0037241D" w:rsidP="00233BE9">
            <w:pPr>
              <w:pStyle w:val="-"/>
              <w:ind w:firstLine="442"/>
              <w:jc w:val="center"/>
              <w:rPr>
                <w:b/>
                <w:bCs/>
              </w:rPr>
            </w:pPr>
            <w:r>
              <w:rPr>
                <w:b/>
                <w:bCs/>
              </w:rPr>
              <w:t>Describe</w:t>
            </w:r>
          </w:p>
        </w:tc>
      </w:tr>
      <w:tr w:rsidR="0037241D" w14:paraId="003E3191" w14:textId="77777777" w:rsidTr="00233BE9">
        <w:tc>
          <w:tcPr>
            <w:tcW w:w="1668" w:type="dxa"/>
          </w:tcPr>
          <w:p w14:paraId="017B9F64" w14:textId="77777777" w:rsidR="0037241D" w:rsidRDefault="0037241D" w:rsidP="00233BE9">
            <w:pPr>
              <w:pStyle w:val="-"/>
            </w:pPr>
            <w:r>
              <w:t>Content-Type</w:t>
            </w:r>
          </w:p>
        </w:tc>
        <w:tc>
          <w:tcPr>
            <w:tcW w:w="4901" w:type="dxa"/>
          </w:tcPr>
          <w:p w14:paraId="7E9E75F3" w14:textId="77777777" w:rsidR="0037241D" w:rsidRDefault="0037241D" w:rsidP="00233BE9">
            <w:pPr>
              <w:pStyle w:val="-"/>
              <w:ind w:firstLine="400"/>
              <w:jc w:val="center"/>
            </w:pPr>
            <w:r>
              <w:t>application/json</w:t>
            </w:r>
          </w:p>
        </w:tc>
        <w:tc>
          <w:tcPr>
            <w:tcW w:w="3285" w:type="dxa"/>
          </w:tcPr>
          <w:p w14:paraId="201FD514" w14:textId="77777777" w:rsidR="0037241D" w:rsidRDefault="0037241D" w:rsidP="00233BE9">
            <w:pPr>
              <w:pStyle w:val="-"/>
              <w:ind w:firstLine="400"/>
            </w:pPr>
          </w:p>
        </w:tc>
      </w:tr>
    </w:tbl>
    <w:p w14:paraId="6D003E39" w14:textId="77777777" w:rsidR="0037241D" w:rsidRDefault="0037241D" w:rsidP="0037241D">
      <w:pPr>
        <w:numPr>
          <w:ilvl w:val="0"/>
          <w:numId w:val="46"/>
        </w:numPr>
        <w:ind w:firstLineChars="0" w:firstLine="442"/>
      </w:pPr>
      <w:r>
        <w:rPr>
          <w:b/>
          <w:bCs/>
        </w:rPr>
        <w:t xml:space="preserve">Permissions: </w:t>
      </w:r>
      <w:r>
        <w:t>[IsAdministrator]</w:t>
      </w:r>
    </w:p>
    <w:p w14:paraId="3D5FF38A" w14:textId="77777777" w:rsidR="0037241D" w:rsidRDefault="0037241D" w:rsidP="0037241D">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701"/>
        <w:gridCol w:w="1276"/>
        <w:gridCol w:w="3890"/>
      </w:tblGrid>
      <w:tr w:rsidR="0037241D" w14:paraId="4A513365" w14:textId="77777777" w:rsidTr="00233BE9">
        <w:tc>
          <w:tcPr>
            <w:tcW w:w="1526" w:type="dxa"/>
            <w:shd w:val="clear" w:color="auto" w:fill="D8D8D8" w:themeFill="background1" w:themeFillShade="D8"/>
          </w:tcPr>
          <w:p w14:paraId="250ECD7A" w14:textId="77777777" w:rsidR="0037241D" w:rsidRDefault="0037241D" w:rsidP="00233BE9">
            <w:pPr>
              <w:pStyle w:val="-"/>
              <w:ind w:firstLine="402"/>
              <w:jc w:val="center"/>
              <w:rPr>
                <w:b/>
                <w:bCs/>
              </w:rPr>
            </w:pPr>
            <w:r>
              <w:rPr>
                <w:b/>
                <w:bCs/>
              </w:rPr>
              <w:t>Key</w:t>
            </w:r>
          </w:p>
        </w:tc>
        <w:tc>
          <w:tcPr>
            <w:tcW w:w="1417" w:type="dxa"/>
            <w:gridSpan w:val="2"/>
            <w:shd w:val="clear" w:color="auto" w:fill="D8D8D8" w:themeFill="background1" w:themeFillShade="D8"/>
          </w:tcPr>
          <w:p w14:paraId="43ED7AB7" w14:textId="77777777" w:rsidR="0037241D" w:rsidRDefault="0037241D" w:rsidP="00233BE9">
            <w:pPr>
              <w:pStyle w:val="-"/>
              <w:ind w:firstLine="402"/>
              <w:jc w:val="center"/>
              <w:rPr>
                <w:b/>
                <w:bCs/>
              </w:rPr>
            </w:pPr>
            <w:r>
              <w:rPr>
                <w:b/>
                <w:bCs/>
              </w:rPr>
              <w:t>Type</w:t>
            </w:r>
          </w:p>
        </w:tc>
        <w:tc>
          <w:tcPr>
            <w:tcW w:w="1701" w:type="dxa"/>
            <w:shd w:val="clear" w:color="auto" w:fill="D8D8D8" w:themeFill="background1" w:themeFillShade="D8"/>
          </w:tcPr>
          <w:p w14:paraId="08899D91" w14:textId="77777777" w:rsidR="0037241D" w:rsidRDefault="0037241D" w:rsidP="00233BE9">
            <w:pPr>
              <w:pStyle w:val="-"/>
              <w:ind w:firstLine="402"/>
              <w:jc w:val="center"/>
              <w:rPr>
                <w:b/>
                <w:bCs/>
              </w:rPr>
            </w:pPr>
            <w:r>
              <w:rPr>
                <w:b/>
                <w:bCs/>
              </w:rPr>
              <w:t>Range</w:t>
            </w:r>
          </w:p>
        </w:tc>
        <w:tc>
          <w:tcPr>
            <w:tcW w:w="1276" w:type="dxa"/>
            <w:shd w:val="clear" w:color="auto" w:fill="D8D8D8" w:themeFill="background1" w:themeFillShade="D8"/>
          </w:tcPr>
          <w:p w14:paraId="226E8A69" w14:textId="77777777" w:rsidR="0037241D" w:rsidRDefault="0037241D" w:rsidP="00233BE9">
            <w:pPr>
              <w:pStyle w:val="-"/>
              <w:jc w:val="left"/>
              <w:rPr>
                <w:b/>
                <w:bCs/>
              </w:rPr>
            </w:pPr>
            <w:r>
              <w:rPr>
                <w:b/>
                <w:bCs/>
              </w:rPr>
              <w:t>Required</w:t>
            </w:r>
          </w:p>
        </w:tc>
        <w:tc>
          <w:tcPr>
            <w:tcW w:w="3890" w:type="dxa"/>
            <w:shd w:val="clear" w:color="auto" w:fill="D8D8D8" w:themeFill="background1" w:themeFillShade="D8"/>
          </w:tcPr>
          <w:p w14:paraId="05C0A39B" w14:textId="77777777" w:rsidR="0037241D" w:rsidRDefault="0037241D" w:rsidP="00233BE9">
            <w:pPr>
              <w:pStyle w:val="-"/>
              <w:ind w:firstLine="402"/>
              <w:jc w:val="center"/>
              <w:rPr>
                <w:b/>
                <w:bCs/>
              </w:rPr>
            </w:pPr>
            <w:r>
              <w:rPr>
                <w:b/>
                <w:bCs/>
              </w:rPr>
              <w:t>Describe</w:t>
            </w:r>
          </w:p>
        </w:tc>
      </w:tr>
      <w:tr w:rsidR="0037241D" w14:paraId="532797C1" w14:textId="77777777" w:rsidTr="00233BE9">
        <w:tc>
          <w:tcPr>
            <w:tcW w:w="1539" w:type="dxa"/>
            <w:gridSpan w:val="2"/>
          </w:tcPr>
          <w:p w14:paraId="282D8B79" w14:textId="77777777" w:rsidR="0037241D" w:rsidRDefault="0037241D" w:rsidP="00233BE9">
            <w:pPr>
              <w:pStyle w:val="-"/>
            </w:pPr>
            <w:r>
              <w:t>requestTime</w:t>
            </w:r>
          </w:p>
        </w:tc>
        <w:tc>
          <w:tcPr>
            <w:tcW w:w="1404" w:type="dxa"/>
          </w:tcPr>
          <w:p w14:paraId="764C7C5E" w14:textId="77777777" w:rsidR="0037241D" w:rsidRDefault="0037241D" w:rsidP="00233BE9">
            <w:pPr>
              <w:pStyle w:val="-"/>
              <w:jc w:val="left"/>
            </w:pPr>
            <w:r>
              <w:t>datetime</w:t>
            </w:r>
          </w:p>
        </w:tc>
        <w:tc>
          <w:tcPr>
            <w:tcW w:w="1701" w:type="dxa"/>
          </w:tcPr>
          <w:p w14:paraId="6F4C1310" w14:textId="77777777" w:rsidR="0037241D" w:rsidRDefault="0037241D" w:rsidP="00233BE9">
            <w:pPr>
              <w:pStyle w:val="-"/>
              <w:ind w:firstLine="440"/>
              <w:jc w:val="center"/>
            </w:pPr>
          </w:p>
        </w:tc>
        <w:tc>
          <w:tcPr>
            <w:tcW w:w="1276" w:type="dxa"/>
          </w:tcPr>
          <w:p w14:paraId="548442D3" w14:textId="77777777" w:rsidR="0037241D" w:rsidRDefault="0037241D" w:rsidP="00837F26">
            <w:pPr>
              <w:pStyle w:val="-"/>
              <w:jc w:val="left"/>
            </w:pPr>
            <w:r>
              <w:t>true</w:t>
            </w:r>
          </w:p>
        </w:tc>
        <w:tc>
          <w:tcPr>
            <w:tcW w:w="3890" w:type="dxa"/>
          </w:tcPr>
          <w:p w14:paraId="710475C9" w14:textId="77777777" w:rsidR="0037241D" w:rsidRDefault="0037241D" w:rsidP="00233BE9">
            <w:pPr>
              <w:pStyle w:val="-"/>
            </w:pPr>
            <w:r>
              <w:t>请求时间，必须为当前时间</w:t>
            </w:r>
          </w:p>
        </w:tc>
      </w:tr>
      <w:tr w:rsidR="0037241D" w14:paraId="6320B22B" w14:textId="77777777" w:rsidTr="00233BE9">
        <w:tc>
          <w:tcPr>
            <w:tcW w:w="1539" w:type="dxa"/>
            <w:gridSpan w:val="2"/>
          </w:tcPr>
          <w:p w14:paraId="30F5AB25" w14:textId="0C575598" w:rsidR="0037241D" w:rsidRDefault="0037241D" w:rsidP="00233BE9">
            <w:pPr>
              <w:pStyle w:val="-"/>
            </w:pPr>
            <w:r>
              <w:t>result</w:t>
            </w:r>
          </w:p>
        </w:tc>
        <w:tc>
          <w:tcPr>
            <w:tcW w:w="1404" w:type="dxa"/>
          </w:tcPr>
          <w:p w14:paraId="5BB370B9" w14:textId="77777777" w:rsidR="0037241D" w:rsidRDefault="0037241D" w:rsidP="00233BE9">
            <w:pPr>
              <w:pStyle w:val="-"/>
            </w:pPr>
            <w:r>
              <w:rPr>
                <w:rFonts w:hint="eastAsia"/>
              </w:rPr>
              <w:t>s</w:t>
            </w:r>
            <w:r>
              <w:t>tring</w:t>
            </w:r>
          </w:p>
        </w:tc>
        <w:tc>
          <w:tcPr>
            <w:tcW w:w="1701" w:type="dxa"/>
          </w:tcPr>
          <w:p w14:paraId="0DF85196" w14:textId="77777777" w:rsidR="0037241D" w:rsidRDefault="0037241D" w:rsidP="00233BE9">
            <w:pPr>
              <w:pStyle w:val="-"/>
              <w:ind w:firstLine="440"/>
              <w:jc w:val="center"/>
            </w:pPr>
          </w:p>
        </w:tc>
        <w:tc>
          <w:tcPr>
            <w:tcW w:w="1276" w:type="dxa"/>
          </w:tcPr>
          <w:p w14:paraId="0A5E9BF2" w14:textId="77777777" w:rsidR="0037241D" w:rsidRDefault="0037241D" w:rsidP="00837F26">
            <w:pPr>
              <w:pStyle w:val="-"/>
              <w:jc w:val="left"/>
            </w:pPr>
            <w:r>
              <w:t>f</w:t>
            </w:r>
            <w:r>
              <w:rPr>
                <w:rFonts w:hint="eastAsia"/>
              </w:rPr>
              <w:t>alse</w:t>
            </w:r>
          </w:p>
        </w:tc>
        <w:tc>
          <w:tcPr>
            <w:tcW w:w="3890" w:type="dxa"/>
          </w:tcPr>
          <w:p w14:paraId="6A914C15" w14:textId="5E2883B0" w:rsidR="0037241D" w:rsidRDefault="0037241D" w:rsidP="00233BE9">
            <w:pPr>
              <w:pStyle w:val="-"/>
            </w:pPr>
            <w:r>
              <w:rPr>
                <w:rFonts w:hint="eastAsia"/>
              </w:rPr>
              <w:t>印章验证结果</w:t>
            </w:r>
          </w:p>
        </w:tc>
      </w:tr>
    </w:tbl>
    <w:p w14:paraId="78601514" w14:textId="77777777" w:rsidR="0037241D" w:rsidRDefault="0037241D" w:rsidP="0037241D">
      <w:pPr>
        <w:numPr>
          <w:ilvl w:val="0"/>
          <w:numId w:val="46"/>
        </w:numPr>
        <w:ind w:firstLineChars="0" w:firstLine="442"/>
        <w:rPr>
          <w:b/>
          <w:bCs/>
        </w:rPr>
      </w:pPr>
      <w:r>
        <w:rPr>
          <w:b/>
          <w:bCs/>
        </w:rPr>
        <w:t>InputOnly:</w:t>
      </w:r>
      <w:r>
        <w:t xml:space="preserve"> [requestTime]</w:t>
      </w:r>
    </w:p>
    <w:p w14:paraId="19158AF7" w14:textId="7B82585F" w:rsidR="0037241D" w:rsidRDefault="0037241D" w:rsidP="0037241D">
      <w:pPr>
        <w:numPr>
          <w:ilvl w:val="0"/>
          <w:numId w:val="46"/>
        </w:numPr>
        <w:ind w:firstLineChars="0" w:firstLine="442"/>
        <w:rPr>
          <w:b/>
          <w:bCs/>
        </w:rPr>
      </w:pPr>
      <w:r>
        <w:rPr>
          <w:b/>
          <w:bCs/>
        </w:rPr>
        <w:t>OutputOnly:</w:t>
      </w:r>
      <w:r>
        <w:t xml:space="preserve"> [ result ]</w:t>
      </w:r>
    </w:p>
    <w:p w14:paraId="4D5248AE" w14:textId="3D147406" w:rsidR="0037241D" w:rsidRDefault="0037241D" w:rsidP="00FD0FF9">
      <w:pPr>
        <w:ind w:firstLine="440"/>
      </w:pPr>
    </w:p>
    <w:p w14:paraId="670B8181" w14:textId="18F22FCA" w:rsidR="00E00820" w:rsidRDefault="00264060" w:rsidP="00264060">
      <w:pPr>
        <w:pStyle w:val="3"/>
      </w:pPr>
      <w:r>
        <w:rPr>
          <w:rFonts w:hint="eastAsia"/>
        </w:rPr>
        <w:t>连接配置</w:t>
      </w:r>
    </w:p>
    <w:p w14:paraId="3A7A5210" w14:textId="4C79A2E1" w:rsidR="00FD0FF9" w:rsidRDefault="00E00820" w:rsidP="0039535F">
      <w:pPr>
        <w:ind w:firstLineChars="0" w:firstLine="0"/>
      </w:pPr>
      <w:r>
        <w:rPr>
          <w:rFonts w:hint="eastAsia"/>
        </w:rPr>
        <w:t>1</w:t>
      </w:r>
      <w:r w:rsidR="0039535F">
        <w:rPr>
          <w:rFonts w:hint="eastAsia"/>
        </w:rPr>
        <w:t>）</w:t>
      </w:r>
      <w:r w:rsidR="00FD0FF9">
        <w:t>/sealCenter/config/v1.0/sysconfigs</w:t>
      </w:r>
    </w:p>
    <w:p w14:paraId="01AAF906" w14:textId="76AD4CC0" w:rsidR="00FD0FF9" w:rsidRDefault="00FD0FF9" w:rsidP="00FD0FF9">
      <w:pPr>
        <w:pStyle w:val="af7"/>
        <w:ind w:firstLine="440"/>
      </w:pPr>
      <w:r>
        <w:t>Method: GET</w:t>
      </w:r>
    </w:p>
    <w:p w14:paraId="171FFA0E" w14:textId="77777777" w:rsidR="00FD0FF9" w:rsidRDefault="00FD0FF9" w:rsidP="00FD0FF9">
      <w:pPr>
        <w:numPr>
          <w:ilvl w:val="0"/>
          <w:numId w:val="46"/>
        </w:numPr>
        <w:ind w:firstLineChars="0" w:firstLine="442"/>
        <w:rPr>
          <w:b/>
          <w:bCs/>
        </w:rPr>
      </w:pPr>
      <w:r>
        <w:rPr>
          <w:b/>
          <w:bCs/>
        </w:rPr>
        <w:lastRenderedPageBreak/>
        <w:t xml:space="preserve">Name: </w:t>
      </w:r>
      <w:r>
        <w:t>列举系统配置项</w:t>
      </w:r>
    </w:p>
    <w:p w14:paraId="40C89845" w14:textId="77777777" w:rsidR="00FD0FF9" w:rsidRDefault="00FD0FF9" w:rsidP="00FD0FF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951"/>
        <w:gridCol w:w="4618"/>
        <w:gridCol w:w="3285"/>
      </w:tblGrid>
      <w:tr w:rsidR="00FD0FF9" w14:paraId="1DA73584" w14:textId="77777777" w:rsidTr="00264060">
        <w:tc>
          <w:tcPr>
            <w:tcW w:w="1951" w:type="dxa"/>
            <w:shd w:val="clear" w:color="auto" w:fill="D8D8D8" w:themeFill="background1" w:themeFillShade="D8"/>
          </w:tcPr>
          <w:p w14:paraId="6A866DD9" w14:textId="77777777" w:rsidR="00FD0FF9" w:rsidRDefault="00FD0FF9" w:rsidP="00FD0FF9">
            <w:pPr>
              <w:pStyle w:val="-"/>
              <w:ind w:firstLine="402"/>
              <w:jc w:val="center"/>
              <w:rPr>
                <w:b/>
                <w:bCs/>
              </w:rPr>
            </w:pPr>
            <w:r>
              <w:rPr>
                <w:b/>
                <w:bCs/>
              </w:rPr>
              <w:t>Key</w:t>
            </w:r>
          </w:p>
        </w:tc>
        <w:tc>
          <w:tcPr>
            <w:tcW w:w="4618" w:type="dxa"/>
            <w:shd w:val="clear" w:color="auto" w:fill="D8D8D8" w:themeFill="background1" w:themeFillShade="D8"/>
          </w:tcPr>
          <w:p w14:paraId="4231156B"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700F7FD0" w14:textId="77777777" w:rsidR="00FD0FF9" w:rsidRDefault="00FD0FF9" w:rsidP="00FD0FF9">
            <w:pPr>
              <w:pStyle w:val="-"/>
              <w:ind w:firstLine="402"/>
              <w:jc w:val="center"/>
              <w:rPr>
                <w:b/>
                <w:bCs/>
              </w:rPr>
            </w:pPr>
            <w:r>
              <w:rPr>
                <w:b/>
                <w:bCs/>
              </w:rPr>
              <w:t>Describe</w:t>
            </w:r>
          </w:p>
        </w:tc>
      </w:tr>
      <w:tr w:rsidR="00264060" w14:paraId="0760F55E" w14:textId="77777777" w:rsidTr="00264060">
        <w:tc>
          <w:tcPr>
            <w:tcW w:w="1951" w:type="dxa"/>
          </w:tcPr>
          <w:p w14:paraId="32BCD275" w14:textId="0344A1D4" w:rsidR="00264060" w:rsidRDefault="00264060" w:rsidP="00264060">
            <w:pPr>
              <w:pStyle w:val="-"/>
            </w:pPr>
            <w:r>
              <w:t>Content-Type</w:t>
            </w:r>
          </w:p>
        </w:tc>
        <w:tc>
          <w:tcPr>
            <w:tcW w:w="4618" w:type="dxa"/>
          </w:tcPr>
          <w:p w14:paraId="10E2B39D" w14:textId="6C8C4ED4" w:rsidR="00264060" w:rsidRDefault="00264060" w:rsidP="00264060">
            <w:pPr>
              <w:pStyle w:val="-"/>
              <w:ind w:firstLine="400"/>
              <w:jc w:val="center"/>
            </w:pPr>
            <w:r>
              <w:t>application/json</w:t>
            </w:r>
          </w:p>
        </w:tc>
        <w:tc>
          <w:tcPr>
            <w:tcW w:w="3285" w:type="dxa"/>
          </w:tcPr>
          <w:p w14:paraId="64115118" w14:textId="5DB9082F" w:rsidR="00264060" w:rsidRDefault="00264060" w:rsidP="00264060">
            <w:pPr>
              <w:pStyle w:val="-"/>
              <w:ind w:firstLine="400"/>
            </w:pPr>
          </w:p>
        </w:tc>
      </w:tr>
    </w:tbl>
    <w:p w14:paraId="64A7FE2A" w14:textId="77777777" w:rsidR="00FD0FF9" w:rsidRDefault="00FD0FF9" w:rsidP="00FD0FF9">
      <w:pPr>
        <w:numPr>
          <w:ilvl w:val="0"/>
          <w:numId w:val="46"/>
        </w:numPr>
        <w:ind w:firstLineChars="0" w:firstLine="442"/>
      </w:pPr>
      <w:r>
        <w:rPr>
          <w:b/>
          <w:bCs/>
        </w:rPr>
        <w:t xml:space="preserve">Permissions: </w:t>
      </w:r>
      <w:r>
        <w:t>[IsAdministrator]</w:t>
      </w:r>
    </w:p>
    <w:p w14:paraId="1BCE7A29" w14:textId="77777777" w:rsidR="00FD0FF9" w:rsidRDefault="00FD0FF9" w:rsidP="00FD0FF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668"/>
        <w:gridCol w:w="1559"/>
        <w:gridCol w:w="1459"/>
        <w:gridCol w:w="1234"/>
        <w:gridCol w:w="3890"/>
      </w:tblGrid>
      <w:tr w:rsidR="00FD0FF9" w14:paraId="4D47ACBB" w14:textId="77777777" w:rsidTr="00264060">
        <w:tc>
          <w:tcPr>
            <w:tcW w:w="1668" w:type="dxa"/>
            <w:shd w:val="clear" w:color="auto" w:fill="D8D8D8" w:themeFill="background1" w:themeFillShade="D8"/>
          </w:tcPr>
          <w:p w14:paraId="5B3135C2" w14:textId="77777777" w:rsidR="00FD0FF9" w:rsidRDefault="00FD0FF9" w:rsidP="00FD0FF9">
            <w:pPr>
              <w:pStyle w:val="-"/>
              <w:ind w:firstLine="402"/>
              <w:jc w:val="center"/>
              <w:rPr>
                <w:b/>
                <w:bCs/>
              </w:rPr>
            </w:pPr>
            <w:r>
              <w:rPr>
                <w:b/>
                <w:bCs/>
              </w:rPr>
              <w:t>Key</w:t>
            </w:r>
          </w:p>
        </w:tc>
        <w:tc>
          <w:tcPr>
            <w:tcW w:w="1559" w:type="dxa"/>
            <w:shd w:val="clear" w:color="auto" w:fill="D8D8D8" w:themeFill="background1" w:themeFillShade="D8"/>
          </w:tcPr>
          <w:p w14:paraId="09E83C88" w14:textId="77777777" w:rsidR="00FD0FF9" w:rsidRDefault="00FD0FF9" w:rsidP="00FD0FF9">
            <w:pPr>
              <w:pStyle w:val="-"/>
              <w:ind w:firstLine="402"/>
              <w:jc w:val="center"/>
              <w:rPr>
                <w:b/>
                <w:bCs/>
              </w:rPr>
            </w:pPr>
            <w:r>
              <w:rPr>
                <w:b/>
                <w:bCs/>
              </w:rPr>
              <w:t>Type</w:t>
            </w:r>
          </w:p>
        </w:tc>
        <w:tc>
          <w:tcPr>
            <w:tcW w:w="1459" w:type="dxa"/>
            <w:shd w:val="clear" w:color="auto" w:fill="D8D8D8" w:themeFill="background1" w:themeFillShade="D8"/>
          </w:tcPr>
          <w:p w14:paraId="2D66D3D9" w14:textId="77777777" w:rsidR="00FD0FF9" w:rsidRDefault="00FD0FF9" w:rsidP="00FD0FF9">
            <w:pPr>
              <w:pStyle w:val="-"/>
              <w:ind w:firstLine="402"/>
              <w:jc w:val="center"/>
              <w:rPr>
                <w:b/>
                <w:bCs/>
              </w:rPr>
            </w:pPr>
            <w:r>
              <w:rPr>
                <w:b/>
                <w:bCs/>
              </w:rPr>
              <w:t>Range</w:t>
            </w:r>
          </w:p>
        </w:tc>
        <w:tc>
          <w:tcPr>
            <w:tcW w:w="1234" w:type="dxa"/>
            <w:shd w:val="clear" w:color="auto" w:fill="D8D8D8" w:themeFill="background1" w:themeFillShade="D8"/>
          </w:tcPr>
          <w:p w14:paraId="5CD9E646" w14:textId="77777777" w:rsidR="00FD0FF9" w:rsidRDefault="00FD0FF9" w:rsidP="0039535F">
            <w:pPr>
              <w:pStyle w:val="-"/>
              <w:jc w:val="left"/>
              <w:rPr>
                <w:b/>
                <w:bCs/>
              </w:rPr>
            </w:pPr>
            <w:r>
              <w:rPr>
                <w:b/>
                <w:bCs/>
              </w:rPr>
              <w:t>Required</w:t>
            </w:r>
          </w:p>
        </w:tc>
        <w:tc>
          <w:tcPr>
            <w:tcW w:w="3890" w:type="dxa"/>
            <w:shd w:val="clear" w:color="auto" w:fill="D8D8D8" w:themeFill="background1" w:themeFillShade="D8"/>
          </w:tcPr>
          <w:p w14:paraId="2E63FF58" w14:textId="77777777" w:rsidR="00FD0FF9" w:rsidRDefault="00FD0FF9" w:rsidP="00FD0FF9">
            <w:pPr>
              <w:pStyle w:val="-"/>
              <w:ind w:firstLine="402"/>
              <w:jc w:val="center"/>
              <w:rPr>
                <w:b/>
                <w:bCs/>
              </w:rPr>
            </w:pPr>
            <w:r>
              <w:rPr>
                <w:b/>
                <w:bCs/>
              </w:rPr>
              <w:t>Describe</w:t>
            </w:r>
          </w:p>
        </w:tc>
      </w:tr>
      <w:tr w:rsidR="00FD0FF9" w14:paraId="22FAA225" w14:textId="77777777" w:rsidTr="00264060">
        <w:tc>
          <w:tcPr>
            <w:tcW w:w="1668" w:type="dxa"/>
          </w:tcPr>
          <w:p w14:paraId="51BA7300" w14:textId="77777777" w:rsidR="00FD0FF9" w:rsidRDefault="00FD0FF9" w:rsidP="0039535F">
            <w:pPr>
              <w:pStyle w:val="-"/>
            </w:pPr>
            <w:r>
              <w:t>requestTime</w:t>
            </w:r>
          </w:p>
        </w:tc>
        <w:tc>
          <w:tcPr>
            <w:tcW w:w="1559" w:type="dxa"/>
          </w:tcPr>
          <w:p w14:paraId="78DAA482" w14:textId="77777777" w:rsidR="00FD0FF9" w:rsidRDefault="00FD0FF9" w:rsidP="00837F26">
            <w:pPr>
              <w:pStyle w:val="-"/>
              <w:jc w:val="left"/>
            </w:pPr>
            <w:r>
              <w:t>datetime</w:t>
            </w:r>
          </w:p>
        </w:tc>
        <w:tc>
          <w:tcPr>
            <w:tcW w:w="1459" w:type="dxa"/>
          </w:tcPr>
          <w:p w14:paraId="76E60370" w14:textId="77777777" w:rsidR="00FD0FF9" w:rsidRDefault="00FD0FF9" w:rsidP="00FD0FF9">
            <w:pPr>
              <w:pStyle w:val="-"/>
              <w:ind w:firstLine="400"/>
              <w:jc w:val="center"/>
            </w:pPr>
          </w:p>
        </w:tc>
        <w:tc>
          <w:tcPr>
            <w:tcW w:w="1234" w:type="dxa"/>
          </w:tcPr>
          <w:p w14:paraId="711ED566" w14:textId="77777777" w:rsidR="00FD0FF9" w:rsidRDefault="00FD0FF9" w:rsidP="00837F26">
            <w:pPr>
              <w:pStyle w:val="-"/>
              <w:jc w:val="left"/>
            </w:pPr>
            <w:r>
              <w:t>true</w:t>
            </w:r>
          </w:p>
        </w:tc>
        <w:tc>
          <w:tcPr>
            <w:tcW w:w="3890" w:type="dxa"/>
          </w:tcPr>
          <w:p w14:paraId="46ED91AE" w14:textId="77777777" w:rsidR="00FD0FF9" w:rsidRDefault="00FD0FF9" w:rsidP="00837F26">
            <w:pPr>
              <w:pStyle w:val="-"/>
            </w:pPr>
            <w:r>
              <w:t>请求时间，必须是当前时间</w:t>
            </w:r>
          </w:p>
        </w:tc>
      </w:tr>
      <w:tr w:rsidR="00264060" w14:paraId="581BC9DE" w14:textId="77777777" w:rsidTr="00264060">
        <w:tc>
          <w:tcPr>
            <w:tcW w:w="1668" w:type="dxa"/>
          </w:tcPr>
          <w:p w14:paraId="26856751" w14:textId="0D22F7BC" w:rsidR="00264060" w:rsidRDefault="00264060" w:rsidP="0039535F">
            <w:pPr>
              <w:pStyle w:val="-"/>
            </w:pPr>
            <w:r>
              <w:rPr>
                <w:rFonts w:hint="eastAsia"/>
              </w:rPr>
              <w:t>c</w:t>
            </w:r>
            <w:r>
              <w:t>onfigId</w:t>
            </w:r>
          </w:p>
        </w:tc>
        <w:tc>
          <w:tcPr>
            <w:tcW w:w="1559" w:type="dxa"/>
          </w:tcPr>
          <w:p w14:paraId="66D95ED2" w14:textId="5DA12C05" w:rsidR="00264060" w:rsidRDefault="00264060" w:rsidP="00837F26">
            <w:pPr>
              <w:pStyle w:val="-"/>
              <w:jc w:val="left"/>
            </w:pPr>
            <w:r>
              <w:t>uuid4</w:t>
            </w:r>
          </w:p>
        </w:tc>
        <w:tc>
          <w:tcPr>
            <w:tcW w:w="1459" w:type="dxa"/>
          </w:tcPr>
          <w:p w14:paraId="3C179AAC" w14:textId="77777777" w:rsidR="00264060" w:rsidRDefault="00264060" w:rsidP="00FD0FF9">
            <w:pPr>
              <w:pStyle w:val="-"/>
              <w:ind w:firstLine="400"/>
              <w:jc w:val="center"/>
            </w:pPr>
          </w:p>
        </w:tc>
        <w:tc>
          <w:tcPr>
            <w:tcW w:w="1234" w:type="dxa"/>
          </w:tcPr>
          <w:p w14:paraId="7095800A" w14:textId="7B3CB473" w:rsidR="00264060" w:rsidRDefault="00264060" w:rsidP="00837F26">
            <w:pPr>
              <w:pStyle w:val="-"/>
              <w:jc w:val="left"/>
            </w:pPr>
            <w:r>
              <w:rPr>
                <w:rFonts w:hint="eastAsia"/>
              </w:rPr>
              <w:t>f</w:t>
            </w:r>
            <w:r>
              <w:t>alse</w:t>
            </w:r>
          </w:p>
        </w:tc>
        <w:tc>
          <w:tcPr>
            <w:tcW w:w="3890" w:type="dxa"/>
          </w:tcPr>
          <w:p w14:paraId="325DEB62" w14:textId="694CD997" w:rsidR="00264060" w:rsidRDefault="00264060" w:rsidP="00837F26">
            <w:pPr>
              <w:pStyle w:val="-"/>
            </w:pPr>
            <w:r>
              <w:rPr>
                <w:rFonts w:hint="eastAsia"/>
              </w:rPr>
              <w:t>配置项</w:t>
            </w:r>
            <w:r>
              <w:rPr>
                <w:rFonts w:hint="eastAsia"/>
              </w:rPr>
              <w:t>id</w:t>
            </w:r>
          </w:p>
        </w:tc>
      </w:tr>
      <w:tr w:rsidR="00264060" w14:paraId="50DB94C1" w14:textId="77777777" w:rsidTr="00264060">
        <w:tc>
          <w:tcPr>
            <w:tcW w:w="1668" w:type="dxa"/>
          </w:tcPr>
          <w:p w14:paraId="6E8794EF" w14:textId="697D4E63" w:rsidR="00264060" w:rsidRDefault="00264060" w:rsidP="0039535F">
            <w:pPr>
              <w:pStyle w:val="-"/>
            </w:pPr>
            <w:r>
              <w:rPr>
                <w:rFonts w:hint="eastAsia"/>
              </w:rPr>
              <w:t>c</w:t>
            </w:r>
            <w:r>
              <w:t>onfigname</w:t>
            </w:r>
          </w:p>
        </w:tc>
        <w:tc>
          <w:tcPr>
            <w:tcW w:w="1559" w:type="dxa"/>
          </w:tcPr>
          <w:p w14:paraId="62699985" w14:textId="0DAEF03A" w:rsidR="00264060" w:rsidRDefault="00264060" w:rsidP="00837F26">
            <w:pPr>
              <w:pStyle w:val="-"/>
              <w:jc w:val="left"/>
            </w:pPr>
            <w:r>
              <w:rPr>
                <w:rFonts w:hint="eastAsia"/>
              </w:rPr>
              <w:t>s</w:t>
            </w:r>
            <w:r>
              <w:t>tring</w:t>
            </w:r>
          </w:p>
        </w:tc>
        <w:tc>
          <w:tcPr>
            <w:tcW w:w="1459" w:type="dxa"/>
          </w:tcPr>
          <w:p w14:paraId="08337789" w14:textId="77777777" w:rsidR="00264060" w:rsidRDefault="00264060" w:rsidP="00FD0FF9">
            <w:pPr>
              <w:pStyle w:val="-"/>
              <w:ind w:firstLine="400"/>
              <w:jc w:val="center"/>
            </w:pPr>
          </w:p>
        </w:tc>
        <w:tc>
          <w:tcPr>
            <w:tcW w:w="1234" w:type="dxa"/>
          </w:tcPr>
          <w:p w14:paraId="397D6BAE" w14:textId="4DD76A11" w:rsidR="00264060" w:rsidRDefault="00264060" w:rsidP="00837F26">
            <w:pPr>
              <w:pStyle w:val="-"/>
              <w:jc w:val="left"/>
            </w:pPr>
            <w:r>
              <w:rPr>
                <w:rFonts w:hint="eastAsia"/>
              </w:rPr>
              <w:t>f</w:t>
            </w:r>
            <w:r>
              <w:t>alse</w:t>
            </w:r>
          </w:p>
        </w:tc>
        <w:tc>
          <w:tcPr>
            <w:tcW w:w="3890" w:type="dxa"/>
          </w:tcPr>
          <w:p w14:paraId="1B98D2CC" w14:textId="461EA8DE" w:rsidR="00264060" w:rsidRDefault="00264060" w:rsidP="00837F26">
            <w:pPr>
              <w:pStyle w:val="-"/>
            </w:pPr>
            <w:r>
              <w:rPr>
                <w:rFonts w:hint="eastAsia"/>
              </w:rPr>
              <w:t>配置项名称</w:t>
            </w:r>
          </w:p>
        </w:tc>
      </w:tr>
      <w:tr w:rsidR="00264060" w14:paraId="3B77711A" w14:textId="77777777" w:rsidTr="00264060">
        <w:tc>
          <w:tcPr>
            <w:tcW w:w="1668" w:type="dxa"/>
          </w:tcPr>
          <w:p w14:paraId="36413B6A" w14:textId="12EF38C5" w:rsidR="00264060" w:rsidRDefault="00264060" w:rsidP="0039535F">
            <w:pPr>
              <w:pStyle w:val="-"/>
            </w:pPr>
            <w:r>
              <w:rPr>
                <w:rFonts w:hint="eastAsia"/>
              </w:rPr>
              <w:t>c</w:t>
            </w:r>
            <w:r>
              <w:t>onfigtype</w:t>
            </w:r>
          </w:p>
        </w:tc>
        <w:tc>
          <w:tcPr>
            <w:tcW w:w="1559" w:type="dxa"/>
          </w:tcPr>
          <w:p w14:paraId="7F91348F" w14:textId="46D458AE" w:rsidR="00264060" w:rsidRDefault="00264060" w:rsidP="00837F26">
            <w:pPr>
              <w:pStyle w:val="-"/>
              <w:jc w:val="left"/>
            </w:pPr>
            <w:r>
              <w:rPr>
                <w:rFonts w:hint="eastAsia"/>
              </w:rPr>
              <w:t>s</w:t>
            </w:r>
            <w:r>
              <w:t>ting</w:t>
            </w:r>
          </w:p>
        </w:tc>
        <w:tc>
          <w:tcPr>
            <w:tcW w:w="1459" w:type="dxa"/>
          </w:tcPr>
          <w:p w14:paraId="009A571A" w14:textId="77777777" w:rsidR="00264060" w:rsidRDefault="00264060" w:rsidP="00FD0FF9">
            <w:pPr>
              <w:pStyle w:val="-"/>
              <w:ind w:firstLine="400"/>
              <w:jc w:val="center"/>
            </w:pPr>
          </w:p>
        </w:tc>
        <w:tc>
          <w:tcPr>
            <w:tcW w:w="1234" w:type="dxa"/>
          </w:tcPr>
          <w:p w14:paraId="3C0C2B61" w14:textId="69485458" w:rsidR="00264060" w:rsidRDefault="00264060" w:rsidP="00837F26">
            <w:pPr>
              <w:pStyle w:val="-"/>
              <w:jc w:val="left"/>
            </w:pPr>
            <w:r>
              <w:rPr>
                <w:rFonts w:hint="eastAsia"/>
              </w:rPr>
              <w:t>f</w:t>
            </w:r>
            <w:r>
              <w:t>alse</w:t>
            </w:r>
          </w:p>
        </w:tc>
        <w:tc>
          <w:tcPr>
            <w:tcW w:w="3890" w:type="dxa"/>
          </w:tcPr>
          <w:p w14:paraId="39E90527" w14:textId="1C35054F" w:rsidR="00264060" w:rsidRDefault="00264060" w:rsidP="00837F26">
            <w:pPr>
              <w:pStyle w:val="-"/>
            </w:pPr>
            <w:r>
              <w:rPr>
                <w:rFonts w:hint="eastAsia"/>
              </w:rPr>
              <w:t>配置项类型</w:t>
            </w:r>
          </w:p>
        </w:tc>
      </w:tr>
      <w:tr w:rsidR="00264060" w14:paraId="41BDBA63" w14:textId="77777777" w:rsidTr="00264060">
        <w:tc>
          <w:tcPr>
            <w:tcW w:w="1668" w:type="dxa"/>
          </w:tcPr>
          <w:p w14:paraId="33FAF288" w14:textId="71C9C721" w:rsidR="00264060" w:rsidRDefault="00264060" w:rsidP="0039535F">
            <w:pPr>
              <w:pStyle w:val="-"/>
            </w:pPr>
            <w:r>
              <w:t>serverIP</w:t>
            </w:r>
          </w:p>
        </w:tc>
        <w:tc>
          <w:tcPr>
            <w:tcW w:w="1559" w:type="dxa"/>
          </w:tcPr>
          <w:p w14:paraId="3D371D61" w14:textId="6231A381" w:rsidR="00264060" w:rsidRDefault="00264060" w:rsidP="00837F26">
            <w:pPr>
              <w:pStyle w:val="-"/>
              <w:jc w:val="left"/>
            </w:pPr>
            <w:r>
              <w:rPr>
                <w:rFonts w:hint="eastAsia"/>
              </w:rPr>
              <w:t>s</w:t>
            </w:r>
            <w:r>
              <w:t>tring</w:t>
            </w:r>
          </w:p>
        </w:tc>
        <w:tc>
          <w:tcPr>
            <w:tcW w:w="1459" w:type="dxa"/>
          </w:tcPr>
          <w:p w14:paraId="066EE124" w14:textId="77777777" w:rsidR="00264060" w:rsidRDefault="00264060" w:rsidP="00FD0FF9">
            <w:pPr>
              <w:pStyle w:val="-"/>
              <w:ind w:firstLine="400"/>
              <w:jc w:val="center"/>
            </w:pPr>
          </w:p>
        </w:tc>
        <w:tc>
          <w:tcPr>
            <w:tcW w:w="1234" w:type="dxa"/>
          </w:tcPr>
          <w:p w14:paraId="66BFDFD1" w14:textId="4E7CF7D9" w:rsidR="00264060" w:rsidRDefault="00264060" w:rsidP="00837F26">
            <w:pPr>
              <w:pStyle w:val="-"/>
              <w:jc w:val="left"/>
            </w:pPr>
            <w:r>
              <w:rPr>
                <w:rFonts w:hint="eastAsia"/>
              </w:rPr>
              <w:t>f</w:t>
            </w:r>
            <w:r>
              <w:t>alse</w:t>
            </w:r>
          </w:p>
        </w:tc>
        <w:tc>
          <w:tcPr>
            <w:tcW w:w="3890" w:type="dxa"/>
          </w:tcPr>
          <w:p w14:paraId="69FA488A" w14:textId="54BDC483" w:rsidR="00264060" w:rsidRDefault="00264060" w:rsidP="00837F26">
            <w:pPr>
              <w:pStyle w:val="-"/>
            </w:pPr>
            <w:r>
              <w:rPr>
                <w:rFonts w:hint="eastAsia"/>
              </w:rPr>
              <w:t>配置项中的</w:t>
            </w:r>
            <w:r>
              <w:rPr>
                <w:rFonts w:hint="eastAsia"/>
              </w:rPr>
              <w:t>IP</w:t>
            </w:r>
            <w:r>
              <w:rPr>
                <w:rFonts w:hint="eastAsia"/>
              </w:rPr>
              <w:t>地址</w:t>
            </w:r>
          </w:p>
        </w:tc>
      </w:tr>
      <w:tr w:rsidR="00264060" w14:paraId="461EB895" w14:textId="77777777" w:rsidTr="00264060">
        <w:tc>
          <w:tcPr>
            <w:tcW w:w="1668" w:type="dxa"/>
          </w:tcPr>
          <w:p w14:paraId="130E6712" w14:textId="7F603F36" w:rsidR="00264060" w:rsidRDefault="00264060" w:rsidP="0039535F">
            <w:pPr>
              <w:pStyle w:val="-"/>
            </w:pPr>
            <w:r>
              <w:rPr>
                <w:rFonts w:hint="eastAsia"/>
              </w:rPr>
              <w:t>s</w:t>
            </w:r>
            <w:r>
              <w:t>tatus</w:t>
            </w:r>
          </w:p>
        </w:tc>
        <w:tc>
          <w:tcPr>
            <w:tcW w:w="1559" w:type="dxa"/>
          </w:tcPr>
          <w:p w14:paraId="2A94E3D3" w14:textId="16443CF6" w:rsidR="00264060" w:rsidRDefault="00264060" w:rsidP="00837F26">
            <w:pPr>
              <w:pStyle w:val="-"/>
              <w:jc w:val="left"/>
            </w:pPr>
            <w:r>
              <w:rPr>
                <w:rFonts w:hint="eastAsia"/>
              </w:rPr>
              <w:t>s</w:t>
            </w:r>
            <w:r>
              <w:t>tring</w:t>
            </w:r>
          </w:p>
        </w:tc>
        <w:tc>
          <w:tcPr>
            <w:tcW w:w="1459" w:type="dxa"/>
          </w:tcPr>
          <w:p w14:paraId="2CF4D7AA" w14:textId="77777777" w:rsidR="00264060" w:rsidRDefault="00264060" w:rsidP="00FD0FF9">
            <w:pPr>
              <w:pStyle w:val="-"/>
              <w:ind w:firstLine="400"/>
              <w:jc w:val="center"/>
            </w:pPr>
          </w:p>
        </w:tc>
        <w:tc>
          <w:tcPr>
            <w:tcW w:w="1234" w:type="dxa"/>
          </w:tcPr>
          <w:p w14:paraId="48026F92" w14:textId="02E37C4A" w:rsidR="00264060" w:rsidRDefault="00264060" w:rsidP="00837F26">
            <w:pPr>
              <w:pStyle w:val="-"/>
              <w:jc w:val="left"/>
            </w:pPr>
            <w:r>
              <w:rPr>
                <w:rFonts w:hint="eastAsia"/>
              </w:rPr>
              <w:t>f</w:t>
            </w:r>
            <w:r>
              <w:t>alse</w:t>
            </w:r>
          </w:p>
        </w:tc>
        <w:tc>
          <w:tcPr>
            <w:tcW w:w="3890" w:type="dxa"/>
          </w:tcPr>
          <w:p w14:paraId="207F1393" w14:textId="4A998082" w:rsidR="00264060" w:rsidRDefault="00264060" w:rsidP="00837F26">
            <w:pPr>
              <w:pStyle w:val="-"/>
            </w:pPr>
            <w:r>
              <w:rPr>
                <w:rFonts w:hint="eastAsia"/>
              </w:rPr>
              <w:t>配置项是否启用：使用者、停用</w:t>
            </w:r>
          </w:p>
        </w:tc>
      </w:tr>
      <w:tr w:rsidR="00264060" w14:paraId="09061089" w14:textId="77777777" w:rsidTr="00264060">
        <w:tc>
          <w:tcPr>
            <w:tcW w:w="1668" w:type="dxa"/>
          </w:tcPr>
          <w:p w14:paraId="1BAF1371" w14:textId="6C5A2F23" w:rsidR="00264060" w:rsidRDefault="00264060" w:rsidP="00264060">
            <w:pPr>
              <w:pStyle w:val="-"/>
            </w:pPr>
            <w:r>
              <w:t>createTime</w:t>
            </w:r>
          </w:p>
        </w:tc>
        <w:tc>
          <w:tcPr>
            <w:tcW w:w="1559" w:type="dxa"/>
          </w:tcPr>
          <w:p w14:paraId="26899C56" w14:textId="5ACF5211" w:rsidR="00264060" w:rsidRDefault="00264060" w:rsidP="00837F26">
            <w:pPr>
              <w:pStyle w:val="-"/>
              <w:jc w:val="left"/>
            </w:pPr>
            <w:r>
              <w:t>datetime</w:t>
            </w:r>
          </w:p>
        </w:tc>
        <w:tc>
          <w:tcPr>
            <w:tcW w:w="1459" w:type="dxa"/>
          </w:tcPr>
          <w:p w14:paraId="083F5142" w14:textId="77777777" w:rsidR="00264060" w:rsidRDefault="00264060" w:rsidP="00264060">
            <w:pPr>
              <w:pStyle w:val="-"/>
              <w:ind w:firstLine="400"/>
              <w:jc w:val="center"/>
            </w:pPr>
          </w:p>
        </w:tc>
        <w:tc>
          <w:tcPr>
            <w:tcW w:w="1234" w:type="dxa"/>
          </w:tcPr>
          <w:p w14:paraId="001D056E" w14:textId="5E8C35DC" w:rsidR="00264060" w:rsidRDefault="00264060" w:rsidP="00837F26">
            <w:pPr>
              <w:pStyle w:val="-"/>
              <w:jc w:val="left"/>
            </w:pPr>
            <w:r>
              <w:t>false</w:t>
            </w:r>
          </w:p>
        </w:tc>
        <w:tc>
          <w:tcPr>
            <w:tcW w:w="3890" w:type="dxa"/>
          </w:tcPr>
          <w:p w14:paraId="74660621" w14:textId="43FB110A" w:rsidR="00264060" w:rsidRDefault="00264060" w:rsidP="00837F26">
            <w:pPr>
              <w:pStyle w:val="-"/>
            </w:pPr>
            <w:r>
              <w:t>创建时间</w:t>
            </w:r>
          </w:p>
        </w:tc>
      </w:tr>
      <w:tr w:rsidR="00264060" w14:paraId="72DD928B" w14:textId="77777777" w:rsidTr="00264060">
        <w:tc>
          <w:tcPr>
            <w:tcW w:w="1668" w:type="dxa"/>
          </w:tcPr>
          <w:p w14:paraId="45FE23C3" w14:textId="11C9777D" w:rsidR="00264060" w:rsidRDefault="00264060" w:rsidP="00264060">
            <w:pPr>
              <w:pStyle w:val="-"/>
            </w:pPr>
            <w:r>
              <w:t>updateTime</w:t>
            </w:r>
          </w:p>
        </w:tc>
        <w:tc>
          <w:tcPr>
            <w:tcW w:w="1559" w:type="dxa"/>
          </w:tcPr>
          <w:p w14:paraId="41AED0F2" w14:textId="78F9BB7E" w:rsidR="00264060" w:rsidRDefault="00264060" w:rsidP="00837F26">
            <w:pPr>
              <w:pStyle w:val="-"/>
              <w:jc w:val="left"/>
            </w:pPr>
            <w:r>
              <w:t>datetime</w:t>
            </w:r>
          </w:p>
        </w:tc>
        <w:tc>
          <w:tcPr>
            <w:tcW w:w="1459" w:type="dxa"/>
          </w:tcPr>
          <w:p w14:paraId="6A92BD56" w14:textId="77777777" w:rsidR="00264060" w:rsidRDefault="00264060" w:rsidP="00264060">
            <w:pPr>
              <w:pStyle w:val="-"/>
              <w:ind w:firstLine="400"/>
              <w:jc w:val="center"/>
            </w:pPr>
          </w:p>
        </w:tc>
        <w:tc>
          <w:tcPr>
            <w:tcW w:w="1234" w:type="dxa"/>
          </w:tcPr>
          <w:p w14:paraId="1A767BE3" w14:textId="1F9ABCBF" w:rsidR="00264060" w:rsidRDefault="00264060" w:rsidP="00837F26">
            <w:pPr>
              <w:pStyle w:val="-"/>
              <w:jc w:val="left"/>
            </w:pPr>
            <w:r>
              <w:t>false</w:t>
            </w:r>
          </w:p>
        </w:tc>
        <w:tc>
          <w:tcPr>
            <w:tcW w:w="3890" w:type="dxa"/>
          </w:tcPr>
          <w:p w14:paraId="4E7B7FAB" w14:textId="0E47BB7D" w:rsidR="00264060" w:rsidRDefault="00264060" w:rsidP="00837F26">
            <w:pPr>
              <w:pStyle w:val="-"/>
            </w:pPr>
            <w:r>
              <w:t>更新时间</w:t>
            </w:r>
          </w:p>
        </w:tc>
      </w:tr>
    </w:tbl>
    <w:p w14:paraId="042B286E" w14:textId="77777777" w:rsidR="00FD0FF9" w:rsidRDefault="00FD0FF9" w:rsidP="00FD0FF9">
      <w:pPr>
        <w:numPr>
          <w:ilvl w:val="0"/>
          <w:numId w:val="46"/>
        </w:numPr>
        <w:ind w:firstLineChars="0" w:firstLine="442"/>
        <w:rPr>
          <w:b/>
          <w:bCs/>
        </w:rPr>
      </w:pPr>
      <w:r>
        <w:rPr>
          <w:b/>
          <w:bCs/>
        </w:rPr>
        <w:t>InputOnly:</w:t>
      </w:r>
      <w:r>
        <w:t xml:space="preserve"> [requestTime]</w:t>
      </w:r>
    </w:p>
    <w:p w14:paraId="06BAC647" w14:textId="34998E53" w:rsidR="00FD0FF9" w:rsidRDefault="00FD0FF9" w:rsidP="00FD0FF9">
      <w:pPr>
        <w:numPr>
          <w:ilvl w:val="0"/>
          <w:numId w:val="46"/>
        </w:numPr>
        <w:ind w:firstLineChars="0" w:firstLine="442"/>
        <w:rPr>
          <w:b/>
          <w:bCs/>
        </w:rPr>
      </w:pPr>
      <w:r>
        <w:rPr>
          <w:b/>
          <w:bCs/>
        </w:rPr>
        <w:t>OutputOnly:</w:t>
      </w:r>
      <w:r>
        <w:t xml:space="preserve"> [</w:t>
      </w:r>
      <w:r w:rsidR="00264060">
        <w:rPr>
          <w:rFonts w:hint="eastAsia"/>
        </w:rPr>
        <w:t>c</w:t>
      </w:r>
      <w:r w:rsidR="00264060">
        <w:t>onfigId</w:t>
      </w:r>
      <w:r w:rsidR="00264060">
        <w:rPr>
          <w:rFonts w:hint="eastAsia"/>
        </w:rPr>
        <w:t>，</w:t>
      </w:r>
      <w:r w:rsidR="00264060">
        <w:t>serverIP</w:t>
      </w:r>
      <w:r w:rsidR="00264060">
        <w:rPr>
          <w:rFonts w:hint="eastAsia"/>
        </w:rPr>
        <w:t>，</w:t>
      </w:r>
      <w:r w:rsidR="00264060">
        <w:rPr>
          <w:rFonts w:hint="eastAsia"/>
        </w:rPr>
        <w:t>s</w:t>
      </w:r>
      <w:r w:rsidR="00264060">
        <w:t>tatus</w:t>
      </w:r>
      <w:r w:rsidR="00264060">
        <w:rPr>
          <w:rFonts w:hint="eastAsia"/>
        </w:rPr>
        <w:t>，</w:t>
      </w:r>
      <w:r w:rsidR="00264060">
        <w:t>createTime</w:t>
      </w:r>
      <w:r w:rsidR="00264060">
        <w:rPr>
          <w:rFonts w:hint="eastAsia"/>
        </w:rPr>
        <w:t>，</w:t>
      </w:r>
      <w:r w:rsidR="00264060">
        <w:t>updateTime</w:t>
      </w:r>
      <w:r>
        <w:t xml:space="preserve"> ]</w:t>
      </w:r>
    </w:p>
    <w:p w14:paraId="46553BC1" w14:textId="7E70C5E3" w:rsidR="00FD0FF9" w:rsidRDefault="00FD0FF9" w:rsidP="00FD0FF9">
      <w:pPr>
        <w:numPr>
          <w:ilvl w:val="0"/>
          <w:numId w:val="46"/>
        </w:numPr>
        <w:ind w:firstLineChars="0" w:firstLine="442"/>
        <w:rPr>
          <w:b/>
          <w:bCs/>
        </w:rPr>
      </w:pPr>
      <w:r>
        <w:rPr>
          <w:b/>
          <w:bCs/>
        </w:rPr>
        <w:t>OrderByFields:</w:t>
      </w:r>
      <w:r>
        <w:t xml:space="preserve"> [</w:t>
      </w:r>
      <w:r w:rsidR="00264060">
        <w:rPr>
          <w:rFonts w:hint="eastAsia"/>
        </w:rPr>
        <w:t>c</w:t>
      </w:r>
      <w:r w:rsidR="00264060">
        <w:t>onfigId</w:t>
      </w:r>
      <w:r>
        <w:t>]</w:t>
      </w:r>
    </w:p>
    <w:p w14:paraId="0465419E" w14:textId="77777777" w:rsidR="000A7270" w:rsidRDefault="000A7270" w:rsidP="000A7270">
      <w:pPr>
        <w:ind w:left="862" w:firstLineChars="0" w:firstLine="0"/>
        <w:rPr>
          <w:b/>
          <w:bCs/>
        </w:rPr>
      </w:pPr>
    </w:p>
    <w:p w14:paraId="30F553BE" w14:textId="1290C30A" w:rsidR="00FD0FF9" w:rsidRDefault="00FD0FF9" w:rsidP="00FD0FF9">
      <w:pPr>
        <w:pStyle w:val="af7"/>
        <w:ind w:firstLine="440"/>
      </w:pPr>
      <w:r>
        <w:t>Method: POST</w:t>
      </w:r>
    </w:p>
    <w:p w14:paraId="4E9A78E3" w14:textId="77777777" w:rsidR="00FD0FF9" w:rsidRDefault="00FD0FF9" w:rsidP="00FD0FF9">
      <w:pPr>
        <w:numPr>
          <w:ilvl w:val="0"/>
          <w:numId w:val="46"/>
        </w:numPr>
        <w:ind w:firstLineChars="0" w:firstLine="442"/>
        <w:rPr>
          <w:b/>
          <w:bCs/>
        </w:rPr>
      </w:pPr>
      <w:r>
        <w:rPr>
          <w:b/>
          <w:bCs/>
        </w:rPr>
        <w:t xml:space="preserve">Name: </w:t>
      </w:r>
      <w:r>
        <w:t>添加系统配置项</w:t>
      </w:r>
    </w:p>
    <w:p w14:paraId="171C86A4" w14:textId="77777777" w:rsidR="00FD0FF9" w:rsidRDefault="00FD0FF9" w:rsidP="00FD0FF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809"/>
        <w:gridCol w:w="4760"/>
        <w:gridCol w:w="3285"/>
      </w:tblGrid>
      <w:tr w:rsidR="00FD0FF9" w14:paraId="57E1ACD1" w14:textId="77777777" w:rsidTr="002B0EC0">
        <w:tc>
          <w:tcPr>
            <w:tcW w:w="1809" w:type="dxa"/>
            <w:shd w:val="clear" w:color="auto" w:fill="D8D8D8" w:themeFill="background1" w:themeFillShade="D8"/>
          </w:tcPr>
          <w:p w14:paraId="3C6603D1" w14:textId="77777777" w:rsidR="00FD0FF9" w:rsidRDefault="00FD0FF9" w:rsidP="00FD0FF9">
            <w:pPr>
              <w:pStyle w:val="-"/>
              <w:ind w:firstLine="402"/>
              <w:jc w:val="center"/>
              <w:rPr>
                <w:b/>
                <w:bCs/>
              </w:rPr>
            </w:pPr>
            <w:r>
              <w:rPr>
                <w:b/>
                <w:bCs/>
              </w:rPr>
              <w:t>Key</w:t>
            </w:r>
          </w:p>
        </w:tc>
        <w:tc>
          <w:tcPr>
            <w:tcW w:w="4760" w:type="dxa"/>
            <w:shd w:val="clear" w:color="auto" w:fill="D8D8D8" w:themeFill="background1" w:themeFillShade="D8"/>
          </w:tcPr>
          <w:p w14:paraId="30AD3248"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7F6EC753" w14:textId="77777777" w:rsidR="00FD0FF9" w:rsidRDefault="00FD0FF9" w:rsidP="00FD0FF9">
            <w:pPr>
              <w:pStyle w:val="-"/>
              <w:ind w:firstLine="402"/>
              <w:jc w:val="center"/>
              <w:rPr>
                <w:b/>
                <w:bCs/>
              </w:rPr>
            </w:pPr>
            <w:r>
              <w:rPr>
                <w:b/>
                <w:bCs/>
              </w:rPr>
              <w:t>Describe</w:t>
            </w:r>
          </w:p>
        </w:tc>
      </w:tr>
      <w:tr w:rsidR="00FD0FF9" w14:paraId="5048FBAF" w14:textId="77777777" w:rsidTr="002B0EC0">
        <w:tc>
          <w:tcPr>
            <w:tcW w:w="1809" w:type="dxa"/>
          </w:tcPr>
          <w:p w14:paraId="07AFBCE6" w14:textId="77777777" w:rsidR="00FD0FF9" w:rsidRDefault="00FD0FF9" w:rsidP="0039535F">
            <w:pPr>
              <w:pStyle w:val="-"/>
            </w:pPr>
            <w:r>
              <w:t>Content-Type</w:t>
            </w:r>
          </w:p>
        </w:tc>
        <w:tc>
          <w:tcPr>
            <w:tcW w:w="4760" w:type="dxa"/>
          </w:tcPr>
          <w:p w14:paraId="7BEE7767" w14:textId="77777777" w:rsidR="00FD0FF9" w:rsidRDefault="00FD0FF9" w:rsidP="00FD0FF9">
            <w:pPr>
              <w:pStyle w:val="-"/>
              <w:ind w:firstLine="400"/>
              <w:jc w:val="center"/>
            </w:pPr>
            <w:r>
              <w:t>application/json</w:t>
            </w:r>
          </w:p>
        </w:tc>
        <w:tc>
          <w:tcPr>
            <w:tcW w:w="3285" w:type="dxa"/>
          </w:tcPr>
          <w:p w14:paraId="06679EEF" w14:textId="77777777" w:rsidR="00FD0FF9" w:rsidRDefault="00FD0FF9" w:rsidP="00FD0FF9">
            <w:pPr>
              <w:pStyle w:val="-"/>
              <w:ind w:firstLine="400"/>
            </w:pPr>
          </w:p>
        </w:tc>
      </w:tr>
    </w:tbl>
    <w:p w14:paraId="1C16C2A5" w14:textId="77777777" w:rsidR="00FD0FF9" w:rsidRDefault="00FD0FF9" w:rsidP="00FD0FF9">
      <w:pPr>
        <w:numPr>
          <w:ilvl w:val="0"/>
          <w:numId w:val="46"/>
        </w:numPr>
        <w:ind w:firstLineChars="0" w:firstLine="442"/>
      </w:pPr>
      <w:r>
        <w:rPr>
          <w:b/>
          <w:bCs/>
        </w:rPr>
        <w:t xml:space="preserve">Permissions: </w:t>
      </w:r>
      <w:r>
        <w:t>[IsAdministrator]</w:t>
      </w:r>
    </w:p>
    <w:p w14:paraId="303604B7" w14:textId="77777777" w:rsidR="00FD0FF9" w:rsidRDefault="00FD0FF9" w:rsidP="00FD0FF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63"/>
        <w:gridCol w:w="1614"/>
        <w:gridCol w:w="1265"/>
        <w:gridCol w:w="4042"/>
      </w:tblGrid>
      <w:tr w:rsidR="00FD0FF9" w14:paraId="28660E2A" w14:textId="77777777" w:rsidTr="00B3605F">
        <w:tc>
          <w:tcPr>
            <w:tcW w:w="1526" w:type="dxa"/>
            <w:shd w:val="clear" w:color="auto" w:fill="D8D8D8" w:themeFill="background1" w:themeFillShade="D8"/>
          </w:tcPr>
          <w:p w14:paraId="235FB2FB" w14:textId="77777777" w:rsidR="00FD0FF9" w:rsidRDefault="00FD0FF9" w:rsidP="00FD0FF9">
            <w:pPr>
              <w:pStyle w:val="-"/>
              <w:ind w:firstLine="402"/>
              <w:jc w:val="center"/>
              <w:rPr>
                <w:b/>
                <w:bCs/>
              </w:rPr>
            </w:pPr>
            <w:r>
              <w:rPr>
                <w:b/>
                <w:bCs/>
              </w:rPr>
              <w:t>Key</w:t>
            </w:r>
          </w:p>
        </w:tc>
        <w:tc>
          <w:tcPr>
            <w:tcW w:w="1363" w:type="dxa"/>
            <w:shd w:val="clear" w:color="auto" w:fill="D8D8D8" w:themeFill="background1" w:themeFillShade="D8"/>
          </w:tcPr>
          <w:p w14:paraId="2961FA23" w14:textId="77777777" w:rsidR="00FD0FF9" w:rsidRDefault="00FD0FF9" w:rsidP="00FD0FF9">
            <w:pPr>
              <w:pStyle w:val="-"/>
              <w:ind w:firstLine="402"/>
              <w:jc w:val="center"/>
              <w:rPr>
                <w:b/>
                <w:bCs/>
              </w:rPr>
            </w:pPr>
            <w:r>
              <w:rPr>
                <w:b/>
                <w:bCs/>
              </w:rPr>
              <w:t>Type</w:t>
            </w:r>
          </w:p>
        </w:tc>
        <w:tc>
          <w:tcPr>
            <w:tcW w:w="1614" w:type="dxa"/>
            <w:shd w:val="clear" w:color="auto" w:fill="D8D8D8" w:themeFill="background1" w:themeFillShade="D8"/>
          </w:tcPr>
          <w:p w14:paraId="2EC5D7F9" w14:textId="77777777" w:rsidR="00FD0FF9" w:rsidRDefault="00FD0FF9" w:rsidP="00FD0FF9">
            <w:pPr>
              <w:pStyle w:val="-"/>
              <w:ind w:firstLine="402"/>
              <w:jc w:val="center"/>
              <w:rPr>
                <w:b/>
                <w:bCs/>
              </w:rPr>
            </w:pPr>
            <w:r>
              <w:rPr>
                <w:b/>
                <w:bCs/>
              </w:rPr>
              <w:t>Range</w:t>
            </w:r>
          </w:p>
        </w:tc>
        <w:tc>
          <w:tcPr>
            <w:tcW w:w="1265" w:type="dxa"/>
            <w:shd w:val="clear" w:color="auto" w:fill="D8D8D8" w:themeFill="background1" w:themeFillShade="D8"/>
          </w:tcPr>
          <w:p w14:paraId="76FB3B54" w14:textId="77777777" w:rsidR="00FD0FF9" w:rsidRDefault="00FD0FF9" w:rsidP="00B3605F">
            <w:pPr>
              <w:pStyle w:val="-"/>
              <w:jc w:val="left"/>
              <w:rPr>
                <w:b/>
                <w:bCs/>
              </w:rPr>
            </w:pPr>
            <w:r>
              <w:rPr>
                <w:b/>
                <w:bCs/>
              </w:rPr>
              <w:t>Required</w:t>
            </w:r>
          </w:p>
        </w:tc>
        <w:tc>
          <w:tcPr>
            <w:tcW w:w="4042" w:type="dxa"/>
            <w:shd w:val="clear" w:color="auto" w:fill="D8D8D8" w:themeFill="background1" w:themeFillShade="D8"/>
          </w:tcPr>
          <w:p w14:paraId="1F1FF77C" w14:textId="77777777" w:rsidR="00FD0FF9" w:rsidRDefault="00FD0FF9" w:rsidP="00FD0FF9">
            <w:pPr>
              <w:pStyle w:val="-"/>
              <w:ind w:firstLine="402"/>
              <w:jc w:val="center"/>
              <w:rPr>
                <w:b/>
                <w:bCs/>
              </w:rPr>
            </w:pPr>
            <w:r>
              <w:rPr>
                <w:b/>
                <w:bCs/>
              </w:rPr>
              <w:t>Describe</w:t>
            </w:r>
          </w:p>
        </w:tc>
      </w:tr>
      <w:tr w:rsidR="00FD0FF9" w14:paraId="66132677" w14:textId="77777777" w:rsidTr="00B3605F">
        <w:tc>
          <w:tcPr>
            <w:tcW w:w="1526" w:type="dxa"/>
          </w:tcPr>
          <w:p w14:paraId="6E3A2AFC" w14:textId="77777777" w:rsidR="00FD0FF9" w:rsidRDefault="00FD0FF9" w:rsidP="0039535F">
            <w:pPr>
              <w:pStyle w:val="-"/>
            </w:pPr>
            <w:r>
              <w:t>requestTime</w:t>
            </w:r>
          </w:p>
        </w:tc>
        <w:tc>
          <w:tcPr>
            <w:tcW w:w="1363" w:type="dxa"/>
          </w:tcPr>
          <w:p w14:paraId="488FFB8F" w14:textId="77777777" w:rsidR="00FD0FF9" w:rsidRDefault="00FD0FF9" w:rsidP="002B0EC0">
            <w:pPr>
              <w:pStyle w:val="-"/>
              <w:jc w:val="left"/>
            </w:pPr>
            <w:r>
              <w:t>datetime</w:t>
            </w:r>
          </w:p>
        </w:tc>
        <w:tc>
          <w:tcPr>
            <w:tcW w:w="1614" w:type="dxa"/>
          </w:tcPr>
          <w:p w14:paraId="56B27A16" w14:textId="77777777" w:rsidR="00FD0FF9" w:rsidRDefault="00FD0FF9" w:rsidP="00FD0FF9">
            <w:pPr>
              <w:pStyle w:val="-"/>
              <w:ind w:firstLine="400"/>
              <w:jc w:val="center"/>
            </w:pPr>
          </w:p>
        </w:tc>
        <w:tc>
          <w:tcPr>
            <w:tcW w:w="1265" w:type="dxa"/>
          </w:tcPr>
          <w:p w14:paraId="18026F5E" w14:textId="77777777" w:rsidR="00FD0FF9" w:rsidRDefault="00FD0FF9" w:rsidP="00B3605F">
            <w:pPr>
              <w:pStyle w:val="-"/>
              <w:jc w:val="left"/>
            </w:pPr>
            <w:r>
              <w:t>true</w:t>
            </w:r>
          </w:p>
        </w:tc>
        <w:tc>
          <w:tcPr>
            <w:tcW w:w="4042" w:type="dxa"/>
          </w:tcPr>
          <w:p w14:paraId="307726AA" w14:textId="77777777" w:rsidR="00FD0FF9" w:rsidRDefault="00FD0FF9" w:rsidP="002B0EC0">
            <w:pPr>
              <w:pStyle w:val="-"/>
            </w:pPr>
            <w:r>
              <w:t>请求时间，必须为当前时间</w:t>
            </w:r>
          </w:p>
        </w:tc>
      </w:tr>
      <w:tr w:rsidR="002B0EC0" w14:paraId="1258E9EE" w14:textId="77777777" w:rsidTr="00B3605F">
        <w:tc>
          <w:tcPr>
            <w:tcW w:w="1526" w:type="dxa"/>
          </w:tcPr>
          <w:p w14:paraId="069F3154" w14:textId="54C81AF6" w:rsidR="002B0EC0" w:rsidRDefault="002B0EC0" w:rsidP="002B0EC0">
            <w:pPr>
              <w:pStyle w:val="-"/>
            </w:pPr>
            <w:r>
              <w:rPr>
                <w:rFonts w:hint="eastAsia"/>
              </w:rPr>
              <w:t>c</w:t>
            </w:r>
            <w:r>
              <w:t>onfigname</w:t>
            </w:r>
          </w:p>
        </w:tc>
        <w:tc>
          <w:tcPr>
            <w:tcW w:w="1363" w:type="dxa"/>
          </w:tcPr>
          <w:p w14:paraId="243427A1" w14:textId="1BBF4335" w:rsidR="002B0EC0" w:rsidRDefault="002B0EC0" w:rsidP="002B0EC0">
            <w:pPr>
              <w:pStyle w:val="-"/>
              <w:jc w:val="left"/>
            </w:pPr>
            <w:r>
              <w:rPr>
                <w:rFonts w:hint="eastAsia"/>
              </w:rPr>
              <w:t>s</w:t>
            </w:r>
            <w:r>
              <w:t>tring</w:t>
            </w:r>
          </w:p>
        </w:tc>
        <w:tc>
          <w:tcPr>
            <w:tcW w:w="1614" w:type="dxa"/>
          </w:tcPr>
          <w:p w14:paraId="7FE1033B" w14:textId="77777777" w:rsidR="002B0EC0" w:rsidRDefault="002B0EC0" w:rsidP="002B0EC0">
            <w:pPr>
              <w:pStyle w:val="-"/>
              <w:ind w:firstLine="400"/>
              <w:jc w:val="center"/>
            </w:pPr>
          </w:p>
        </w:tc>
        <w:tc>
          <w:tcPr>
            <w:tcW w:w="1265" w:type="dxa"/>
          </w:tcPr>
          <w:p w14:paraId="7645F407" w14:textId="67FEAEC8" w:rsidR="002B0EC0" w:rsidRDefault="002B0EC0" w:rsidP="00B3605F">
            <w:pPr>
              <w:pStyle w:val="-"/>
              <w:jc w:val="left"/>
            </w:pPr>
            <w:r>
              <w:t>true</w:t>
            </w:r>
          </w:p>
        </w:tc>
        <w:tc>
          <w:tcPr>
            <w:tcW w:w="4042" w:type="dxa"/>
          </w:tcPr>
          <w:p w14:paraId="74AFABA6" w14:textId="0154908D" w:rsidR="002B0EC0" w:rsidRDefault="002B0EC0" w:rsidP="002B0EC0">
            <w:pPr>
              <w:pStyle w:val="-"/>
            </w:pPr>
            <w:r>
              <w:rPr>
                <w:rFonts w:hint="eastAsia"/>
              </w:rPr>
              <w:t>配置项名称</w:t>
            </w:r>
          </w:p>
        </w:tc>
      </w:tr>
      <w:tr w:rsidR="002B0EC0" w14:paraId="2011BB11" w14:textId="77777777" w:rsidTr="00B3605F">
        <w:tc>
          <w:tcPr>
            <w:tcW w:w="1526" w:type="dxa"/>
          </w:tcPr>
          <w:p w14:paraId="73EC50AF" w14:textId="243A27FF" w:rsidR="002B0EC0" w:rsidRDefault="002B0EC0" w:rsidP="002B0EC0">
            <w:pPr>
              <w:pStyle w:val="-"/>
            </w:pPr>
            <w:r>
              <w:rPr>
                <w:rFonts w:hint="eastAsia"/>
              </w:rPr>
              <w:t>c</w:t>
            </w:r>
            <w:r>
              <w:t>onfigtype</w:t>
            </w:r>
          </w:p>
        </w:tc>
        <w:tc>
          <w:tcPr>
            <w:tcW w:w="1363" w:type="dxa"/>
          </w:tcPr>
          <w:p w14:paraId="4BE04415" w14:textId="661D3302" w:rsidR="002B0EC0" w:rsidRDefault="002B0EC0" w:rsidP="002B0EC0">
            <w:pPr>
              <w:pStyle w:val="-"/>
              <w:jc w:val="left"/>
            </w:pPr>
            <w:r>
              <w:rPr>
                <w:rFonts w:hint="eastAsia"/>
              </w:rPr>
              <w:t>s</w:t>
            </w:r>
            <w:r>
              <w:t>ting</w:t>
            </w:r>
          </w:p>
        </w:tc>
        <w:tc>
          <w:tcPr>
            <w:tcW w:w="1614" w:type="dxa"/>
          </w:tcPr>
          <w:p w14:paraId="75A0B2DE" w14:textId="77777777" w:rsidR="002B0EC0" w:rsidRDefault="002B0EC0" w:rsidP="002B0EC0">
            <w:pPr>
              <w:pStyle w:val="-"/>
              <w:ind w:firstLine="400"/>
              <w:jc w:val="center"/>
            </w:pPr>
          </w:p>
        </w:tc>
        <w:tc>
          <w:tcPr>
            <w:tcW w:w="1265" w:type="dxa"/>
          </w:tcPr>
          <w:p w14:paraId="30FAD54D" w14:textId="2435D2FA" w:rsidR="002B0EC0" w:rsidRDefault="002B0EC0" w:rsidP="00B3605F">
            <w:pPr>
              <w:pStyle w:val="-"/>
              <w:jc w:val="left"/>
            </w:pPr>
            <w:r>
              <w:t>true</w:t>
            </w:r>
          </w:p>
        </w:tc>
        <w:tc>
          <w:tcPr>
            <w:tcW w:w="4042" w:type="dxa"/>
          </w:tcPr>
          <w:p w14:paraId="21D5BF1F" w14:textId="2E5BD035" w:rsidR="002B0EC0" w:rsidRDefault="002B0EC0" w:rsidP="002B0EC0">
            <w:pPr>
              <w:pStyle w:val="-"/>
            </w:pPr>
            <w:r>
              <w:rPr>
                <w:rFonts w:hint="eastAsia"/>
              </w:rPr>
              <w:t>配置项类型</w:t>
            </w:r>
          </w:p>
        </w:tc>
      </w:tr>
      <w:tr w:rsidR="002B0EC0" w14:paraId="4FBF6A3A" w14:textId="77777777" w:rsidTr="00B3605F">
        <w:tc>
          <w:tcPr>
            <w:tcW w:w="1526" w:type="dxa"/>
          </w:tcPr>
          <w:p w14:paraId="07B793DA" w14:textId="61C62EAC" w:rsidR="002B0EC0" w:rsidRDefault="002B0EC0" w:rsidP="002B0EC0">
            <w:pPr>
              <w:pStyle w:val="-"/>
              <w:jc w:val="left"/>
            </w:pPr>
            <w:r>
              <w:t>serverIP</w:t>
            </w:r>
          </w:p>
        </w:tc>
        <w:tc>
          <w:tcPr>
            <w:tcW w:w="1363" w:type="dxa"/>
          </w:tcPr>
          <w:p w14:paraId="28AFC5E6" w14:textId="1BDBAF88" w:rsidR="002B0EC0" w:rsidRDefault="002B0EC0" w:rsidP="002B0EC0">
            <w:pPr>
              <w:pStyle w:val="-"/>
              <w:jc w:val="left"/>
            </w:pPr>
            <w:r>
              <w:rPr>
                <w:rFonts w:hint="eastAsia"/>
              </w:rPr>
              <w:t>s</w:t>
            </w:r>
            <w:r>
              <w:t>tring</w:t>
            </w:r>
          </w:p>
        </w:tc>
        <w:tc>
          <w:tcPr>
            <w:tcW w:w="1614" w:type="dxa"/>
          </w:tcPr>
          <w:p w14:paraId="7A47C8C4" w14:textId="55E9B944" w:rsidR="002B0EC0" w:rsidRDefault="002B0EC0" w:rsidP="002B0EC0">
            <w:pPr>
              <w:pStyle w:val="-"/>
              <w:ind w:firstLine="400"/>
              <w:jc w:val="center"/>
            </w:pPr>
          </w:p>
        </w:tc>
        <w:tc>
          <w:tcPr>
            <w:tcW w:w="1265" w:type="dxa"/>
          </w:tcPr>
          <w:p w14:paraId="2EEDFA98" w14:textId="7897D525" w:rsidR="002B0EC0" w:rsidRDefault="002B0EC0" w:rsidP="00B3605F">
            <w:pPr>
              <w:pStyle w:val="-"/>
              <w:jc w:val="left"/>
            </w:pPr>
            <w:r>
              <w:t>true</w:t>
            </w:r>
          </w:p>
        </w:tc>
        <w:tc>
          <w:tcPr>
            <w:tcW w:w="4042" w:type="dxa"/>
          </w:tcPr>
          <w:p w14:paraId="7AB36891" w14:textId="65A590D0" w:rsidR="002B0EC0" w:rsidRDefault="002B0EC0" w:rsidP="002B0EC0">
            <w:pPr>
              <w:pStyle w:val="-"/>
            </w:pPr>
            <w:r>
              <w:rPr>
                <w:rFonts w:hint="eastAsia"/>
              </w:rPr>
              <w:t>配置项中的</w:t>
            </w:r>
            <w:r>
              <w:rPr>
                <w:rFonts w:hint="eastAsia"/>
              </w:rPr>
              <w:t>IP</w:t>
            </w:r>
            <w:r>
              <w:rPr>
                <w:rFonts w:hint="eastAsia"/>
              </w:rPr>
              <w:t>地址</w:t>
            </w:r>
          </w:p>
        </w:tc>
      </w:tr>
      <w:tr w:rsidR="002B0EC0" w14:paraId="2D17AD67" w14:textId="77777777" w:rsidTr="00B3605F">
        <w:tc>
          <w:tcPr>
            <w:tcW w:w="1526" w:type="dxa"/>
          </w:tcPr>
          <w:p w14:paraId="7D5B0DF4" w14:textId="01B54497" w:rsidR="002B0EC0" w:rsidRDefault="002B0EC0" w:rsidP="002B0EC0">
            <w:pPr>
              <w:pStyle w:val="-"/>
              <w:jc w:val="left"/>
            </w:pPr>
            <w:r>
              <w:rPr>
                <w:rFonts w:hint="eastAsia"/>
              </w:rPr>
              <w:t>s</w:t>
            </w:r>
            <w:r>
              <w:t>tatus</w:t>
            </w:r>
          </w:p>
        </w:tc>
        <w:tc>
          <w:tcPr>
            <w:tcW w:w="1363" w:type="dxa"/>
          </w:tcPr>
          <w:p w14:paraId="29335682" w14:textId="1CB98D60" w:rsidR="002B0EC0" w:rsidRDefault="002B0EC0" w:rsidP="002B0EC0">
            <w:pPr>
              <w:pStyle w:val="-"/>
              <w:jc w:val="left"/>
            </w:pPr>
            <w:r>
              <w:rPr>
                <w:rFonts w:hint="eastAsia"/>
              </w:rPr>
              <w:t>s</w:t>
            </w:r>
            <w:r>
              <w:t>tring</w:t>
            </w:r>
          </w:p>
        </w:tc>
        <w:tc>
          <w:tcPr>
            <w:tcW w:w="1614" w:type="dxa"/>
          </w:tcPr>
          <w:p w14:paraId="318A7F49" w14:textId="15714DDB" w:rsidR="002B0EC0" w:rsidRDefault="002B0EC0" w:rsidP="002B0EC0">
            <w:pPr>
              <w:pStyle w:val="-"/>
              <w:ind w:firstLine="400"/>
              <w:jc w:val="center"/>
            </w:pPr>
          </w:p>
        </w:tc>
        <w:tc>
          <w:tcPr>
            <w:tcW w:w="1265" w:type="dxa"/>
          </w:tcPr>
          <w:p w14:paraId="2941E6FE" w14:textId="6B85E666" w:rsidR="002B0EC0" w:rsidRDefault="002B0EC0" w:rsidP="00B3605F">
            <w:pPr>
              <w:pStyle w:val="-"/>
              <w:jc w:val="left"/>
            </w:pPr>
            <w:r>
              <w:t>true</w:t>
            </w:r>
          </w:p>
        </w:tc>
        <w:tc>
          <w:tcPr>
            <w:tcW w:w="4042" w:type="dxa"/>
          </w:tcPr>
          <w:p w14:paraId="60475F16" w14:textId="3C7279CC" w:rsidR="002B0EC0" w:rsidRDefault="002B0EC0" w:rsidP="002B0EC0">
            <w:pPr>
              <w:pStyle w:val="-"/>
            </w:pPr>
            <w:r>
              <w:rPr>
                <w:rFonts w:hint="eastAsia"/>
              </w:rPr>
              <w:t>配置项是否启用：使用者、停用</w:t>
            </w:r>
          </w:p>
        </w:tc>
      </w:tr>
      <w:tr w:rsidR="00FD0FF9" w14:paraId="47B9C97A" w14:textId="77777777" w:rsidTr="00B3605F">
        <w:tc>
          <w:tcPr>
            <w:tcW w:w="1526" w:type="dxa"/>
          </w:tcPr>
          <w:p w14:paraId="00641D2B" w14:textId="358C178F" w:rsidR="00FD0FF9" w:rsidRDefault="002B0EC0" w:rsidP="0039535F">
            <w:pPr>
              <w:pStyle w:val="-"/>
              <w:jc w:val="left"/>
            </w:pPr>
            <w:r>
              <w:t>i</w:t>
            </w:r>
            <w:r>
              <w:rPr>
                <w:rFonts w:hint="eastAsia"/>
              </w:rPr>
              <w:t>nfo</w:t>
            </w:r>
          </w:p>
        </w:tc>
        <w:tc>
          <w:tcPr>
            <w:tcW w:w="1363" w:type="dxa"/>
          </w:tcPr>
          <w:p w14:paraId="1BBF9872" w14:textId="77777777" w:rsidR="00FD0FF9" w:rsidRDefault="00FD0FF9" w:rsidP="002B0EC0">
            <w:pPr>
              <w:pStyle w:val="-"/>
              <w:jc w:val="left"/>
            </w:pPr>
            <w:r>
              <w:t>string</w:t>
            </w:r>
          </w:p>
        </w:tc>
        <w:tc>
          <w:tcPr>
            <w:tcW w:w="1614" w:type="dxa"/>
          </w:tcPr>
          <w:p w14:paraId="20480C22" w14:textId="0F8C1C32" w:rsidR="00FD0FF9" w:rsidRDefault="00FD0FF9" w:rsidP="00FD0FF9">
            <w:pPr>
              <w:pStyle w:val="-"/>
              <w:ind w:firstLine="400"/>
              <w:jc w:val="center"/>
            </w:pPr>
          </w:p>
        </w:tc>
        <w:tc>
          <w:tcPr>
            <w:tcW w:w="1265" w:type="dxa"/>
          </w:tcPr>
          <w:p w14:paraId="0706377E" w14:textId="0302CE4C" w:rsidR="00FD0FF9" w:rsidRDefault="002B0EC0" w:rsidP="00B3605F">
            <w:pPr>
              <w:pStyle w:val="-"/>
              <w:jc w:val="left"/>
            </w:pPr>
            <w:r>
              <w:t>t</w:t>
            </w:r>
            <w:r>
              <w:rPr>
                <w:rFonts w:hint="eastAsia"/>
              </w:rPr>
              <w:t>rue</w:t>
            </w:r>
          </w:p>
        </w:tc>
        <w:tc>
          <w:tcPr>
            <w:tcW w:w="4042" w:type="dxa"/>
          </w:tcPr>
          <w:p w14:paraId="798C510B" w14:textId="77777777" w:rsidR="00FD0FF9" w:rsidRDefault="002B0EC0" w:rsidP="002B0EC0">
            <w:pPr>
              <w:pStyle w:val="-"/>
            </w:pPr>
            <w:r>
              <w:rPr>
                <w:rFonts w:hint="eastAsia"/>
              </w:rPr>
              <w:t>配置项需要的其他信息，</w:t>
            </w:r>
            <w:r>
              <w:rPr>
                <w:rFonts w:hint="eastAsia"/>
              </w:rPr>
              <w:t>JSON</w:t>
            </w:r>
            <w:r>
              <w:rPr>
                <w:rFonts w:hint="eastAsia"/>
              </w:rPr>
              <w:t>格式。</w:t>
            </w:r>
          </w:p>
          <w:p w14:paraId="148B86A9" w14:textId="216E3276" w:rsidR="002B0EC0" w:rsidRDefault="002B0EC0" w:rsidP="002B0EC0">
            <w:pPr>
              <w:pStyle w:val="-"/>
            </w:pPr>
            <w:r>
              <w:rPr>
                <w:rFonts w:hint="eastAsia"/>
              </w:rPr>
              <w:t>例如电子签章系统在访问电子印章服务时需要配置通讯证书等。</w:t>
            </w:r>
          </w:p>
        </w:tc>
      </w:tr>
      <w:tr w:rsidR="002B0EC0" w14:paraId="255CD4E8" w14:textId="77777777" w:rsidTr="00B3605F">
        <w:tc>
          <w:tcPr>
            <w:tcW w:w="1526" w:type="dxa"/>
          </w:tcPr>
          <w:p w14:paraId="3EFB4CA7" w14:textId="26324765" w:rsidR="002B0EC0" w:rsidRDefault="002B0EC0" w:rsidP="002B0EC0">
            <w:pPr>
              <w:pStyle w:val="-"/>
            </w:pPr>
            <w:r>
              <w:rPr>
                <w:rFonts w:hint="eastAsia"/>
              </w:rPr>
              <w:t>c</w:t>
            </w:r>
            <w:r>
              <w:t>onfigId</w:t>
            </w:r>
          </w:p>
        </w:tc>
        <w:tc>
          <w:tcPr>
            <w:tcW w:w="1363" w:type="dxa"/>
          </w:tcPr>
          <w:p w14:paraId="49B87876" w14:textId="71E9BE50" w:rsidR="002B0EC0" w:rsidRDefault="002B0EC0" w:rsidP="002B0EC0">
            <w:pPr>
              <w:pStyle w:val="-"/>
            </w:pPr>
            <w:r>
              <w:t>uuid4</w:t>
            </w:r>
          </w:p>
        </w:tc>
        <w:tc>
          <w:tcPr>
            <w:tcW w:w="1614" w:type="dxa"/>
          </w:tcPr>
          <w:p w14:paraId="44F21FE2" w14:textId="77777777" w:rsidR="002B0EC0" w:rsidRDefault="002B0EC0" w:rsidP="002B0EC0">
            <w:pPr>
              <w:pStyle w:val="-"/>
              <w:ind w:firstLine="400"/>
              <w:jc w:val="center"/>
            </w:pPr>
          </w:p>
        </w:tc>
        <w:tc>
          <w:tcPr>
            <w:tcW w:w="1265" w:type="dxa"/>
          </w:tcPr>
          <w:p w14:paraId="17BDF2DA" w14:textId="2F36EDFD" w:rsidR="002B0EC0" w:rsidRDefault="002B0EC0" w:rsidP="00B3605F">
            <w:pPr>
              <w:pStyle w:val="-"/>
              <w:jc w:val="left"/>
            </w:pPr>
            <w:r>
              <w:rPr>
                <w:rFonts w:hint="eastAsia"/>
              </w:rPr>
              <w:t>f</w:t>
            </w:r>
            <w:r>
              <w:t>alse</w:t>
            </w:r>
          </w:p>
        </w:tc>
        <w:tc>
          <w:tcPr>
            <w:tcW w:w="4042" w:type="dxa"/>
          </w:tcPr>
          <w:p w14:paraId="6D1A4F30" w14:textId="6954BE2D" w:rsidR="002B0EC0" w:rsidRDefault="002B0EC0" w:rsidP="002B0EC0">
            <w:pPr>
              <w:pStyle w:val="-"/>
            </w:pPr>
            <w:r>
              <w:rPr>
                <w:rFonts w:hint="eastAsia"/>
              </w:rPr>
              <w:t>配置项</w:t>
            </w:r>
            <w:r>
              <w:rPr>
                <w:rFonts w:hint="eastAsia"/>
              </w:rPr>
              <w:t>id</w:t>
            </w:r>
          </w:p>
        </w:tc>
      </w:tr>
      <w:tr w:rsidR="00FD0FF9" w14:paraId="73104C92" w14:textId="77777777" w:rsidTr="00B3605F">
        <w:tc>
          <w:tcPr>
            <w:tcW w:w="1526" w:type="dxa"/>
          </w:tcPr>
          <w:p w14:paraId="3D731D1F" w14:textId="77777777" w:rsidR="00FD0FF9" w:rsidRDefault="00FD0FF9" w:rsidP="0039535F">
            <w:pPr>
              <w:pStyle w:val="-"/>
            </w:pPr>
            <w:r>
              <w:t>createTime</w:t>
            </w:r>
          </w:p>
        </w:tc>
        <w:tc>
          <w:tcPr>
            <w:tcW w:w="1363" w:type="dxa"/>
          </w:tcPr>
          <w:p w14:paraId="0430F2E6" w14:textId="77777777" w:rsidR="00FD0FF9" w:rsidRDefault="00FD0FF9" w:rsidP="002B0EC0">
            <w:pPr>
              <w:pStyle w:val="-"/>
              <w:jc w:val="left"/>
            </w:pPr>
            <w:r>
              <w:t>datetime</w:t>
            </w:r>
          </w:p>
        </w:tc>
        <w:tc>
          <w:tcPr>
            <w:tcW w:w="1614" w:type="dxa"/>
          </w:tcPr>
          <w:p w14:paraId="64E323B7" w14:textId="77777777" w:rsidR="00FD0FF9" w:rsidRDefault="00FD0FF9" w:rsidP="00FD0FF9">
            <w:pPr>
              <w:pStyle w:val="-"/>
              <w:ind w:firstLine="400"/>
              <w:jc w:val="center"/>
            </w:pPr>
          </w:p>
        </w:tc>
        <w:tc>
          <w:tcPr>
            <w:tcW w:w="1265" w:type="dxa"/>
          </w:tcPr>
          <w:p w14:paraId="78DE0C3A" w14:textId="77777777" w:rsidR="00FD0FF9" w:rsidRDefault="00FD0FF9" w:rsidP="00B3605F">
            <w:pPr>
              <w:pStyle w:val="-"/>
              <w:jc w:val="left"/>
            </w:pPr>
            <w:r>
              <w:t>false</w:t>
            </w:r>
          </w:p>
        </w:tc>
        <w:tc>
          <w:tcPr>
            <w:tcW w:w="4042" w:type="dxa"/>
          </w:tcPr>
          <w:p w14:paraId="79880AB9" w14:textId="77777777" w:rsidR="00FD0FF9" w:rsidRDefault="00FD0FF9" w:rsidP="00B3605F">
            <w:pPr>
              <w:pStyle w:val="-"/>
            </w:pPr>
            <w:r>
              <w:t>创建时间</w:t>
            </w:r>
          </w:p>
        </w:tc>
      </w:tr>
      <w:tr w:rsidR="00FD0FF9" w14:paraId="7938D81E" w14:textId="77777777" w:rsidTr="00B3605F">
        <w:tc>
          <w:tcPr>
            <w:tcW w:w="1526" w:type="dxa"/>
          </w:tcPr>
          <w:p w14:paraId="5356767F" w14:textId="77777777" w:rsidR="00FD0FF9" w:rsidRDefault="00FD0FF9" w:rsidP="0039535F">
            <w:pPr>
              <w:pStyle w:val="-"/>
            </w:pPr>
            <w:r>
              <w:t>updateTime</w:t>
            </w:r>
          </w:p>
        </w:tc>
        <w:tc>
          <w:tcPr>
            <w:tcW w:w="1363" w:type="dxa"/>
          </w:tcPr>
          <w:p w14:paraId="370CD0E9" w14:textId="77777777" w:rsidR="00FD0FF9" w:rsidRDefault="00FD0FF9" w:rsidP="002B0EC0">
            <w:pPr>
              <w:pStyle w:val="-"/>
              <w:jc w:val="left"/>
            </w:pPr>
            <w:r>
              <w:t>datetime</w:t>
            </w:r>
          </w:p>
        </w:tc>
        <w:tc>
          <w:tcPr>
            <w:tcW w:w="1614" w:type="dxa"/>
          </w:tcPr>
          <w:p w14:paraId="01B74E45" w14:textId="77777777" w:rsidR="00FD0FF9" w:rsidRDefault="00FD0FF9" w:rsidP="00FD0FF9">
            <w:pPr>
              <w:pStyle w:val="-"/>
              <w:ind w:firstLine="400"/>
              <w:jc w:val="center"/>
            </w:pPr>
          </w:p>
        </w:tc>
        <w:tc>
          <w:tcPr>
            <w:tcW w:w="1265" w:type="dxa"/>
          </w:tcPr>
          <w:p w14:paraId="70425573" w14:textId="77777777" w:rsidR="00FD0FF9" w:rsidRDefault="00FD0FF9" w:rsidP="00B3605F">
            <w:pPr>
              <w:pStyle w:val="-"/>
              <w:jc w:val="left"/>
            </w:pPr>
            <w:r>
              <w:t>false</w:t>
            </w:r>
          </w:p>
        </w:tc>
        <w:tc>
          <w:tcPr>
            <w:tcW w:w="4042" w:type="dxa"/>
          </w:tcPr>
          <w:p w14:paraId="3BD51950" w14:textId="77777777" w:rsidR="00FD0FF9" w:rsidRDefault="00FD0FF9" w:rsidP="00B3605F">
            <w:pPr>
              <w:pStyle w:val="-"/>
            </w:pPr>
            <w:r>
              <w:t>更新时间</w:t>
            </w:r>
          </w:p>
        </w:tc>
      </w:tr>
    </w:tbl>
    <w:p w14:paraId="14C7F0BC" w14:textId="04E9DAA9" w:rsidR="00FD0FF9" w:rsidRDefault="00FD0FF9" w:rsidP="00FD0FF9">
      <w:pPr>
        <w:numPr>
          <w:ilvl w:val="0"/>
          <w:numId w:val="46"/>
        </w:numPr>
        <w:ind w:firstLineChars="0" w:firstLine="442"/>
        <w:rPr>
          <w:b/>
          <w:bCs/>
        </w:rPr>
      </w:pPr>
      <w:r>
        <w:rPr>
          <w:b/>
          <w:bCs/>
        </w:rPr>
        <w:t>InputOnly:</w:t>
      </w:r>
      <w:r>
        <w:t xml:space="preserve"> [requestTime</w:t>
      </w:r>
      <w:r w:rsidR="002B0EC0">
        <w:t>,</w:t>
      </w:r>
      <w:r w:rsidR="002B0EC0" w:rsidRPr="002B0EC0">
        <w:rPr>
          <w:rFonts w:hint="eastAsia"/>
        </w:rPr>
        <w:t xml:space="preserve"> </w:t>
      </w:r>
      <w:r w:rsidR="002B0EC0">
        <w:rPr>
          <w:rFonts w:hint="eastAsia"/>
        </w:rPr>
        <w:t>c</w:t>
      </w:r>
      <w:r w:rsidR="002B0EC0">
        <w:t>onfigname,</w:t>
      </w:r>
      <w:r w:rsidR="002B0EC0" w:rsidRPr="002B0EC0">
        <w:rPr>
          <w:rFonts w:hint="eastAsia"/>
        </w:rPr>
        <w:t xml:space="preserve"> </w:t>
      </w:r>
      <w:r w:rsidR="002B0EC0">
        <w:rPr>
          <w:rFonts w:hint="eastAsia"/>
        </w:rPr>
        <w:t>c</w:t>
      </w:r>
      <w:r w:rsidR="002B0EC0">
        <w:t>onfigtype,</w:t>
      </w:r>
      <w:r w:rsidR="002B0EC0" w:rsidRPr="002B0EC0">
        <w:t xml:space="preserve"> </w:t>
      </w:r>
      <w:r w:rsidR="002B0EC0">
        <w:t>serverIP,</w:t>
      </w:r>
      <w:r w:rsidR="002B0EC0" w:rsidRPr="002B0EC0">
        <w:rPr>
          <w:rFonts w:hint="eastAsia"/>
        </w:rPr>
        <w:t xml:space="preserve"> </w:t>
      </w:r>
      <w:r w:rsidR="002B0EC0">
        <w:rPr>
          <w:rFonts w:hint="eastAsia"/>
        </w:rPr>
        <w:t>s</w:t>
      </w:r>
      <w:r w:rsidR="002B0EC0">
        <w:t>tatus,</w:t>
      </w:r>
      <w:r w:rsidR="002B0EC0" w:rsidRPr="002B0EC0">
        <w:t xml:space="preserve"> </w:t>
      </w:r>
      <w:r w:rsidR="002B0EC0">
        <w:t>i</w:t>
      </w:r>
      <w:r w:rsidR="002B0EC0">
        <w:rPr>
          <w:rFonts w:hint="eastAsia"/>
        </w:rPr>
        <w:t>nfo</w:t>
      </w:r>
      <w:r>
        <w:t>]</w:t>
      </w:r>
    </w:p>
    <w:p w14:paraId="556B1D1C" w14:textId="2A34CBE2" w:rsidR="00FD0FF9" w:rsidRPr="000A7270" w:rsidRDefault="00FD0FF9" w:rsidP="00FD0FF9">
      <w:pPr>
        <w:numPr>
          <w:ilvl w:val="0"/>
          <w:numId w:val="46"/>
        </w:numPr>
        <w:ind w:firstLineChars="0" w:firstLine="442"/>
        <w:rPr>
          <w:b/>
          <w:bCs/>
        </w:rPr>
      </w:pPr>
      <w:r>
        <w:rPr>
          <w:b/>
          <w:bCs/>
        </w:rPr>
        <w:t>OutputOnly:</w:t>
      </w:r>
      <w:r>
        <w:t xml:space="preserve"> [</w:t>
      </w:r>
      <w:r w:rsidR="002B0EC0">
        <w:rPr>
          <w:rFonts w:hint="eastAsia"/>
        </w:rPr>
        <w:t>c</w:t>
      </w:r>
      <w:r w:rsidR="002B0EC0">
        <w:t>onfigId ,</w:t>
      </w:r>
      <w:r>
        <w:t>createTime, updateTime]</w:t>
      </w:r>
    </w:p>
    <w:p w14:paraId="3B92EB4B" w14:textId="77777777" w:rsidR="000A7270" w:rsidRDefault="000A7270" w:rsidP="000A7270">
      <w:pPr>
        <w:ind w:left="862" w:firstLineChars="0" w:firstLine="0"/>
        <w:rPr>
          <w:b/>
          <w:bCs/>
        </w:rPr>
      </w:pPr>
    </w:p>
    <w:p w14:paraId="01DFDB12" w14:textId="5E482DEB" w:rsidR="00FD0FF9" w:rsidRPr="0039535F" w:rsidRDefault="00E00820" w:rsidP="0039535F">
      <w:pPr>
        <w:ind w:firstLineChars="0" w:firstLine="0"/>
      </w:pPr>
      <w:r>
        <w:rPr>
          <w:rFonts w:hint="eastAsia"/>
        </w:rPr>
        <w:t>2</w:t>
      </w:r>
      <w:r w:rsidR="0039535F">
        <w:rPr>
          <w:rFonts w:hint="eastAsia"/>
        </w:rPr>
        <w:t>）</w:t>
      </w:r>
      <w:r w:rsidR="00FD0FF9">
        <w:t xml:space="preserve"> /sealCenter/config/v1.0/sysconfigs/</w:t>
      </w:r>
      <w:r w:rsidR="00515F9B">
        <w:t>{</w:t>
      </w:r>
      <w:r w:rsidR="00515F9B" w:rsidRPr="00515F9B">
        <w:rPr>
          <w:rFonts w:hint="eastAsia"/>
        </w:rPr>
        <w:t xml:space="preserve"> </w:t>
      </w:r>
      <w:r w:rsidR="00515F9B">
        <w:rPr>
          <w:rFonts w:hint="eastAsia"/>
        </w:rPr>
        <w:t>c</w:t>
      </w:r>
      <w:r w:rsidR="00515F9B">
        <w:t>onfigId }</w:t>
      </w:r>
    </w:p>
    <w:p w14:paraId="03E4049B" w14:textId="69A37F80" w:rsidR="00FD0FF9" w:rsidRDefault="00FD0FF9" w:rsidP="00FD0FF9">
      <w:pPr>
        <w:pStyle w:val="af7"/>
        <w:ind w:firstLine="440"/>
      </w:pPr>
      <w:r>
        <w:t>Method: GET</w:t>
      </w:r>
    </w:p>
    <w:p w14:paraId="5D91513A" w14:textId="77777777" w:rsidR="00FD0FF9" w:rsidRDefault="00FD0FF9" w:rsidP="00FD0FF9">
      <w:pPr>
        <w:numPr>
          <w:ilvl w:val="0"/>
          <w:numId w:val="46"/>
        </w:numPr>
        <w:ind w:firstLineChars="0" w:firstLine="442"/>
        <w:rPr>
          <w:b/>
          <w:bCs/>
        </w:rPr>
      </w:pPr>
      <w:r>
        <w:rPr>
          <w:b/>
          <w:bCs/>
        </w:rPr>
        <w:lastRenderedPageBreak/>
        <w:t xml:space="preserve">Name: </w:t>
      </w:r>
      <w:r>
        <w:t>获取系统某个配置项</w:t>
      </w:r>
    </w:p>
    <w:p w14:paraId="2AE60146" w14:textId="77777777" w:rsidR="00FD0FF9" w:rsidRDefault="00FD0FF9" w:rsidP="00FD0FF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809"/>
        <w:gridCol w:w="4760"/>
        <w:gridCol w:w="3285"/>
      </w:tblGrid>
      <w:tr w:rsidR="00FD0FF9" w14:paraId="49F33F8C" w14:textId="77777777" w:rsidTr="00515F9B">
        <w:tc>
          <w:tcPr>
            <w:tcW w:w="1809" w:type="dxa"/>
            <w:shd w:val="clear" w:color="auto" w:fill="D8D8D8" w:themeFill="background1" w:themeFillShade="D8"/>
          </w:tcPr>
          <w:p w14:paraId="54CB9925" w14:textId="77777777" w:rsidR="00FD0FF9" w:rsidRDefault="00FD0FF9" w:rsidP="00FD0FF9">
            <w:pPr>
              <w:pStyle w:val="-"/>
              <w:ind w:firstLine="402"/>
              <w:jc w:val="center"/>
              <w:rPr>
                <w:b/>
                <w:bCs/>
              </w:rPr>
            </w:pPr>
            <w:r>
              <w:rPr>
                <w:b/>
                <w:bCs/>
              </w:rPr>
              <w:t>Key</w:t>
            </w:r>
          </w:p>
        </w:tc>
        <w:tc>
          <w:tcPr>
            <w:tcW w:w="4760" w:type="dxa"/>
            <w:shd w:val="clear" w:color="auto" w:fill="D8D8D8" w:themeFill="background1" w:themeFillShade="D8"/>
          </w:tcPr>
          <w:p w14:paraId="21BEFB8E"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36C54BA1" w14:textId="77777777" w:rsidR="00FD0FF9" w:rsidRDefault="00FD0FF9" w:rsidP="00FD0FF9">
            <w:pPr>
              <w:pStyle w:val="-"/>
              <w:ind w:firstLine="402"/>
              <w:jc w:val="center"/>
              <w:rPr>
                <w:b/>
                <w:bCs/>
              </w:rPr>
            </w:pPr>
            <w:r>
              <w:rPr>
                <w:b/>
                <w:bCs/>
              </w:rPr>
              <w:t>Describe</w:t>
            </w:r>
          </w:p>
        </w:tc>
      </w:tr>
      <w:tr w:rsidR="00515F9B" w14:paraId="369CBBE7" w14:textId="77777777" w:rsidTr="00515F9B">
        <w:tc>
          <w:tcPr>
            <w:tcW w:w="1809" w:type="dxa"/>
          </w:tcPr>
          <w:p w14:paraId="13D9B275" w14:textId="14D18CE7" w:rsidR="00515F9B" w:rsidRDefault="00515F9B" w:rsidP="00515F9B">
            <w:pPr>
              <w:pStyle w:val="-"/>
            </w:pPr>
            <w:r>
              <w:t>Content-Type</w:t>
            </w:r>
          </w:p>
        </w:tc>
        <w:tc>
          <w:tcPr>
            <w:tcW w:w="4760" w:type="dxa"/>
          </w:tcPr>
          <w:p w14:paraId="219FE8C1" w14:textId="01A2B3F7" w:rsidR="00515F9B" w:rsidRDefault="00515F9B" w:rsidP="00515F9B">
            <w:pPr>
              <w:pStyle w:val="-"/>
              <w:ind w:firstLine="400"/>
              <w:jc w:val="center"/>
            </w:pPr>
            <w:r>
              <w:t>application/json</w:t>
            </w:r>
          </w:p>
        </w:tc>
        <w:tc>
          <w:tcPr>
            <w:tcW w:w="3285" w:type="dxa"/>
          </w:tcPr>
          <w:p w14:paraId="0EB0FB13" w14:textId="59DEA9C0" w:rsidR="00515F9B" w:rsidRDefault="00515F9B" w:rsidP="00515F9B">
            <w:pPr>
              <w:pStyle w:val="-"/>
              <w:ind w:firstLine="400"/>
            </w:pPr>
          </w:p>
        </w:tc>
      </w:tr>
    </w:tbl>
    <w:p w14:paraId="7DCA7E26" w14:textId="77777777" w:rsidR="00FD0FF9" w:rsidRDefault="00FD0FF9" w:rsidP="00FD0FF9">
      <w:pPr>
        <w:numPr>
          <w:ilvl w:val="0"/>
          <w:numId w:val="46"/>
        </w:numPr>
        <w:ind w:firstLineChars="0" w:firstLine="442"/>
      </w:pPr>
      <w:r>
        <w:rPr>
          <w:b/>
          <w:bCs/>
        </w:rPr>
        <w:t xml:space="preserve">Permissions: </w:t>
      </w:r>
      <w:r>
        <w:t>[IsAdministrator]</w:t>
      </w:r>
    </w:p>
    <w:p w14:paraId="5C5665CC" w14:textId="77777777" w:rsidR="00FD0FF9" w:rsidRDefault="00FD0FF9" w:rsidP="00FD0FF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05"/>
        <w:gridCol w:w="1614"/>
        <w:gridCol w:w="1265"/>
        <w:gridCol w:w="4042"/>
      </w:tblGrid>
      <w:tr w:rsidR="00FD0FF9" w14:paraId="0E1DFAE9" w14:textId="77777777" w:rsidTr="00B3605F">
        <w:tc>
          <w:tcPr>
            <w:tcW w:w="1384" w:type="dxa"/>
            <w:shd w:val="clear" w:color="auto" w:fill="D8D8D8" w:themeFill="background1" w:themeFillShade="D8"/>
          </w:tcPr>
          <w:p w14:paraId="798C35D2" w14:textId="77777777" w:rsidR="00FD0FF9" w:rsidRDefault="00FD0FF9" w:rsidP="00FD0FF9">
            <w:pPr>
              <w:pStyle w:val="-"/>
              <w:ind w:firstLine="402"/>
              <w:jc w:val="center"/>
              <w:rPr>
                <w:b/>
                <w:bCs/>
              </w:rPr>
            </w:pPr>
            <w:r>
              <w:rPr>
                <w:b/>
                <w:bCs/>
              </w:rPr>
              <w:t>Key</w:t>
            </w:r>
          </w:p>
        </w:tc>
        <w:tc>
          <w:tcPr>
            <w:tcW w:w="1505" w:type="dxa"/>
            <w:shd w:val="clear" w:color="auto" w:fill="D8D8D8" w:themeFill="background1" w:themeFillShade="D8"/>
          </w:tcPr>
          <w:p w14:paraId="12F9BD04" w14:textId="77777777" w:rsidR="00FD0FF9" w:rsidRDefault="00FD0FF9" w:rsidP="00FD0FF9">
            <w:pPr>
              <w:pStyle w:val="-"/>
              <w:ind w:firstLine="402"/>
              <w:jc w:val="center"/>
              <w:rPr>
                <w:b/>
                <w:bCs/>
              </w:rPr>
            </w:pPr>
            <w:r>
              <w:rPr>
                <w:b/>
                <w:bCs/>
              </w:rPr>
              <w:t>Type</w:t>
            </w:r>
          </w:p>
        </w:tc>
        <w:tc>
          <w:tcPr>
            <w:tcW w:w="1614" w:type="dxa"/>
            <w:shd w:val="clear" w:color="auto" w:fill="D8D8D8" w:themeFill="background1" w:themeFillShade="D8"/>
          </w:tcPr>
          <w:p w14:paraId="11D5025F" w14:textId="77777777" w:rsidR="00FD0FF9" w:rsidRDefault="00FD0FF9" w:rsidP="00FD0FF9">
            <w:pPr>
              <w:pStyle w:val="-"/>
              <w:ind w:firstLine="402"/>
              <w:jc w:val="center"/>
              <w:rPr>
                <w:b/>
                <w:bCs/>
              </w:rPr>
            </w:pPr>
            <w:r>
              <w:rPr>
                <w:b/>
                <w:bCs/>
              </w:rPr>
              <w:t>Range</w:t>
            </w:r>
          </w:p>
        </w:tc>
        <w:tc>
          <w:tcPr>
            <w:tcW w:w="1265" w:type="dxa"/>
            <w:shd w:val="clear" w:color="auto" w:fill="D8D8D8" w:themeFill="background1" w:themeFillShade="D8"/>
          </w:tcPr>
          <w:p w14:paraId="33C8A7AA" w14:textId="77777777" w:rsidR="00FD0FF9" w:rsidRDefault="00FD0FF9" w:rsidP="00B3605F">
            <w:pPr>
              <w:pStyle w:val="-"/>
              <w:jc w:val="left"/>
              <w:rPr>
                <w:b/>
                <w:bCs/>
              </w:rPr>
            </w:pPr>
            <w:r>
              <w:rPr>
                <w:b/>
                <w:bCs/>
              </w:rPr>
              <w:t>Required</w:t>
            </w:r>
          </w:p>
        </w:tc>
        <w:tc>
          <w:tcPr>
            <w:tcW w:w="4042" w:type="dxa"/>
            <w:shd w:val="clear" w:color="auto" w:fill="D8D8D8" w:themeFill="background1" w:themeFillShade="D8"/>
          </w:tcPr>
          <w:p w14:paraId="33D50498" w14:textId="77777777" w:rsidR="00FD0FF9" w:rsidRDefault="00FD0FF9" w:rsidP="00FD0FF9">
            <w:pPr>
              <w:pStyle w:val="-"/>
              <w:ind w:firstLine="402"/>
              <w:jc w:val="center"/>
              <w:rPr>
                <w:b/>
                <w:bCs/>
              </w:rPr>
            </w:pPr>
            <w:r>
              <w:rPr>
                <w:b/>
                <w:bCs/>
              </w:rPr>
              <w:t>Describe</w:t>
            </w:r>
          </w:p>
        </w:tc>
      </w:tr>
      <w:tr w:rsidR="00FD0FF9" w14:paraId="176050CF" w14:textId="77777777" w:rsidTr="00B3605F">
        <w:tc>
          <w:tcPr>
            <w:tcW w:w="1384" w:type="dxa"/>
          </w:tcPr>
          <w:p w14:paraId="2F2F7F42" w14:textId="77777777" w:rsidR="00FD0FF9" w:rsidRDefault="00FD0FF9" w:rsidP="0039535F">
            <w:pPr>
              <w:pStyle w:val="-"/>
            </w:pPr>
            <w:r>
              <w:t>requestTime</w:t>
            </w:r>
          </w:p>
        </w:tc>
        <w:tc>
          <w:tcPr>
            <w:tcW w:w="1505" w:type="dxa"/>
          </w:tcPr>
          <w:p w14:paraId="4C31CCCF" w14:textId="77777777" w:rsidR="00FD0FF9" w:rsidRDefault="00FD0FF9" w:rsidP="00B3605F">
            <w:pPr>
              <w:pStyle w:val="-"/>
              <w:jc w:val="left"/>
            </w:pPr>
            <w:r>
              <w:t>datetime</w:t>
            </w:r>
          </w:p>
        </w:tc>
        <w:tc>
          <w:tcPr>
            <w:tcW w:w="1614" w:type="dxa"/>
          </w:tcPr>
          <w:p w14:paraId="2D8B0621" w14:textId="77777777" w:rsidR="00FD0FF9" w:rsidRDefault="00FD0FF9" w:rsidP="00FD0FF9">
            <w:pPr>
              <w:pStyle w:val="-"/>
              <w:ind w:firstLine="400"/>
              <w:jc w:val="center"/>
            </w:pPr>
          </w:p>
        </w:tc>
        <w:tc>
          <w:tcPr>
            <w:tcW w:w="1265" w:type="dxa"/>
          </w:tcPr>
          <w:p w14:paraId="4976ED2A" w14:textId="3A60F333" w:rsidR="00FD0FF9" w:rsidRDefault="00FD0FF9" w:rsidP="00B3605F">
            <w:pPr>
              <w:pStyle w:val="-"/>
              <w:jc w:val="left"/>
            </w:pPr>
            <w:r>
              <w:t>rue</w:t>
            </w:r>
          </w:p>
        </w:tc>
        <w:tc>
          <w:tcPr>
            <w:tcW w:w="4042" w:type="dxa"/>
          </w:tcPr>
          <w:p w14:paraId="7275418A" w14:textId="77777777" w:rsidR="00FD0FF9" w:rsidRDefault="00FD0FF9" w:rsidP="00B3605F">
            <w:pPr>
              <w:pStyle w:val="-"/>
            </w:pPr>
            <w:r>
              <w:t>请求时间，必须是当前时间</w:t>
            </w:r>
          </w:p>
        </w:tc>
      </w:tr>
      <w:tr w:rsidR="00515F9B" w14:paraId="76090EFE" w14:textId="77777777" w:rsidTr="00B3605F">
        <w:tc>
          <w:tcPr>
            <w:tcW w:w="1384" w:type="dxa"/>
          </w:tcPr>
          <w:p w14:paraId="6508CA79" w14:textId="2EA80B4D" w:rsidR="00515F9B" w:rsidRDefault="00515F9B" w:rsidP="00515F9B">
            <w:pPr>
              <w:pStyle w:val="-"/>
              <w:jc w:val="left"/>
            </w:pPr>
            <w:r>
              <w:rPr>
                <w:rFonts w:hint="eastAsia"/>
              </w:rPr>
              <w:t>c</w:t>
            </w:r>
            <w:r>
              <w:t>onfigname</w:t>
            </w:r>
          </w:p>
        </w:tc>
        <w:tc>
          <w:tcPr>
            <w:tcW w:w="1505" w:type="dxa"/>
          </w:tcPr>
          <w:p w14:paraId="1D4C636B" w14:textId="763A34B8" w:rsidR="00515F9B" w:rsidRDefault="00515F9B" w:rsidP="00B3605F">
            <w:pPr>
              <w:pStyle w:val="-"/>
              <w:jc w:val="left"/>
            </w:pPr>
            <w:r>
              <w:rPr>
                <w:rFonts w:hint="eastAsia"/>
              </w:rPr>
              <w:t>s</w:t>
            </w:r>
            <w:r>
              <w:t>tring</w:t>
            </w:r>
          </w:p>
        </w:tc>
        <w:tc>
          <w:tcPr>
            <w:tcW w:w="1614" w:type="dxa"/>
          </w:tcPr>
          <w:p w14:paraId="168EC316" w14:textId="32056344" w:rsidR="00515F9B" w:rsidRDefault="00515F9B" w:rsidP="00515F9B">
            <w:pPr>
              <w:pStyle w:val="-"/>
              <w:ind w:firstLine="400"/>
              <w:jc w:val="center"/>
            </w:pPr>
          </w:p>
        </w:tc>
        <w:tc>
          <w:tcPr>
            <w:tcW w:w="1265" w:type="dxa"/>
          </w:tcPr>
          <w:p w14:paraId="7DDED3D8" w14:textId="065B29DB" w:rsidR="00515F9B" w:rsidRDefault="00515F9B" w:rsidP="00B3605F">
            <w:pPr>
              <w:pStyle w:val="-"/>
              <w:jc w:val="left"/>
            </w:pPr>
            <w:r>
              <w:t>false</w:t>
            </w:r>
          </w:p>
        </w:tc>
        <w:tc>
          <w:tcPr>
            <w:tcW w:w="4042" w:type="dxa"/>
          </w:tcPr>
          <w:p w14:paraId="6871EFCA" w14:textId="5E9E8A5B" w:rsidR="00515F9B" w:rsidRDefault="00515F9B" w:rsidP="00B3605F">
            <w:pPr>
              <w:pStyle w:val="-"/>
            </w:pPr>
            <w:r>
              <w:rPr>
                <w:rFonts w:hint="eastAsia"/>
              </w:rPr>
              <w:t>配置项名称</w:t>
            </w:r>
          </w:p>
        </w:tc>
      </w:tr>
      <w:tr w:rsidR="00515F9B" w14:paraId="5A3E3B1F" w14:textId="77777777" w:rsidTr="00B3605F">
        <w:tc>
          <w:tcPr>
            <w:tcW w:w="1384" w:type="dxa"/>
          </w:tcPr>
          <w:p w14:paraId="549114B8" w14:textId="3197EC70" w:rsidR="00515F9B" w:rsidRDefault="00515F9B" w:rsidP="00515F9B">
            <w:pPr>
              <w:pStyle w:val="-"/>
              <w:jc w:val="left"/>
            </w:pPr>
            <w:r>
              <w:rPr>
                <w:rFonts w:hint="eastAsia"/>
              </w:rPr>
              <w:t>c</w:t>
            </w:r>
            <w:r>
              <w:t>onfigtype</w:t>
            </w:r>
          </w:p>
        </w:tc>
        <w:tc>
          <w:tcPr>
            <w:tcW w:w="1505" w:type="dxa"/>
          </w:tcPr>
          <w:p w14:paraId="5CD4A6A4" w14:textId="08FC63A5" w:rsidR="00515F9B" w:rsidRDefault="00515F9B" w:rsidP="00B3605F">
            <w:pPr>
              <w:pStyle w:val="-"/>
              <w:jc w:val="left"/>
            </w:pPr>
            <w:r>
              <w:rPr>
                <w:rFonts w:hint="eastAsia"/>
              </w:rPr>
              <w:t>s</w:t>
            </w:r>
            <w:r>
              <w:t>ting</w:t>
            </w:r>
          </w:p>
        </w:tc>
        <w:tc>
          <w:tcPr>
            <w:tcW w:w="1614" w:type="dxa"/>
          </w:tcPr>
          <w:p w14:paraId="6509CC93" w14:textId="77777777" w:rsidR="00515F9B" w:rsidRDefault="00515F9B" w:rsidP="00515F9B">
            <w:pPr>
              <w:pStyle w:val="-"/>
              <w:ind w:firstLine="400"/>
              <w:jc w:val="center"/>
            </w:pPr>
          </w:p>
        </w:tc>
        <w:tc>
          <w:tcPr>
            <w:tcW w:w="1265" w:type="dxa"/>
          </w:tcPr>
          <w:p w14:paraId="43FA0BED" w14:textId="6F621E81" w:rsidR="00515F9B" w:rsidRDefault="00515F9B" w:rsidP="00B3605F">
            <w:pPr>
              <w:pStyle w:val="-"/>
              <w:jc w:val="left"/>
            </w:pPr>
            <w:r>
              <w:t>false</w:t>
            </w:r>
          </w:p>
        </w:tc>
        <w:tc>
          <w:tcPr>
            <w:tcW w:w="4042" w:type="dxa"/>
          </w:tcPr>
          <w:p w14:paraId="6AA86BD8" w14:textId="1B272ADF" w:rsidR="00515F9B" w:rsidRDefault="00515F9B" w:rsidP="00B3605F">
            <w:pPr>
              <w:pStyle w:val="-"/>
            </w:pPr>
            <w:r>
              <w:rPr>
                <w:rFonts w:hint="eastAsia"/>
              </w:rPr>
              <w:t>配置项类型</w:t>
            </w:r>
          </w:p>
        </w:tc>
      </w:tr>
      <w:tr w:rsidR="00515F9B" w14:paraId="4F9D48CA" w14:textId="77777777" w:rsidTr="00B3605F">
        <w:tc>
          <w:tcPr>
            <w:tcW w:w="1384" w:type="dxa"/>
          </w:tcPr>
          <w:p w14:paraId="206F058E" w14:textId="6874C648" w:rsidR="00515F9B" w:rsidRDefault="00515F9B" w:rsidP="00515F9B">
            <w:pPr>
              <w:pStyle w:val="-"/>
              <w:jc w:val="left"/>
            </w:pPr>
            <w:r>
              <w:t>serverIP</w:t>
            </w:r>
          </w:p>
        </w:tc>
        <w:tc>
          <w:tcPr>
            <w:tcW w:w="1505" w:type="dxa"/>
          </w:tcPr>
          <w:p w14:paraId="5E34E4A3" w14:textId="6D39C2DE" w:rsidR="00515F9B" w:rsidRDefault="00515F9B" w:rsidP="00B3605F">
            <w:pPr>
              <w:pStyle w:val="-"/>
              <w:jc w:val="left"/>
            </w:pPr>
            <w:r>
              <w:rPr>
                <w:rFonts w:hint="eastAsia"/>
              </w:rPr>
              <w:t>s</w:t>
            </w:r>
            <w:r>
              <w:t>tring</w:t>
            </w:r>
          </w:p>
        </w:tc>
        <w:tc>
          <w:tcPr>
            <w:tcW w:w="1614" w:type="dxa"/>
          </w:tcPr>
          <w:p w14:paraId="2E342911" w14:textId="5BF5C272" w:rsidR="00515F9B" w:rsidRDefault="00515F9B" w:rsidP="00515F9B">
            <w:pPr>
              <w:pStyle w:val="-"/>
              <w:ind w:firstLine="400"/>
              <w:jc w:val="center"/>
            </w:pPr>
          </w:p>
        </w:tc>
        <w:tc>
          <w:tcPr>
            <w:tcW w:w="1265" w:type="dxa"/>
          </w:tcPr>
          <w:p w14:paraId="22184193" w14:textId="75DE77ED" w:rsidR="00515F9B" w:rsidRDefault="00515F9B" w:rsidP="00B3605F">
            <w:pPr>
              <w:pStyle w:val="-"/>
              <w:jc w:val="left"/>
            </w:pPr>
            <w:r>
              <w:t>false</w:t>
            </w:r>
          </w:p>
        </w:tc>
        <w:tc>
          <w:tcPr>
            <w:tcW w:w="4042" w:type="dxa"/>
          </w:tcPr>
          <w:p w14:paraId="17987A6C" w14:textId="0D794655" w:rsidR="00515F9B" w:rsidRDefault="00515F9B" w:rsidP="00B3605F">
            <w:pPr>
              <w:pStyle w:val="-"/>
            </w:pPr>
            <w:r>
              <w:rPr>
                <w:rFonts w:hint="eastAsia"/>
              </w:rPr>
              <w:t>配置项中的</w:t>
            </w:r>
            <w:r>
              <w:rPr>
                <w:rFonts w:hint="eastAsia"/>
              </w:rPr>
              <w:t>IP</w:t>
            </w:r>
            <w:r>
              <w:rPr>
                <w:rFonts w:hint="eastAsia"/>
              </w:rPr>
              <w:t>地址</w:t>
            </w:r>
          </w:p>
        </w:tc>
      </w:tr>
      <w:tr w:rsidR="00515F9B" w14:paraId="3C8EA499" w14:textId="77777777" w:rsidTr="00B3605F">
        <w:tc>
          <w:tcPr>
            <w:tcW w:w="1384" w:type="dxa"/>
          </w:tcPr>
          <w:p w14:paraId="49130232" w14:textId="008BF37D" w:rsidR="00515F9B" w:rsidRDefault="00515F9B" w:rsidP="00515F9B">
            <w:pPr>
              <w:pStyle w:val="-"/>
              <w:jc w:val="left"/>
            </w:pPr>
            <w:r>
              <w:rPr>
                <w:rFonts w:hint="eastAsia"/>
              </w:rPr>
              <w:t>s</w:t>
            </w:r>
            <w:r>
              <w:t>tatus</w:t>
            </w:r>
          </w:p>
        </w:tc>
        <w:tc>
          <w:tcPr>
            <w:tcW w:w="1505" w:type="dxa"/>
          </w:tcPr>
          <w:p w14:paraId="7948015E" w14:textId="1408B643" w:rsidR="00515F9B" w:rsidRDefault="00515F9B" w:rsidP="00B3605F">
            <w:pPr>
              <w:pStyle w:val="-"/>
              <w:jc w:val="left"/>
            </w:pPr>
            <w:r>
              <w:rPr>
                <w:rFonts w:hint="eastAsia"/>
              </w:rPr>
              <w:t>s</w:t>
            </w:r>
            <w:r>
              <w:t>tring</w:t>
            </w:r>
          </w:p>
        </w:tc>
        <w:tc>
          <w:tcPr>
            <w:tcW w:w="1614" w:type="dxa"/>
          </w:tcPr>
          <w:p w14:paraId="5A695EBF" w14:textId="77777777" w:rsidR="00515F9B" w:rsidRDefault="00515F9B" w:rsidP="00515F9B">
            <w:pPr>
              <w:pStyle w:val="-"/>
              <w:ind w:firstLine="400"/>
              <w:jc w:val="center"/>
            </w:pPr>
          </w:p>
        </w:tc>
        <w:tc>
          <w:tcPr>
            <w:tcW w:w="1265" w:type="dxa"/>
          </w:tcPr>
          <w:p w14:paraId="176498EF" w14:textId="72721209" w:rsidR="00515F9B" w:rsidRDefault="00515F9B" w:rsidP="00B3605F">
            <w:pPr>
              <w:pStyle w:val="-"/>
              <w:jc w:val="left"/>
            </w:pPr>
            <w:r>
              <w:t>false</w:t>
            </w:r>
          </w:p>
        </w:tc>
        <w:tc>
          <w:tcPr>
            <w:tcW w:w="4042" w:type="dxa"/>
          </w:tcPr>
          <w:p w14:paraId="094BD09C" w14:textId="49B1100F" w:rsidR="00515F9B" w:rsidRDefault="00515F9B" w:rsidP="00B3605F">
            <w:pPr>
              <w:pStyle w:val="-"/>
            </w:pPr>
            <w:r>
              <w:rPr>
                <w:rFonts w:hint="eastAsia"/>
              </w:rPr>
              <w:t>配置项是否启用：使用者、停用</w:t>
            </w:r>
          </w:p>
        </w:tc>
      </w:tr>
      <w:tr w:rsidR="00515F9B" w14:paraId="4A7C952E" w14:textId="77777777" w:rsidTr="00B3605F">
        <w:tc>
          <w:tcPr>
            <w:tcW w:w="1384" w:type="dxa"/>
          </w:tcPr>
          <w:p w14:paraId="53848160" w14:textId="28C1EE33" w:rsidR="00515F9B" w:rsidRDefault="00515F9B" w:rsidP="00515F9B">
            <w:pPr>
              <w:pStyle w:val="-"/>
              <w:jc w:val="left"/>
            </w:pPr>
            <w:r>
              <w:t>i</w:t>
            </w:r>
            <w:r>
              <w:rPr>
                <w:rFonts w:hint="eastAsia"/>
              </w:rPr>
              <w:t>nfo</w:t>
            </w:r>
          </w:p>
        </w:tc>
        <w:tc>
          <w:tcPr>
            <w:tcW w:w="1505" w:type="dxa"/>
          </w:tcPr>
          <w:p w14:paraId="1D64216F" w14:textId="32DBD51F" w:rsidR="00515F9B" w:rsidRDefault="00515F9B" w:rsidP="00B3605F">
            <w:pPr>
              <w:pStyle w:val="-"/>
              <w:jc w:val="left"/>
            </w:pPr>
            <w:r>
              <w:t>string</w:t>
            </w:r>
          </w:p>
        </w:tc>
        <w:tc>
          <w:tcPr>
            <w:tcW w:w="1614" w:type="dxa"/>
          </w:tcPr>
          <w:p w14:paraId="256365D5" w14:textId="77777777" w:rsidR="00515F9B" w:rsidRDefault="00515F9B" w:rsidP="00515F9B">
            <w:pPr>
              <w:pStyle w:val="-"/>
              <w:ind w:firstLine="400"/>
              <w:jc w:val="center"/>
            </w:pPr>
          </w:p>
        </w:tc>
        <w:tc>
          <w:tcPr>
            <w:tcW w:w="1265" w:type="dxa"/>
          </w:tcPr>
          <w:p w14:paraId="7146734B" w14:textId="56019D90" w:rsidR="00515F9B" w:rsidRDefault="00515F9B" w:rsidP="00B3605F">
            <w:pPr>
              <w:pStyle w:val="-"/>
              <w:jc w:val="left"/>
            </w:pPr>
            <w:r>
              <w:t>false</w:t>
            </w:r>
          </w:p>
        </w:tc>
        <w:tc>
          <w:tcPr>
            <w:tcW w:w="4042" w:type="dxa"/>
          </w:tcPr>
          <w:p w14:paraId="36C1F90F" w14:textId="58A42A1A" w:rsidR="00515F9B" w:rsidRDefault="00515F9B" w:rsidP="00B174BA">
            <w:pPr>
              <w:pStyle w:val="-"/>
            </w:pPr>
            <w:r>
              <w:rPr>
                <w:rFonts w:hint="eastAsia"/>
              </w:rPr>
              <w:t>配置项需要的其他信息，</w:t>
            </w:r>
            <w:r>
              <w:rPr>
                <w:rFonts w:hint="eastAsia"/>
              </w:rPr>
              <w:t>JSON</w:t>
            </w:r>
            <w:r>
              <w:rPr>
                <w:rFonts w:hint="eastAsia"/>
              </w:rPr>
              <w:t>格式。</w:t>
            </w:r>
          </w:p>
        </w:tc>
      </w:tr>
      <w:tr w:rsidR="00FD0FF9" w14:paraId="71483769" w14:textId="77777777" w:rsidTr="00B3605F">
        <w:tc>
          <w:tcPr>
            <w:tcW w:w="1384" w:type="dxa"/>
          </w:tcPr>
          <w:p w14:paraId="5FFE5921" w14:textId="77777777" w:rsidR="00FD0FF9" w:rsidRDefault="00FD0FF9" w:rsidP="0039535F">
            <w:pPr>
              <w:pStyle w:val="-"/>
            </w:pPr>
            <w:r>
              <w:t>createTime</w:t>
            </w:r>
          </w:p>
        </w:tc>
        <w:tc>
          <w:tcPr>
            <w:tcW w:w="1505" w:type="dxa"/>
          </w:tcPr>
          <w:p w14:paraId="3BAE2878" w14:textId="77777777" w:rsidR="00FD0FF9" w:rsidRDefault="00FD0FF9" w:rsidP="00B3605F">
            <w:pPr>
              <w:pStyle w:val="-"/>
              <w:jc w:val="left"/>
            </w:pPr>
            <w:r>
              <w:t>datetime</w:t>
            </w:r>
          </w:p>
        </w:tc>
        <w:tc>
          <w:tcPr>
            <w:tcW w:w="1614" w:type="dxa"/>
          </w:tcPr>
          <w:p w14:paraId="23536980" w14:textId="77777777" w:rsidR="00FD0FF9" w:rsidRDefault="00FD0FF9" w:rsidP="00FD0FF9">
            <w:pPr>
              <w:pStyle w:val="-"/>
              <w:ind w:firstLine="400"/>
              <w:jc w:val="center"/>
            </w:pPr>
          </w:p>
        </w:tc>
        <w:tc>
          <w:tcPr>
            <w:tcW w:w="1265" w:type="dxa"/>
          </w:tcPr>
          <w:p w14:paraId="5203082C" w14:textId="77777777" w:rsidR="00FD0FF9" w:rsidRDefault="00FD0FF9" w:rsidP="00B3605F">
            <w:pPr>
              <w:pStyle w:val="-"/>
              <w:jc w:val="left"/>
            </w:pPr>
            <w:r>
              <w:t>false</w:t>
            </w:r>
          </w:p>
        </w:tc>
        <w:tc>
          <w:tcPr>
            <w:tcW w:w="4042" w:type="dxa"/>
          </w:tcPr>
          <w:p w14:paraId="595D746C" w14:textId="77777777" w:rsidR="00FD0FF9" w:rsidRDefault="00FD0FF9" w:rsidP="00B3605F">
            <w:pPr>
              <w:pStyle w:val="-"/>
            </w:pPr>
            <w:r>
              <w:t>创建时间</w:t>
            </w:r>
          </w:p>
        </w:tc>
      </w:tr>
      <w:tr w:rsidR="00FD0FF9" w14:paraId="4F4C3CEA" w14:textId="77777777" w:rsidTr="00B3605F">
        <w:tc>
          <w:tcPr>
            <w:tcW w:w="1384" w:type="dxa"/>
          </w:tcPr>
          <w:p w14:paraId="7A82B1B9" w14:textId="77777777" w:rsidR="00FD0FF9" w:rsidRDefault="00FD0FF9" w:rsidP="0039535F">
            <w:pPr>
              <w:pStyle w:val="-"/>
            </w:pPr>
            <w:r>
              <w:t>updateTime</w:t>
            </w:r>
          </w:p>
        </w:tc>
        <w:tc>
          <w:tcPr>
            <w:tcW w:w="1505" w:type="dxa"/>
          </w:tcPr>
          <w:p w14:paraId="02E90CB5" w14:textId="77777777" w:rsidR="00FD0FF9" w:rsidRDefault="00FD0FF9" w:rsidP="00B3605F">
            <w:pPr>
              <w:pStyle w:val="-"/>
              <w:jc w:val="left"/>
            </w:pPr>
            <w:r>
              <w:t>datetime</w:t>
            </w:r>
          </w:p>
        </w:tc>
        <w:tc>
          <w:tcPr>
            <w:tcW w:w="1614" w:type="dxa"/>
          </w:tcPr>
          <w:p w14:paraId="41993107" w14:textId="77777777" w:rsidR="00FD0FF9" w:rsidRDefault="00FD0FF9" w:rsidP="00FD0FF9">
            <w:pPr>
              <w:pStyle w:val="-"/>
              <w:ind w:firstLine="400"/>
              <w:jc w:val="center"/>
            </w:pPr>
          </w:p>
        </w:tc>
        <w:tc>
          <w:tcPr>
            <w:tcW w:w="1265" w:type="dxa"/>
          </w:tcPr>
          <w:p w14:paraId="2CFAB901" w14:textId="77777777" w:rsidR="00FD0FF9" w:rsidRDefault="00FD0FF9" w:rsidP="00B3605F">
            <w:pPr>
              <w:pStyle w:val="-"/>
              <w:jc w:val="left"/>
            </w:pPr>
            <w:r>
              <w:t>false</w:t>
            </w:r>
          </w:p>
        </w:tc>
        <w:tc>
          <w:tcPr>
            <w:tcW w:w="4042" w:type="dxa"/>
          </w:tcPr>
          <w:p w14:paraId="29983594" w14:textId="77777777" w:rsidR="00FD0FF9" w:rsidRDefault="00FD0FF9" w:rsidP="00B3605F">
            <w:pPr>
              <w:pStyle w:val="-"/>
            </w:pPr>
            <w:r>
              <w:t>更新时间</w:t>
            </w:r>
          </w:p>
        </w:tc>
      </w:tr>
    </w:tbl>
    <w:p w14:paraId="3AC9C828" w14:textId="77777777" w:rsidR="00FD0FF9" w:rsidRDefault="00FD0FF9" w:rsidP="00FD0FF9">
      <w:pPr>
        <w:numPr>
          <w:ilvl w:val="0"/>
          <w:numId w:val="46"/>
        </w:numPr>
        <w:ind w:firstLineChars="0" w:firstLine="442"/>
        <w:rPr>
          <w:b/>
          <w:bCs/>
        </w:rPr>
      </w:pPr>
      <w:r>
        <w:rPr>
          <w:b/>
          <w:bCs/>
        </w:rPr>
        <w:t>InputOnly:</w:t>
      </w:r>
      <w:r>
        <w:t xml:space="preserve"> [requestTime]</w:t>
      </w:r>
    </w:p>
    <w:p w14:paraId="6A1076A1" w14:textId="67D64FAE" w:rsidR="00FD0FF9" w:rsidRPr="000A7270" w:rsidRDefault="00FD0FF9" w:rsidP="00FD0FF9">
      <w:pPr>
        <w:numPr>
          <w:ilvl w:val="0"/>
          <w:numId w:val="46"/>
        </w:numPr>
        <w:ind w:firstLineChars="0" w:firstLine="442"/>
        <w:rPr>
          <w:b/>
          <w:bCs/>
        </w:rPr>
      </w:pPr>
      <w:r>
        <w:rPr>
          <w:b/>
          <w:bCs/>
        </w:rPr>
        <w:t>OutputOnly:</w:t>
      </w:r>
      <w:r>
        <w:t xml:space="preserve"> [</w:t>
      </w:r>
      <w:r w:rsidR="00F911C9">
        <w:rPr>
          <w:rFonts w:hint="eastAsia"/>
        </w:rPr>
        <w:t>c</w:t>
      </w:r>
      <w:r w:rsidR="00F911C9">
        <w:t>onfigname</w:t>
      </w:r>
      <w:r>
        <w:t xml:space="preserve">, </w:t>
      </w:r>
      <w:r w:rsidR="00F911C9">
        <w:rPr>
          <w:rFonts w:hint="eastAsia"/>
        </w:rPr>
        <w:t>c</w:t>
      </w:r>
      <w:r w:rsidR="00F911C9">
        <w:t>onfigtype</w:t>
      </w:r>
      <w:r>
        <w:t xml:space="preserve">, </w:t>
      </w:r>
      <w:r w:rsidR="00F911C9">
        <w:t>serverIP</w:t>
      </w:r>
      <w:r>
        <w:t xml:space="preserve">, </w:t>
      </w:r>
      <w:r w:rsidR="00F911C9">
        <w:rPr>
          <w:rFonts w:hint="eastAsia"/>
        </w:rPr>
        <w:t>s</w:t>
      </w:r>
      <w:r w:rsidR="00F911C9">
        <w:t>tatus , i</w:t>
      </w:r>
      <w:r w:rsidR="00F911C9">
        <w:rPr>
          <w:rFonts w:hint="eastAsia"/>
        </w:rPr>
        <w:t>nfo</w:t>
      </w:r>
      <w:r w:rsidR="00F911C9">
        <w:t xml:space="preserve"> ,</w:t>
      </w:r>
      <w:r>
        <w:t>createTime, updateTime]</w:t>
      </w:r>
    </w:p>
    <w:p w14:paraId="0E596C1F" w14:textId="77777777" w:rsidR="000A7270" w:rsidRDefault="000A7270" w:rsidP="000A7270">
      <w:pPr>
        <w:ind w:left="862" w:firstLineChars="0" w:firstLine="0"/>
        <w:rPr>
          <w:b/>
          <w:bCs/>
        </w:rPr>
      </w:pPr>
    </w:p>
    <w:p w14:paraId="28D5EB73" w14:textId="1359B768" w:rsidR="00FD0FF9" w:rsidRDefault="00FD0FF9" w:rsidP="00FD0FF9">
      <w:pPr>
        <w:pStyle w:val="af7"/>
        <w:ind w:firstLine="440"/>
      </w:pPr>
      <w:r>
        <w:t>Method: PUT</w:t>
      </w:r>
    </w:p>
    <w:p w14:paraId="31B66735" w14:textId="77777777" w:rsidR="00FD0FF9" w:rsidRDefault="00FD0FF9" w:rsidP="00FD0FF9">
      <w:pPr>
        <w:numPr>
          <w:ilvl w:val="0"/>
          <w:numId w:val="46"/>
        </w:numPr>
        <w:ind w:firstLineChars="0" w:firstLine="442"/>
        <w:rPr>
          <w:b/>
          <w:bCs/>
        </w:rPr>
      </w:pPr>
      <w:r>
        <w:rPr>
          <w:b/>
          <w:bCs/>
        </w:rPr>
        <w:t xml:space="preserve">Name: </w:t>
      </w:r>
      <w:r>
        <w:t>修改系统某个配置项</w:t>
      </w:r>
    </w:p>
    <w:p w14:paraId="3DA21A38" w14:textId="77777777" w:rsidR="00FD0FF9" w:rsidRDefault="00FD0FF9" w:rsidP="00FD0FF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26"/>
        <w:gridCol w:w="5043"/>
        <w:gridCol w:w="3285"/>
      </w:tblGrid>
      <w:tr w:rsidR="00FD0FF9" w14:paraId="22CD2B07" w14:textId="77777777" w:rsidTr="00420B01">
        <w:tc>
          <w:tcPr>
            <w:tcW w:w="1526" w:type="dxa"/>
            <w:shd w:val="clear" w:color="auto" w:fill="D8D8D8" w:themeFill="background1" w:themeFillShade="D8"/>
          </w:tcPr>
          <w:p w14:paraId="0ED4B881" w14:textId="77777777" w:rsidR="00FD0FF9" w:rsidRDefault="00FD0FF9" w:rsidP="00FD0FF9">
            <w:pPr>
              <w:pStyle w:val="-"/>
              <w:ind w:firstLine="402"/>
              <w:jc w:val="center"/>
              <w:rPr>
                <w:b/>
                <w:bCs/>
              </w:rPr>
            </w:pPr>
            <w:r>
              <w:rPr>
                <w:b/>
                <w:bCs/>
              </w:rPr>
              <w:t>Key</w:t>
            </w:r>
          </w:p>
        </w:tc>
        <w:tc>
          <w:tcPr>
            <w:tcW w:w="5043" w:type="dxa"/>
            <w:shd w:val="clear" w:color="auto" w:fill="D8D8D8" w:themeFill="background1" w:themeFillShade="D8"/>
          </w:tcPr>
          <w:p w14:paraId="11B6DE65"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2F7E7EA4" w14:textId="77777777" w:rsidR="00FD0FF9" w:rsidRDefault="00FD0FF9" w:rsidP="00FD0FF9">
            <w:pPr>
              <w:pStyle w:val="-"/>
              <w:ind w:firstLine="402"/>
              <w:jc w:val="center"/>
              <w:rPr>
                <w:b/>
                <w:bCs/>
              </w:rPr>
            </w:pPr>
            <w:r>
              <w:rPr>
                <w:b/>
                <w:bCs/>
              </w:rPr>
              <w:t>Describe</w:t>
            </w:r>
          </w:p>
        </w:tc>
      </w:tr>
      <w:tr w:rsidR="00FD0FF9" w14:paraId="5E0D1CB9" w14:textId="77777777" w:rsidTr="00420B01">
        <w:tc>
          <w:tcPr>
            <w:tcW w:w="1526" w:type="dxa"/>
          </w:tcPr>
          <w:p w14:paraId="33F87007" w14:textId="77777777" w:rsidR="00FD0FF9" w:rsidRDefault="00FD0FF9" w:rsidP="0039535F">
            <w:pPr>
              <w:pStyle w:val="-"/>
            </w:pPr>
            <w:r>
              <w:t>Content-Type</w:t>
            </w:r>
          </w:p>
        </w:tc>
        <w:tc>
          <w:tcPr>
            <w:tcW w:w="5043" w:type="dxa"/>
          </w:tcPr>
          <w:p w14:paraId="5CEE9721" w14:textId="77777777" w:rsidR="00FD0FF9" w:rsidRDefault="00FD0FF9" w:rsidP="00FD0FF9">
            <w:pPr>
              <w:pStyle w:val="-"/>
              <w:ind w:firstLine="400"/>
              <w:jc w:val="center"/>
            </w:pPr>
            <w:r>
              <w:t>application/json</w:t>
            </w:r>
          </w:p>
        </w:tc>
        <w:tc>
          <w:tcPr>
            <w:tcW w:w="3285" w:type="dxa"/>
          </w:tcPr>
          <w:p w14:paraId="4828BDFB" w14:textId="77777777" w:rsidR="00FD0FF9" w:rsidRDefault="00FD0FF9" w:rsidP="00FD0FF9">
            <w:pPr>
              <w:pStyle w:val="-"/>
              <w:ind w:firstLine="400"/>
            </w:pPr>
          </w:p>
        </w:tc>
      </w:tr>
    </w:tbl>
    <w:p w14:paraId="64CBCC94" w14:textId="77777777" w:rsidR="00FD0FF9" w:rsidRDefault="00FD0FF9" w:rsidP="00FD0FF9">
      <w:pPr>
        <w:numPr>
          <w:ilvl w:val="0"/>
          <w:numId w:val="46"/>
        </w:numPr>
        <w:ind w:firstLineChars="0" w:firstLine="442"/>
      </w:pPr>
      <w:r>
        <w:rPr>
          <w:b/>
          <w:bCs/>
        </w:rPr>
        <w:t xml:space="preserve">Permissions: </w:t>
      </w:r>
      <w:r>
        <w:t>[IsAdministrator]</w:t>
      </w:r>
    </w:p>
    <w:p w14:paraId="7974233A" w14:textId="77777777" w:rsidR="00FD0FF9" w:rsidRDefault="00FD0FF9" w:rsidP="00FD0FF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63"/>
        <w:gridCol w:w="1614"/>
        <w:gridCol w:w="1265"/>
        <w:gridCol w:w="4042"/>
      </w:tblGrid>
      <w:tr w:rsidR="00FD0FF9" w14:paraId="0B24D92F" w14:textId="77777777" w:rsidTr="00B174BA">
        <w:tc>
          <w:tcPr>
            <w:tcW w:w="1526" w:type="dxa"/>
            <w:shd w:val="clear" w:color="auto" w:fill="D8D8D8" w:themeFill="background1" w:themeFillShade="D8"/>
          </w:tcPr>
          <w:p w14:paraId="777863A0" w14:textId="77777777" w:rsidR="00FD0FF9" w:rsidRDefault="00FD0FF9" w:rsidP="00FD0FF9">
            <w:pPr>
              <w:pStyle w:val="-"/>
              <w:ind w:firstLine="402"/>
              <w:jc w:val="center"/>
              <w:rPr>
                <w:b/>
                <w:bCs/>
              </w:rPr>
            </w:pPr>
            <w:r>
              <w:rPr>
                <w:b/>
                <w:bCs/>
              </w:rPr>
              <w:t>Key</w:t>
            </w:r>
          </w:p>
        </w:tc>
        <w:tc>
          <w:tcPr>
            <w:tcW w:w="1363" w:type="dxa"/>
            <w:shd w:val="clear" w:color="auto" w:fill="D8D8D8" w:themeFill="background1" w:themeFillShade="D8"/>
          </w:tcPr>
          <w:p w14:paraId="6092DF31" w14:textId="77777777" w:rsidR="00FD0FF9" w:rsidRDefault="00FD0FF9" w:rsidP="00FD0FF9">
            <w:pPr>
              <w:pStyle w:val="-"/>
              <w:ind w:firstLine="402"/>
              <w:jc w:val="center"/>
              <w:rPr>
                <w:b/>
                <w:bCs/>
              </w:rPr>
            </w:pPr>
            <w:r>
              <w:rPr>
                <w:b/>
                <w:bCs/>
              </w:rPr>
              <w:t>Type</w:t>
            </w:r>
          </w:p>
        </w:tc>
        <w:tc>
          <w:tcPr>
            <w:tcW w:w="1614" w:type="dxa"/>
            <w:shd w:val="clear" w:color="auto" w:fill="D8D8D8" w:themeFill="background1" w:themeFillShade="D8"/>
          </w:tcPr>
          <w:p w14:paraId="7D89548E" w14:textId="77777777" w:rsidR="00FD0FF9" w:rsidRDefault="00FD0FF9" w:rsidP="00FD0FF9">
            <w:pPr>
              <w:pStyle w:val="-"/>
              <w:ind w:firstLine="402"/>
              <w:jc w:val="center"/>
              <w:rPr>
                <w:b/>
                <w:bCs/>
              </w:rPr>
            </w:pPr>
            <w:r>
              <w:rPr>
                <w:b/>
                <w:bCs/>
              </w:rPr>
              <w:t>Range</w:t>
            </w:r>
          </w:p>
        </w:tc>
        <w:tc>
          <w:tcPr>
            <w:tcW w:w="1265" w:type="dxa"/>
            <w:shd w:val="clear" w:color="auto" w:fill="D8D8D8" w:themeFill="background1" w:themeFillShade="D8"/>
          </w:tcPr>
          <w:p w14:paraId="187DD229" w14:textId="77777777" w:rsidR="00FD0FF9" w:rsidRDefault="00FD0FF9" w:rsidP="00B174BA">
            <w:pPr>
              <w:pStyle w:val="-"/>
              <w:jc w:val="left"/>
              <w:rPr>
                <w:b/>
                <w:bCs/>
              </w:rPr>
            </w:pPr>
            <w:r>
              <w:rPr>
                <w:b/>
                <w:bCs/>
              </w:rPr>
              <w:t>Required</w:t>
            </w:r>
          </w:p>
        </w:tc>
        <w:tc>
          <w:tcPr>
            <w:tcW w:w="4042" w:type="dxa"/>
            <w:shd w:val="clear" w:color="auto" w:fill="D8D8D8" w:themeFill="background1" w:themeFillShade="D8"/>
          </w:tcPr>
          <w:p w14:paraId="2DF42B10" w14:textId="77777777" w:rsidR="00FD0FF9" w:rsidRDefault="00FD0FF9" w:rsidP="00FD0FF9">
            <w:pPr>
              <w:pStyle w:val="-"/>
              <w:ind w:firstLine="402"/>
              <w:jc w:val="center"/>
              <w:rPr>
                <w:b/>
                <w:bCs/>
              </w:rPr>
            </w:pPr>
            <w:r>
              <w:rPr>
                <w:b/>
                <w:bCs/>
              </w:rPr>
              <w:t>Describe</w:t>
            </w:r>
          </w:p>
        </w:tc>
      </w:tr>
      <w:tr w:rsidR="00FD0FF9" w14:paraId="5F2CAB5A" w14:textId="77777777" w:rsidTr="00B174BA">
        <w:tc>
          <w:tcPr>
            <w:tcW w:w="1526" w:type="dxa"/>
          </w:tcPr>
          <w:p w14:paraId="1FACA7C8" w14:textId="77777777" w:rsidR="00FD0FF9" w:rsidRDefault="00FD0FF9" w:rsidP="0039535F">
            <w:pPr>
              <w:pStyle w:val="-"/>
            </w:pPr>
            <w:r>
              <w:t>requestTime</w:t>
            </w:r>
          </w:p>
        </w:tc>
        <w:tc>
          <w:tcPr>
            <w:tcW w:w="1363" w:type="dxa"/>
          </w:tcPr>
          <w:p w14:paraId="3DAD76FA" w14:textId="77777777" w:rsidR="00FD0FF9" w:rsidRDefault="00FD0FF9" w:rsidP="00B174BA">
            <w:pPr>
              <w:pStyle w:val="-"/>
              <w:jc w:val="left"/>
            </w:pPr>
            <w:r>
              <w:t>datetime</w:t>
            </w:r>
          </w:p>
        </w:tc>
        <w:tc>
          <w:tcPr>
            <w:tcW w:w="1614" w:type="dxa"/>
          </w:tcPr>
          <w:p w14:paraId="42BA2E0F" w14:textId="77777777" w:rsidR="00FD0FF9" w:rsidRDefault="00FD0FF9" w:rsidP="00FD0FF9">
            <w:pPr>
              <w:pStyle w:val="-"/>
              <w:ind w:firstLine="400"/>
              <w:jc w:val="center"/>
            </w:pPr>
          </w:p>
        </w:tc>
        <w:tc>
          <w:tcPr>
            <w:tcW w:w="1265" w:type="dxa"/>
          </w:tcPr>
          <w:p w14:paraId="7B85DC19" w14:textId="77777777" w:rsidR="00FD0FF9" w:rsidRDefault="00FD0FF9" w:rsidP="00B3605F">
            <w:pPr>
              <w:pStyle w:val="-"/>
              <w:jc w:val="left"/>
            </w:pPr>
            <w:r>
              <w:t>true</w:t>
            </w:r>
          </w:p>
        </w:tc>
        <w:tc>
          <w:tcPr>
            <w:tcW w:w="4042" w:type="dxa"/>
          </w:tcPr>
          <w:p w14:paraId="5959A570" w14:textId="77777777" w:rsidR="00FD0FF9" w:rsidRDefault="00FD0FF9" w:rsidP="00B3605F">
            <w:pPr>
              <w:pStyle w:val="-"/>
            </w:pPr>
            <w:r>
              <w:t>请求时间，必须为当前时间</w:t>
            </w:r>
          </w:p>
        </w:tc>
      </w:tr>
      <w:tr w:rsidR="00B174BA" w14:paraId="4BF4D18C" w14:textId="77777777" w:rsidTr="00B174BA">
        <w:tc>
          <w:tcPr>
            <w:tcW w:w="1526" w:type="dxa"/>
          </w:tcPr>
          <w:p w14:paraId="4FB68A97" w14:textId="21779FA2" w:rsidR="00B174BA" w:rsidRDefault="00B174BA" w:rsidP="00B174BA">
            <w:pPr>
              <w:pStyle w:val="-"/>
              <w:jc w:val="left"/>
            </w:pPr>
            <w:r>
              <w:rPr>
                <w:rFonts w:hint="eastAsia"/>
              </w:rPr>
              <w:t>c</w:t>
            </w:r>
            <w:r>
              <w:t>onfigname</w:t>
            </w:r>
          </w:p>
        </w:tc>
        <w:tc>
          <w:tcPr>
            <w:tcW w:w="1363" w:type="dxa"/>
          </w:tcPr>
          <w:p w14:paraId="28EF961A" w14:textId="30B605DD" w:rsidR="00B174BA" w:rsidRDefault="00B174BA" w:rsidP="00B3605F">
            <w:pPr>
              <w:pStyle w:val="-"/>
              <w:jc w:val="left"/>
            </w:pPr>
            <w:r>
              <w:rPr>
                <w:rFonts w:hint="eastAsia"/>
              </w:rPr>
              <w:t>s</w:t>
            </w:r>
            <w:r>
              <w:t>tring</w:t>
            </w:r>
          </w:p>
        </w:tc>
        <w:tc>
          <w:tcPr>
            <w:tcW w:w="1614" w:type="dxa"/>
          </w:tcPr>
          <w:p w14:paraId="0A5E35B8" w14:textId="520BC933" w:rsidR="00B174BA" w:rsidRDefault="00B174BA" w:rsidP="00B174BA">
            <w:pPr>
              <w:pStyle w:val="-"/>
              <w:ind w:firstLine="400"/>
              <w:jc w:val="center"/>
            </w:pPr>
          </w:p>
        </w:tc>
        <w:tc>
          <w:tcPr>
            <w:tcW w:w="1265" w:type="dxa"/>
          </w:tcPr>
          <w:p w14:paraId="5B3F9840" w14:textId="5AF07B49" w:rsidR="00B174BA" w:rsidRDefault="00B174BA" w:rsidP="00B3605F">
            <w:pPr>
              <w:pStyle w:val="-"/>
              <w:jc w:val="left"/>
            </w:pPr>
            <w:r>
              <w:t>true</w:t>
            </w:r>
          </w:p>
        </w:tc>
        <w:tc>
          <w:tcPr>
            <w:tcW w:w="4042" w:type="dxa"/>
          </w:tcPr>
          <w:p w14:paraId="31C0C93C" w14:textId="14803932" w:rsidR="00B174BA" w:rsidRDefault="00B174BA" w:rsidP="00B3605F">
            <w:pPr>
              <w:pStyle w:val="-"/>
            </w:pPr>
            <w:r>
              <w:rPr>
                <w:rFonts w:hint="eastAsia"/>
              </w:rPr>
              <w:t>配置项名称</w:t>
            </w:r>
          </w:p>
        </w:tc>
      </w:tr>
      <w:tr w:rsidR="00B174BA" w14:paraId="66B0ED4E" w14:textId="77777777" w:rsidTr="00B174BA">
        <w:tc>
          <w:tcPr>
            <w:tcW w:w="1526" w:type="dxa"/>
          </w:tcPr>
          <w:p w14:paraId="0A17BE08" w14:textId="3B186C87" w:rsidR="00B174BA" w:rsidRDefault="00B174BA" w:rsidP="00B174BA">
            <w:pPr>
              <w:pStyle w:val="-"/>
              <w:jc w:val="left"/>
            </w:pPr>
            <w:r>
              <w:rPr>
                <w:rFonts w:hint="eastAsia"/>
              </w:rPr>
              <w:t>c</w:t>
            </w:r>
            <w:r>
              <w:t>onfigtype</w:t>
            </w:r>
          </w:p>
        </w:tc>
        <w:tc>
          <w:tcPr>
            <w:tcW w:w="1363" w:type="dxa"/>
          </w:tcPr>
          <w:p w14:paraId="4BE1E809" w14:textId="5DA42758" w:rsidR="00B174BA" w:rsidRDefault="00B174BA" w:rsidP="00B3605F">
            <w:pPr>
              <w:pStyle w:val="-"/>
              <w:jc w:val="left"/>
            </w:pPr>
            <w:r>
              <w:rPr>
                <w:rFonts w:hint="eastAsia"/>
              </w:rPr>
              <w:t>s</w:t>
            </w:r>
            <w:r>
              <w:t>ting</w:t>
            </w:r>
          </w:p>
        </w:tc>
        <w:tc>
          <w:tcPr>
            <w:tcW w:w="1614" w:type="dxa"/>
          </w:tcPr>
          <w:p w14:paraId="348F84C6" w14:textId="7D8655C6" w:rsidR="00B174BA" w:rsidRDefault="00B174BA" w:rsidP="00B174BA">
            <w:pPr>
              <w:pStyle w:val="-"/>
              <w:ind w:firstLine="400"/>
              <w:jc w:val="center"/>
            </w:pPr>
          </w:p>
        </w:tc>
        <w:tc>
          <w:tcPr>
            <w:tcW w:w="1265" w:type="dxa"/>
          </w:tcPr>
          <w:p w14:paraId="00E5822A" w14:textId="1DE6C7C5" w:rsidR="00B174BA" w:rsidRDefault="00B174BA" w:rsidP="00B3605F">
            <w:pPr>
              <w:pStyle w:val="-"/>
              <w:jc w:val="left"/>
            </w:pPr>
            <w:r>
              <w:t>true</w:t>
            </w:r>
          </w:p>
        </w:tc>
        <w:tc>
          <w:tcPr>
            <w:tcW w:w="4042" w:type="dxa"/>
          </w:tcPr>
          <w:p w14:paraId="7FBF3DC0" w14:textId="4483B2FC" w:rsidR="00B174BA" w:rsidRDefault="00B174BA" w:rsidP="00B3605F">
            <w:pPr>
              <w:pStyle w:val="-"/>
            </w:pPr>
            <w:r>
              <w:rPr>
                <w:rFonts w:hint="eastAsia"/>
              </w:rPr>
              <w:t>配置项类型</w:t>
            </w:r>
          </w:p>
        </w:tc>
      </w:tr>
      <w:tr w:rsidR="00B174BA" w14:paraId="2C5E8919" w14:textId="77777777" w:rsidTr="00B174BA">
        <w:tc>
          <w:tcPr>
            <w:tcW w:w="1526" w:type="dxa"/>
          </w:tcPr>
          <w:p w14:paraId="10A753DC" w14:textId="0B763BA0" w:rsidR="00B174BA" w:rsidRDefault="00B174BA" w:rsidP="00B174BA">
            <w:pPr>
              <w:pStyle w:val="-"/>
            </w:pPr>
            <w:r>
              <w:t>serverIP</w:t>
            </w:r>
          </w:p>
        </w:tc>
        <w:tc>
          <w:tcPr>
            <w:tcW w:w="1363" w:type="dxa"/>
          </w:tcPr>
          <w:p w14:paraId="7E48E9FF" w14:textId="51DA26F1" w:rsidR="00B174BA" w:rsidRDefault="00B174BA" w:rsidP="00B3605F">
            <w:pPr>
              <w:pStyle w:val="-"/>
              <w:jc w:val="left"/>
            </w:pPr>
            <w:r>
              <w:rPr>
                <w:rFonts w:hint="eastAsia"/>
              </w:rPr>
              <w:t>s</w:t>
            </w:r>
            <w:r>
              <w:t>tring</w:t>
            </w:r>
          </w:p>
        </w:tc>
        <w:tc>
          <w:tcPr>
            <w:tcW w:w="1614" w:type="dxa"/>
          </w:tcPr>
          <w:p w14:paraId="4E45DBFD" w14:textId="77777777" w:rsidR="00B174BA" w:rsidRDefault="00B174BA" w:rsidP="00B174BA">
            <w:pPr>
              <w:pStyle w:val="-"/>
              <w:ind w:firstLine="400"/>
              <w:jc w:val="center"/>
            </w:pPr>
          </w:p>
        </w:tc>
        <w:tc>
          <w:tcPr>
            <w:tcW w:w="1265" w:type="dxa"/>
          </w:tcPr>
          <w:p w14:paraId="69155897" w14:textId="35909B2F" w:rsidR="00B174BA" w:rsidRDefault="00B174BA" w:rsidP="00B3605F">
            <w:pPr>
              <w:pStyle w:val="-"/>
              <w:jc w:val="left"/>
            </w:pPr>
            <w:r>
              <w:t>true</w:t>
            </w:r>
          </w:p>
        </w:tc>
        <w:tc>
          <w:tcPr>
            <w:tcW w:w="4042" w:type="dxa"/>
          </w:tcPr>
          <w:p w14:paraId="72F49755" w14:textId="6C0DC8B2" w:rsidR="00B174BA" w:rsidRDefault="00B174BA" w:rsidP="00B3605F">
            <w:pPr>
              <w:pStyle w:val="-"/>
            </w:pPr>
            <w:r>
              <w:rPr>
                <w:rFonts w:hint="eastAsia"/>
              </w:rPr>
              <w:t>配置项中的</w:t>
            </w:r>
            <w:r>
              <w:rPr>
                <w:rFonts w:hint="eastAsia"/>
              </w:rPr>
              <w:t>IP</w:t>
            </w:r>
            <w:r>
              <w:rPr>
                <w:rFonts w:hint="eastAsia"/>
              </w:rPr>
              <w:t>地址</w:t>
            </w:r>
          </w:p>
        </w:tc>
      </w:tr>
      <w:tr w:rsidR="00B174BA" w14:paraId="34AF64A6" w14:textId="77777777" w:rsidTr="00B174BA">
        <w:tc>
          <w:tcPr>
            <w:tcW w:w="1526" w:type="dxa"/>
          </w:tcPr>
          <w:p w14:paraId="2BE1B823" w14:textId="67D95696" w:rsidR="00B174BA" w:rsidRDefault="00B174BA" w:rsidP="00B174BA">
            <w:pPr>
              <w:pStyle w:val="-"/>
            </w:pPr>
            <w:r>
              <w:rPr>
                <w:rFonts w:hint="eastAsia"/>
              </w:rPr>
              <w:t>s</w:t>
            </w:r>
            <w:r>
              <w:t>tatus</w:t>
            </w:r>
          </w:p>
        </w:tc>
        <w:tc>
          <w:tcPr>
            <w:tcW w:w="1363" w:type="dxa"/>
          </w:tcPr>
          <w:p w14:paraId="0D61E6D2" w14:textId="17DBB780" w:rsidR="00B174BA" w:rsidRDefault="00B174BA" w:rsidP="00B3605F">
            <w:pPr>
              <w:pStyle w:val="-"/>
              <w:jc w:val="left"/>
            </w:pPr>
            <w:r>
              <w:rPr>
                <w:rFonts w:hint="eastAsia"/>
              </w:rPr>
              <w:t>s</w:t>
            </w:r>
            <w:r>
              <w:t>tring</w:t>
            </w:r>
          </w:p>
        </w:tc>
        <w:tc>
          <w:tcPr>
            <w:tcW w:w="1614" w:type="dxa"/>
          </w:tcPr>
          <w:p w14:paraId="7FE0B112" w14:textId="77777777" w:rsidR="00B174BA" w:rsidRDefault="00B174BA" w:rsidP="00B174BA">
            <w:pPr>
              <w:pStyle w:val="-"/>
              <w:ind w:firstLine="400"/>
              <w:jc w:val="center"/>
            </w:pPr>
          </w:p>
        </w:tc>
        <w:tc>
          <w:tcPr>
            <w:tcW w:w="1265" w:type="dxa"/>
          </w:tcPr>
          <w:p w14:paraId="69F5F4E0" w14:textId="566633F2" w:rsidR="00B174BA" w:rsidRDefault="00B174BA" w:rsidP="00B3605F">
            <w:pPr>
              <w:pStyle w:val="-"/>
              <w:jc w:val="left"/>
            </w:pPr>
            <w:r>
              <w:t>true</w:t>
            </w:r>
          </w:p>
        </w:tc>
        <w:tc>
          <w:tcPr>
            <w:tcW w:w="4042" w:type="dxa"/>
          </w:tcPr>
          <w:p w14:paraId="1BC0209A" w14:textId="2B1B5C62" w:rsidR="00B174BA" w:rsidRDefault="00B174BA" w:rsidP="00B3605F">
            <w:pPr>
              <w:pStyle w:val="-"/>
            </w:pPr>
            <w:r>
              <w:rPr>
                <w:rFonts w:hint="eastAsia"/>
              </w:rPr>
              <w:t>配置项是否启用：使用者、停用</w:t>
            </w:r>
          </w:p>
        </w:tc>
      </w:tr>
      <w:tr w:rsidR="00B174BA" w14:paraId="3B5A175D" w14:textId="77777777" w:rsidTr="00B174BA">
        <w:tc>
          <w:tcPr>
            <w:tcW w:w="1526" w:type="dxa"/>
          </w:tcPr>
          <w:p w14:paraId="2C8CA6A0" w14:textId="3738401D" w:rsidR="00B174BA" w:rsidRDefault="00B174BA" w:rsidP="00B174BA">
            <w:pPr>
              <w:pStyle w:val="-"/>
              <w:jc w:val="left"/>
            </w:pPr>
            <w:r>
              <w:t>i</w:t>
            </w:r>
            <w:r>
              <w:rPr>
                <w:rFonts w:hint="eastAsia"/>
              </w:rPr>
              <w:t>nfo</w:t>
            </w:r>
          </w:p>
        </w:tc>
        <w:tc>
          <w:tcPr>
            <w:tcW w:w="1363" w:type="dxa"/>
          </w:tcPr>
          <w:p w14:paraId="2AE10112" w14:textId="2186AF29" w:rsidR="00B174BA" w:rsidRDefault="00B174BA" w:rsidP="00B3605F">
            <w:pPr>
              <w:pStyle w:val="-"/>
              <w:jc w:val="left"/>
            </w:pPr>
            <w:r>
              <w:t>string</w:t>
            </w:r>
          </w:p>
        </w:tc>
        <w:tc>
          <w:tcPr>
            <w:tcW w:w="1614" w:type="dxa"/>
          </w:tcPr>
          <w:p w14:paraId="14F2EB2E" w14:textId="46FA733D" w:rsidR="00B174BA" w:rsidRDefault="00B174BA" w:rsidP="00B174BA">
            <w:pPr>
              <w:pStyle w:val="-"/>
              <w:ind w:firstLine="400"/>
              <w:jc w:val="center"/>
            </w:pPr>
          </w:p>
        </w:tc>
        <w:tc>
          <w:tcPr>
            <w:tcW w:w="1265" w:type="dxa"/>
          </w:tcPr>
          <w:p w14:paraId="4634FCCE" w14:textId="348A1FBB" w:rsidR="00B174BA" w:rsidRDefault="00B174BA" w:rsidP="00B3605F">
            <w:pPr>
              <w:pStyle w:val="-"/>
              <w:jc w:val="left"/>
            </w:pPr>
            <w:r>
              <w:t>true</w:t>
            </w:r>
          </w:p>
        </w:tc>
        <w:tc>
          <w:tcPr>
            <w:tcW w:w="4042" w:type="dxa"/>
          </w:tcPr>
          <w:p w14:paraId="79D35468" w14:textId="5F75F502" w:rsidR="00B174BA" w:rsidRDefault="00B174BA" w:rsidP="00B174BA">
            <w:pPr>
              <w:pStyle w:val="-"/>
            </w:pPr>
            <w:r>
              <w:rPr>
                <w:rFonts w:hint="eastAsia"/>
              </w:rPr>
              <w:t>配置项需要的其他信息，</w:t>
            </w:r>
            <w:r>
              <w:rPr>
                <w:rFonts w:hint="eastAsia"/>
              </w:rPr>
              <w:t>JSON</w:t>
            </w:r>
            <w:r>
              <w:rPr>
                <w:rFonts w:hint="eastAsia"/>
              </w:rPr>
              <w:t>格式。</w:t>
            </w:r>
          </w:p>
        </w:tc>
      </w:tr>
      <w:tr w:rsidR="00FD0FF9" w14:paraId="28D20C73" w14:textId="77777777" w:rsidTr="00B174BA">
        <w:tc>
          <w:tcPr>
            <w:tcW w:w="1526" w:type="dxa"/>
          </w:tcPr>
          <w:p w14:paraId="0A3F0EC0" w14:textId="77777777" w:rsidR="00FD0FF9" w:rsidRDefault="00FD0FF9" w:rsidP="0039535F">
            <w:pPr>
              <w:pStyle w:val="-"/>
            </w:pPr>
            <w:r>
              <w:t>createTime</w:t>
            </w:r>
          </w:p>
        </w:tc>
        <w:tc>
          <w:tcPr>
            <w:tcW w:w="1363" w:type="dxa"/>
          </w:tcPr>
          <w:p w14:paraId="30258590" w14:textId="77777777" w:rsidR="00FD0FF9" w:rsidRDefault="00FD0FF9" w:rsidP="00B174BA">
            <w:pPr>
              <w:pStyle w:val="-"/>
              <w:jc w:val="left"/>
            </w:pPr>
            <w:r>
              <w:t>datetime</w:t>
            </w:r>
          </w:p>
        </w:tc>
        <w:tc>
          <w:tcPr>
            <w:tcW w:w="1614" w:type="dxa"/>
          </w:tcPr>
          <w:p w14:paraId="2A81A66D" w14:textId="77777777" w:rsidR="00FD0FF9" w:rsidRDefault="00FD0FF9" w:rsidP="00FD0FF9">
            <w:pPr>
              <w:pStyle w:val="-"/>
              <w:ind w:firstLine="400"/>
              <w:jc w:val="center"/>
            </w:pPr>
          </w:p>
        </w:tc>
        <w:tc>
          <w:tcPr>
            <w:tcW w:w="1265" w:type="dxa"/>
          </w:tcPr>
          <w:p w14:paraId="4ADA7784" w14:textId="77777777" w:rsidR="00FD0FF9" w:rsidRDefault="00FD0FF9" w:rsidP="00B3605F">
            <w:pPr>
              <w:pStyle w:val="-"/>
              <w:jc w:val="left"/>
            </w:pPr>
            <w:r>
              <w:t>false</w:t>
            </w:r>
          </w:p>
        </w:tc>
        <w:tc>
          <w:tcPr>
            <w:tcW w:w="4042" w:type="dxa"/>
          </w:tcPr>
          <w:p w14:paraId="3A27ED94" w14:textId="77777777" w:rsidR="00FD0FF9" w:rsidRDefault="00FD0FF9" w:rsidP="00B3605F">
            <w:pPr>
              <w:pStyle w:val="-"/>
            </w:pPr>
            <w:r>
              <w:t>创建时间</w:t>
            </w:r>
          </w:p>
        </w:tc>
      </w:tr>
      <w:tr w:rsidR="00FD0FF9" w14:paraId="70D887AB" w14:textId="77777777" w:rsidTr="00B174BA">
        <w:tc>
          <w:tcPr>
            <w:tcW w:w="1526" w:type="dxa"/>
          </w:tcPr>
          <w:p w14:paraId="1D346EC6" w14:textId="77777777" w:rsidR="00FD0FF9" w:rsidRDefault="00FD0FF9" w:rsidP="0039535F">
            <w:pPr>
              <w:pStyle w:val="-"/>
            </w:pPr>
            <w:r>
              <w:t>updateTime</w:t>
            </w:r>
          </w:p>
        </w:tc>
        <w:tc>
          <w:tcPr>
            <w:tcW w:w="1363" w:type="dxa"/>
          </w:tcPr>
          <w:p w14:paraId="7F8A50FB" w14:textId="77777777" w:rsidR="00FD0FF9" w:rsidRDefault="00FD0FF9" w:rsidP="00B174BA">
            <w:pPr>
              <w:pStyle w:val="-"/>
              <w:jc w:val="left"/>
            </w:pPr>
            <w:r>
              <w:t>datetime</w:t>
            </w:r>
          </w:p>
        </w:tc>
        <w:tc>
          <w:tcPr>
            <w:tcW w:w="1614" w:type="dxa"/>
          </w:tcPr>
          <w:p w14:paraId="7851B015" w14:textId="77777777" w:rsidR="00FD0FF9" w:rsidRDefault="00FD0FF9" w:rsidP="00FD0FF9">
            <w:pPr>
              <w:pStyle w:val="-"/>
              <w:ind w:firstLine="400"/>
              <w:jc w:val="center"/>
            </w:pPr>
          </w:p>
        </w:tc>
        <w:tc>
          <w:tcPr>
            <w:tcW w:w="1265" w:type="dxa"/>
          </w:tcPr>
          <w:p w14:paraId="70DCFC0E" w14:textId="77777777" w:rsidR="00FD0FF9" w:rsidRDefault="00FD0FF9" w:rsidP="00B3605F">
            <w:pPr>
              <w:pStyle w:val="-"/>
              <w:jc w:val="left"/>
            </w:pPr>
            <w:r>
              <w:t>false</w:t>
            </w:r>
          </w:p>
        </w:tc>
        <w:tc>
          <w:tcPr>
            <w:tcW w:w="4042" w:type="dxa"/>
          </w:tcPr>
          <w:p w14:paraId="68BE8A9D" w14:textId="77777777" w:rsidR="00FD0FF9" w:rsidRDefault="00FD0FF9" w:rsidP="00B3605F">
            <w:pPr>
              <w:pStyle w:val="-"/>
            </w:pPr>
            <w:r>
              <w:t>更新时间</w:t>
            </w:r>
          </w:p>
        </w:tc>
      </w:tr>
    </w:tbl>
    <w:p w14:paraId="3DD994C5" w14:textId="44381B70" w:rsidR="00FD0FF9" w:rsidRDefault="00FD0FF9" w:rsidP="00FD0FF9">
      <w:pPr>
        <w:numPr>
          <w:ilvl w:val="0"/>
          <w:numId w:val="46"/>
        </w:numPr>
        <w:ind w:firstLineChars="0" w:firstLine="442"/>
        <w:rPr>
          <w:b/>
          <w:bCs/>
        </w:rPr>
      </w:pPr>
      <w:r>
        <w:rPr>
          <w:b/>
          <w:bCs/>
        </w:rPr>
        <w:t>InputOnly:</w:t>
      </w:r>
      <w:r>
        <w:t xml:space="preserve"> [requestTime</w:t>
      </w:r>
      <w:r w:rsidR="00B174BA">
        <w:t>,</w:t>
      </w:r>
      <w:r w:rsidR="00B174BA" w:rsidRPr="00B174BA">
        <w:rPr>
          <w:rFonts w:hint="eastAsia"/>
        </w:rPr>
        <w:t xml:space="preserve"> </w:t>
      </w:r>
      <w:r w:rsidR="00B174BA">
        <w:rPr>
          <w:rFonts w:hint="eastAsia"/>
        </w:rPr>
        <w:t>c</w:t>
      </w:r>
      <w:r w:rsidR="00B174BA">
        <w:t xml:space="preserve">onfigname, </w:t>
      </w:r>
      <w:r w:rsidR="00B174BA">
        <w:rPr>
          <w:rFonts w:hint="eastAsia"/>
        </w:rPr>
        <w:t>c</w:t>
      </w:r>
      <w:r w:rsidR="00B174BA">
        <w:t xml:space="preserve">onfigtype, serverIP, </w:t>
      </w:r>
      <w:r w:rsidR="00B174BA">
        <w:rPr>
          <w:rFonts w:hint="eastAsia"/>
        </w:rPr>
        <w:t>s</w:t>
      </w:r>
      <w:r w:rsidR="00B174BA">
        <w:t>tatus , i</w:t>
      </w:r>
      <w:r w:rsidR="00B174BA">
        <w:rPr>
          <w:rFonts w:hint="eastAsia"/>
        </w:rPr>
        <w:t>nfo</w:t>
      </w:r>
      <w:r>
        <w:t>]</w:t>
      </w:r>
    </w:p>
    <w:p w14:paraId="5F2D27C0" w14:textId="7416CDF7" w:rsidR="00FD0FF9" w:rsidRPr="000A7270" w:rsidRDefault="00FD0FF9" w:rsidP="00FD0FF9">
      <w:pPr>
        <w:numPr>
          <w:ilvl w:val="0"/>
          <w:numId w:val="46"/>
        </w:numPr>
        <w:ind w:firstLineChars="0" w:firstLine="442"/>
        <w:rPr>
          <w:b/>
          <w:bCs/>
        </w:rPr>
      </w:pPr>
      <w:r>
        <w:rPr>
          <w:b/>
          <w:bCs/>
        </w:rPr>
        <w:t>OutputOnly:</w:t>
      </w:r>
      <w:r>
        <w:t xml:space="preserve"> [ createTime, updateTime]</w:t>
      </w:r>
    </w:p>
    <w:p w14:paraId="1795ACDE" w14:textId="77777777" w:rsidR="000A7270" w:rsidRDefault="000A7270" w:rsidP="000A7270">
      <w:pPr>
        <w:ind w:left="862" w:firstLineChars="0" w:firstLine="0"/>
        <w:rPr>
          <w:b/>
          <w:bCs/>
        </w:rPr>
      </w:pPr>
    </w:p>
    <w:p w14:paraId="2BCC103A" w14:textId="559A6C74" w:rsidR="00FD0FF9" w:rsidRDefault="00FD0FF9" w:rsidP="00FD0FF9">
      <w:pPr>
        <w:pStyle w:val="af7"/>
        <w:ind w:firstLine="440"/>
      </w:pPr>
      <w:r>
        <w:t>Method: DELETE</w:t>
      </w:r>
    </w:p>
    <w:p w14:paraId="4E975690" w14:textId="77777777" w:rsidR="00FD0FF9" w:rsidRDefault="00FD0FF9" w:rsidP="00FD0FF9">
      <w:pPr>
        <w:numPr>
          <w:ilvl w:val="0"/>
          <w:numId w:val="46"/>
        </w:numPr>
        <w:ind w:firstLineChars="0" w:firstLine="442"/>
        <w:rPr>
          <w:b/>
          <w:bCs/>
        </w:rPr>
      </w:pPr>
      <w:r>
        <w:rPr>
          <w:b/>
          <w:bCs/>
        </w:rPr>
        <w:t xml:space="preserve">Name: </w:t>
      </w:r>
      <w:r>
        <w:t>删除系统某个配置项</w:t>
      </w:r>
    </w:p>
    <w:p w14:paraId="1EE0C435" w14:textId="77777777" w:rsidR="00FD0FF9" w:rsidRDefault="00FD0FF9" w:rsidP="00FD0FF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FD0FF9" w14:paraId="4B12990F" w14:textId="77777777" w:rsidTr="00B174BA">
        <w:tc>
          <w:tcPr>
            <w:tcW w:w="1668" w:type="dxa"/>
            <w:shd w:val="clear" w:color="auto" w:fill="D8D8D8" w:themeFill="background1" w:themeFillShade="D8"/>
          </w:tcPr>
          <w:p w14:paraId="2FD3DC54" w14:textId="77777777" w:rsidR="00FD0FF9" w:rsidRDefault="00FD0FF9" w:rsidP="00FD0FF9">
            <w:pPr>
              <w:pStyle w:val="-"/>
              <w:ind w:firstLine="402"/>
              <w:jc w:val="center"/>
              <w:rPr>
                <w:b/>
                <w:bCs/>
              </w:rPr>
            </w:pPr>
            <w:r>
              <w:rPr>
                <w:b/>
                <w:bCs/>
              </w:rPr>
              <w:t>Key</w:t>
            </w:r>
          </w:p>
        </w:tc>
        <w:tc>
          <w:tcPr>
            <w:tcW w:w="4901" w:type="dxa"/>
            <w:shd w:val="clear" w:color="auto" w:fill="D8D8D8" w:themeFill="background1" w:themeFillShade="D8"/>
          </w:tcPr>
          <w:p w14:paraId="6DB84965"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51E4A173" w14:textId="77777777" w:rsidR="00FD0FF9" w:rsidRDefault="00FD0FF9" w:rsidP="00FD0FF9">
            <w:pPr>
              <w:pStyle w:val="-"/>
              <w:ind w:firstLine="402"/>
              <w:jc w:val="center"/>
              <w:rPr>
                <w:b/>
                <w:bCs/>
              </w:rPr>
            </w:pPr>
            <w:r>
              <w:rPr>
                <w:b/>
                <w:bCs/>
              </w:rPr>
              <w:t>Describe</w:t>
            </w:r>
          </w:p>
        </w:tc>
      </w:tr>
      <w:tr w:rsidR="00B174BA" w14:paraId="1043ED6E" w14:textId="77777777" w:rsidTr="00B174BA">
        <w:tc>
          <w:tcPr>
            <w:tcW w:w="1668" w:type="dxa"/>
          </w:tcPr>
          <w:p w14:paraId="2386BDF3" w14:textId="509E1191" w:rsidR="00B174BA" w:rsidRDefault="00B174BA" w:rsidP="00B174BA">
            <w:pPr>
              <w:pStyle w:val="-"/>
            </w:pPr>
            <w:r>
              <w:t>Content-Type</w:t>
            </w:r>
          </w:p>
        </w:tc>
        <w:tc>
          <w:tcPr>
            <w:tcW w:w="4901" w:type="dxa"/>
          </w:tcPr>
          <w:p w14:paraId="0331E388" w14:textId="48F7181B" w:rsidR="00B174BA" w:rsidRDefault="00B174BA" w:rsidP="00B174BA">
            <w:pPr>
              <w:pStyle w:val="-"/>
              <w:ind w:firstLine="400"/>
              <w:jc w:val="center"/>
            </w:pPr>
            <w:r>
              <w:t>application/json</w:t>
            </w:r>
          </w:p>
        </w:tc>
        <w:tc>
          <w:tcPr>
            <w:tcW w:w="3285" w:type="dxa"/>
          </w:tcPr>
          <w:p w14:paraId="2BF27A20" w14:textId="4A648FB6" w:rsidR="00B174BA" w:rsidRDefault="00B174BA" w:rsidP="00B174BA">
            <w:pPr>
              <w:pStyle w:val="-"/>
              <w:ind w:firstLine="400"/>
            </w:pPr>
          </w:p>
        </w:tc>
      </w:tr>
    </w:tbl>
    <w:p w14:paraId="4D40B2FE" w14:textId="77777777" w:rsidR="00FD0FF9" w:rsidRDefault="00FD0FF9" w:rsidP="00FD0FF9">
      <w:pPr>
        <w:numPr>
          <w:ilvl w:val="0"/>
          <w:numId w:val="46"/>
        </w:numPr>
        <w:ind w:firstLineChars="0" w:firstLine="442"/>
      </w:pPr>
      <w:r>
        <w:rPr>
          <w:b/>
          <w:bCs/>
        </w:rPr>
        <w:t xml:space="preserve">Permissions: </w:t>
      </w:r>
      <w:r>
        <w:t>[IsAdministrator]</w:t>
      </w:r>
    </w:p>
    <w:p w14:paraId="461F8A72" w14:textId="77777777" w:rsidR="00FD0FF9" w:rsidRDefault="00FD0FF9" w:rsidP="00FD0FF9">
      <w:pPr>
        <w:numPr>
          <w:ilvl w:val="0"/>
          <w:numId w:val="46"/>
        </w:numPr>
        <w:ind w:firstLineChars="0" w:firstLine="442"/>
        <w:rPr>
          <w:b/>
          <w:bCs/>
        </w:rPr>
      </w:pPr>
      <w:r>
        <w:rPr>
          <w:b/>
          <w:bCs/>
        </w:rPr>
        <w:lastRenderedPageBreak/>
        <w:t>Params:</w:t>
      </w:r>
    </w:p>
    <w:tbl>
      <w:tblPr>
        <w:tblStyle w:val="ad"/>
        <w:tblW w:w="9810" w:type="dxa"/>
        <w:tblLayout w:type="fixed"/>
        <w:tblLook w:val="04A0" w:firstRow="1" w:lastRow="0" w:firstColumn="1" w:lastColumn="0" w:noHBand="0" w:noVBand="1"/>
      </w:tblPr>
      <w:tblGrid>
        <w:gridCol w:w="1668"/>
        <w:gridCol w:w="1559"/>
        <w:gridCol w:w="1459"/>
        <w:gridCol w:w="1376"/>
        <w:gridCol w:w="3748"/>
      </w:tblGrid>
      <w:tr w:rsidR="00FD0FF9" w14:paraId="36DC3B27" w14:textId="77777777" w:rsidTr="00B174BA">
        <w:tc>
          <w:tcPr>
            <w:tcW w:w="1668" w:type="dxa"/>
            <w:shd w:val="clear" w:color="auto" w:fill="D8D8D8" w:themeFill="background1" w:themeFillShade="D8"/>
          </w:tcPr>
          <w:p w14:paraId="430F1EE4" w14:textId="77777777" w:rsidR="00FD0FF9" w:rsidRDefault="00FD0FF9" w:rsidP="00FD0FF9">
            <w:pPr>
              <w:pStyle w:val="-"/>
              <w:ind w:firstLine="402"/>
              <w:jc w:val="center"/>
              <w:rPr>
                <w:b/>
                <w:bCs/>
              </w:rPr>
            </w:pPr>
            <w:r>
              <w:rPr>
                <w:b/>
                <w:bCs/>
              </w:rPr>
              <w:t>Key</w:t>
            </w:r>
          </w:p>
        </w:tc>
        <w:tc>
          <w:tcPr>
            <w:tcW w:w="1559" w:type="dxa"/>
            <w:shd w:val="clear" w:color="auto" w:fill="D8D8D8" w:themeFill="background1" w:themeFillShade="D8"/>
          </w:tcPr>
          <w:p w14:paraId="3620E4C0" w14:textId="77777777" w:rsidR="00FD0FF9" w:rsidRDefault="00FD0FF9" w:rsidP="00FD0FF9">
            <w:pPr>
              <w:pStyle w:val="-"/>
              <w:ind w:firstLine="402"/>
              <w:jc w:val="center"/>
              <w:rPr>
                <w:b/>
                <w:bCs/>
              </w:rPr>
            </w:pPr>
            <w:r>
              <w:rPr>
                <w:b/>
                <w:bCs/>
              </w:rPr>
              <w:t>Type</w:t>
            </w:r>
          </w:p>
        </w:tc>
        <w:tc>
          <w:tcPr>
            <w:tcW w:w="1459" w:type="dxa"/>
            <w:shd w:val="clear" w:color="auto" w:fill="D8D8D8" w:themeFill="background1" w:themeFillShade="D8"/>
          </w:tcPr>
          <w:p w14:paraId="26F45E03" w14:textId="77777777" w:rsidR="00FD0FF9" w:rsidRDefault="00FD0FF9" w:rsidP="00FD0FF9">
            <w:pPr>
              <w:pStyle w:val="-"/>
              <w:ind w:firstLine="402"/>
              <w:jc w:val="center"/>
              <w:rPr>
                <w:b/>
                <w:bCs/>
              </w:rPr>
            </w:pPr>
            <w:r>
              <w:rPr>
                <w:b/>
                <w:bCs/>
              </w:rPr>
              <w:t>Range</w:t>
            </w:r>
          </w:p>
        </w:tc>
        <w:tc>
          <w:tcPr>
            <w:tcW w:w="1376" w:type="dxa"/>
            <w:shd w:val="clear" w:color="auto" w:fill="D8D8D8" w:themeFill="background1" w:themeFillShade="D8"/>
          </w:tcPr>
          <w:p w14:paraId="07C75EC7" w14:textId="77777777" w:rsidR="00FD0FF9" w:rsidRDefault="00FD0FF9" w:rsidP="00B174BA">
            <w:pPr>
              <w:pStyle w:val="-"/>
              <w:jc w:val="left"/>
              <w:rPr>
                <w:b/>
                <w:bCs/>
              </w:rPr>
            </w:pPr>
            <w:r>
              <w:rPr>
                <w:b/>
                <w:bCs/>
              </w:rPr>
              <w:t>Required</w:t>
            </w:r>
          </w:p>
        </w:tc>
        <w:tc>
          <w:tcPr>
            <w:tcW w:w="3748" w:type="dxa"/>
            <w:shd w:val="clear" w:color="auto" w:fill="D8D8D8" w:themeFill="background1" w:themeFillShade="D8"/>
          </w:tcPr>
          <w:p w14:paraId="068BA8ED" w14:textId="77777777" w:rsidR="00FD0FF9" w:rsidRDefault="00FD0FF9" w:rsidP="00FD0FF9">
            <w:pPr>
              <w:pStyle w:val="-"/>
              <w:ind w:firstLine="402"/>
              <w:jc w:val="center"/>
              <w:rPr>
                <w:b/>
                <w:bCs/>
              </w:rPr>
            </w:pPr>
            <w:r>
              <w:rPr>
                <w:b/>
                <w:bCs/>
              </w:rPr>
              <w:t>Describe</w:t>
            </w:r>
          </w:p>
        </w:tc>
      </w:tr>
      <w:tr w:rsidR="00FD0FF9" w14:paraId="48937B7C" w14:textId="77777777" w:rsidTr="00B174BA">
        <w:tc>
          <w:tcPr>
            <w:tcW w:w="1668" w:type="dxa"/>
          </w:tcPr>
          <w:p w14:paraId="39D623B5" w14:textId="77777777" w:rsidR="00FD0FF9" w:rsidRDefault="00FD0FF9" w:rsidP="0039535F">
            <w:pPr>
              <w:pStyle w:val="-"/>
            </w:pPr>
            <w:r>
              <w:t>requestTime</w:t>
            </w:r>
          </w:p>
        </w:tc>
        <w:tc>
          <w:tcPr>
            <w:tcW w:w="1559" w:type="dxa"/>
          </w:tcPr>
          <w:p w14:paraId="672496BE" w14:textId="77777777" w:rsidR="00FD0FF9" w:rsidRDefault="00FD0FF9" w:rsidP="003C2E14">
            <w:pPr>
              <w:pStyle w:val="-"/>
              <w:jc w:val="left"/>
            </w:pPr>
            <w:r>
              <w:t>datetime</w:t>
            </w:r>
          </w:p>
        </w:tc>
        <w:tc>
          <w:tcPr>
            <w:tcW w:w="1459" w:type="dxa"/>
          </w:tcPr>
          <w:p w14:paraId="01B7D583" w14:textId="77777777" w:rsidR="00FD0FF9" w:rsidRDefault="00FD0FF9" w:rsidP="00FD0FF9">
            <w:pPr>
              <w:pStyle w:val="-"/>
              <w:ind w:firstLine="400"/>
              <w:jc w:val="center"/>
            </w:pPr>
          </w:p>
        </w:tc>
        <w:tc>
          <w:tcPr>
            <w:tcW w:w="1376" w:type="dxa"/>
          </w:tcPr>
          <w:p w14:paraId="0486B7F1" w14:textId="77777777" w:rsidR="00FD0FF9" w:rsidRDefault="00FD0FF9" w:rsidP="003C2E14">
            <w:pPr>
              <w:pStyle w:val="-"/>
              <w:jc w:val="left"/>
            </w:pPr>
            <w:r>
              <w:t>true</w:t>
            </w:r>
          </w:p>
        </w:tc>
        <w:tc>
          <w:tcPr>
            <w:tcW w:w="3748" w:type="dxa"/>
          </w:tcPr>
          <w:p w14:paraId="3F4B589E" w14:textId="77777777" w:rsidR="00FD0FF9" w:rsidRDefault="00FD0FF9" w:rsidP="003C2E14">
            <w:pPr>
              <w:pStyle w:val="-"/>
            </w:pPr>
            <w:r>
              <w:t>请求时间，必须为当前时间</w:t>
            </w:r>
          </w:p>
        </w:tc>
      </w:tr>
    </w:tbl>
    <w:p w14:paraId="5CF5314A" w14:textId="77777777" w:rsidR="00FD0FF9" w:rsidRDefault="00FD0FF9" w:rsidP="00FD0FF9">
      <w:pPr>
        <w:numPr>
          <w:ilvl w:val="0"/>
          <w:numId w:val="46"/>
        </w:numPr>
        <w:ind w:firstLineChars="0" w:firstLine="442"/>
        <w:rPr>
          <w:b/>
          <w:bCs/>
        </w:rPr>
      </w:pPr>
      <w:r>
        <w:rPr>
          <w:b/>
          <w:bCs/>
        </w:rPr>
        <w:t>InputOnly:</w:t>
      </w:r>
      <w:r>
        <w:t xml:space="preserve"> [requestTime]</w:t>
      </w:r>
    </w:p>
    <w:p w14:paraId="4570DDA4" w14:textId="77777777" w:rsidR="00FD0FF9" w:rsidRDefault="00FD0FF9" w:rsidP="00FD0FF9">
      <w:pPr>
        <w:numPr>
          <w:ilvl w:val="0"/>
          <w:numId w:val="46"/>
        </w:numPr>
        <w:ind w:firstLineChars="0" w:firstLine="442"/>
        <w:rPr>
          <w:b/>
          <w:bCs/>
        </w:rPr>
      </w:pPr>
      <w:r>
        <w:rPr>
          <w:b/>
          <w:bCs/>
        </w:rPr>
        <w:t>OutputOnly:</w:t>
      </w:r>
      <w:r>
        <w:t xml:space="preserve"> [  ]</w:t>
      </w:r>
    </w:p>
    <w:p w14:paraId="48FF8044" w14:textId="77777777" w:rsidR="00E82E83" w:rsidRDefault="00E82E83" w:rsidP="00F26A8D">
      <w:pPr>
        <w:ind w:firstLineChars="0" w:firstLine="0"/>
      </w:pPr>
    </w:p>
    <w:p w14:paraId="074F0443" w14:textId="124FB04F" w:rsidR="00C71583" w:rsidRDefault="00C71583" w:rsidP="00C71583">
      <w:pPr>
        <w:pStyle w:val="3"/>
      </w:pPr>
      <w:r>
        <w:rPr>
          <w:rFonts w:hint="eastAsia"/>
        </w:rPr>
        <w:t>证书管理</w:t>
      </w:r>
    </w:p>
    <w:p w14:paraId="4AD42C41" w14:textId="6C5ABEAB" w:rsidR="00C07F11" w:rsidRDefault="00C07F11" w:rsidP="00C07F11">
      <w:pPr>
        <w:ind w:left="440" w:firstLineChars="0" w:firstLine="0"/>
      </w:pPr>
      <w:r>
        <w:rPr>
          <w:rFonts w:hint="eastAsia"/>
        </w:rPr>
        <w:t>1</w:t>
      </w:r>
      <w:r>
        <w:rPr>
          <w:rFonts w:hint="eastAsia"/>
        </w:rPr>
        <w:t>）</w:t>
      </w:r>
      <w:r>
        <w:t>/sealCenter/config/v1.0/certifications</w:t>
      </w:r>
    </w:p>
    <w:p w14:paraId="48B2A296" w14:textId="77777777" w:rsidR="00C07F11" w:rsidRDefault="00C07F11" w:rsidP="00C07F11">
      <w:pPr>
        <w:pStyle w:val="af7"/>
        <w:ind w:firstLine="440"/>
      </w:pPr>
      <w:r>
        <w:t>Method: GET</w:t>
      </w:r>
    </w:p>
    <w:p w14:paraId="081440B1" w14:textId="5AD81B84" w:rsidR="00C07F11" w:rsidRDefault="00C07F11" w:rsidP="00C07F11">
      <w:pPr>
        <w:numPr>
          <w:ilvl w:val="0"/>
          <w:numId w:val="46"/>
        </w:numPr>
        <w:ind w:firstLineChars="0" w:firstLine="442"/>
        <w:rPr>
          <w:b/>
          <w:bCs/>
        </w:rPr>
      </w:pPr>
      <w:r>
        <w:rPr>
          <w:b/>
          <w:bCs/>
        </w:rPr>
        <w:t xml:space="preserve">Name: </w:t>
      </w:r>
      <w:r>
        <w:t>列举</w:t>
      </w:r>
      <w:r>
        <w:rPr>
          <w:rFonts w:hint="eastAsia"/>
        </w:rPr>
        <w:t>证书</w:t>
      </w:r>
    </w:p>
    <w:p w14:paraId="0C0284DF" w14:textId="77777777" w:rsidR="00C07F11" w:rsidRDefault="00C07F11" w:rsidP="00C07F11">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26"/>
        <w:gridCol w:w="5043"/>
        <w:gridCol w:w="3285"/>
      </w:tblGrid>
      <w:tr w:rsidR="00C07F11" w14:paraId="06B54DC7" w14:textId="77777777" w:rsidTr="00233BE9">
        <w:tc>
          <w:tcPr>
            <w:tcW w:w="1526" w:type="dxa"/>
            <w:shd w:val="clear" w:color="auto" w:fill="D8D8D8" w:themeFill="background1" w:themeFillShade="D8"/>
          </w:tcPr>
          <w:p w14:paraId="57B005D3" w14:textId="77777777" w:rsidR="00C07F11" w:rsidRDefault="00C07F11" w:rsidP="00233BE9">
            <w:pPr>
              <w:pStyle w:val="-"/>
              <w:ind w:firstLine="442"/>
              <w:jc w:val="center"/>
              <w:rPr>
                <w:b/>
                <w:bCs/>
              </w:rPr>
            </w:pPr>
            <w:r>
              <w:rPr>
                <w:b/>
                <w:bCs/>
              </w:rPr>
              <w:t>Key</w:t>
            </w:r>
          </w:p>
        </w:tc>
        <w:tc>
          <w:tcPr>
            <w:tcW w:w="5043" w:type="dxa"/>
            <w:shd w:val="clear" w:color="auto" w:fill="D8D8D8" w:themeFill="background1" w:themeFillShade="D8"/>
          </w:tcPr>
          <w:p w14:paraId="16DC4CF1"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1C807280" w14:textId="77777777" w:rsidR="00C07F11" w:rsidRDefault="00C07F11" w:rsidP="00233BE9">
            <w:pPr>
              <w:pStyle w:val="-"/>
              <w:ind w:firstLine="442"/>
              <w:jc w:val="center"/>
              <w:rPr>
                <w:b/>
                <w:bCs/>
              </w:rPr>
            </w:pPr>
            <w:r>
              <w:rPr>
                <w:b/>
                <w:bCs/>
              </w:rPr>
              <w:t>Describe</w:t>
            </w:r>
          </w:p>
        </w:tc>
      </w:tr>
      <w:tr w:rsidR="00C07F11" w14:paraId="173FFC87" w14:textId="77777777" w:rsidTr="00233BE9">
        <w:tc>
          <w:tcPr>
            <w:tcW w:w="1526" w:type="dxa"/>
          </w:tcPr>
          <w:p w14:paraId="74758463" w14:textId="77777777" w:rsidR="00C07F11" w:rsidRDefault="00C07F11" w:rsidP="00C07F11">
            <w:pPr>
              <w:pStyle w:val="-"/>
            </w:pPr>
            <w:r>
              <w:t>Content-Type</w:t>
            </w:r>
          </w:p>
        </w:tc>
        <w:tc>
          <w:tcPr>
            <w:tcW w:w="5043" w:type="dxa"/>
          </w:tcPr>
          <w:p w14:paraId="5B64B38A" w14:textId="77777777" w:rsidR="00C07F11" w:rsidRDefault="00C07F11" w:rsidP="00233BE9">
            <w:pPr>
              <w:pStyle w:val="-"/>
              <w:ind w:firstLine="440"/>
              <w:jc w:val="center"/>
            </w:pPr>
            <w:r>
              <w:t>application/json</w:t>
            </w:r>
          </w:p>
        </w:tc>
        <w:tc>
          <w:tcPr>
            <w:tcW w:w="3285" w:type="dxa"/>
          </w:tcPr>
          <w:p w14:paraId="41488C6D" w14:textId="77777777" w:rsidR="00C07F11" w:rsidRDefault="00C07F11" w:rsidP="00233BE9">
            <w:pPr>
              <w:pStyle w:val="-"/>
              <w:ind w:firstLine="440"/>
            </w:pPr>
          </w:p>
        </w:tc>
      </w:tr>
    </w:tbl>
    <w:p w14:paraId="0CC79319" w14:textId="77777777" w:rsidR="00C07F11" w:rsidRDefault="00C07F11" w:rsidP="00C07F11">
      <w:pPr>
        <w:numPr>
          <w:ilvl w:val="0"/>
          <w:numId w:val="46"/>
        </w:numPr>
        <w:ind w:firstLineChars="0" w:firstLine="442"/>
      </w:pPr>
      <w:r>
        <w:rPr>
          <w:b/>
          <w:bCs/>
        </w:rPr>
        <w:t xml:space="preserve">Permissions: </w:t>
      </w:r>
      <w:r>
        <w:t>[IsAdministrator]</w:t>
      </w:r>
    </w:p>
    <w:p w14:paraId="5F62E791" w14:textId="77777777" w:rsidR="00C07F11" w:rsidRDefault="00C07F11" w:rsidP="00C07F11">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05"/>
        <w:gridCol w:w="1797"/>
        <w:gridCol w:w="1376"/>
        <w:gridCol w:w="3748"/>
      </w:tblGrid>
      <w:tr w:rsidR="00C07F11" w14:paraId="30B1D42C" w14:textId="77777777" w:rsidTr="00233BE9">
        <w:tc>
          <w:tcPr>
            <w:tcW w:w="1384" w:type="dxa"/>
            <w:shd w:val="clear" w:color="auto" w:fill="D8D8D8" w:themeFill="background1" w:themeFillShade="D8"/>
          </w:tcPr>
          <w:p w14:paraId="705A9C6F" w14:textId="77777777" w:rsidR="00C07F11" w:rsidRDefault="00C07F11" w:rsidP="00233BE9">
            <w:pPr>
              <w:pStyle w:val="-"/>
              <w:ind w:firstLine="442"/>
              <w:jc w:val="center"/>
              <w:rPr>
                <w:b/>
                <w:bCs/>
              </w:rPr>
            </w:pPr>
            <w:r>
              <w:rPr>
                <w:b/>
                <w:bCs/>
              </w:rPr>
              <w:t>Key</w:t>
            </w:r>
          </w:p>
        </w:tc>
        <w:tc>
          <w:tcPr>
            <w:tcW w:w="1505" w:type="dxa"/>
            <w:shd w:val="clear" w:color="auto" w:fill="D8D8D8" w:themeFill="background1" w:themeFillShade="D8"/>
          </w:tcPr>
          <w:p w14:paraId="5F304AB4" w14:textId="77777777" w:rsidR="00C07F11" w:rsidRDefault="00C07F11" w:rsidP="00233BE9">
            <w:pPr>
              <w:pStyle w:val="-"/>
              <w:ind w:firstLine="442"/>
              <w:jc w:val="center"/>
              <w:rPr>
                <w:b/>
                <w:bCs/>
              </w:rPr>
            </w:pPr>
            <w:r>
              <w:rPr>
                <w:b/>
                <w:bCs/>
              </w:rPr>
              <w:t>Type</w:t>
            </w:r>
          </w:p>
        </w:tc>
        <w:tc>
          <w:tcPr>
            <w:tcW w:w="1797" w:type="dxa"/>
            <w:shd w:val="clear" w:color="auto" w:fill="D8D8D8" w:themeFill="background1" w:themeFillShade="D8"/>
          </w:tcPr>
          <w:p w14:paraId="5AAEC94F" w14:textId="77777777" w:rsidR="00C07F11" w:rsidRDefault="00C07F11" w:rsidP="00233BE9">
            <w:pPr>
              <w:pStyle w:val="-"/>
              <w:ind w:firstLine="442"/>
              <w:jc w:val="center"/>
              <w:rPr>
                <w:b/>
                <w:bCs/>
              </w:rPr>
            </w:pPr>
            <w:r>
              <w:rPr>
                <w:b/>
                <w:bCs/>
              </w:rPr>
              <w:t>Range</w:t>
            </w:r>
          </w:p>
        </w:tc>
        <w:tc>
          <w:tcPr>
            <w:tcW w:w="1376" w:type="dxa"/>
            <w:shd w:val="clear" w:color="auto" w:fill="D8D8D8" w:themeFill="background1" w:themeFillShade="D8"/>
          </w:tcPr>
          <w:p w14:paraId="7E6DC771" w14:textId="77777777" w:rsidR="00C07F11" w:rsidRDefault="00C07F11" w:rsidP="00233BE9">
            <w:pPr>
              <w:pStyle w:val="-"/>
              <w:jc w:val="left"/>
              <w:rPr>
                <w:b/>
                <w:bCs/>
              </w:rPr>
            </w:pPr>
            <w:r>
              <w:rPr>
                <w:b/>
                <w:bCs/>
              </w:rPr>
              <w:t>Required</w:t>
            </w:r>
          </w:p>
        </w:tc>
        <w:tc>
          <w:tcPr>
            <w:tcW w:w="3748" w:type="dxa"/>
            <w:shd w:val="clear" w:color="auto" w:fill="D8D8D8" w:themeFill="background1" w:themeFillShade="D8"/>
          </w:tcPr>
          <w:p w14:paraId="548941E5" w14:textId="77777777" w:rsidR="00C07F11" w:rsidRDefault="00C07F11" w:rsidP="00233BE9">
            <w:pPr>
              <w:pStyle w:val="-"/>
              <w:ind w:firstLine="442"/>
              <w:jc w:val="center"/>
              <w:rPr>
                <w:b/>
                <w:bCs/>
              </w:rPr>
            </w:pPr>
            <w:r>
              <w:rPr>
                <w:b/>
                <w:bCs/>
              </w:rPr>
              <w:t>Describe</w:t>
            </w:r>
          </w:p>
        </w:tc>
      </w:tr>
      <w:tr w:rsidR="00C07F11" w14:paraId="10B8CF3C" w14:textId="77777777" w:rsidTr="00233BE9">
        <w:tc>
          <w:tcPr>
            <w:tcW w:w="1384" w:type="dxa"/>
          </w:tcPr>
          <w:p w14:paraId="312557A1" w14:textId="77777777" w:rsidR="00C07F11" w:rsidRDefault="00C07F11" w:rsidP="00233BE9">
            <w:pPr>
              <w:pStyle w:val="-"/>
            </w:pPr>
            <w:r>
              <w:t>requestTime</w:t>
            </w:r>
          </w:p>
        </w:tc>
        <w:tc>
          <w:tcPr>
            <w:tcW w:w="1505" w:type="dxa"/>
          </w:tcPr>
          <w:p w14:paraId="009F8572" w14:textId="77777777" w:rsidR="00C07F11" w:rsidRDefault="00C07F11" w:rsidP="003C2E14">
            <w:pPr>
              <w:pStyle w:val="-"/>
              <w:jc w:val="left"/>
            </w:pPr>
            <w:r>
              <w:t>datetime</w:t>
            </w:r>
          </w:p>
        </w:tc>
        <w:tc>
          <w:tcPr>
            <w:tcW w:w="1797" w:type="dxa"/>
          </w:tcPr>
          <w:p w14:paraId="02CF249C" w14:textId="77777777" w:rsidR="00C07F11" w:rsidRDefault="00C07F11" w:rsidP="00233BE9">
            <w:pPr>
              <w:pStyle w:val="-"/>
              <w:ind w:firstLine="440"/>
              <w:jc w:val="center"/>
            </w:pPr>
          </w:p>
        </w:tc>
        <w:tc>
          <w:tcPr>
            <w:tcW w:w="1376" w:type="dxa"/>
          </w:tcPr>
          <w:p w14:paraId="5FBC1F02" w14:textId="77777777" w:rsidR="00C07F11" w:rsidRDefault="00C07F11" w:rsidP="003C2E14">
            <w:pPr>
              <w:pStyle w:val="-"/>
              <w:jc w:val="left"/>
            </w:pPr>
            <w:r>
              <w:t>true</w:t>
            </w:r>
          </w:p>
        </w:tc>
        <w:tc>
          <w:tcPr>
            <w:tcW w:w="3748" w:type="dxa"/>
          </w:tcPr>
          <w:p w14:paraId="4EFE66C1" w14:textId="77777777" w:rsidR="00C07F11" w:rsidRDefault="00C07F11" w:rsidP="00C07F11">
            <w:pPr>
              <w:pStyle w:val="-"/>
            </w:pPr>
            <w:r>
              <w:t>请求时间，必须为当前时间</w:t>
            </w:r>
          </w:p>
        </w:tc>
      </w:tr>
      <w:tr w:rsidR="00C07F11" w14:paraId="3DBEB158" w14:textId="77777777" w:rsidTr="00233BE9">
        <w:tc>
          <w:tcPr>
            <w:tcW w:w="1384" w:type="dxa"/>
          </w:tcPr>
          <w:p w14:paraId="1CF2F176" w14:textId="4BBDF745" w:rsidR="00C07F11" w:rsidRDefault="00C07F11" w:rsidP="00C07F11">
            <w:pPr>
              <w:pStyle w:val="-"/>
            </w:pPr>
            <w:r>
              <w:rPr>
                <w:rFonts w:hint="eastAsia"/>
              </w:rPr>
              <w:t>certId</w:t>
            </w:r>
          </w:p>
        </w:tc>
        <w:tc>
          <w:tcPr>
            <w:tcW w:w="1505" w:type="dxa"/>
          </w:tcPr>
          <w:p w14:paraId="2F260C57" w14:textId="77777777" w:rsidR="00C07F11" w:rsidRDefault="00C07F11" w:rsidP="003C2E14">
            <w:pPr>
              <w:pStyle w:val="-"/>
              <w:jc w:val="left"/>
            </w:pPr>
            <w:r>
              <w:t>string</w:t>
            </w:r>
          </w:p>
        </w:tc>
        <w:tc>
          <w:tcPr>
            <w:tcW w:w="1797" w:type="dxa"/>
          </w:tcPr>
          <w:p w14:paraId="61B44297" w14:textId="77777777" w:rsidR="00C07F11" w:rsidRDefault="00C07F11" w:rsidP="00EB2830">
            <w:pPr>
              <w:pStyle w:val="-"/>
              <w:jc w:val="left"/>
            </w:pPr>
            <w:r>
              <w:t>uuid4</w:t>
            </w:r>
          </w:p>
        </w:tc>
        <w:tc>
          <w:tcPr>
            <w:tcW w:w="1376" w:type="dxa"/>
          </w:tcPr>
          <w:p w14:paraId="5B6B84A7" w14:textId="77777777" w:rsidR="00C07F11" w:rsidRDefault="00C07F11" w:rsidP="003C2E14">
            <w:pPr>
              <w:pStyle w:val="-"/>
              <w:jc w:val="left"/>
            </w:pPr>
            <w:r>
              <w:t>false</w:t>
            </w:r>
          </w:p>
        </w:tc>
        <w:tc>
          <w:tcPr>
            <w:tcW w:w="3748" w:type="dxa"/>
          </w:tcPr>
          <w:p w14:paraId="46CCE6CA" w14:textId="4228C5CD" w:rsidR="00C07F11" w:rsidRDefault="00C07F11" w:rsidP="00C07F11">
            <w:pPr>
              <w:pStyle w:val="-"/>
            </w:pPr>
            <w:r>
              <w:rPr>
                <w:rFonts w:hint="eastAsia"/>
              </w:rPr>
              <w:t>证书</w:t>
            </w:r>
            <w:r>
              <w:t>id</w:t>
            </w:r>
          </w:p>
        </w:tc>
      </w:tr>
      <w:tr w:rsidR="00C07F11" w14:paraId="7C428B4E" w14:textId="77777777" w:rsidTr="00233BE9">
        <w:tc>
          <w:tcPr>
            <w:tcW w:w="1384" w:type="dxa"/>
          </w:tcPr>
          <w:p w14:paraId="57A64E44" w14:textId="4BB9A891" w:rsidR="00C07F11" w:rsidRDefault="00C07F11" w:rsidP="00C07F11">
            <w:pPr>
              <w:pStyle w:val="-"/>
            </w:pPr>
            <w:r>
              <w:rPr>
                <w:rFonts w:hint="eastAsia"/>
              </w:rPr>
              <w:t>SN</w:t>
            </w:r>
          </w:p>
        </w:tc>
        <w:tc>
          <w:tcPr>
            <w:tcW w:w="1505" w:type="dxa"/>
          </w:tcPr>
          <w:p w14:paraId="2215639E" w14:textId="77777777" w:rsidR="00C07F11" w:rsidRDefault="00C07F11" w:rsidP="003C2E14">
            <w:pPr>
              <w:pStyle w:val="-"/>
              <w:jc w:val="left"/>
            </w:pPr>
            <w:r>
              <w:rPr>
                <w:rFonts w:hint="eastAsia"/>
              </w:rPr>
              <w:t>string</w:t>
            </w:r>
          </w:p>
        </w:tc>
        <w:tc>
          <w:tcPr>
            <w:tcW w:w="1797" w:type="dxa"/>
          </w:tcPr>
          <w:p w14:paraId="299B60DE" w14:textId="77777777" w:rsidR="00C07F11" w:rsidRDefault="00C07F11" w:rsidP="00233BE9">
            <w:pPr>
              <w:pStyle w:val="-"/>
              <w:ind w:firstLine="440"/>
              <w:jc w:val="center"/>
            </w:pPr>
          </w:p>
        </w:tc>
        <w:tc>
          <w:tcPr>
            <w:tcW w:w="1376" w:type="dxa"/>
          </w:tcPr>
          <w:p w14:paraId="48DFEE87" w14:textId="77777777" w:rsidR="00C07F11" w:rsidRDefault="00C07F11" w:rsidP="003C2E14">
            <w:pPr>
              <w:pStyle w:val="-"/>
              <w:jc w:val="left"/>
            </w:pPr>
            <w:r>
              <w:rPr>
                <w:rFonts w:hint="eastAsia"/>
              </w:rPr>
              <w:t>false</w:t>
            </w:r>
          </w:p>
        </w:tc>
        <w:tc>
          <w:tcPr>
            <w:tcW w:w="3748" w:type="dxa"/>
          </w:tcPr>
          <w:p w14:paraId="51CE8EA1" w14:textId="3ECFAD8B" w:rsidR="00C07F11" w:rsidRDefault="00C07F11" w:rsidP="00C07F11">
            <w:pPr>
              <w:pStyle w:val="-"/>
            </w:pPr>
            <w:r>
              <w:rPr>
                <w:rFonts w:hint="eastAsia"/>
              </w:rPr>
              <w:t>证书</w:t>
            </w:r>
            <w:r>
              <w:t>编号</w:t>
            </w:r>
          </w:p>
        </w:tc>
      </w:tr>
      <w:tr w:rsidR="00C07F11" w14:paraId="4555C05A" w14:textId="77777777" w:rsidTr="00233BE9">
        <w:tc>
          <w:tcPr>
            <w:tcW w:w="1384" w:type="dxa"/>
          </w:tcPr>
          <w:p w14:paraId="3F513AA0" w14:textId="2A15E941" w:rsidR="00C07F11" w:rsidRDefault="00C07F11" w:rsidP="00C07F11">
            <w:pPr>
              <w:pStyle w:val="-"/>
            </w:pPr>
            <w:r>
              <w:rPr>
                <w:rFonts w:hint="eastAsia"/>
              </w:rPr>
              <w:t>certtype</w:t>
            </w:r>
          </w:p>
        </w:tc>
        <w:tc>
          <w:tcPr>
            <w:tcW w:w="1505" w:type="dxa"/>
          </w:tcPr>
          <w:p w14:paraId="2A42F3FA" w14:textId="77777777" w:rsidR="00C07F11" w:rsidRDefault="00C07F11" w:rsidP="003C2E14">
            <w:pPr>
              <w:pStyle w:val="-"/>
              <w:jc w:val="left"/>
            </w:pPr>
            <w:r>
              <w:rPr>
                <w:rFonts w:hint="eastAsia"/>
              </w:rPr>
              <w:t>string</w:t>
            </w:r>
          </w:p>
        </w:tc>
        <w:tc>
          <w:tcPr>
            <w:tcW w:w="1797" w:type="dxa"/>
          </w:tcPr>
          <w:p w14:paraId="65968E37" w14:textId="77777777" w:rsidR="00C07F11" w:rsidRDefault="00C07F11" w:rsidP="00233BE9">
            <w:pPr>
              <w:pStyle w:val="-"/>
              <w:ind w:firstLine="440"/>
              <w:jc w:val="center"/>
            </w:pPr>
          </w:p>
        </w:tc>
        <w:tc>
          <w:tcPr>
            <w:tcW w:w="1376" w:type="dxa"/>
          </w:tcPr>
          <w:p w14:paraId="5BDAD05C" w14:textId="77777777" w:rsidR="00C07F11" w:rsidRDefault="00C07F11" w:rsidP="003C2E14">
            <w:pPr>
              <w:pStyle w:val="-"/>
              <w:jc w:val="left"/>
            </w:pPr>
            <w:r>
              <w:rPr>
                <w:rFonts w:hint="eastAsia"/>
              </w:rPr>
              <w:t>false</w:t>
            </w:r>
          </w:p>
        </w:tc>
        <w:tc>
          <w:tcPr>
            <w:tcW w:w="3748" w:type="dxa"/>
          </w:tcPr>
          <w:p w14:paraId="74784757" w14:textId="5874D9A0" w:rsidR="00C07F11" w:rsidRDefault="00C07F11" w:rsidP="00233BE9">
            <w:pPr>
              <w:pStyle w:val="-"/>
            </w:pPr>
            <w:r>
              <w:rPr>
                <w:rFonts w:hint="eastAsia"/>
              </w:rPr>
              <w:t>证书</w:t>
            </w:r>
            <w:r>
              <w:t>类型</w:t>
            </w:r>
            <w:r>
              <w:rPr>
                <w:rFonts w:hint="eastAsia"/>
              </w:rPr>
              <w:t>（</w:t>
            </w:r>
            <w:proofErr w:type="gramStart"/>
            <w:r>
              <w:rPr>
                <w:rFonts w:hint="eastAsia"/>
              </w:rPr>
              <w:t>制章人</w:t>
            </w:r>
            <w:proofErr w:type="gramEnd"/>
            <w:r>
              <w:rPr>
                <w:rFonts w:hint="eastAsia"/>
              </w:rPr>
              <w:t>证书、签章人证书、签章服务器证书）</w:t>
            </w:r>
          </w:p>
        </w:tc>
      </w:tr>
      <w:tr w:rsidR="00C07F11" w14:paraId="0ED3F860" w14:textId="77777777" w:rsidTr="00233BE9">
        <w:tc>
          <w:tcPr>
            <w:tcW w:w="1384" w:type="dxa"/>
          </w:tcPr>
          <w:p w14:paraId="7F989BAF" w14:textId="77777777" w:rsidR="00C07F11" w:rsidRDefault="00C07F11" w:rsidP="00C07F11">
            <w:pPr>
              <w:pStyle w:val="-"/>
            </w:pPr>
            <w:r>
              <w:rPr>
                <w:rFonts w:hint="eastAsia"/>
              </w:rPr>
              <w:t>status</w:t>
            </w:r>
          </w:p>
        </w:tc>
        <w:tc>
          <w:tcPr>
            <w:tcW w:w="1505" w:type="dxa"/>
          </w:tcPr>
          <w:p w14:paraId="1C998DA7" w14:textId="77777777" w:rsidR="00C07F11" w:rsidRDefault="00C07F11" w:rsidP="003C2E14">
            <w:pPr>
              <w:pStyle w:val="-"/>
              <w:jc w:val="left"/>
            </w:pPr>
            <w:r>
              <w:rPr>
                <w:rFonts w:hint="eastAsia"/>
              </w:rPr>
              <w:t>string</w:t>
            </w:r>
          </w:p>
        </w:tc>
        <w:tc>
          <w:tcPr>
            <w:tcW w:w="1797" w:type="dxa"/>
          </w:tcPr>
          <w:p w14:paraId="49DBEF19" w14:textId="77777777" w:rsidR="00C07F11" w:rsidRDefault="00C07F11" w:rsidP="00233BE9">
            <w:pPr>
              <w:pStyle w:val="-"/>
              <w:ind w:firstLine="440"/>
              <w:jc w:val="center"/>
            </w:pPr>
          </w:p>
        </w:tc>
        <w:tc>
          <w:tcPr>
            <w:tcW w:w="1376" w:type="dxa"/>
          </w:tcPr>
          <w:p w14:paraId="15706B1A" w14:textId="77777777" w:rsidR="00C07F11" w:rsidRDefault="00C07F11" w:rsidP="003C2E14">
            <w:pPr>
              <w:pStyle w:val="-"/>
              <w:jc w:val="left"/>
            </w:pPr>
            <w:r>
              <w:rPr>
                <w:rFonts w:hint="eastAsia"/>
              </w:rPr>
              <w:t>false</w:t>
            </w:r>
          </w:p>
        </w:tc>
        <w:tc>
          <w:tcPr>
            <w:tcW w:w="3748" w:type="dxa"/>
          </w:tcPr>
          <w:p w14:paraId="14C96FD5" w14:textId="5FD67B6C" w:rsidR="00C07F11" w:rsidRDefault="00C07F11" w:rsidP="00C07F11">
            <w:pPr>
              <w:pStyle w:val="-"/>
            </w:pPr>
            <w:r>
              <w:t>状态</w:t>
            </w:r>
            <w:r>
              <w:rPr>
                <w:rFonts w:hint="eastAsia"/>
              </w:rPr>
              <w:t>：使用中、作废</w:t>
            </w:r>
          </w:p>
        </w:tc>
      </w:tr>
    </w:tbl>
    <w:p w14:paraId="74EC44FA" w14:textId="77777777" w:rsidR="00C07F11" w:rsidRDefault="00C07F11" w:rsidP="00C07F11">
      <w:pPr>
        <w:numPr>
          <w:ilvl w:val="0"/>
          <w:numId w:val="46"/>
        </w:numPr>
        <w:ind w:firstLineChars="0" w:firstLine="442"/>
        <w:rPr>
          <w:b/>
          <w:bCs/>
        </w:rPr>
      </w:pPr>
      <w:r>
        <w:rPr>
          <w:b/>
          <w:bCs/>
        </w:rPr>
        <w:t>InputOnly:</w:t>
      </w:r>
      <w:r>
        <w:t xml:space="preserve"> [ requestTime]</w:t>
      </w:r>
    </w:p>
    <w:p w14:paraId="271F1D50" w14:textId="1F5E20BF" w:rsidR="00C07F11" w:rsidRDefault="00C07F11" w:rsidP="00C07F11">
      <w:pPr>
        <w:numPr>
          <w:ilvl w:val="0"/>
          <w:numId w:val="46"/>
        </w:numPr>
        <w:ind w:firstLineChars="0" w:firstLine="442"/>
        <w:rPr>
          <w:b/>
          <w:bCs/>
        </w:rPr>
      </w:pPr>
      <w:r>
        <w:rPr>
          <w:b/>
          <w:bCs/>
        </w:rPr>
        <w:t>OutputOnly:</w:t>
      </w:r>
      <w:r>
        <w:t xml:space="preserve"> [</w:t>
      </w:r>
      <w:r>
        <w:rPr>
          <w:rFonts w:hint="eastAsia"/>
        </w:rPr>
        <w:t xml:space="preserve">certId </w:t>
      </w:r>
      <w:r>
        <w:t>]</w:t>
      </w:r>
    </w:p>
    <w:p w14:paraId="6FB44E84" w14:textId="346AE6CE" w:rsidR="00C07F11" w:rsidRDefault="00C07F11" w:rsidP="00C07F11">
      <w:pPr>
        <w:numPr>
          <w:ilvl w:val="0"/>
          <w:numId w:val="46"/>
        </w:numPr>
        <w:ind w:firstLineChars="0" w:firstLine="442"/>
        <w:rPr>
          <w:b/>
          <w:bCs/>
        </w:rPr>
      </w:pPr>
      <w:r>
        <w:rPr>
          <w:b/>
          <w:bCs/>
        </w:rPr>
        <w:t>OrderByFields:</w:t>
      </w:r>
      <w:r>
        <w:t xml:space="preserve"> [</w:t>
      </w:r>
      <w:r>
        <w:rPr>
          <w:rFonts w:hint="eastAsia"/>
        </w:rPr>
        <w:t>certId</w:t>
      </w:r>
      <w:r>
        <w:t>]</w:t>
      </w:r>
    </w:p>
    <w:p w14:paraId="73351097" w14:textId="2250D930" w:rsidR="00C07F11" w:rsidRDefault="00C07F11" w:rsidP="00C07F11">
      <w:pPr>
        <w:ind w:firstLine="440"/>
      </w:pPr>
    </w:p>
    <w:p w14:paraId="2411ED21" w14:textId="77777777" w:rsidR="00233BE9" w:rsidRDefault="00233BE9" w:rsidP="00233BE9">
      <w:pPr>
        <w:pStyle w:val="af7"/>
        <w:ind w:firstLine="440"/>
      </w:pPr>
      <w:r>
        <w:t>Method: POST</w:t>
      </w:r>
    </w:p>
    <w:p w14:paraId="5EC2D158" w14:textId="1C51F14C" w:rsidR="00233BE9" w:rsidRDefault="00233BE9" w:rsidP="00233BE9">
      <w:pPr>
        <w:numPr>
          <w:ilvl w:val="0"/>
          <w:numId w:val="46"/>
        </w:numPr>
        <w:ind w:firstLineChars="0" w:firstLine="442"/>
        <w:rPr>
          <w:b/>
          <w:bCs/>
        </w:rPr>
      </w:pPr>
      <w:r>
        <w:rPr>
          <w:b/>
          <w:bCs/>
        </w:rPr>
        <w:t xml:space="preserve">Name: </w:t>
      </w:r>
      <w:r>
        <w:rPr>
          <w:rFonts w:hint="eastAsia"/>
        </w:rPr>
        <w:t>申请证书</w:t>
      </w:r>
    </w:p>
    <w:p w14:paraId="72E60C4F" w14:textId="77777777" w:rsidR="00233BE9" w:rsidRDefault="00233BE9" w:rsidP="00233BE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809"/>
        <w:gridCol w:w="4760"/>
        <w:gridCol w:w="3285"/>
      </w:tblGrid>
      <w:tr w:rsidR="00233BE9" w14:paraId="7A5AD35B" w14:textId="77777777" w:rsidTr="00233BE9">
        <w:tc>
          <w:tcPr>
            <w:tcW w:w="1809" w:type="dxa"/>
            <w:shd w:val="clear" w:color="auto" w:fill="D8D8D8" w:themeFill="background1" w:themeFillShade="D8"/>
          </w:tcPr>
          <w:p w14:paraId="7E732FC0" w14:textId="77777777" w:rsidR="00233BE9" w:rsidRDefault="00233BE9" w:rsidP="00233BE9">
            <w:pPr>
              <w:pStyle w:val="-"/>
              <w:ind w:firstLine="402"/>
              <w:jc w:val="center"/>
              <w:rPr>
                <w:b/>
                <w:bCs/>
              </w:rPr>
            </w:pPr>
            <w:r>
              <w:rPr>
                <w:b/>
                <w:bCs/>
              </w:rPr>
              <w:t>Key</w:t>
            </w:r>
          </w:p>
        </w:tc>
        <w:tc>
          <w:tcPr>
            <w:tcW w:w="4760" w:type="dxa"/>
            <w:shd w:val="clear" w:color="auto" w:fill="D8D8D8" w:themeFill="background1" w:themeFillShade="D8"/>
          </w:tcPr>
          <w:p w14:paraId="23FBDF19" w14:textId="77777777" w:rsidR="00233BE9" w:rsidRDefault="00233BE9" w:rsidP="00233BE9">
            <w:pPr>
              <w:pStyle w:val="-"/>
              <w:ind w:firstLine="402"/>
              <w:jc w:val="center"/>
              <w:rPr>
                <w:b/>
                <w:bCs/>
              </w:rPr>
            </w:pPr>
            <w:r>
              <w:rPr>
                <w:b/>
                <w:bCs/>
              </w:rPr>
              <w:t>Value</w:t>
            </w:r>
          </w:p>
        </w:tc>
        <w:tc>
          <w:tcPr>
            <w:tcW w:w="3285" w:type="dxa"/>
            <w:shd w:val="clear" w:color="auto" w:fill="D8D8D8" w:themeFill="background1" w:themeFillShade="D8"/>
          </w:tcPr>
          <w:p w14:paraId="10AA8FC9" w14:textId="77777777" w:rsidR="00233BE9" w:rsidRDefault="00233BE9" w:rsidP="00233BE9">
            <w:pPr>
              <w:pStyle w:val="-"/>
              <w:ind w:firstLine="402"/>
              <w:jc w:val="center"/>
              <w:rPr>
                <w:b/>
                <w:bCs/>
              </w:rPr>
            </w:pPr>
            <w:r>
              <w:rPr>
                <w:b/>
                <w:bCs/>
              </w:rPr>
              <w:t>Describe</w:t>
            </w:r>
          </w:p>
        </w:tc>
      </w:tr>
      <w:tr w:rsidR="00233BE9" w14:paraId="19C7B1B0" w14:textId="77777777" w:rsidTr="00233BE9">
        <w:tc>
          <w:tcPr>
            <w:tcW w:w="1809" w:type="dxa"/>
          </w:tcPr>
          <w:p w14:paraId="096B32E3" w14:textId="77777777" w:rsidR="00233BE9" w:rsidRDefault="00233BE9" w:rsidP="00233BE9">
            <w:pPr>
              <w:pStyle w:val="-"/>
            </w:pPr>
            <w:r>
              <w:t>Content-Type</w:t>
            </w:r>
          </w:p>
        </w:tc>
        <w:tc>
          <w:tcPr>
            <w:tcW w:w="4760" w:type="dxa"/>
          </w:tcPr>
          <w:p w14:paraId="708BE66F" w14:textId="77777777" w:rsidR="00233BE9" w:rsidRDefault="00233BE9" w:rsidP="00233BE9">
            <w:pPr>
              <w:pStyle w:val="-"/>
              <w:ind w:firstLine="400"/>
              <w:jc w:val="center"/>
            </w:pPr>
            <w:r>
              <w:t>application/json</w:t>
            </w:r>
          </w:p>
        </w:tc>
        <w:tc>
          <w:tcPr>
            <w:tcW w:w="3285" w:type="dxa"/>
          </w:tcPr>
          <w:p w14:paraId="42142477" w14:textId="77777777" w:rsidR="00233BE9" w:rsidRDefault="00233BE9" w:rsidP="00233BE9">
            <w:pPr>
              <w:pStyle w:val="-"/>
              <w:ind w:firstLine="400"/>
            </w:pPr>
          </w:p>
        </w:tc>
      </w:tr>
    </w:tbl>
    <w:p w14:paraId="1CF87938" w14:textId="77777777" w:rsidR="00233BE9" w:rsidRDefault="00233BE9" w:rsidP="00233BE9">
      <w:pPr>
        <w:numPr>
          <w:ilvl w:val="0"/>
          <w:numId w:val="46"/>
        </w:numPr>
        <w:ind w:firstLineChars="0" w:firstLine="442"/>
      </w:pPr>
      <w:r>
        <w:rPr>
          <w:b/>
          <w:bCs/>
        </w:rPr>
        <w:t xml:space="preserve">Permissions: </w:t>
      </w:r>
      <w:r>
        <w:t>[IsAdministrator]</w:t>
      </w:r>
    </w:p>
    <w:p w14:paraId="034F0960" w14:textId="77777777" w:rsidR="00233BE9" w:rsidRDefault="00233BE9" w:rsidP="00233BE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63"/>
        <w:gridCol w:w="1614"/>
        <w:gridCol w:w="1265"/>
        <w:gridCol w:w="4042"/>
      </w:tblGrid>
      <w:tr w:rsidR="00233BE9" w14:paraId="4E3D22EA" w14:textId="77777777" w:rsidTr="003C2E14">
        <w:tc>
          <w:tcPr>
            <w:tcW w:w="1526" w:type="dxa"/>
            <w:shd w:val="clear" w:color="auto" w:fill="D8D8D8" w:themeFill="background1" w:themeFillShade="D8"/>
          </w:tcPr>
          <w:p w14:paraId="0A276BEA" w14:textId="77777777" w:rsidR="00233BE9" w:rsidRDefault="00233BE9" w:rsidP="00233BE9">
            <w:pPr>
              <w:pStyle w:val="-"/>
              <w:ind w:firstLine="402"/>
              <w:jc w:val="center"/>
              <w:rPr>
                <w:b/>
                <w:bCs/>
              </w:rPr>
            </w:pPr>
            <w:r>
              <w:rPr>
                <w:b/>
                <w:bCs/>
              </w:rPr>
              <w:t>Key</w:t>
            </w:r>
          </w:p>
        </w:tc>
        <w:tc>
          <w:tcPr>
            <w:tcW w:w="1363" w:type="dxa"/>
            <w:shd w:val="clear" w:color="auto" w:fill="D8D8D8" w:themeFill="background1" w:themeFillShade="D8"/>
          </w:tcPr>
          <w:p w14:paraId="2563A0CA" w14:textId="77777777" w:rsidR="00233BE9" w:rsidRDefault="00233BE9" w:rsidP="00233BE9">
            <w:pPr>
              <w:pStyle w:val="-"/>
              <w:ind w:firstLine="402"/>
              <w:jc w:val="center"/>
              <w:rPr>
                <w:b/>
                <w:bCs/>
              </w:rPr>
            </w:pPr>
            <w:r>
              <w:rPr>
                <w:b/>
                <w:bCs/>
              </w:rPr>
              <w:t>Type</w:t>
            </w:r>
          </w:p>
        </w:tc>
        <w:tc>
          <w:tcPr>
            <w:tcW w:w="1614" w:type="dxa"/>
            <w:shd w:val="clear" w:color="auto" w:fill="D8D8D8" w:themeFill="background1" w:themeFillShade="D8"/>
          </w:tcPr>
          <w:p w14:paraId="7A1C395D" w14:textId="77777777" w:rsidR="00233BE9" w:rsidRDefault="00233BE9" w:rsidP="00233BE9">
            <w:pPr>
              <w:pStyle w:val="-"/>
              <w:ind w:firstLine="402"/>
              <w:jc w:val="center"/>
              <w:rPr>
                <w:b/>
                <w:bCs/>
              </w:rPr>
            </w:pPr>
            <w:r>
              <w:rPr>
                <w:b/>
                <w:bCs/>
              </w:rPr>
              <w:t>Range</w:t>
            </w:r>
          </w:p>
        </w:tc>
        <w:tc>
          <w:tcPr>
            <w:tcW w:w="1265" w:type="dxa"/>
            <w:shd w:val="clear" w:color="auto" w:fill="D8D8D8" w:themeFill="background1" w:themeFillShade="D8"/>
          </w:tcPr>
          <w:p w14:paraId="27D1AD7E" w14:textId="77777777" w:rsidR="00233BE9" w:rsidRDefault="00233BE9" w:rsidP="003C2E14">
            <w:pPr>
              <w:pStyle w:val="-"/>
              <w:jc w:val="left"/>
              <w:rPr>
                <w:b/>
                <w:bCs/>
              </w:rPr>
            </w:pPr>
            <w:r>
              <w:rPr>
                <w:b/>
                <w:bCs/>
              </w:rPr>
              <w:t>Required</w:t>
            </w:r>
          </w:p>
        </w:tc>
        <w:tc>
          <w:tcPr>
            <w:tcW w:w="4042" w:type="dxa"/>
            <w:shd w:val="clear" w:color="auto" w:fill="D8D8D8" w:themeFill="background1" w:themeFillShade="D8"/>
          </w:tcPr>
          <w:p w14:paraId="31F99104" w14:textId="77777777" w:rsidR="00233BE9" w:rsidRDefault="00233BE9" w:rsidP="00233BE9">
            <w:pPr>
              <w:pStyle w:val="-"/>
              <w:ind w:firstLine="402"/>
              <w:jc w:val="center"/>
              <w:rPr>
                <w:b/>
                <w:bCs/>
              </w:rPr>
            </w:pPr>
            <w:r>
              <w:rPr>
                <w:b/>
                <w:bCs/>
              </w:rPr>
              <w:t>Describe</w:t>
            </w:r>
          </w:p>
        </w:tc>
      </w:tr>
      <w:tr w:rsidR="00233BE9" w14:paraId="58D564F9" w14:textId="77777777" w:rsidTr="003C2E14">
        <w:tc>
          <w:tcPr>
            <w:tcW w:w="1526" w:type="dxa"/>
          </w:tcPr>
          <w:p w14:paraId="1A714A65" w14:textId="77777777" w:rsidR="00233BE9" w:rsidRDefault="00233BE9" w:rsidP="00233BE9">
            <w:pPr>
              <w:pStyle w:val="-"/>
            </w:pPr>
            <w:r>
              <w:t>requestTime</w:t>
            </w:r>
          </w:p>
        </w:tc>
        <w:tc>
          <w:tcPr>
            <w:tcW w:w="1363" w:type="dxa"/>
          </w:tcPr>
          <w:p w14:paraId="073FC0F0" w14:textId="77777777" w:rsidR="00233BE9" w:rsidRDefault="00233BE9" w:rsidP="00233BE9">
            <w:pPr>
              <w:pStyle w:val="-"/>
              <w:jc w:val="left"/>
            </w:pPr>
            <w:r>
              <w:t>datetime</w:t>
            </w:r>
          </w:p>
        </w:tc>
        <w:tc>
          <w:tcPr>
            <w:tcW w:w="1614" w:type="dxa"/>
          </w:tcPr>
          <w:p w14:paraId="33D96C2A" w14:textId="77777777" w:rsidR="00233BE9" w:rsidRDefault="00233BE9" w:rsidP="00233BE9">
            <w:pPr>
              <w:pStyle w:val="-"/>
              <w:ind w:firstLine="400"/>
              <w:jc w:val="center"/>
            </w:pPr>
          </w:p>
        </w:tc>
        <w:tc>
          <w:tcPr>
            <w:tcW w:w="1265" w:type="dxa"/>
          </w:tcPr>
          <w:p w14:paraId="37174AD8" w14:textId="77777777" w:rsidR="00233BE9" w:rsidRDefault="00233BE9" w:rsidP="003C2E14">
            <w:pPr>
              <w:pStyle w:val="-"/>
              <w:jc w:val="left"/>
            </w:pPr>
            <w:r>
              <w:t>true</w:t>
            </w:r>
          </w:p>
        </w:tc>
        <w:tc>
          <w:tcPr>
            <w:tcW w:w="4042" w:type="dxa"/>
          </w:tcPr>
          <w:p w14:paraId="139F142B" w14:textId="77777777" w:rsidR="00233BE9" w:rsidRDefault="00233BE9" w:rsidP="00233BE9">
            <w:pPr>
              <w:pStyle w:val="-"/>
            </w:pPr>
            <w:r>
              <w:t>请求时间，必须为当前时间</w:t>
            </w:r>
          </w:p>
        </w:tc>
      </w:tr>
      <w:tr w:rsidR="00233BE9" w14:paraId="52965331" w14:textId="77777777" w:rsidTr="003C2E14">
        <w:tc>
          <w:tcPr>
            <w:tcW w:w="1526" w:type="dxa"/>
          </w:tcPr>
          <w:p w14:paraId="0D8F9CDF" w14:textId="6DBAAC84" w:rsidR="00233BE9" w:rsidRDefault="00233BE9" w:rsidP="00233BE9">
            <w:pPr>
              <w:pStyle w:val="-"/>
            </w:pPr>
            <w:r>
              <w:t>name</w:t>
            </w:r>
          </w:p>
        </w:tc>
        <w:tc>
          <w:tcPr>
            <w:tcW w:w="1363" w:type="dxa"/>
          </w:tcPr>
          <w:p w14:paraId="5981C684" w14:textId="77777777" w:rsidR="00233BE9" w:rsidRDefault="00233BE9" w:rsidP="00233BE9">
            <w:pPr>
              <w:pStyle w:val="-"/>
              <w:jc w:val="left"/>
            </w:pPr>
            <w:r>
              <w:rPr>
                <w:rFonts w:hint="eastAsia"/>
              </w:rPr>
              <w:t>s</w:t>
            </w:r>
            <w:r>
              <w:t>tring</w:t>
            </w:r>
          </w:p>
        </w:tc>
        <w:tc>
          <w:tcPr>
            <w:tcW w:w="1614" w:type="dxa"/>
          </w:tcPr>
          <w:p w14:paraId="62A995EF" w14:textId="77777777" w:rsidR="00233BE9" w:rsidRDefault="00233BE9" w:rsidP="00233BE9">
            <w:pPr>
              <w:pStyle w:val="-"/>
              <w:ind w:firstLine="400"/>
              <w:jc w:val="center"/>
            </w:pPr>
          </w:p>
        </w:tc>
        <w:tc>
          <w:tcPr>
            <w:tcW w:w="1265" w:type="dxa"/>
          </w:tcPr>
          <w:p w14:paraId="1EE9E5D1" w14:textId="77777777" w:rsidR="00233BE9" w:rsidRDefault="00233BE9" w:rsidP="003C2E14">
            <w:pPr>
              <w:pStyle w:val="-"/>
              <w:jc w:val="left"/>
            </w:pPr>
            <w:r>
              <w:t>true</w:t>
            </w:r>
          </w:p>
        </w:tc>
        <w:tc>
          <w:tcPr>
            <w:tcW w:w="4042" w:type="dxa"/>
          </w:tcPr>
          <w:p w14:paraId="0E223D4C" w14:textId="62321DAE" w:rsidR="00233BE9" w:rsidRDefault="00233BE9" w:rsidP="00233BE9">
            <w:pPr>
              <w:pStyle w:val="-"/>
            </w:pPr>
            <w:r>
              <w:rPr>
                <w:rFonts w:hint="eastAsia"/>
              </w:rPr>
              <w:t>企业名称</w:t>
            </w:r>
          </w:p>
        </w:tc>
      </w:tr>
      <w:tr w:rsidR="00233BE9" w14:paraId="3DB05186" w14:textId="77777777" w:rsidTr="003C2E14">
        <w:tc>
          <w:tcPr>
            <w:tcW w:w="1526" w:type="dxa"/>
          </w:tcPr>
          <w:p w14:paraId="6C025CAF" w14:textId="0A2C2BF1" w:rsidR="00233BE9" w:rsidRDefault="00233BE9" w:rsidP="00233BE9">
            <w:pPr>
              <w:pStyle w:val="-"/>
            </w:pPr>
            <w:r>
              <w:t>orgcode</w:t>
            </w:r>
          </w:p>
        </w:tc>
        <w:tc>
          <w:tcPr>
            <w:tcW w:w="1363" w:type="dxa"/>
          </w:tcPr>
          <w:p w14:paraId="31AA9644" w14:textId="77777777" w:rsidR="00233BE9" w:rsidRDefault="00233BE9" w:rsidP="00233BE9">
            <w:pPr>
              <w:pStyle w:val="-"/>
              <w:jc w:val="left"/>
            </w:pPr>
            <w:r>
              <w:rPr>
                <w:rFonts w:hint="eastAsia"/>
              </w:rPr>
              <w:t>s</w:t>
            </w:r>
            <w:r>
              <w:t>ting</w:t>
            </w:r>
          </w:p>
        </w:tc>
        <w:tc>
          <w:tcPr>
            <w:tcW w:w="1614" w:type="dxa"/>
          </w:tcPr>
          <w:p w14:paraId="78538FBB" w14:textId="77777777" w:rsidR="00233BE9" w:rsidRDefault="00233BE9" w:rsidP="00233BE9">
            <w:pPr>
              <w:pStyle w:val="-"/>
              <w:ind w:firstLine="400"/>
              <w:jc w:val="center"/>
            </w:pPr>
          </w:p>
        </w:tc>
        <w:tc>
          <w:tcPr>
            <w:tcW w:w="1265" w:type="dxa"/>
          </w:tcPr>
          <w:p w14:paraId="38BE01C1" w14:textId="77777777" w:rsidR="00233BE9" w:rsidRDefault="00233BE9" w:rsidP="003C2E14">
            <w:pPr>
              <w:pStyle w:val="-"/>
              <w:jc w:val="left"/>
            </w:pPr>
            <w:r>
              <w:t>true</w:t>
            </w:r>
          </w:p>
        </w:tc>
        <w:tc>
          <w:tcPr>
            <w:tcW w:w="4042" w:type="dxa"/>
          </w:tcPr>
          <w:p w14:paraId="6C5616A9" w14:textId="41D33F1F" w:rsidR="00233BE9" w:rsidRDefault="00233BE9" w:rsidP="00233BE9">
            <w:pPr>
              <w:pStyle w:val="-"/>
            </w:pPr>
            <w:r>
              <w:rPr>
                <w:rFonts w:hint="eastAsia"/>
              </w:rPr>
              <w:t>组织机构代码</w:t>
            </w:r>
          </w:p>
        </w:tc>
      </w:tr>
      <w:tr w:rsidR="00233BE9" w14:paraId="5A8C15D8" w14:textId="77777777" w:rsidTr="003C2E14">
        <w:tc>
          <w:tcPr>
            <w:tcW w:w="1526" w:type="dxa"/>
          </w:tcPr>
          <w:p w14:paraId="30344C89" w14:textId="2245422A" w:rsidR="00233BE9" w:rsidRDefault="00233BE9" w:rsidP="00233BE9">
            <w:pPr>
              <w:pStyle w:val="-"/>
              <w:jc w:val="left"/>
            </w:pPr>
            <w:r>
              <w:rPr>
                <w:rFonts w:hint="eastAsia"/>
              </w:rPr>
              <w:t>o</w:t>
            </w:r>
            <w:r>
              <w:t>rgname</w:t>
            </w:r>
          </w:p>
        </w:tc>
        <w:tc>
          <w:tcPr>
            <w:tcW w:w="1363" w:type="dxa"/>
          </w:tcPr>
          <w:p w14:paraId="6168E8DA" w14:textId="77777777" w:rsidR="00233BE9" w:rsidRDefault="00233BE9" w:rsidP="00233BE9">
            <w:pPr>
              <w:pStyle w:val="-"/>
              <w:jc w:val="left"/>
            </w:pPr>
            <w:r>
              <w:rPr>
                <w:rFonts w:hint="eastAsia"/>
              </w:rPr>
              <w:t>s</w:t>
            </w:r>
            <w:r>
              <w:t>tring</w:t>
            </w:r>
          </w:p>
        </w:tc>
        <w:tc>
          <w:tcPr>
            <w:tcW w:w="1614" w:type="dxa"/>
          </w:tcPr>
          <w:p w14:paraId="10B9DF2C" w14:textId="77777777" w:rsidR="00233BE9" w:rsidRDefault="00233BE9" w:rsidP="00233BE9">
            <w:pPr>
              <w:pStyle w:val="-"/>
              <w:ind w:firstLine="400"/>
              <w:jc w:val="center"/>
            </w:pPr>
          </w:p>
        </w:tc>
        <w:tc>
          <w:tcPr>
            <w:tcW w:w="1265" w:type="dxa"/>
          </w:tcPr>
          <w:p w14:paraId="45B344A5" w14:textId="77777777" w:rsidR="00233BE9" w:rsidRDefault="00233BE9" w:rsidP="003C2E14">
            <w:pPr>
              <w:pStyle w:val="-"/>
              <w:jc w:val="left"/>
            </w:pPr>
            <w:r>
              <w:t>true</w:t>
            </w:r>
          </w:p>
        </w:tc>
        <w:tc>
          <w:tcPr>
            <w:tcW w:w="4042" w:type="dxa"/>
          </w:tcPr>
          <w:p w14:paraId="095D477C" w14:textId="0961F28D" w:rsidR="00233BE9" w:rsidRDefault="00233BE9" w:rsidP="00233BE9">
            <w:pPr>
              <w:pStyle w:val="-"/>
            </w:pPr>
            <w:r>
              <w:rPr>
                <w:rFonts w:hint="eastAsia"/>
              </w:rPr>
              <w:t>组织单位名称</w:t>
            </w:r>
          </w:p>
        </w:tc>
      </w:tr>
      <w:tr w:rsidR="00233BE9" w14:paraId="277F1532" w14:textId="77777777" w:rsidTr="003C2E14">
        <w:tc>
          <w:tcPr>
            <w:tcW w:w="1526" w:type="dxa"/>
          </w:tcPr>
          <w:p w14:paraId="4B2EE958" w14:textId="588B7996" w:rsidR="00233BE9" w:rsidRDefault="00233BE9" w:rsidP="00233BE9">
            <w:pPr>
              <w:pStyle w:val="-"/>
              <w:jc w:val="left"/>
            </w:pPr>
            <w:r>
              <w:t>organization</w:t>
            </w:r>
          </w:p>
        </w:tc>
        <w:tc>
          <w:tcPr>
            <w:tcW w:w="1363" w:type="dxa"/>
          </w:tcPr>
          <w:p w14:paraId="61BAA1B2" w14:textId="77777777" w:rsidR="00233BE9" w:rsidRDefault="00233BE9" w:rsidP="00233BE9">
            <w:pPr>
              <w:pStyle w:val="-"/>
              <w:jc w:val="left"/>
            </w:pPr>
            <w:r>
              <w:rPr>
                <w:rFonts w:hint="eastAsia"/>
              </w:rPr>
              <w:t>s</w:t>
            </w:r>
            <w:r>
              <w:t>tring</w:t>
            </w:r>
          </w:p>
        </w:tc>
        <w:tc>
          <w:tcPr>
            <w:tcW w:w="1614" w:type="dxa"/>
          </w:tcPr>
          <w:p w14:paraId="4FDA0381" w14:textId="77777777" w:rsidR="00233BE9" w:rsidRDefault="00233BE9" w:rsidP="00233BE9">
            <w:pPr>
              <w:pStyle w:val="-"/>
              <w:ind w:firstLine="400"/>
              <w:jc w:val="center"/>
            </w:pPr>
          </w:p>
        </w:tc>
        <w:tc>
          <w:tcPr>
            <w:tcW w:w="1265" w:type="dxa"/>
          </w:tcPr>
          <w:p w14:paraId="79C53D88" w14:textId="77777777" w:rsidR="00233BE9" w:rsidRDefault="00233BE9" w:rsidP="003C2E14">
            <w:pPr>
              <w:pStyle w:val="-"/>
              <w:jc w:val="left"/>
            </w:pPr>
            <w:r>
              <w:t>true</w:t>
            </w:r>
          </w:p>
        </w:tc>
        <w:tc>
          <w:tcPr>
            <w:tcW w:w="4042" w:type="dxa"/>
          </w:tcPr>
          <w:p w14:paraId="1ED68A29" w14:textId="34F59D72" w:rsidR="00233BE9" w:rsidRDefault="00233BE9" w:rsidP="00233BE9">
            <w:pPr>
              <w:pStyle w:val="-"/>
            </w:pPr>
            <w:r>
              <w:rPr>
                <w:rFonts w:hint="eastAsia"/>
              </w:rPr>
              <w:t>组织名称</w:t>
            </w:r>
          </w:p>
        </w:tc>
      </w:tr>
      <w:tr w:rsidR="00233BE9" w14:paraId="41D7147F" w14:textId="77777777" w:rsidTr="003C2E14">
        <w:tc>
          <w:tcPr>
            <w:tcW w:w="1526" w:type="dxa"/>
          </w:tcPr>
          <w:p w14:paraId="6530A15E" w14:textId="087456B7" w:rsidR="00233BE9" w:rsidRDefault="00233BE9" w:rsidP="00233BE9">
            <w:pPr>
              <w:pStyle w:val="-"/>
            </w:pPr>
            <w:r>
              <w:t>province</w:t>
            </w:r>
          </w:p>
        </w:tc>
        <w:tc>
          <w:tcPr>
            <w:tcW w:w="1363" w:type="dxa"/>
          </w:tcPr>
          <w:p w14:paraId="15AB71B6" w14:textId="722F6F0A" w:rsidR="00233BE9" w:rsidRDefault="00233BE9" w:rsidP="00233BE9">
            <w:pPr>
              <w:pStyle w:val="-"/>
            </w:pPr>
            <w:r>
              <w:rPr>
                <w:rFonts w:hint="eastAsia"/>
              </w:rPr>
              <w:t>s</w:t>
            </w:r>
            <w:r>
              <w:t>tring</w:t>
            </w:r>
          </w:p>
        </w:tc>
        <w:tc>
          <w:tcPr>
            <w:tcW w:w="1614" w:type="dxa"/>
          </w:tcPr>
          <w:p w14:paraId="6D360F6F" w14:textId="77777777" w:rsidR="00233BE9" w:rsidRDefault="00233BE9" w:rsidP="00233BE9">
            <w:pPr>
              <w:pStyle w:val="-"/>
              <w:ind w:firstLine="400"/>
              <w:jc w:val="center"/>
            </w:pPr>
          </w:p>
        </w:tc>
        <w:tc>
          <w:tcPr>
            <w:tcW w:w="1265" w:type="dxa"/>
          </w:tcPr>
          <w:p w14:paraId="4DFAF7A1" w14:textId="6B5B8E78" w:rsidR="00233BE9" w:rsidRDefault="00233BE9" w:rsidP="003C2E14">
            <w:pPr>
              <w:pStyle w:val="-"/>
              <w:jc w:val="left"/>
            </w:pPr>
            <w:r>
              <w:t>true</w:t>
            </w:r>
          </w:p>
        </w:tc>
        <w:tc>
          <w:tcPr>
            <w:tcW w:w="4042" w:type="dxa"/>
          </w:tcPr>
          <w:p w14:paraId="2FFAC151" w14:textId="0EE48276" w:rsidR="00233BE9" w:rsidRDefault="00233BE9" w:rsidP="00233BE9">
            <w:pPr>
              <w:pStyle w:val="-"/>
            </w:pPr>
            <w:r>
              <w:rPr>
                <w:rFonts w:hint="eastAsia"/>
              </w:rPr>
              <w:t>省</w:t>
            </w:r>
          </w:p>
        </w:tc>
      </w:tr>
      <w:tr w:rsidR="00233BE9" w14:paraId="5669D887" w14:textId="77777777" w:rsidTr="003C2E14">
        <w:tc>
          <w:tcPr>
            <w:tcW w:w="1526" w:type="dxa"/>
          </w:tcPr>
          <w:p w14:paraId="5B9E4698" w14:textId="6F6DA75B" w:rsidR="00233BE9" w:rsidRDefault="00233BE9" w:rsidP="00233BE9">
            <w:pPr>
              <w:pStyle w:val="-"/>
            </w:pPr>
            <w:r>
              <w:t>city</w:t>
            </w:r>
          </w:p>
        </w:tc>
        <w:tc>
          <w:tcPr>
            <w:tcW w:w="1363" w:type="dxa"/>
          </w:tcPr>
          <w:p w14:paraId="62071D98" w14:textId="5CBA3AA1" w:rsidR="00233BE9" w:rsidRDefault="00233BE9" w:rsidP="00233BE9">
            <w:pPr>
              <w:pStyle w:val="-"/>
            </w:pPr>
            <w:r>
              <w:t>string</w:t>
            </w:r>
          </w:p>
        </w:tc>
        <w:tc>
          <w:tcPr>
            <w:tcW w:w="1614" w:type="dxa"/>
          </w:tcPr>
          <w:p w14:paraId="46072B08" w14:textId="77777777" w:rsidR="00233BE9" w:rsidRDefault="00233BE9" w:rsidP="00233BE9">
            <w:pPr>
              <w:pStyle w:val="-"/>
              <w:ind w:firstLine="400"/>
              <w:jc w:val="center"/>
            </w:pPr>
          </w:p>
        </w:tc>
        <w:tc>
          <w:tcPr>
            <w:tcW w:w="1265" w:type="dxa"/>
          </w:tcPr>
          <w:p w14:paraId="1C0AB171" w14:textId="34530C0E" w:rsidR="00233BE9" w:rsidRDefault="00233BE9" w:rsidP="003C2E14">
            <w:pPr>
              <w:pStyle w:val="-"/>
              <w:jc w:val="left"/>
            </w:pPr>
            <w:r>
              <w:t>true</w:t>
            </w:r>
          </w:p>
        </w:tc>
        <w:tc>
          <w:tcPr>
            <w:tcW w:w="4042" w:type="dxa"/>
          </w:tcPr>
          <w:p w14:paraId="6146063A" w14:textId="06D2F700" w:rsidR="00233BE9" w:rsidRDefault="00233BE9" w:rsidP="00233BE9">
            <w:pPr>
              <w:pStyle w:val="-"/>
            </w:pPr>
            <w:r>
              <w:rPr>
                <w:rFonts w:hint="eastAsia"/>
              </w:rPr>
              <w:t>市</w:t>
            </w:r>
          </w:p>
        </w:tc>
      </w:tr>
      <w:tr w:rsidR="00233BE9" w14:paraId="2BA27B14" w14:textId="77777777" w:rsidTr="003C2E14">
        <w:tc>
          <w:tcPr>
            <w:tcW w:w="1526" w:type="dxa"/>
          </w:tcPr>
          <w:p w14:paraId="515CF1E2" w14:textId="367B0DED" w:rsidR="00233BE9" w:rsidRDefault="00233BE9" w:rsidP="00233BE9">
            <w:pPr>
              <w:pStyle w:val="-"/>
              <w:jc w:val="left"/>
            </w:pPr>
            <w:r>
              <w:rPr>
                <w:rFonts w:hint="eastAsia"/>
              </w:rPr>
              <w:t>d</w:t>
            </w:r>
            <w:r>
              <w:t>istrict</w:t>
            </w:r>
          </w:p>
        </w:tc>
        <w:tc>
          <w:tcPr>
            <w:tcW w:w="1363" w:type="dxa"/>
          </w:tcPr>
          <w:p w14:paraId="75B85951" w14:textId="7793B739" w:rsidR="00233BE9" w:rsidRDefault="00233BE9" w:rsidP="00233BE9">
            <w:pPr>
              <w:pStyle w:val="-"/>
              <w:jc w:val="left"/>
            </w:pPr>
            <w:r>
              <w:rPr>
                <w:rFonts w:hint="eastAsia"/>
              </w:rPr>
              <w:t>s</w:t>
            </w:r>
            <w:r>
              <w:t>tring</w:t>
            </w:r>
          </w:p>
        </w:tc>
        <w:tc>
          <w:tcPr>
            <w:tcW w:w="1614" w:type="dxa"/>
          </w:tcPr>
          <w:p w14:paraId="3C47800C" w14:textId="77777777" w:rsidR="00233BE9" w:rsidRDefault="00233BE9" w:rsidP="00233BE9">
            <w:pPr>
              <w:pStyle w:val="-"/>
              <w:ind w:firstLine="400"/>
              <w:jc w:val="center"/>
            </w:pPr>
          </w:p>
        </w:tc>
        <w:tc>
          <w:tcPr>
            <w:tcW w:w="1265" w:type="dxa"/>
          </w:tcPr>
          <w:p w14:paraId="1E081D82" w14:textId="16A60BBD" w:rsidR="00233BE9" w:rsidRDefault="00233BE9" w:rsidP="003C2E14">
            <w:pPr>
              <w:pStyle w:val="-"/>
              <w:jc w:val="left"/>
            </w:pPr>
            <w:r>
              <w:t xml:space="preserve">true </w:t>
            </w:r>
          </w:p>
        </w:tc>
        <w:tc>
          <w:tcPr>
            <w:tcW w:w="4042" w:type="dxa"/>
          </w:tcPr>
          <w:p w14:paraId="75933699" w14:textId="0DB6FBF3" w:rsidR="00233BE9" w:rsidRDefault="00233BE9" w:rsidP="00233BE9">
            <w:pPr>
              <w:pStyle w:val="-"/>
            </w:pPr>
            <w:r>
              <w:rPr>
                <w:rFonts w:hint="eastAsia"/>
              </w:rPr>
              <w:t>区</w:t>
            </w:r>
          </w:p>
        </w:tc>
      </w:tr>
      <w:tr w:rsidR="00233BE9" w14:paraId="149F9C6F" w14:textId="77777777" w:rsidTr="003C2E14">
        <w:tc>
          <w:tcPr>
            <w:tcW w:w="1526" w:type="dxa"/>
          </w:tcPr>
          <w:p w14:paraId="13586C89" w14:textId="62896354" w:rsidR="00233BE9" w:rsidRDefault="00233BE9" w:rsidP="00233BE9">
            <w:pPr>
              <w:pStyle w:val="-"/>
            </w:pPr>
            <w:r>
              <w:rPr>
                <w:rFonts w:hint="eastAsia"/>
              </w:rPr>
              <w:t>c</w:t>
            </w:r>
            <w:r>
              <w:t>ertId</w:t>
            </w:r>
          </w:p>
        </w:tc>
        <w:tc>
          <w:tcPr>
            <w:tcW w:w="1363" w:type="dxa"/>
          </w:tcPr>
          <w:p w14:paraId="42487513" w14:textId="77777777" w:rsidR="00233BE9" w:rsidRDefault="00233BE9" w:rsidP="00233BE9">
            <w:pPr>
              <w:pStyle w:val="-"/>
            </w:pPr>
            <w:r>
              <w:t>uuid4</w:t>
            </w:r>
          </w:p>
        </w:tc>
        <w:tc>
          <w:tcPr>
            <w:tcW w:w="1614" w:type="dxa"/>
          </w:tcPr>
          <w:p w14:paraId="70C0214E" w14:textId="77777777" w:rsidR="00233BE9" w:rsidRDefault="00233BE9" w:rsidP="00233BE9">
            <w:pPr>
              <w:pStyle w:val="-"/>
              <w:ind w:firstLine="400"/>
              <w:jc w:val="center"/>
            </w:pPr>
          </w:p>
        </w:tc>
        <w:tc>
          <w:tcPr>
            <w:tcW w:w="1265" w:type="dxa"/>
          </w:tcPr>
          <w:p w14:paraId="15CAB183" w14:textId="77777777" w:rsidR="00233BE9" w:rsidRDefault="00233BE9" w:rsidP="003C2E14">
            <w:pPr>
              <w:pStyle w:val="-"/>
              <w:jc w:val="left"/>
            </w:pPr>
            <w:r>
              <w:rPr>
                <w:rFonts w:hint="eastAsia"/>
              </w:rPr>
              <w:t>f</w:t>
            </w:r>
            <w:r>
              <w:t>alse</w:t>
            </w:r>
          </w:p>
        </w:tc>
        <w:tc>
          <w:tcPr>
            <w:tcW w:w="4042" w:type="dxa"/>
          </w:tcPr>
          <w:p w14:paraId="1C08B1F4" w14:textId="62D5A1B9" w:rsidR="00233BE9" w:rsidRDefault="00233BE9" w:rsidP="00233BE9">
            <w:pPr>
              <w:pStyle w:val="-"/>
            </w:pPr>
            <w:r>
              <w:rPr>
                <w:rFonts w:hint="eastAsia"/>
              </w:rPr>
              <w:t>证书</w:t>
            </w:r>
            <w:r>
              <w:rPr>
                <w:rFonts w:hint="eastAsia"/>
              </w:rPr>
              <w:t>id</w:t>
            </w:r>
          </w:p>
        </w:tc>
      </w:tr>
      <w:tr w:rsidR="00233BE9" w14:paraId="3B23EB80" w14:textId="77777777" w:rsidTr="003C2E14">
        <w:tc>
          <w:tcPr>
            <w:tcW w:w="1526" w:type="dxa"/>
          </w:tcPr>
          <w:p w14:paraId="4A410A0B" w14:textId="77777777" w:rsidR="00233BE9" w:rsidRDefault="00233BE9" w:rsidP="00233BE9">
            <w:pPr>
              <w:pStyle w:val="-"/>
            </w:pPr>
            <w:r>
              <w:lastRenderedPageBreak/>
              <w:t>createTime</w:t>
            </w:r>
          </w:p>
        </w:tc>
        <w:tc>
          <w:tcPr>
            <w:tcW w:w="1363" w:type="dxa"/>
          </w:tcPr>
          <w:p w14:paraId="3C2B18EB" w14:textId="77777777" w:rsidR="00233BE9" w:rsidRDefault="00233BE9" w:rsidP="00233BE9">
            <w:pPr>
              <w:pStyle w:val="-"/>
              <w:jc w:val="left"/>
            </w:pPr>
            <w:r>
              <w:t>datetime</w:t>
            </w:r>
          </w:p>
        </w:tc>
        <w:tc>
          <w:tcPr>
            <w:tcW w:w="1614" w:type="dxa"/>
          </w:tcPr>
          <w:p w14:paraId="5C67CFCD" w14:textId="77777777" w:rsidR="00233BE9" w:rsidRDefault="00233BE9" w:rsidP="00233BE9">
            <w:pPr>
              <w:pStyle w:val="-"/>
              <w:ind w:firstLine="400"/>
              <w:jc w:val="center"/>
            </w:pPr>
          </w:p>
        </w:tc>
        <w:tc>
          <w:tcPr>
            <w:tcW w:w="1265" w:type="dxa"/>
          </w:tcPr>
          <w:p w14:paraId="159BE2E9" w14:textId="77777777" w:rsidR="00233BE9" w:rsidRDefault="00233BE9" w:rsidP="003C2E14">
            <w:pPr>
              <w:pStyle w:val="-"/>
              <w:jc w:val="left"/>
            </w:pPr>
            <w:r>
              <w:t>false</w:t>
            </w:r>
          </w:p>
        </w:tc>
        <w:tc>
          <w:tcPr>
            <w:tcW w:w="4042" w:type="dxa"/>
          </w:tcPr>
          <w:p w14:paraId="185CCCA7" w14:textId="77777777" w:rsidR="00233BE9" w:rsidRDefault="00233BE9" w:rsidP="00D02749">
            <w:pPr>
              <w:pStyle w:val="-"/>
            </w:pPr>
            <w:r>
              <w:t>创建时间</w:t>
            </w:r>
          </w:p>
        </w:tc>
      </w:tr>
      <w:tr w:rsidR="00233BE9" w14:paraId="4882F82D" w14:textId="77777777" w:rsidTr="003C2E14">
        <w:tc>
          <w:tcPr>
            <w:tcW w:w="1526" w:type="dxa"/>
          </w:tcPr>
          <w:p w14:paraId="6C0E5641" w14:textId="77777777" w:rsidR="00233BE9" w:rsidRDefault="00233BE9" w:rsidP="00233BE9">
            <w:pPr>
              <w:pStyle w:val="-"/>
            </w:pPr>
            <w:r>
              <w:t>updateTime</w:t>
            </w:r>
          </w:p>
        </w:tc>
        <w:tc>
          <w:tcPr>
            <w:tcW w:w="1363" w:type="dxa"/>
          </w:tcPr>
          <w:p w14:paraId="7D0FE3C3" w14:textId="77777777" w:rsidR="00233BE9" w:rsidRDefault="00233BE9" w:rsidP="00233BE9">
            <w:pPr>
              <w:pStyle w:val="-"/>
              <w:jc w:val="left"/>
            </w:pPr>
            <w:r>
              <w:t>datetime</w:t>
            </w:r>
          </w:p>
        </w:tc>
        <w:tc>
          <w:tcPr>
            <w:tcW w:w="1614" w:type="dxa"/>
          </w:tcPr>
          <w:p w14:paraId="65A19C42" w14:textId="77777777" w:rsidR="00233BE9" w:rsidRDefault="00233BE9" w:rsidP="00233BE9">
            <w:pPr>
              <w:pStyle w:val="-"/>
              <w:ind w:firstLine="400"/>
              <w:jc w:val="center"/>
            </w:pPr>
          </w:p>
        </w:tc>
        <w:tc>
          <w:tcPr>
            <w:tcW w:w="1265" w:type="dxa"/>
          </w:tcPr>
          <w:p w14:paraId="03F489E4" w14:textId="77777777" w:rsidR="00233BE9" w:rsidRDefault="00233BE9" w:rsidP="003C2E14">
            <w:pPr>
              <w:pStyle w:val="-"/>
              <w:jc w:val="left"/>
            </w:pPr>
            <w:r>
              <w:t>false</w:t>
            </w:r>
          </w:p>
        </w:tc>
        <w:tc>
          <w:tcPr>
            <w:tcW w:w="4042" w:type="dxa"/>
          </w:tcPr>
          <w:p w14:paraId="575A913F" w14:textId="77777777" w:rsidR="00233BE9" w:rsidRDefault="00233BE9" w:rsidP="00D02749">
            <w:pPr>
              <w:pStyle w:val="-"/>
            </w:pPr>
            <w:r>
              <w:t>更新时间</w:t>
            </w:r>
          </w:p>
        </w:tc>
      </w:tr>
    </w:tbl>
    <w:p w14:paraId="6377AB77" w14:textId="19B8E9A6" w:rsidR="00233BE9" w:rsidRDefault="00233BE9" w:rsidP="00233BE9">
      <w:pPr>
        <w:numPr>
          <w:ilvl w:val="0"/>
          <w:numId w:val="46"/>
        </w:numPr>
        <w:ind w:firstLineChars="0" w:firstLine="442"/>
        <w:rPr>
          <w:b/>
          <w:bCs/>
        </w:rPr>
      </w:pPr>
      <w:r>
        <w:rPr>
          <w:b/>
          <w:bCs/>
        </w:rPr>
        <w:t>InputOnly:</w:t>
      </w:r>
      <w:r>
        <w:t xml:space="preserve"> [requestTime,</w:t>
      </w:r>
      <w:r w:rsidRPr="002B0EC0">
        <w:rPr>
          <w:rFonts w:hint="eastAsia"/>
        </w:rPr>
        <w:t xml:space="preserve"> </w:t>
      </w:r>
      <w:r w:rsidR="009225DE">
        <w:t>name</w:t>
      </w:r>
      <w:r>
        <w:t>,</w:t>
      </w:r>
      <w:r w:rsidRPr="002B0EC0">
        <w:rPr>
          <w:rFonts w:hint="eastAsia"/>
        </w:rPr>
        <w:t xml:space="preserve"> </w:t>
      </w:r>
      <w:r w:rsidR="009225DE">
        <w:t>orgcode</w:t>
      </w:r>
      <w:r>
        <w:t>,</w:t>
      </w:r>
      <w:r w:rsidRPr="002B0EC0">
        <w:t xml:space="preserve"> </w:t>
      </w:r>
      <w:r w:rsidR="009225DE">
        <w:rPr>
          <w:rFonts w:hint="eastAsia"/>
        </w:rPr>
        <w:t>o</w:t>
      </w:r>
      <w:r w:rsidR="009225DE">
        <w:t>rgname</w:t>
      </w:r>
      <w:r>
        <w:t>,</w:t>
      </w:r>
      <w:r w:rsidRPr="002B0EC0">
        <w:rPr>
          <w:rFonts w:hint="eastAsia"/>
        </w:rPr>
        <w:t xml:space="preserve"> </w:t>
      </w:r>
      <w:r w:rsidR="009225DE">
        <w:t>organization</w:t>
      </w:r>
      <w:r>
        <w:t>,</w:t>
      </w:r>
      <w:r w:rsidRPr="002B0EC0">
        <w:t xml:space="preserve"> </w:t>
      </w:r>
      <w:r w:rsidR="009225DE">
        <w:t>province,</w:t>
      </w:r>
      <w:r w:rsidR="009225DE" w:rsidRPr="009225DE">
        <w:t xml:space="preserve"> </w:t>
      </w:r>
      <w:r w:rsidR="009225DE">
        <w:t>city,</w:t>
      </w:r>
      <w:r w:rsidR="009225DE" w:rsidRPr="009225DE">
        <w:rPr>
          <w:rFonts w:hint="eastAsia"/>
        </w:rPr>
        <w:t xml:space="preserve"> </w:t>
      </w:r>
      <w:r w:rsidR="009225DE">
        <w:rPr>
          <w:rFonts w:hint="eastAsia"/>
        </w:rPr>
        <w:t>d</w:t>
      </w:r>
      <w:r w:rsidR="009225DE">
        <w:t>istrict,</w:t>
      </w:r>
      <w:r>
        <w:t>]</w:t>
      </w:r>
    </w:p>
    <w:p w14:paraId="00F9DB43" w14:textId="58E48606" w:rsidR="00233BE9" w:rsidRPr="000A7270" w:rsidRDefault="00233BE9" w:rsidP="00233BE9">
      <w:pPr>
        <w:numPr>
          <w:ilvl w:val="0"/>
          <w:numId w:val="46"/>
        </w:numPr>
        <w:ind w:firstLineChars="0" w:firstLine="442"/>
        <w:rPr>
          <w:b/>
          <w:bCs/>
        </w:rPr>
      </w:pPr>
      <w:r>
        <w:rPr>
          <w:b/>
          <w:bCs/>
        </w:rPr>
        <w:t>OutputOnly:</w:t>
      </w:r>
      <w:r>
        <w:t xml:space="preserve"> [</w:t>
      </w:r>
      <w:r w:rsidR="009225DE">
        <w:rPr>
          <w:rFonts w:hint="eastAsia"/>
        </w:rPr>
        <w:t>c</w:t>
      </w:r>
      <w:r w:rsidR="009225DE">
        <w:t>ertId</w:t>
      </w:r>
      <w:r>
        <w:t>,createTime, updateTime]</w:t>
      </w:r>
    </w:p>
    <w:p w14:paraId="12A8DC15" w14:textId="353AB29E" w:rsidR="00233BE9" w:rsidRDefault="00233BE9" w:rsidP="00C07F11">
      <w:pPr>
        <w:ind w:firstLine="440"/>
      </w:pPr>
    </w:p>
    <w:p w14:paraId="27E334FC" w14:textId="2DB7313D" w:rsidR="00D02749" w:rsidRPr="00D02749" w:rsidRDefault="00D02749" w:rsidP="00D02749">
      <w:pPr>
        <w:ind w:left="440" w:firstLineChars="0" w:firstLine="0"/>
      </w:pPr>
      <w:r>
        <w:t>2</w:t>
      </w:r>
      <w:r>
        <w:rPr>
          <w:rFonts w:hint="eastAsia"/>
        </w:rPr>
        <w:t>）</w:t>
      </w:r>
      <w:r>
        <w:t>/sealCenter/config/v1.0/certifications/requestion</w:t>
      </w:r>
    </w:p>
    <w:p w14:paraId="24F83D8C" w14:textId="77777777" w:rsidR="00D02749" w:rsidRDefault="00D02749" w:rsidP="00D02749">
      <w:pPr>
        <w:pStyle w:val="af7"/>
        <w:ind w:firstLine="440"/>
      </w:pPr>
      <w:r>
        <w:t>Method: POST</w:t>
      </w:r>
    </w:p>
    <w:p w14:paraId="625DF288" w14:textId="77777777" w:rsidR="00D02749" w:rsidRDefault="00D02749" w:rsidP="00D02749">
      <w:pPr>
        <w:numPr>
          <w:ilvl w:val="0"/>
          <w:numId w:val="46"/>
        </w:numPr>
        <w:ind w:firstLineChars="0" w:firstLine="442"/>
        <w:rPr>
          <w:b/>
          <w:bCs/>
        </w:rPr>
      </w:pPr>
      <w:r>
        <w:rPr>
          <w:b/>
          <w:bCs/>
        </w:rPr>
        <w:t xml:space="preserve">Name: </w:t>
      </w:r>
      <w:r>
        <w:rPr>
          <w:rFonts w:hint="eastAsia"/>
        </w:rPr>
        <w:t>产生证书申请</w:t>
      </w:r>
    </w:p>
    <w:p w14:paraId="492E40F8" w14:textId="77777777" w:rsidR="00D02749" w:rsidRDefault="00D02749" w:rsidP="00D0274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809"/>
        <w:gridCol w:w="4760"/>
        <w:gridCol w:w="3285"/>
      </w:tblGrid>
      <w:tr w:rsidR="00D02749" w14:paraId="33D456A9" w14:textId="77777777" w:rsidTr="000E6E34">
        <w:tc>
          <w:tcPr>
            <w:tcW w:w="1809" w:type="dxa"/>
            <w:shd w:val="clear" w:color="auto" w:fill="D8D8D8" w:themeFill="background1" w:themeFillShade="D8"/>
          </w:tcPr>
          <w:p w14:paraId="0E7F43B6" w14:textId="77777777" w:rsidR="00D02749" w:rsidRDefault="00D02749" w:rsidP="000E6E34">
            <w:pPr>
              <w:pStyle w:val="-"/>
              <w:ind w:firstLine="402"/>
              <w:jc w:val="center"/>
              <w:rPr>
                <w:b/>
                <w:bCs/>
              </w:rPr>
            </w:pPr>
            <w:r>
              <w:rPr>
                <w:b/>
                <w:bCs/>
              </w:rPr>
              <w:t>Key</w:t>
            </w:r>
          </w:p>
        </w:tc>
        <w:tc>
          <w:tcPr>
            <w:tcW w:w="4760" w:type="dxa"/>
            <w:shd w:val="clear" w:color="auto" w:fill="D8D8D8" w:themeFill="background1" w:themeFillShade="D8"/>
          </w:tcPr>
          <w:p w14:paraId="435559E2" w14:textId="77777777" w:rsidR="00D02749" w:rsidRDefault="00D02749" w:rsidP="000E6E34">
            <w:pPr>
              <w:pStyle w:val="-"/>
              <w:ind w:firstLine="402"/>
              <w:jc w:val="center"/>
              <w:rPr>
                <w:b/>
                <w:bCs/>
              </w:rPr>
            </w:pPr>
            <w:r>
              <w:rPr>
                <w:b/>
                <w:bCs/>
              </w:rPr>
              <w:t>Value</w:t>
            </w:r>
          </w:p>
        </w:tc>
        <w:tc>
          <w:tcPr>
            <w:tcW w:w="3285" w:type="dxa"/>
            <w:shd w:val="clear" w:color="auto" w:fill="D8D8D8" w:themeFill="background1" w:themeFillShade="D8"/>
          </w:tcPr>
          <w:p w14:paraId="3C6618DB" w14:textId="77777777" w:rsidR="00D02749" w:rsidRDefault="00D02749" w:rsidP="000E6E34">
            <w:pPr>
              <w:pStyle w:val="-"/>
              <w:ind w:firstLine="402"/>
              <w:jc w:val="center"/>
              <w:rPr>
                <w:b/>
                <w:bCs/>
              </w:rPr>
            </w:pPr>
            <w:r>
              <w:rPr>
                <w:b/>
                <w:bCs/>
              </w:rPr>
              <w:t>Describe</w:t>
            </w:r>
          </w:p>
        </w:tc>
      </w:tr>
      <w:tr w:rsidR="00D02749" w14:paraId="2DAB5A1D" w14:textId="77777777" w:rsidTr="000E6E34">
        <w:tc>
          <w:tcPr>
            <w:tcW w:w="1809" w:type="dxa"/>
          </w:tcPr>
          <w:p w14:paraId="740D67B6" w14:textId="77777777" w:rsidR="00D02749" w:rsidRDefault="00D02749" w:rsidP="000E6E34">
            <w:pPr>
              <w:pStyle w:val="-"/>
            </w:pPr>
            <w:r>
              <w:t>Content-Type</w:t>
            </w:r>
          </w:p>
        </w:tc>
        <w:tc>
          <w:tcPr>
            <w:tcW w:w="4760" w:type="dxa"/>
          </w:tcPr>
          <w:p w14:paraId="4150948C" w14:textId="77777777" w:rsidR="00D02749" w:rsidRDefault="00D02749" w:rsidP="000E6E34">
            <w:pPr>
              <w:pStyle w:val="-"/>
              <w:ind w:firstLine="400"/>
              <w:jc w:val="center"/>
            </w:pPr>
            <w:r>
              <w:t>application/json</w:t>
            </w:r>
          </w:p>
        </w:tc>
        <w:tc>
          <w:tcPr>
            <w:tcW w:w="3285" w:type="dxa"/>
          </w:tcPr>
          <w:p w14:paraId="4B5F9A32" w14:textId="77777777" w:rsidR="00D02749" w:rsidRDefault="00D02749" w:rsidP="000E6E34">
            <w:pPr>
              <w:pStyle w:val="-"/>
              <w:ind w:firstLine="400"/>
            </w:pPr>
          </w:p>
        </w:tc>
      </w:tr>
    </w:tbl>
    <w:p w14:paraId="21ACDE3B" w14:textId="77777777" w:rsidR="00D02749" w:rsidRDefault="00D02749" w:rsidP="00D02749">
      <w:pPr>
        <w:numPr>
          <w:ilvl w:val="0"/>
          <w:numId w:val="46"/>
        </w:numPr>
        <w:ind w:firstLineChars="0" w:firstLine="442"/>
      </w:pPr>
      <w:r>
        <w:rPr>
          <w:b/>
          <w:bCs/>
        </w:rPr>
        <w:t xml:space="preserve">Permissions: </w:t>
      </w:r>
      <w:r>
        <w:t>[IsAdministrator]</w:t>
      </w:r>
    </w:p>
    <w:p w14:paraId="7FD65326" w14:textId="77777777" w:rsidR="00D02749" w:rsidRDefault="00D02749" w:rsidP="00D0274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63"/>
        <w:gridCol w:w="1614"/>
        <w:gridCol w:w="1265"/>
        <w:gridCol w:w="4042"/>
      </w:tblGrid>
      <w:tr w:rsidR="00D02749" w14:paraId="0333FCF6" w14:textId="77777777" w:rsidTr="003C2E14">
        <w:tc>
          <w:tcPr>
            <w:tcW w:w="1526" w:type="dxa"/>
            <w:shd w:val="clear" w:color="auto" w:fill="D8D8D8" w:themeFill="background1" w:themeFillShade="D8"/>
          </w:tcPr>
          <w:p w14:paraId="5C40D137" w14:textId="77777777" w:rsidR="00D02749" w:rsidRDefault="00D02749" w:rsidP="000E6E34">
            <w:pPr>
              <w:pStyle w:val="-"/>
              <w:ind w:firstLine="402"/>
              <w:jc w:val="center"/>
              <w:rPr>
                <w:b/>
                <w:bCs/>
              </w:rPr>
            </w:pPr>
            <w:r>
              <w:rPr>
                <w:b/>
                <w:bCs/>
              </w:rPr>
              <w:t>Key</w:t>
            </w:r>
          </w:p>
        </w:tc>
        <w:tc>
          <w:tcPr>
            <w:tcW w:w="1363" w:type="dxa"/>
            <w:shd w:val="clear" w:color="auto" w:fill="D8D8D8" w:themeFill="background1" w:themeFillShade="D8"/>
          </w:tcPr>
          <w:p w14:paraId="3DA700EC" w14:textId="77777777" w:rsidR="00D02749" w:rsidRDefault="00D02749" w:rsidP="000E6E34">
            <w:pPr>
              <w:pStyle w:val="-"/>
              <w:ind w:firstLine="402"/>
              <w:jc w:val="center"/>
              <w:rPr>
                <w:b/>
                <w:bCs/>
              </w:rPr>
            </w:pPr>
            <w:r>
              <w:rPr>
                <w:b/>
                <w:bCs/>
              </w:rPr>
              <w:t>Type</w:t>
            </w:r>
          </w:p>
        </w:tc>
        <w:tc>
          <w:tcPr>
            <w:tcW w:w="1614" w:type="dxa"/>
            <w:shd w:val="clear" w:color="auto" w:fill="D8D8D8" w:themeFill="background1" w:themeFillShade="D8"/>
          </w:tcPr>
          <w:p w14:paraId="4ADB44AF" w14:textId="77777777" w:rsidR="00D02749" w:rsidRDefault="00D02749" w:rsidP="000E6E34">
            <w:pPr>
              <w:pStyle w:val="-"/>
              <w:ind w:firstLine="402"/>
              <w:jc w:val="center"/>
              <w:rPr>
                <w:b/>
                <w:bCs/>
              </w:rPr>
            </w:pPr>
            <w:r>
              <w:rPr>
                <w:b/>
                <w:bCs/>
              </w:rPr>
              <w:t>Range</w:t>
            </w:r>
          </w:p>
        </w:tc>
        <w:tc>
          <w:tcPr>
            <w:tcW w:w="1265" w:type="dxa"/>
            <w:shd w:val="clear" w:color="auto" w:fill="D8D8D8" w:themeFill="background1" w:themeFillShade="D8"/>
          </w:tcPr>
          <w:p w14:paraId="58E6DD71" w14:textId="77777777" w:rsidR="00D02749" w:rsidRDefault="00D02749" w:rsidP="003C2E14">
            <w:pPr>
              <w:pStyle w:val="-"/>
              <w:jc w:val="left"/>
              <w:rPr>
                <w:b/>
                <w:bCs/>
              </w:rPr>
            </w:pPr>
            <w:r>
              <w:rPr>
                <w:b/>
                <w:bCs/>
              </w:rPr>
              <w:t>Required</w:t>
            </w:r>
          </w:p>
        </w:tc>
        <w:tc>
          <w:tcPr>
            <w:tcW w:w="4042" w:type="dxa"/>
            <w:shd w:val="clear" w:color="auto" w:fill="D8D8D8" w:themeFill="background1" w:themeFillShade="D8"/>
          </w:tcPr>
          <w:p w14:paraId="2BCA1929" w14:textId="77777777" w:rsidR="00D02749" w:rsidRDefault="00D02749" w:rsidP="000E6E34">
            <w:pPr>
              <w:pStyle w:val="-"/>
              <w:ind w:firstLine="402"/>
              <w:jc w:val="center"/>
              <w:rPr>
                <w:b/>
                <w:bCs/>
              </w:rPr>
            </w:pPr>
            <w:r>
              <w:rPr>
                <w:b/>
                <w:bCs/>
              </w:rPr>
              <w:t>Describe</w:t>
            </w:r>
          </w:p>
        </w:tc>
      </w:tr>
      <w:tr w:rsidR="00D02749" w14:paraId="287DB4E7" w14:textId="77777777" w:rsidTr="003C2E14">
        <w:tc>
          <w:tcPr>
            <w:tcW w:w="1526" w:type="dxa"/>
          </w:tcPr>
          <w:p w14:paraId="7C7C0C48" w14:textId="77777777" w:rsidR="00D02749" w:rsidRDefault="00D02749" w:rsidP="000E6E34">
            <w:pPr>
              <w:pStyle w:val="-"/>
            </w:pPr>
            <w:r>
              <w:t>requestTime</w:t>
            </w:r>
          </w:p>
        </w:tc>
        <w:tc>
          <w:tcPr>
            <w:tcW w:w="1363" w:type="dxa"/>
          </w:tcPr>
          <w:p w14:paraId="3DF018B9" w14:textId="77777777" w:rsidR="00D02749" w:rsidRDefault="00D02749" w:rsidP="000E6E34">
            <w:pPr>
              <w:pStyle w:val="-"/>
              <w:jc w:val="left"/>
            </w:pPr>
            <w:r>
              <w:t>datetime</w:t>
            </w:r>
          </w:p>
        </w:tc>
        <w:tc>
          <w:tcPr>
            <w:tcW w:w="1614" w:type="dxa"/>
          </w:tcPr>
          <w:p w14:paraId="3EF157A2" w14:textId="77777777" w:rsidR="00D02749" w:rsidRDefault="00D02749" w:rsidP="000E6E34">
            <w:pPr>
              <w:pStyle w:val="-"/>
              <w:ind w:firstLine="400"/>
              <w:jc w:val="center"/>
            </w:pPr>
          </w:p>
        </w:tc>
        <w:tc>
          <w:tcPr>
            <w:tcW w:w="1265" w:type="dxa"/>
          </w:tcPr>
          <w:p w14:paraId="4BBBC74E" w14:textId="77777777" w:rsidR="00D02749" w:rsidRDefault="00D02749" w:rsidP="003C2E14">
            <w:pPr>
              <w:pStyle w:val="-"/>
              <w:jc w:val="left"/>
            </w:pPr>
            <w:r>
              <w:t>true</w:t>
            </w:r>
          </w:p>
        </w:tc>
        <w:tc>
          <w:tcPr>
            <w:tcW w:w="4042" w:type="dxa"/>
          </w:tcPr>
          <w:p w14:paraId="7DD9D2EC" w14:textId="77777777" w:rsidR="00D02749" w:rsidRDefault="00D02749" w:rsidP="000E6E34">
            <w:pPr>
              <w:pStyle w:val="-"/>
            </w:pPr>
            <w:r>
              <w:t>请求时间，必须为当前时间</w:t>
            </w:r>
          </w:p>
        </w:tc>
      </w:tr>
      <w:tr w:rsidR="00D02749" w14:paraId="6BD9E9CF" w14:textId="77777777" w:rsidTr="003C2E14">
        <w:tc>
          <w:tcPr>
            <w:tcW w:w="1526" w:type="dxa"/>
          </w:tcPr>
          <w:p w14:paraId="7991BD7C" w14:textId="77777777" w:rsidR="00D02749" w:rsidRDefault="00D02749" w:rsidP="000E6E34">
            <w:pPr>
              <w:pStyle w:val="-"/>
            </w:pPr>
            <w:r>
              <w:t>name</w:t>
            </w:r>
          </w:p>
        </w:tc>
        <w:tc>
          <w:tcPr>
            <w:tcW w:w="1363" w:type="dxa"/>
          </w:tcPr>
          <w:p w14:paraId="671F2765" w14:textId="77777777" w:rsidR="00D02749" w:rsidRDefault="00D02749" w:rsidP="000E6E34">
            <w:pPr>
              <w:pStyle w:val="-"/>
              <w:jc w:val="left"/>
            </w:pPr>
            <w:r>
              <w:rPr>
                <w:rFonts w:hint="eastAsia"/>
              </w:rPr>
              <w:t>s</w:t>
            </w:r>
            <w:r>
              <w:t>tring</w:t>
            </w:r>
          </w:p>
        </w:tc>
        <w:tc>
          <w:tcPr>
            <w:tcW w:w="1614" w:type="dxa"/>
          </w:tcPr>
          <w:p w14:paraId="31373684" w14:textId="77777777" w:rsidR="00D02749" w:rsidRDefault="00D02749" w:rsidP="000E6E34">
            <w:pPr>
              <w:pStyle w:val="-"/>
              <w:ind w:firstLine="400"/>
              <w:jc w:val="center"/>
            </w:pPr>
          </w:p>
        </w:tc>
        <w:tc>
          <w:tcPr>
            <w:tcW w:w="1265" w:type="dxa"/>
          </w:tcPr>
          <w:p w14:paraId="2E334437" w14:textId="77777777" w:rsidR="00D02749" w:rsidRDefault="00D02749" w:rsidP="003C2E14">
            <w:pPr>
              <w:pStyle w:val="-"/>
              <w:jc w:val="left"/>
            </w:pPr>
            <w:r>
              <w:t>true</w:t>
            </w:r>
          </w:p>
        </w:tc>
        <w:tc>
          <w:tcPr>
            <w:tcW w:w="4042" w:type="dxa"/>
          </w:tcPr>
          <w:p w14:paraId="7FCCB8C9" w14:textId="77777777" w:rsidR="00D02749" w:rsidRDefault="00D02749" w:rsidP="000E6E34">
            <w:pPr>
              <w:pStyle w:val="-"/>
            </w:pPr>
            <w:r>
              <w:rPr>
                <w:rFonts w:hint="eastAsia"/>
              </w:rPr>
              <w:t>企业名称</w:t>
            </w:r>
          </w:p>
        </w:tc>
      </w:tr>
      <w:tr w:rsidR="00D02749" w14:paraId="20B5F889" w14:textId="77777777" w:rsidTr="003C2E14">
        <w:tc>
          <w:tcPr>
            <w:tcW w:w="1526" w:type="dxa"/>
          </w:tcPr>
          <w:p w14:paraId="21EB8E88" w14:textId="77777777" w:rsidR="00D02749" w:rsidRDefault="00D02749" w:rsidP="000E6E34">
            <w:pPr>
              <w:pStyle w:val="-"/>
            </w:pPr>
            <w:r>
              <w:t>orgcode</w:t>
            </w:r>
          </w:p>
        </w:tc>
        <w:tc>
          <w:tcPr>
            <w:tcW w:w="1363" w:type="dxa"/>
          </w:tcPr>
          <w:p w14:paraId="64C7B346" w14:textId="77777777" w:rsidR="00D02749" w:rsidRDefault="00D02749" w:rsidP="000E6E34">
            <w:pPr>
              <w:pStyle w:val="-"/>
              <w:jc w:val="left"/>
            </w:pPr>
            <w:r>
              <w:rPr>
                <w:rFonts w:hint="eastAsia"/>
              </w:rPr>
              <w:t>s</w:t>
            </w:r>
            <w:r>
              <w:t>ting</w:t>
            </w:r>
          </w:p>
        </w:tc>
        <w:tc>
          <w:tcPr>
            <w:tcW w:w="1614" w:type="dxa"/>
          </w:tcPr>
          <w:p w14:paraId="5C35634A" w14:textId="77777777" w:rsidR="00D02749" w:rsidRDefault="00D02749" w:rsidP="000E6E34">
            <w:pPr>
              <w:pStyle w:val="-"/>
              <w:ind w:firstLine="400"/>
              <w:jc w:val="center"/>
            </w:pPr>
          </w:p>
        </w:tc>
        <w:tc>
          <w:tcPr>
            <w:tcW w:w="1265" w:type="dxa"/>
          </w:tcPr>
          <w:p w14:paraId="072EE614" w14:textId="77777777" w:rsidR="00D02749" w:rsidRDefault="00D02749" w:rsidP="003C2E14">
            <w:pPr>
              <w:pStyle w:val="-"/>
              <w:jc w:val="left"/>
            </w:pPr>
            <w:r>
              <w:t>true</w:t>
            </w:r>
          </w:p>
        </w:tc>
        <w:tc>
          <w:tcPr>
            <w:tcW w:w="4042" w:type="dxa"/>
          </w:tcPr>
          <w:p w14:paraId="2D3D38BA" w14:textId="77777777" w:rsidR="00D02749" w:rsidRDefault="00D02749" w:rsidP="000E6E34">
            <w:pPr>
              <w:pStyle w:val="-"/>
            </w:pPr>
            <w:r>
              <w:rPr>
                <w:rFonts w:hint="eastAsia"/>
              </w:rPr>
              <w:t>组织机构代码</w:t>
            </w:r>
          </w:p>
        </w:tc>
      </w:tr>
      <w:tr w:rsidR="00D02749" w14:paraId="26FFF41B" w14:textId="77777777" w:rsidTr="003C2E14">
        <w:tc>
          <w:tcPr>
            <w:tcW w:w="1526" w:type="dxa"/>
          </w:tcPr>
          <w:p w14:paraId="000C65C2" w14:textId="77777777" w:rsidR="00D02749" w:rsidRDefault="00D02749" w:rsidP="000E6E34">
            <w:pPr>
              <w:pStyle w:val="-"/>
              <w:jc w:val="left"/>
            </w:pPr>
            <w:r>
              <w:rPr>
                <w:rFonts w:hint="eastAsia"/>
              </w:rPr>
              <w:t>o</w:t>
            </w:r>
            <w:r>
              <w:t>rgname</w:t>
            </w:r>
          </w:p>
        </w:tc>
        <w:tc>
          <w:tcPr>
            <w:tcW w:w="1363" w:type="dxa"/>
          </w:tcPr>
          <w:p w14:paraId="76A8699D" w14:textId="77777777" w:rsidR="00D02749" w:rsidRDefault="00D02749" w:rsidP="000E6E34">
            <w:pPr>
              <w:pStyle w:val="-"/>
              <w:jc w:val="left"/>
            </w:pPr>
            <w:r>
              <w:rPr>
                <w:rFonts w:hint="eastAsia"/>
              </w:rPr>
              <w:t>s</w:t>
            </w:r>
            <w:r>
              <w:t>tring</w:t>
            </w:r>
          </w:p>
        </w:tc>
        <w:tc>
          <w:tcPr>
            <w:tcW w:w="1614" w:type="dxa"/>
          </w:tcPr>
          <w:p w14:paraId="35E89756" w14:textId="77777777" w:rsidR="00D02749" w:rsidRDefault="00D02749" w:rsidP="000E6E34">
            <w:pPr>
              <w:pStyle w:val="-"/>
              <w:ind w:firstLine="400"/>
              <w:jc w:val="center"/>
            </w:pPr>
          </w:p>
        </w:tc>
        <w:tc>
          <w:tcPr>
            <w:tcW w:w="1265" w:type="dxa"/>
          </w:tcPr>
          <w:p w14:paraId="370283B4" w14:textId="77777777" w:rsidR="00D02749" w:rsidRDefault="00D02749" w:rsidP="003C2E14">
            <w:pPr>
              <w:pStyle w:val="-"/>
              <w:jc w:val="left"/>
            </w:pPr>
            <w:r>
              <w:t>true</w:t>
            </w:r>
          </w:p>
        </w:tc>
        <w:tc>
          <w:tcPr>
            <w:tcW w:w="4042" w:type="dxa"/>
          </w:tcPr>
          <w:p w14:paraId="76835279" w14:textId="77777777" w:rsidR="00D02749" w:rsidRDefault="00D02749" w:rsidP="000E6E34">
            <w:pPr>
              <w:pStyle w:val="-"/>
            </w:pPr>
            <w:r>
              <w:rPr>
                <w:rFonts w:hint="eastAsia"/>
              </w:rPr>
              <w:t>组织单位名称</w:t>
            </w:r>
          </w:p>
        </w:tc>
      </w:tr>
      <w:tr w:rsidR="00D02749" w14:paraId="06FD3B88" w14:textId="77777777" w:rsidTr="003C2E14">
        <w:tc>
          <w:tcPr>
            <w:tcW w:w="1526" w:type="dxa"/>
          </w:tcPr>
          <w:p w14:paraId="444464EF" w14:textId="77777777" w:rsidR="00D02749" w:rsidRDefault="00D02749" w:rsidP="000E6E34">
            <w:pPr>
              <w:pStyle w:val="-"/>
              <w:jc w:val="left"/>
            </w:pPr>
            <w:r>
              <w:t>organization</w:t>
            </w:r>
          </w:p>
        </w:tc>
        <w:tc>
          <w:tcPr>
            <w:tcW w:w="1363" w:type="dxa"/>
          </w:tcPr>
          <w:p w14:paraId="0EE0F659" w14:textId="77777777" w:rsidR="00D02749" w:rsidRDefault="00D02749" w:rsidP="000E6E34">
            <w:pPr>
              <w:pStyle w:val="-"/>
              <w:jc w:val="left"/>
            </w:pPr>
            <w:r>
              <w:rPr>
                <w:rFonts w:hint="eastAsia"/>
              </w:rPr>
              <w:t>s</w:t>
            </w:r>
            <w:r>
              <w:t>tring</w:t>
            </w:r>
          </w:p>
        </w:tc>
        <w:tc>
          <w:tcPr>
            <w:tcW w:w="1614" w:type="dxa"/>
          </w:tcPr>
          <w:p w14:paraId="67577FC8" w14:textId="77777777" w:rsidR="00D02749" w:rsidRDefault="00D02749" w:rsidP="000E6E34">
            <w:pPr>
              <w:pStyle w:val="-"/>
              <w:ind w:firstLine="400"/>
              <w:jc w:val="center"/>
            </w:pPr>
          </w:p>
        </w:tc>
        <w:tc>
          <w:tcPr>
            <w:tcW w:w="1265" w:type="dxa"/>
          </w:tcPr>
          <w:p w14:paraId="22CE187D" w14:textId="77777777" w:rsidR="00D02749" w:rsidRDefault="00D02749" w:rsidP="003C2E14">
            <w:pPr>
              <w:pStyle w:val="-"/>
              <w:jc w:val="left"/>
            </w:pPr>
            <w:r>
              <w:t>true</w:t>
            </w:r>
          </w:p>
        </w:tc>
        <w:tc>
          <w:tcPr>
            <w:tcW w:w="4042" w:type="dxa"/>
          </w:tcPr>
          <w:p w14:paraId="578E3E6A" w14:textId="77777777" w:rsidR="00D02749" w:rsidRDefault="00D02749" w:rsidP="000E6E34">
            <w:pPr>
              <w:pStyle w:val="-"/>
            </w:pPr>
            <w:r>
              <w:rPr>
                <w:rFonts w:hint="eastAsia"/>
              </w:rPr>
              <w:t>组织名称</w:t>
            </w:r>
          </w:p>
        </w:tc>
      </w:tr>
      <w:tr w:rsidR="00D02749" w14:paraId="445384E2" w14:textId="77777777" w:rsidTr="003C2E14">
        <w:tc>
          <w:tcPr>
            <w:tcW w:w="1526" w:type="dxa"/>
          </w:tcPr>
          <w:p w14:paraId="3BE18DC6" w14:textId="77777777" w:rsidR="00D02749" w:rsidRDefault="00D02749" w:rsidP="000E6E34">
            <w:pPr>
              <w:pStyle w:val="-"/>
            </w:pPr>
            <w:r>
              <w:t>province</w:t>
            </w:r>
          </w:p>
        </w:tc>
        <w:tc>
          <w:tcPr>
            <w:tcW w:w="1363" w:type="dxa"/>
          </w:tcPr>
          <w:p w14:paraId="5708B5B4" w14:textId="77777777" w:rsidR="00D02749" w:rsidRDefault="00D02749" w:rsidP="000E6E34">
            <w:pPr>
              <w:pStyle w:val="-"/>
            </w:pPr>
            <w:r>
              <w:rPr>
                <w:rFonts w:hint="eastAsia"/>
              </w:rPr>
              <w:t>s</w:t>
            </w:r>
            <w:r>
              <w:t>tring</w:t>
            </w:r>
          </w:p>
        </w:tc>
        <w:tc>
          <w:tcPr>
            <w:tcW w:w="1614" w:type="dxa"/>
          </w:tcPr>
          <w:p w14:paraId="042F8CE4" w14:textId="77777777" w:rsidR="00D02749" w:rsidRDefault="00D02749" w:rsidP="000E6E34">
            <w:pPr>
              <w:pStyle w:val="-"/>
              <w:ind w:firstLine="400"/>
              <w:jc w:val="center"/>
            </w:pPr>
          </w:p>
        </w:tc>
        <w:tc>
          <w:tcPr>
            <w:tcW w:w="1265" w:type="dxa"/>
          </w:tcPr>
          <w:p w14:paraId="2F3CB9C8" w14:textId="77777777" w:rsidR="00D02749" w:rsidRDefault="00D02749" w:rsidP="003C2E14">
            <w:pPr>
              <w:pStyle w:val="-"/>
              <w:jc w:val="left"/>
            </w:pPr>
            <w:r>
              <w:t>true</w:t>
            </w:r>
          </w:p>
        </w:tc>
        <w:tc>
          <w:tcPr>
            <w:tcW w:w="4042" w:type="dxa"/>
          </w:tcPr>
          <w:p w14:paraId="47AFF4EA" w14:textId="77777777" w:rsidR="00D02749" w:rsidRDefault="00D02749" w:rsidP="000E6E34">
            <w:pPr>
              <w:pStyle w:val="-"/>
            </w:pPr>
            <w:r>
              <w:rPr>
                <w:rFonts w:hint="eastAsia"/>
              </w:rPr>
              <w:t>省</w:t>
            </w:r>
          </w:p>
        </w:tc>
      </w:tr>
      <w:tr w:rsidR="00D02749" w14:paraId="6D0176E4" w14:textId="77777777" w:rsidTr="003C2E14">
        <w:tc>
          <w:tcPr>
            <w:tcW w:w="1526" w:type="dxa"/>
          </w:tcPr>
          <w:p w14:paraId="531D9DB4" w14:textId="77777777" w:rsidR="00D02749" w:rsidRDefault="00D02749" w:rsidP="000E6E34">
            <w:pPr>
              <w:pStyle w:val="-"/>
            </w:pPr>
            <w:r>
              <w:t>city</w:t>
            </w:r>
          </w:p>
        </w:tc>
        <w:tc>
          <w:tcPr>
            <w:tcW w:w="1363" w:type="dxa"/>
          </w:tcPr>
          <w:p w14:paraId="3237E6CC" w14:textId="77777777" w:rsidR="00D02749" w:rsidRDefault="00D02749" w:rsidP="000E6E34">
            <w:pPr>
              <w:pStyle w:val="-"/>
            </w:pPr>
            <w:r>
              <w:t>string</w:t>
            </w:r>
          </w:p>
        </w:tc>
        <w:tc>
          <w:tcPr>
            <w:tcW w:w="1614" w:type="dxa"/>
          </w:tcPr>
          <w:p w14:paraId="259DE2DF" w14:textId="77777777" w:rsidR="00D02749" w:rsidRDefault="00D02749" w:rsidP="000E6E34">
            <w:pPr>
              <w:pStyle w:val="-"/>
              <w:ind w:firstLine="400"/>
              <w:jc w:val="center"/>
            </w:pPr>
          </w:p>
        </w:tc>
        <w:tc>
          <w:tcPr>
            <w:tcW w:w="1265" w:type="dxa"/>
          </w:tcPr>
          <w:p w14:paraId="351558C8" w14:textId="77777777" w:rsidR="00D02749" w:rsidRDefault="00D02749" w:rsidP="003C2E14">
            <w:pPr>
              <w:pStyle w:val="-"/>
              <w:jc w:val="left"/>
            </w:pPr>
            <w:r>
              <w:t>true</w:t>
            </w:r>
          </w:p>
        </w:tc>
        <w:tc>
          <w:tcPr>
            <w:tcW w:w="4042" w:type="dxa"/>
          </w:tcPr>
          <w:p w14:paraId="0EFBCD59" w14:textId="77777777" w:rsidR="00D02749" w:rsidRDefault="00D02749" w:rsidP="000E6E34">
            <w:pPr>
              <w:pStyle w:val="-"/>
            </w:pPr>
            <w:r>
              <w:rPr>
                <w:rFonts w:hint="eastAsia"/>
              </w:rPr>
              <w:t>市</w:t>
            </w:r>
          </w:p>
        </w:tc>
      </w:tr>
      <w:tr w:rsidR="00D02749" w14:paraId="0CD5CD7A" w14:textId="77777777" w:rsidTr="003C2E14">
        <w:tc>
          <w:tcPr>
            <w:tcW w:w="1526" w:type="dxa"/>
          </w:tcPr>
          <w:p w14:paraId="6C3B056E" w14:textId="77777777" w:rsidR="00D02749" w:rsidRDefault="00D02749" w:rsidP="000E6E34">
            <w:pPr>
              <w:pStyle w:val="-"/>
              <w:jc w:val="left"/>
            </w:pPr>
            <w:r>
              <w:rPr>
                <w:rFonts w:hint="eastAsia"/>
              </w:rPr>
              <w:t>d</w:t>
            </w:r>
            <w:r>
              <w:t>istrict</w:t>
            </w:r>
          </w:p>
        </w:tc>
        <w:tc>
          <w:tcPr>
            <w:tcW w:w="1363" w:type="dxa"/>
          </w:tcPr>
          <w:p w14:paraId="2F4C4FDD" w14:textId="77777777" w:rsidR="00D02749" w:rsidRDefault="00D02749" w:rsidP="000E6E34">
            <w:pPr>
              <w:pStyle w:val="-"/>
              <w:jc w:val="left"/>
            </w:pPr>
            <w:r>
              <w:rPr>
                <w:rFonts w:hint="eastAsia"/>
              </w:rPr>
              <w:t>s</w:t>
            </w:r>
            <w:r>
              <w:t>tring</w:t>
            </w:r>
          </w:p>
        </w:tc>
        <w:tc>
          <w:tcPr>
            <w:tcW w:w="1614" w:type="dxa"/>
          </w:tcPr>
          <w:p w14:paraId="1DA0915A" w14:textId="77777777" w:rsidR="00D02749" w:rsidRDefault="00D02749" w:rsidP="000E6E34">
            <w:pPr>
              <w:pStyle w:val="-"/>
              <w:ind w:firstLine="400"/>
              <w:jc w:val="center"/>
            </w:pPr>
          </w:p>
        </w:tc>
        <w:tc>
          <w:tcPr>
            <w:tcW w:w="1265" w:type="dxa"/>
          </w:tcPr>
          <w:p w14:paraId="33F4E8C9" w14:textId="77777777" w:rsidR="00D02749" w:rsidRDefault="00D02749" w:rsidP="003C2E14">
            <w:pPr>
              <w:pStyle w:val="-"/>
              <w:jc w:val="left"/>
            </w:pPr>
            <w:r>
              <w:t xml:space="preserve">true </w:t>
            </w:r>
          </w:p>
        </w:tc>
        <w:tc>
          <w:tcPr>
            <w:tcW w:w="4042" w:type="dxa"/>
          </w:tcPr>
          <w:p w14:paraId="55933E9C" w14:textId="77777777" w:rsidR="00D02749" w:rsidRDefault="00D02749" w:rsidP="000E6E34">
            <w:pPr>
              <w:pStyle w:val="-"/>
            </w:pPr>
            <w:r>
              <w:rPr>
                <w:rFonts w:hint="eastAsia"/>
              </w:rPr>
              <w:t>区</w:t>
            </w:r>
          </w:p>
        </w:tc>
      </w:tr>
      <w:tr w:rsidR="00D02749" w14:paraId="72D43CCF" w14:textId="77777777" w:rsidTr="003C2E14">
        <w:tc>
          <w:tcPr>
            <w:tcW w:w="1526" w:type="dxa"/>
          </w:tcPr>
          <w:p w14:paraId="01387CE4" w14:textId="77777777" w:rsidR="00D02749" w:rsidRDefault="00D02749" w:rsidP="000E6E34">
            <w:pPr>
              <w:pStyle w:val="-"/>
            </w:pPr>
            <w:r>
              <w:t>certReqFile</w:t>
            </w:r>
          </w:p>
        </w:tc>
        <w:tc>
          <w:tcPr>
            <w:tcW w:w="1363" w:type="dxa"/>
          </w:tcPr>
          <w:p w14:paraId="6F1BF9D0" w14:textId="77777777" w:rsidR="00D02749" w:rsidRDefault="00D02749" w:rsidP="000E6E34">
            <w:pPr>
              <w:pStyle w:val="-"/>
            </w:pPr>
            <w:r>
              <w:t>string</w:t>
            </w:r>
          </w:p>
        </w:tc>
        <w:tc>
          <w:tcPr>
            <w:tcW w:w="1614" w:type="dxa"/>
          </w:tcPr>
          <w:p w14:paraId="1F4B893E" w14:textId="77777777" w:rsidR="00D02749" w:rsidRDefault="00D02749" w:rsidP="000E6E34">
            <w:pPr>
              <w:pStyle w:val="-"/>
              <w:ind w:firstLine="400"/>
              <w:jc w:val="center"/>
            </w:pPr>
          </w:p>
        </w:tc>
        <w:tc>
          <w:tcPr>
            <w:tcW w:w="1265" w:type="dxa"/>
          </w:tcPr>
          <w:p w14:paraId="2FDCC519" w14:textId="77777777" w:rsidR="00D02749" w:rsidRDefault="00D02749" w:rsidP="003C2E14">
            <w:pPr>
              <w:pStyle w:val="-"/>
              <w:jc w:val="left"/>
            </w:pPr>
            <w:r>
              <w:rPr>
                <w:rFonts w:hint="eastAsia"/>
              </w:rPr>
              <w:t>f</w:t>
            </w:r>
            <w:r>
              <w:t>alse</w:t>
            </w:r>
          </w:p>
        </w:tc>
        <w:tc>
          <w:tcPr>
            <w:tcW w:w="4042" w:type="dxa"/>
          </w:tcPr>
          <w:p w14:paraId="4382250D" w14:textId="77777777" w:rsidR="00D02749" w:rsidRDefault="00D02749" w:rsidP="000E6E34">
            <w:pPr>
              <w:pStyle w:val="-"/>
            </w:pPr>
            <w:r>
              <w:rPr>
                <w:rFonts w:hint="eastAsia"/>
              </w:rPr>
              <w:t>证书申请文件</w:t>
            </w:r>
          </w:p>
        </w:tc>
      </w:tr>
    </w:tbl>
    <w:p w14:paraId="532DD047" w14:textId="77777777" w:rsidR="00D02749" w:rsidRDefault="00D02749" w:rsidP="00D02749">
      <w:pPr>
        <w:numPr>
          <w:ilvl w:val="0"/>
          <w:numId w:val="46"/>
        </w:numPr>
        <w:ind w:firstLineChars="0" w:firstLine="442"/>
        <w:rPr>
          <w:b/>
          <w:bCs/>
        </w:rPr>
      </w:pPr>
      <w:r>
        <w:rPr>
          <w:b/>
          <w:bCs/>
        </w:rPr>
        <w:t>InputOnly:</w:t>
      </w:r>
      <w:r>
        <w:t xml:space="preserve"> [requestTime,</w:t>
      </w:r>
      <w:r w:rsidRPr="002B0EC0">
        <w:rPr>
          <w:rFonts w:hint="eastAsia"/>
        </w:rPr>
        <w:t xml:space="preserve"> </w:t>
      </w:r>
      <w:r>
        <w:t>name,</w:t>
      </w:r>
      <w:r w:rsidRPr="002B0EC0">
        <w:rPr>
          <w:rFonts w:hint="eastAsia"/>
        </w:rPr>
        <w:t xml:space="preserve"> </w:t>
      </w:r>
      <w:r>
        <w:t>orgcode,</w:t>
      </w:r>
      <w:r w:rsidRPr="002B0EC0">
        <w:t xml:space="preserve"> </w:t>
      </w:r>
      <w:r>
        <w:rPr>
          <w:rFonts w:hint="eastAsia"/>
        </w:rPr>
        <w:t>o</w:t>
      </w:r>
      <w:r>
        <w:t>rgname,</w:t>
      </w:r>
      <w:r w:rsidRPr="002B0EC0">
        <w:rPr>
          <w:rFonts w:hint="eastAsia"/>
        </w:rPr>
        <w:t xml:space="preserve"> </w:t>
      </w:r>
      <w:r>
        <w:t>organization,</w:t>
      </w:r>
      <w:r w:rsidRPr="002B0EC0">
        <w:t xml:space="preserve"> </w:t>
      </w:r>
      <w:r>
        <w:t>province</w:t>
      </w:r>
      <w:r>
        <w:rPr>
          <w:rFonts w:hint="eastAsia"/>
        </w:rPr>
        <w:t>，</w:t>
      </w:r>
      <w:r>
        <w:t>city</w:t>
      </w:r>
      <w:r>
        <w:rPr>
          <w:rFonts w:hint="eastAsia"/>
        </w:rPr>
        <w:t>，</w:t>
      </w:r>
      <w:r>
        <w:rPr>
          <w:rFonts w:hint="eastAsia"/>
        </w:rPr>
        <w:t>d</w:t>
      </w:r>
      <w:r>
        <w:t>istrict]</w:t>
      </w:r>
    </w:p>
    <w:p w14:paraId="1F9C1008" w14:textId="77777777" w:rsidR="00D02749" w:rsidRPr="000A7270" w:rsidRDefault="00D02749" w:rsidP="00D02749">
      <w:pPr>
        <w:numPr>
          <w:ilvl w:val="0"/>
          <w:numId w:val="46"/>
        </w:numPr>
        <w:ind w:firstLineChars="0" w:firstLine="442"/>
        <w:rPr>
          <w:b/>
          <w:bCs/>
        </w:rPr>
      </w:pPr>
      <w:r>
        <w:rPr>
          <w:b/>
          <w:bCs/>
        </w:rPr>
        <w:t>OutputOnly:</w:t>
      </w:r>
      <w:r>
        <w:t xml:space="preserve"> [certReqFile]</w:t>
      </w:r>
    </w:p>
    <w:p w14:paraId="411FCD63" w14:textId="77777777" w:rsidR="00D02749" w:rsidRDefault="00D02749" w:rsidP="00D02749">
      <w:pPr>
        <w:ind w:firstLine="440"/>
      </w:pPr>
    </w:p>
    <w:p w14:paraId="55CA6DC3" w14:textId="4E4BA701" w:rsidR="00C07F11" w:rsidRDefault="00AA742C" w:rsidP="00C07F11">
      <w:pPr>
        <w:ind w:left="440" w:firstLineChars="0" w:firstLine="0"/>
      </w:pPr>
      <w:r>
        <w:t>3</w:t>
      </w:r>
      <w:r w:rsidR="00C07F11">
        <w:rPr>
          <w:rFonts w:hint="eastAsia"/>
        </w:rPr>
        <w:t xml:space="preserve">) </w:t>
      </w:r>
      <w:r w:rsidR="00C07F11">
        <w:t>/sealCenter/console/v1.0/</w:t>
      </w:r>
      <w:r w:rsidR="00C07F11" w:rsidRPr="00BE6F1F">
        <w:t xml:space="preserve"> </w:t>
      </w:r>
      <w:r w:rsidR="00A32B9B">
        <w:t xml:space="preserve">certifications </w:t>
      </w:r>
      <w:r w:rsidR="00C07F11">
        <w:t xml:space="preserve">/ </w:t>
      </w:r>
      <w:r w:rsidR="00A32B9B">
        <w:rPr>
          <w:rFonts w:hint="eastAsia"/>
        </w:rPr>
        <w:t>{cert</w:t>
      </w:r>
      <w:r w:rsidR="00C07F11">
        <w:t>Id</w:t>
      </w:r>
      <w:r w:rsidR="00C07F11">
        <w:rPr>
          <w:rFonts w:hint="eastAsia"/>
        </w:rPr>
        <w:t>}</w:t>
      </w:r>
    </w:p>
    <w:p w14:paraId="51E1A3E3" w14:textId="77777777" w:rsidR="00C07F11" w:rsidRDefault="00C07F11" w:rsidP="00C07F11">
      <w:pPr>
        <w:pStyle w:val="af7"/>
        <w:ind w:firstLine="440"/>
      </w:pPr>
      <w:r>
        <w:t>Method: GET</w:t>
      </w:r>
    </w:p>
    <w:p w14:paraId="58591155" w14:textId="7A887355" w:rsidR="00C07F11" w:rsidRDefault="00C07F11" w:rsidP="00C07F11">
      <w:pPr>
        <w:numPr>
          <w:ilvl w:val="0"/>
          <w:numId w:val="46"/>
        </w:numPr>
        <w:ind w:firstLineChars="0" w:firstLine="442"/>
        <w:rPr>
          <w:b/>
          <w:bCs/>
        </w:rPr>
      </w:pPr>
      <w:r>
        <w:rPr>
          <w:b/>
          <w:bCs/>
        </w:rPr>
        <w:t xml:space="preserve">Name: </w:t>
      </w:r>
      <w:r>
        <w:t>获取</w:t>
      </w:r>
      <w:r w:rsidR="00A32B9B">
        <w:rPr>
          <w:rFonts w:hint="eastAsia"/>
        </w:rPr>
        <w:t>证书</w:t>
      </w:r>
      <w:r>
        <w:t>信息</w:t>
      </w:r>
    </w:p>
    <w:p w14:paraId="6BFAC9DC" w14:textId="77777777" w:rsidR="00C07F11" w:rsidRDefault="00C07F11" w:rsidP="00C07F11">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26"/>
        <w:gridCol w:w="5043"/>
        <w:gridCol w:w="3285"/>
      </w:tblGrid>
      <w:tr w:rsidR="00C07F11" w14:paraId="5F521C2C" w14:textId="77777777" w:rsidTr="00233BE9">
        <w:tc>
          <w:tcPr>
            <w:tcW w:w="1526" w:type="dxa"/>
            <w:shd w:val="clear" w:color="auto" w:fill="D8D8D8" w:themeFill="background1" w:themeFillShade="D8"/>
          </w:tcPr>
          <w:p w14:paraId="0F1EF0EA" w14:textId="77777777" w:rsidR="00C07F11" w:rsidRDefault="00C07F11" w:rsidP="00233BE9">
            <w:pPr>
              <w:pStyle w:val="-"/>
              <w:ind w:firstLine="442"/>
              <w:jc w:val="center"/>
              <w:rPr>
                <w:b/>
                <w:bCs/>
              </w:rPr>
            </w:pPr>
            <w:r>
              <w:rPr>
                <w:b/>
                <w:bCs/>
              </w:rPr>
              <w:t>Key</w:t>
            </w:r>
          </w:p>
        </w:tc>
        <w:tc>
          <w:tcPr>
            <w:tcW w:w="5043" w:type="dxa"/>
            <w:shd w:val="clear" w:color="auto" w:fill="D8D8D8" w:themeFill="background1" w:themeFillShade="D8"/>
          </w:tcPr>
          <w:p w14:paraId="310CFB61"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5A147ED2" w14:textId="77777777" w:rsidR="00C07F11" w:rsidRDefault="00C07F11" w:rsidP="00233BE9">
            <w:pPr>
              <w:pStyle w:val="-"/>
              <w:ind w:firstLine="442"/>
              <w:jc w:val="center"/>
              <w:rPr>
                <w:b/>
                <w:bCs/>
              </w:rPr>
            </w:pPr>
            <w:r>
              <w:rPr>
                <w:b/>
                <w:bCs/>
              </w:rPr>
              <w:t>Describe</w:t>
            </w:r>
          </w:p>
        </w:tc>
      </w:tr>
      <w:tr w:rsidR="00C07F11" w14:paraId="0C9F9670" w14:textId="77777777" w:rsidTr="00233BE9">
        <w:tc>
          <w:tcPr>
            <w:tcW w:w="1526" w:type="dxa"/>
          </w:tcPr>
          <w:p w14:paraId="6C0FB4AD" w14:textId="77777777" w:rsidR="00C07F11" w:rsidRDefault="00C07F11" w:rsidP="00A32B9B">
            <w:pPr>
              <w:pStyle w:val="-"/>
            </w:pPr>
            <w:r>
              <w:t>Content-Type</w:t>
            </w:r>
          </w:p>
        </w:tc>
        <w:tc>
          <w:tcPr>
            <w:tcW w:w="5043" w:type="dxa"/>
          </w:tcPr>
          <w:p w14:paraId="319331E2" w14:textId="77777777" w:rsidR="00C07F11" w:rsidRDefault="00C07F11" w:rsidP="00233BE9">
            <w:pPr>
              <w:pStyle w:val="-"/>
              <w:ind w:firstLine="440"/>
              <w:jc w:val="center"/>
            </w:pPr>
            <w:r>
              <w:t>application/json</w:t>
            </w:r>
          </w:p>
        </w:tc>
        <w:tc>
          <w:tcPr>
            <w:tcW w:w="3285" w:type="dxa"/>
          </w:tcPr>
          <w:p w14:paraId="76ED6744" w14:textId="77777777" w:rsidR="00C07F11" w:rsidRDefault="00C07F11" w:rsidP="00233BE9">
            <w:pPr>
              <w:pStyle w:val="-"/>
              <w:ind w:firstLine="440"/>
            </w:pPr>
          </w:p>
        </w:tc>
      </w:tr>
    </w:tbl>
    <w:p w14:paraId="615B0E8B" w14:textId="77777777" w:rsidR="00C07F11" w:rsidRDefault="00C07F11" w:rsidP="00C07F11">
      <w:pPr>
        <w:numPr>
          <w:ilvl w:val="0"/>
          <w:numId w:val="46"/>
        </w:numPr>
        <w:ind w:firstLineChars="0" w:firstLine="442"/>
      </w:pPr>
      <w:r>
        <w:rPr>
          <w:b/>
          <w:bCs/>
        </w:rPr>
        <w:t xml:space="preserve">Permissions: </w:t>
      </w:r>
      <w:r>
        <w:t>[IsAdministrator]</w:t>
      </w:r>
    </w:p>
    <w:p w14:paraId="7D49CBC0" w14:textId="77777777" w:rsidR="00C07F11" w:rsidRDefault="00C07F11" w:rsidP="00C07F11">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560"/>
        <w:gridCol w:w="1417"/>
        <w:gridCol w:w="3890"/>
      </w:tblGrid>
      <w:tr w:rsidR="00C07F11" w14:paraId="7FE23B4D" w14:textId="77777777" w:rsidTr="00233BE9">
        <w:tc>
          <w:tcPr>
            <w:tcW w:w="1526" w:type="dxa"/>
            <w:shd w:val="clear" w:color="auto" w:fill="D8D8D8" w:themeFill="background1" w:themeFillShade="D8"/>
          </w:tcPr>
          <w:p w14:paraId="131A7C1D" w14:textId="77777777" w:rsidR="00C07F11" w:rsidRDefault="00C07F11" w:rsidP="00233BE9">
            <w:pPr>
              <w:pStyle w:val="-"/>
              <w:ind w:firstLine="402"/>
              <w:jc w:val="center"/>
              <w:rPr>
                <w:b/>
                <w:bCs/>
              </w:rPr>
            </w:pPr>
            <w:r>
              <w:rPr>
                <w:b/>
                <w:bCs/>
              </w:rPr>
              <w:t>Key</w:t>
            </w:r>
          </w:p>
        </w:tc>
        <w:tc>
          <w:tcPr>
            <w:tcW w:w="1417" w:type="dxa"/>
            <w:gridSpan w:val="2"/>
            <w:shd w:val="clear" w:color="auto" w:fill="D8D8D8" w:themeFill="background1" w:themeFillShade="D8"/>
          </w:tcPr>
          <w:p w14:paraId="7A1825A5" w14:textId="77777777" w:rsidR="00C07F11" w:rsidRDefault="00C07F11" w:rsidP="00233BE9">
            <w:pPr>
              <w:pStyle w:val="-"/>
              <w:ind w:firstLine="402"/>
              <w:jc w:val="center"/>
              <w:rPr>
                <w:b/>
                <w:bCs/>
              </w:rPr>
            </w:pPr>
            <w:r>
              <w:rPr>
                <w:b/>
                <w:bCs/>
              </w:rPr>
              <w:t>Type</w:t>
            </w:r>
          </w:p>
        </w:tc>
        <w:tc>
          <w:tcPr>
            <w:tcW w:w="1560" w:type="dxa"/>
            <w:shd w:val="clear" w:color="auto" w:fill="D8D8D8" w:themeFill="background1" w:themeFillShade="D8"/>
          </w:tcPr>
          <w:p w14:paraId="0B69253A" w14:textId="77777777" w:rsidR="00C07F11" w:rsidRDefault="00C07F11" w:rsidP="00233BE9">
            <w:pPr>
              <w:pStyle w:val="-"/>
              <w:ind w:firstLine="402"/>
              <w:jc w:val="left"/>
              <w:rPr>
                <w:b/>
                <w:bCs/>
              </w:rPr>
            </w:pPr>
            <w:r>
              <w:rPr>
                <w:b/>
                <w:bCs/>
              </w:rPr>
              <w:t>Range</w:t>
            </w:r>
          </w:p>
        </w:tc>
        <w:tc>
          <w:tcPr>
            <w:tcW w:w="1417" w:type="dxa"/>
            <w:shd w:val="clear" w:color="auto" w:fill="D8D8D8" w:themeFill="background1" w:themeFillShade="D8"/>
          </w:tcPr>
          <w:p w14:paraId="5BC5E654"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52221090" w14:textId="77777777" w:rsidR="00C07F11" w:rsidRDefault="00C07F11" w:rsidP="00233BE9">
            <w:pPr>
              <w:pStyle w:val="-"/>
              <w:ind w:firstLine="402"/>
              <w:jc w:val="center"/>
              <w:rPr>
                <w:b/>
                <w:bCs/>
              </w:rPr>
            </w:pPr>
            <w:r>
              <w:rPr>
                <w:b/>
                <w:bCs/>
              </w:rPr>
              <w:t>Describe</w:t>
            </w:r>
          </w:p>
        </w:tc>
      </w:tr>
      <w:tr w:rsidR="00C07F11" w14:paraId="14994430" w14:textId="77777777" w:rsidTr="00233BE9">
        <w:tc>
          <w:tcPr>
            <w:tcW w:w="1526" w:type="dxa"/>
          </w:tcPr>
          <w:p w14:paraId="2509F4C2" w14:textId="77777777" w:rsidR="00C07F11" w:rsidRDefault="00C07F11" w:rsidP="00233BE9">
            <w:pPr>
              <w:pStyle w:val="-"/>
            </w:pPr>
            <w:r>
              <w:t>requestTime</w:t>
            </w:r>
          </w:p>
        </w:tc>
        <w:tc>
          <w:tcPr>
            <w:tcW w:w="1417" w:type="dxa"/>
            <w:gridSpan w:val="2"/>
          </w:tcPr>
          <w:p w14:paraId="09FF6CA7" w14:textId="77777777" w:rsidR="00C07F11" w:rsidRDefault="00C07F11" w:rsidP="00233BE9">
            <w:pPr>
              <w:pStyle w:val="-"/>
              <w:jc w:val="left"/>
            </w:pPr>
            <w:r>
              <w:t>datetime</w:t>
            </w:r>
          </w:p>
        </w:tc>
        <w:tc>
          <w:tcPr>
            <w:tcW w:w="1560" w:type="dxa"/>
          </w:tcPr>
          <w:p w14:paraId="26F802A9" w14:textId="77777777" w:rsidR="00C07F11" w:rsidRDefault="00C07F11" w:rsidP="00233BE9">
            <w:pPr>
              <w:pStyle w:val="-"/>
              <w:ind w:firstLine="400"/>
              <w:jc w:val="center"/>
            </w:pPr>
          </w:p>
        </w:tc>
        <w:tc>
          <w:tcPr>
            <w:tcW w:w="1417" w:type="dxa"/>
          </w:tcPr>
          <w:p w14:paraId="138AC585" w14:textId="77777777" w:rsidR="00C07F11" w:rsidRDefault="00C07F11" w:rsidP="003C2E14">
            <w:pPr>
              <w:pStyle w:val="-"/>
              <w:jc w:val="left"/>
            </w:pPr>
            <w:r>
              <w:t>true</w:t>
            </w:r>
          </w:p>
        </w:tc>
        <w:tc>
          <w:tcPr>
            <w:tcW w:w="3890" w:type="dxa"/>
          </w:tcPr>
          <w:p w14:paraId="4DC834AA" w14:textId="77777777" w:rsidR="00C07F11" w:rsidRDefault="00C07F11" w:rsidP="00233BE9">
            <w:pPr>
              <w:pStyle w:val="-"/>
            </w:pPr>
            <w:r>
              <w:t>请求时间，必须为当前时间</w:t>
            </w:r>
          </w:p>
        </w:tc>
      </w:tr>
      <w:tr w:rsidR="00C07F11" w14:paraId="4010E023" w14:textId="77777777" w:rsidTr="00A32B9B">
        <w:tc>
          <w:tcPr>
            <w:tcW w:w="1539" w:type="dxa"/>
            <w:gridSpan w:val="2"/>
          </w:tcPr>
          <w:p w14:paraId="56D9A487" w14:textId="6058E461" w:rsidR="00C07F11" w:rsidRDefault="00A32B9B" w:rsidP="00233BE9">
            <w:pPr>
              <w:pStyle w:val="-"/>
            </w:pPr>
            <w:r>
              <w:t>s</w:t>
            </w:r>
            <w:r>
              <w:rPr>
                <w:rFonts w:hint="eastAsia"/>
              </w:rPr>
              <w:t>ubject</w:t>
            </w:r>
          </w:p>
        </w:tc>
        <w:tc>
          <w:tcPr>
            <w:tcW w:w="1404" w:type="dxa"/>
          </w:tcPr>
          <w:p w14:paraId="7689A6A2" w14:textId="77777777" w:rsidR="00C07F11" w:rsidRDefault="00C07F11" w:rsidP="00233BE9">
            <w:pPr>
              <w:pStyle w:val="-"/>
              <w:jc w:val="left"/>
            </w:pPr>
            <w:r>
              <w:t>string</w:t>
            </w:r>
          </w:p>
        </w:tc>
        <w:tc>
          <w:tcPr>
            <w:tcW w:w="1560" w:type="dxa"/>
          </w:tcPr>
          <w:p w14:paraId="19CA7BA8" w14:textId="77777777" w:rsidR="00C07F11" w:rsidRDefault="00C07F11" w:rsidP="00233BE9">
            <w:pPr>
              <w:pStyle w:val="-"/>
              <w:ind w:firstLine="440"/>
              <w:jc w:val="center"/>
            </w:pPr>
          </w:p>
        </w:tc>
        <w:tc>
          <w:tcPr>
            <w:tcW w:w="1417" w:type="dxa"/>
          </w:tcPr>
          <w:p w14:paraId="07F6979A" w14:textId="77777777" w:rsidR="00C07F11" w:rsidRDefault="00C07F11" w:rsidP="003C2E14">
            <w:pPr>
              <w:pStyle w:val="-"/>
              <w:jc w:val="left"/>
            </w:pPr>
            <w:r>
              <w:t>false</w:t>
            </w:r>
          </w:p>
        </w:tc>
        <w:tc>
          <w:tcPr>
            <w:tcW w:w="3890" w:type="dxa"/>
          </w:tcPr>
          <w:p w14:paraId="1A22B1EF" w14:textId="06BF80B6" w:rsidR="00C07F11" w:rsidRDefault="00A32B9B" w:rsidP="00233BE9">
            <w:pPr>
              <w:pStyle w:val="-"/>
            </w:pPr>
            <w:r>
              <w:rPr>
                <w:rFonts w:hint="eastAsia"/>
              </w:rPr>
              <w:t>使用者</w:t>
            </w:r>
          </w:p>
        </w:tc>
      </w:tr>
      <w:tr w:rsidR="00C07F11" w14:paraId="644B738F" w14:textId="77777777" w:rsidTr="00A32B9B">
        <w:tc>
          <w:tcPr>
            <w:tcW w:w="1539" w:type="dxa"/>
            <w:gridSpan w:val="2"/>
          </w:tcPr>
          <w:p w14:paraId="62736F09" w14:textId="0FFC0192" w:rsidR="00C07F11" w:rsidRDefault="00A32B9B" w:rsidP="00233BE9">
            <w:pPr>
              <w:pStyle w:val="-"/>
            </w:pPr>
            <w:r>
              <w:rPr>
                <w:rFonts w:hint="eastAsia"/>
              </w:rPr>
              <w:t>i</w:t>
            </w:r>
            <w:r>
              <w:t>ssuer</w:t>
            </w:r>
          </w:p>
        </w:tc>
        <w:tc>
          <w:tcPr>
            <w:tcW w:w="1404" w:type="dxa"/>
          </w:tcPr>
          <w:p w14:paraId="0177A1B0" w14:textId="06EBCADF" w:rsidR="00C07F11" w:rsidRDefault="00A32B9B" w:rsidP="00233BE9">
            <w:pPr>
              <w:pStyle w:val="-"/>
              <w:jc w:val="left"/>
            </w:pPr>
            <w:r>
              <w:t>string</w:t>
            </w:r>
          </w:p>
        </w:tc>
        <w:tc>
          <w:tcPr>
            <w:tcW w:w="1560" w:type="dxa"/>
          </w:tcPr>
          <w:p w14:paraId="65828240" w14:textId="77777777" w:rsidR="00C07F11" w:rsidRDefault="00C07F11" w:rsidP="00233BE9">
            <w:pPr>
              <w:pStyle w:val="-"/>
              <w:ind w:firstLine="440"/>
              <w:jc w:val="center"/>
            </w:pPr>
          </w:p>
        </w:tc>
        <w:tc>
          <w:tcPr>
            <w:tcW w:w="1417" w:type="dxa"/>
          </w:tcPr>
          <w:p w14:paraId="5ACBBC9F" w14:textId="6F97C151" w:rsidR="00C07F11" w:rsidRDefault="00A32B9B" w:rsidP="003C2E14">
            <w:pPr>
              <w:pStyle w:val="-"/>
              <w:jc w:val="left"/>
            </w:pPr>
            <w:r>
              <w:t>false</w:t>
            </w:r>
          </w:p>
        </w:tc>
        <w:tc>
          <w:tcPr>
            <w:tcW w:w="3890" w:type="dxa"/>
          </w:tcPr>
          <w:p w14:paraId="5510103A" w14:textId="0D736EB0" w:rsidR="00C07F11" w:rsidRDefault="00A32B9B" w:rsidP="00233BE9">
            <w:pPr>
              <w:pStyle w:val="-"/>
            </w:pPr>
            <w:r>
              <w:rPr>
                <w:rFonts w:hint="eastAsia"/>
              </w:rPr>
              <w:t>颁发者</w:t>
            </w:r>
          </w:p>
        </w:tc>
      </w:tr>
      <w:tr w:rsidR="00C07F11" w14:paraId="45C42BD1" w14:textId="77777777" w:rsidTr="00A32B9B">
        <w:tc>
          <w:tcPr>
            <w:tcW w:w="1539" w:type="dxa"/>
            <w:gridSpan w:val="2"/>
          </w:tcPr>
          <w:p w14:paraId="3D9D23C5" w14:textId="48AFAE3D" w:rsidR="00C07F11" w:rsidRDefault="00A32B9B" w:rsidP="00233BE9">
            <w:pPr>
              <w:pStyle w:val="-"/>
            </w:pPr>
            <w:r>
              <w:t>starttime</w:t>
            </w:r>
          </w:p>
        </w:tc>
        <w:tc>
          <w:tcPr>
            <w:tcW w:w="1404" w:type="dxa"/>
          </w:tcPr>
          <w:p w14:paraId="507208D8" w14:textId="7FCEFE77" w:rsidR="00C07F11" w:rsidRDefault="00A32B9B" w:rsidP="00233BE9">
            <w:pPr>
              <w:pStyle w:val="-"/>
              <w:jc w:val="left"/>
            </w:pPr>
            <w:r>
              <w:t>string</w:t>
            </w:r>
          </w:p>
        </w:tc>
        <w:tc>
          <w:tcPr>
            <w:tcW w:w="1560" w:type="dxa"/>
          </w:tcPr>
          <w:p w14:paraId="41CA1CDC" w14:textId="77777777" w:rsidR="00C07F11" w:rsidRDefault="00C07F11" w:rsidP="00233BE9">
            <w:pPr>
              <w:pStyle w:val="-"/>
              <w:ind w:firstLine="400"/>
              <w:jc w:val="center"/>
            </w:pPr>
          </w:p>
        </w:tc>
        <w:tc>
          <w:tcPr>
            <w:tcW w:w="1417" w:type="dxa"/>
          </w:tcPr>
          <w:p w14:paraId="01C20E53" w14:textId="0E1B2A9F" w:rsidR="00C07F11" w:rsidRDefault="00A32B9B" w:rsidP="003C2E14">
            <w:pPr>
              <w:pStyle w:val="-"/>
              <w:jc w:val="left"/>
            </w:pPr>
            <w:r>
              <w:t>false</w:t>
            </w:r>
          </w:p>
        </w:tc>
        <w:tc>
          <w:tcPr>
            <w:tcW w:w="3890" w:type="dxa"/>
          </w:tcPr>
          <w:p w14:paraId="0CAC36EF" w14:textId="649CC202" w:rsidR="00C07F11" w:rsidRDefault="00A32B9B" w:rsidP="00233BE9">
            <w:pPr>
              <w:pStyle w:val="-"/>
            </w:pPr>
            <w:r>
              <w:rPr>
                <w:rFonts w:hint="eastAsia"/>
              </w:rPr>
              <w:t>有效期</w:t>
            </w:r>
          </w:p>
        </w:tc>
      </w:tr>
      <w:tr w:rsidR="00C07F11" w14:paraId="1C3E6889" w14:textId="77777777" w:rsidTr="00A32B9B">
        <w:tc>
          <w:tcPr>
            <w:tcW w:w="1539" w:type="dxa"/>
            <w:gridSpan w:val="2"/>
          </w:tcPr>
          <w:p w14:paraId="11D1DC38" w14:textId="6812A9DC" w:rsidR="00C07F11" w:rsidRDefault="00A32B9B" w:rsidP="00233BE9">
            <w:pPr>
              <w:pStyle w:val="-"/>
            </w:pPr>
            <w:r>
              <w:rPr>
                <w:rFonts w:hint="eastAsia"/>
              </w:rPr>
              <w:t>e</w:t>
            </w:r>
            <w:r>
              <w:t>ndtime</w:t>
            </w:r>
          </w:p>
        </w:tc>
        <w:tc>
          <w:tcPr>
            <w:tcW w:w="1404" w:type="dxa"/>
          </w:tcPr>
          <w:p w14:paraId="3AF9F8BB" w14:textId="4FC09665" w:rsidR="00C07F11" w:rsidRDefault="00A32B9B" w:rsidP="00233BE9">
            <w:pPr>
              <w:pStyle w:val="-"/>
              <w:jc w:val="left"/>
            </w:pPr>
            <w:r>
              <w:t>string</w:t>
            </w:r>
          </w:p>
        </w:tc>
        <w:tc>
          <w:tcPr>
            <w:tcW w:w="1560" w:type="dxa"/>
          </w:tcPr>
          <w:p w14:paraId="22C7F41A" w14:textId="77777777" w:rsidR="00C07F11" w:rsidRDefault="00C07F11" w:rsidP="00233BE9">
            <w:pPr>
              <w:pStyle w:val="-"/>
              <w:ind w:firstLine="440"/>
              <w:jc w:val="center"/>
            </w:pPr>
          </w:p>
        </w:tc>
        <w:tc>
          <w:tcPr>
            <w:tcW w:w="1417" w:type="dxa"/>
          </w:tcPr>
          <w:p w14:paraId="6BEC5EF0" w14:textId="4A3EDFF9" w:rsidR="00C07F11" w:rsidRDefault="00A32B9B" w:rsidP="003C2E14">
            <w:pPr>
              <w:pStyle w:val="-"/>
              <w:jc w:val="left"/>
            </w:pPr>
            <w:r>
              <w:t>false</w:t>
            </w:r>
          </w:p>
        </w:tc>
        <w:tc>
          <w:tcPr>
            <w:tcW w:w="3890" w:type="dxa"/>
          </w:tcPr>
          <w:p w14:paraId="660300B1" w14:textId="05BF3A0D" w:rsidR="00C07F11" w:rsidRDefault="00A32B9B" w:rsidP="00233BE9">
            <w:pPr>
              <w:pStyle w:val="-"/>
            </w:pPr>
            <w:r>
              <w:rPr>
                <w:rFonts w:hint="eastAsia"/>
              </w:rPr>
              <w:t>有效期</w:t>
            </w:r>
          </w:p>
        </w:tc>
      </w:tr>
      <w:tr w:rsidR="00C07F11" w14:paraId="17D29CEF" w14:textId="77777777" w:rsidTr="00A32B9B">
        <w:tc>
          <w:tcPr>
            <w:tcW w:w="1539" w:type="dxa"/>
            <w:gridSpan w:val="2"/>
          </w:tcPr>
          <w:p w14:paraId="213D0845" w14:textId="6C6D537F" w:rsidR="00C07F11" w:rsidRDefault="00A32B9B" w:rsidP="00233BE9">
            <w:pPr>
              <w:pStyle w:val="-"/>
            </w:pPr>
            <w:r>
              <w:rPr>
                <w:rFonts w:hint="eastAsia"/>
              </w:rPr>
              <w:t>s</w:t>
            </w:r>
            <w:r>
              <w:t>tatus</w:t>
            </w:r>
          </w:p>
        </w:tc>
        <w:tc>
          <w:tcPr>
            <w:tcW w:w="1404" w:type="dxa"/>
          </w:tcPr>
          <w:p w14:paraId="3D72F0E5" w14:textId="37BB4D9A" w:rsidR="00C07F11" w:rsidRDefault="00A32B9B" w:rsidP="00233BE9">
            <w:pPr>
              <w:pStyle w:val="-"/>
              <w:jc w:val="left"/>
            </w:pPr>
            <w:r>
              <w:t>string</w:t>
            </w:r>
          </w:p>
        </w:tc>
        <w:tc>
          <w:tcPr>
            <w:tcW w:w="1560" w:type="dxa"/>
          </w:tcPr>
          <w:p w14:paraId="7D905302" w14:textId="77777777" w:rsidR="00C07F11" w:rsidRDefault="00C07F11" w:rsidP="00233BE9">
            <w:pPr>
              <w:pStyle w:val="-"/>
              <w:ind w:firstLine="440"/>
              <w:jc w:val="left"/>
            </w:pPr>
          </w:p>
        </w:tc>
        <w:tc>
          <w:tcPr>
            <w:tcW w:w="1417" w:type="dxa"/>
          </w:tcPr>
          <w:p w14:paraId="24CD816B" w14:textId="372CD5E0" w:rsidR="00C07F11" w:rsidRDefault="00A32B9B" w:rsidP="003C2E14">
            <w:pPr>
              <w:pStyle w:val="-"/>
              <w:jc w:val="left"/>
            </w:pPr>
            <w:r>
              <w:t>false</w:t>
            </w:r>
          </w:p>
        </w:tc>
        <w:tc>
          <w:tcPr>
            <w:tcW w:w="3890" w:type="dxa"/>
          </w:tcPr>
          <w:p w14:paraId="7AEAABED" w14:textId="3898B184" w:rsidR="00C07F11" w:rsidRDefault="00A32B9B" w:rsidP="00233BE9">
            <w:pPr>
              <w:pStyle w:val="-"/>
            </w:pPr>
            <w:r>
              <w:rPr>
                <w:rFonts w:hint="eastAsia"/>
              </w:rPr>
              <w:t>状态</w:t>
            </w:r>
          </w:p>
        </w:tc>
      </w:tr>
    </w:tbl>
    <w:p w14:paraId="24C6783A" w14:textId="77777777" w:rsidR="00C07F11" w:rsidRDefault="00C07F11" w:rsidP="00C07F11">
      <w:pPr>
        <w:numPr>
          <w:ilvl w:val="0"/>
          <w:numId w:val="46"/>
        </w:numPr>
        <w:ind w:firstLineChars="0" w:firstLine="442"/>
        <w:rPr>
          <w:b/>
          <w:bCs/>
        </w:rPr>
      </w:pPr>
      <w:r>
        <w:rPr>
          <w:b/>
          <w:bCs/>
        </w:rPr>
        <w:t>InputOnly:</w:t>
      </w:r>
      <w:r>
        <w:t xml:space="preserve"> [requestTime]</w:t>
      </w:r>
    </w:p>
    <w:p w14:paraId="6CFF05C3" w14:textId="2FB426CE" w:rsidR="00C07F11" w:rsidRDefault="00C07F11" w:rsidP="00C07F11">
      <w:pPr>
        <w:numPr>
          <w:ilvl w:val="0"/>
          <w:numId w:val="46"/>
        </w:numPr>
        <w:ind w:firstLineChars="0" w:firstLine="442"/>
        <w:rPr>
          <w:b/>
          <w:bCs/>
        </w:rPr>
      </w:pPr>
      <w:r>
        <w:rPr>
          <w:b/>
          <w:bCs/>
        </w:rPr>
        <w:t>OutputOnly:</w:t>
      </w:r>
      <w:r>
        <w:t xml:space="preserve"> [</w:t>
      </w:r>
      <w:r w:rsidR="00A32B9B">
        <w:t>s</w:t>
      </w:r>
      <w:r w:rsidR="00A32B9B">
        <w:rPr>
          <w:rFonts w:hint="eastAsia"/>
        </w:rPr>
        <w:t>ubject</w:t>
      </w:r>
      <w:r>
        <w:t>,</w:t>
      </w:r>
      <w:r w:rsidRPr="007333E4">
        <w:t xml:space="preserve"> </w:t>
      </w:r>
      <w:r w:rsidR="00A32B9B">
        <w:rPr>
          <w:rFonts w:hint="eastAsia"/>
        </w:rPr>
        <w:t>i</w:t>
      </w:r>
      <w:r w:rsidR="00A32B9B">
        <w:t>ssuer</w:t>
      </w:r>
      <w:r>
        <w:t>,</w:t>
      </w:r>
      <w:r w:rsidRPr="007333E4">
        <w:rPr>
          <w:rFonts w:hint="eastAsia"/>
        </w:rPr>
        <w:t xml:space="preserve"> </w:t>
      </w:r>
      <w:r w:rsidR="00A32B9B">
        <w:t>starttime</w:t>
      </w:r>
      <w:r>
        <w:t>,</w:t>
      </w:r>
      <w:r w:rsidRPr="007333E4">
        <w:rPr>
          <w:rFonts w:hint="eastAsia"/>
        </w:rPr>
        <w:t xml:space="preserve"> </w:t>
      </w:r>
      <w:r w:rsidR="00A32B9B">
        <w:rPr>
          <w:rFonts w:hint="eastAsia"/>
        </w:rPr>
        <w:t>e</w:t>
      </w:r>
      <w:r w:rsidR="00A32B9B">
        <w:t>ndtime</w:t>
      </w:r>
      <w:r>
        <w:t>,</w:t>
      </w:r>
      <w:r w:rsidRPr="007333E4">
        <w:t xml:space="preserve"> </w:t>
      </w:r>
      <w:r w:rsidR="00A32B9B">
        <w:rPr>
          <w:rFonts w:hint="eastAsia"/>
        </w:rPr>
        <w:t>s</w:t>
      </w:r>
      <w:r w:rsidR="00A32B9B">
        <w:t>tatus</w:t>
      </w:r>
      <w:r>
        <w:t>]</w:t>
      </w:r>
    </w:p>
    <w:p w14:paraId="0E8CE8A1" w14:textId="77777777" w:rsidR="00C07F11" w:rsidRDefault="00C07F11" w:rsidP="00C07F11">
      <w:pPr>
        <w:ind w:firstLine="440"/>
      </w:pPr>
    </w:p>
    <w:p w14:paraId="4EC5136C" w14:textId="77777777" w:rsidR="00C07F11" w:rsidRDefault="00C07F11" w:rsidP="00C07F11">
      <w:pPr>
        <w:pStyle w:val="af7"/>
        <w:ind w:firstLine="440"/>
      </w:pPr>
      <w:r>
        <w:t>Method: PUT</w:t>
      </w:r>
    </w:p>
    <w:p w14:paraId="7986F324" w14:textId="2B19242B" w:rsidR="00C07F11" w:rsidRDefault="00C07F11" w:rsidP="00C07F11">
      <w:pPr>
        <w:numPr>
          <w:ilvl w:val="0"/>
          <w:numId w:val="46"/>
        </w:numPr>
        <w:ind w:firstLineChars="0" w:firstLine="442"/>
        <w:rPr>
          <w:b/>
          <w:bCs/>
        </w:rPr>
      </w:pPr>
      <w:r>
        <w:rPr>
          <w:b/>
          <w:bCs/>
        </w:rPr>
        <w:t xml:space="preserve">Name: </w:t>
      </w:r>
      <w:r>
        <w:t>更新</w:t>
      </w:r>
      <w:r w:rsidR="00E01DA4">
        <w:rPr>
          <w:rFonts w:hint="eastAsia"/>
        </w:rPr>
        <w:t>证书（只能更新本服务器自己的证书，</w:t>
      </w:r>
      <w:r w:rsidR="00E51F32">
        <w:rPr>
          <w:rFonts w:hint="eastAsia"/>
        </w:rPr>
        <w:t>也就是签章服务器证书、通讯证书、</w:t>
      </w:r>
      <w:proofErr w:type="gramStart"/>
      <w:r w:rsidR="00E51F32">
        <w:rPr>
          <w:rFonts w:hint="eastAsia"/>
        </w:rPr>
        <w:t>制章人</w:t>
      </w:r>
      <w:proofErr w:type="gramEnd"/>
      <w:r w:rsidR="00E51F32">
        <w:rPr>
          <w:rFonts w:hint="eastAsia"/>
        </w:rPr>
        <w:t>证书、应用实体证书），与申</w:t>
      </w:r>
      <w:r w:rsidR="00E01DA4">
        <w:rPr>
          <w:rFonts w:hint="eastAsia"/>
        </w:rPr>
        <w:t>请证书页面</w:t>
      </w:r>
      <w:r w:rsidR="00E51F32">
        <w:rPr>
          <w:rFonts w:hint="eastAsia"/>
        </w:rPr>
        <w:t>相同，只是关联了证书</w:t>
      </w:r>
      <w:r w:rsidR="00E51F32">
        <w:rPr>
          <w:rFonts w:hint="eastAsia"/>
        </w:rPr>
        <w:t>id</w:t>
      </w:r>
      <w:r w:rsidR="00E01DA4">
        <w:rPr>
          <w:rFonts w:hint="eastAsia"/>
        </w:rPr>
        <w:t>。</w:t>
      </w:r>
    </w:p>
    <w:p w14:paraId="492AB546" w14:textId="77777777" w:rsidR="00C07F11" w:rsidRDefault="00C07F11" w:rsidP="00C07F11">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C07F11" w14:paraId="132D320A" w14:textId="77777777" w:rsidTr="00233BE9">
        <w:tc>
          <w:tcPr>
            <w:tcW w:w="1668" w:type="dxa"/>
            <w:shd w:val="clear" w:color="auto" w:fill="D8D8D8" w:themeFill="background1" w:themeFillShade="D8"/>
          </w:tcPr>
          <w:p w14:paraId="06790863" w14:textId="77777777" w:rsidR="00C07F11" w:rsidRDefault="00C07F11" w:rsidP="00233BE9">
            <w:pPr>
              <w:pStyle w:val="-"/>
              <w:ind w:firstLine="442"/>
              <w:jc w:val="center"/>
              <w:rPr>
                <w:b/>
                <w:bCs/>
              </w:rPr>
            </w:pPr>
            <w:r>
              <w:rPr>
                <w:b/>
                <w:bCs/>
              </w:rPr>
              <w:t>Key</w:t>
            </w:r>
          </w:p>
        </w:tc>
        <w:tc>
          <w:tcPr>
            <w:tcW w:w="4901" w:type="dxa"/>
            <w:shd w:val="clear" w:color="auto" w:fill="D8D8D8" w:themeFill="background1" w:themeFillShade="D8"/>
          </w:tcPr>
          <w:p w14:paraId="6C437C27"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73FEDB3A" w14:textId="77777777" w:rsidR="00C07F11" w:rsidRDefault="00C07F11" w:rsidP="00233BE9">
            <w:pPr>
              <w:pStyle w:val="-"/>
              <w:ind w:firstLine="442"/>
              <w:jc w:val="center"/>
              <w:rPr>
                <w:b/>
                <w:bCs/>
              </w:rPr>
            </w:pPr>
            <w:r>
              <w:rPr>
                <w:b/>
                <w:bCs/>
              </w:rPr>
              <w:t>Describe</w:t>
            </w:r>
          </w:p>
        </w:tc>
      </w:tr>
      <w:tr w:rsidR="00C07F11" w14:paraId="50CE69F0" w14:textId="77777777" w:rsidTr="00233BE9">
        <w:tc>
          <w:tcPr>
            <w:tcW w:w="1668" w:type="dxa"/>
          </w:tcPr>
          <w:p w14:paraId="47E567C0" w14:textId="77777777" w:rsidR="00C07F11" w:rsidRDefault="00C07F11" w:rsidP="00E01DA4">
            <w:pPr>
              <w:pStyle w:val="-"/>
            </w:pPr>
            <w:r>
              <w:t>Content-Type</w:t>
            </w:r>
          </w:p>
        </w:tc>
        <w:tc>
          <w:tcPr>
            <w:tcW w:w="4901" w:type="dxa"/>
          </w:tcPr>
          <w:p w14:paraId="46C9FA7B" w14:textId="77777777" w:rsidR="00C07F11" w:rsidRDefault="00C07F11" w:rsidP="00233BE9">
            <w:pPr>
              <w:pStyle w:val="-"/>
              <w:ind w:firstLine="440"/>
              <w:jc w:val="center"/>
            </w:pPr>
            <w:r>
              <w:t>application/json</w:t>
            </w:r>
          </w:p>
        </w:tc>
        <w:tc>
          <w:tcPr>
            <w:tcW w:w="3285" w:type="dxa"/>
          </w:tcPr>
          <w:p w14:paraId="4D9B1055" w14:textId="77777777" w:rsidR="00C07F11" w:rsidRDefault="00C07F11" w:rsidP="00233BE9">
            <w:pPr>
              <w:pStyle w:val="-"/>
              <w:ind w:firstLine="440"/>
            </w:pPr>
          </w:p>
        </w:tc>
      </w:tr>
    </w:tbl>
    <w:p w14:paraId="19C30CF5" w14:textId="77777777" w:rsidR="00C07F11" w:rsidRDefault="00C07F11" w:rsidP="00C07F11">
      <w:pPr>
        <w:numPr>
          <w:ilvl w:val="0"/>
          <w:numId w:val="46"/>
        </w:numPr>
        <w:ind w:firstLineChars="0" w:firstLine="442"/>
      </w:pPr>
      <w:r>
        <w:rPr>
          <w:b/>
          <w:bCs/>
        </w:rPr>
        <w:t xml:space="preserve">Permissions: </w:t>
      </w:r>
      <w:r>
        <w:t>[IsAdministrator]</w:t>
      </w:r>
    </w:p>
    <w:p w14:paraId="6AD4D4A4" w14:textId="77777777" w:rsidR="00C07F11" w:rsidRDefault="00C07F11" w:rsidP="00C07F11">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417"/>
        <w:gridCol w:w="1701"/>
        <w:gridCol w:w="1276"/>
        <w:gridCol w:w="3890"/>
      </w:tblGrid>
      <w:tr w:rsidR="00C07F11" w14:paraId="41290B41" w14:textId="77777777" w:rsidTr="003C2E14">
        <w:tc>
          <w:tcPr>
            <w:tcW w:w="1526" w:type="dxa"/>
            <w:shd w:val="clear" w:color="auto" w:fill="D8D8D8" w:themeFill="background1" w:themeFillShade="D8"/>
          </w:tcPr>
          <w:p w14:paraId="01EE75EB" w14:textId="77777777" w:rsidR="00C07F11" w:rsidRDefault="00C07F11" w:rsidP="00233BE9">
            <w:pPr>
              <w:pStyle w:val="-"/>
              <w:ind w:firstLine="402"/>
              <w:jc w:val="center"/>
              <w:rPr>
                <w:b/>
                <w:bCs/>
              </w:rPr>
            </w:pPr>
            <w:r>
              <w:rPr>
                <w:b/>
                <w:bCs/>
              </w:rPr>
              <w:t>Key</w:t>
            </w:r>
          </w:p>
        </w:tc>
        <w:tc>
          <w:tcPr>
            <w:tcW w:w="1417" w:type="dxa"/>
            <w:shd w:val="clear" w:color="auto" w:fill="D8D8D8" w:themeFill="background1" w:themeFillShade="D8"/>
          </w:tcPr>
          <w:p w14:paraId="342E5FDC" w14:textId="77777777" w:rsidR="00C07F11" w:rsidRDefault="00C07F11" w:rsidP="00233BE9">
            <w:pPr>
              <w:pStyle w:val="-"/>
              <w:ind w:firstLine="402"/>
              <w:jc w:val="center"/>
              <w:rPr>
                <w:b/>
                <w:bCs/>
              </w:rPr>
            </w:pPr>
            <w:r>
              <w:rPr>
                <w:b/>
                <w:bCs/>
              </w:rPr>
              <w:t>Type</w:t>
            </w:r>
          </w:p>
        </w:tc>
        <w:tc>
          <w:tcPr>
            <w:tcW w:w="1701" w:type="dxa"/>
            <w:shd w:val="clear" w:color="auto" w:fill="D8D8D8" w:themeFill="background1" w:themeFillShade="D8"/>
          </w:tcPr>
          <w:p w14:paraId="72204A32" w14:textId="77777777" w:rsidR="00C07F11" w:rsidRDefault="00C07F11" w:rsidP="00233BE9">
            <w:pPr>
              <w:pStyle w:val="-"/>
              <w:ind w:firstLine="402"/>
              <w:jc w:val="center"/>
              <w:rPr>
                <w:b/>
                <w:bCs/>
              </w:rPr>
            </w:pPr>
            <w:r>
              <w:rPr>
                <w:b/>
                <w:bCs/>
              </w:rPr>
              <w:t>Range</w:t>
            </w:r>
          </w:p>
        </w:tc>
        <w:tc>
          <w:tcPr>
            <w:tcW w:w="1276" w:type="dxa"/>
            <w:shd w:val="clear" w:color="auto" w:fill="D8D8D8" w:themeFill="background1" w:themeFillShade="D8"/>
          </w:tcPr>
          <w:p w14:paraId="5BCB57C0"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22F236B2" w14:textId="77777777" w:rsidR="00C07F11" w:rsidRDefault="00C07F11" w:rsidP="00233BE9">
            <w:pPr>
              <w:pStyle w:val="-"/>
              <w:ind w:firstLine="402"/>
              <w:jc w:val="center"/>
              <w:rPr>
                <w:b/>
                <w:bCs/>
              </w:rPr>
            </w:pPr>
            <w:r>
              <w:rPr>
                <w:b/>
                <w:bCs/>
              </w:rPr>
              <w:t>Describe</w:t>
            </w:r>
          </w:p>
        </w:tc>
      </w:tr>
      <w:tr w:rsidR="00C07F11" w14:paraId="217ADEAF" w14:textId="77777777" w:rsidTr="003C2E14">
        <w:tc>
          <w:tcPr>
            <w:tcW w:w="1526" w:type="dxa"/>
          </w:tcPr>
          <w:p w14:paraId="5EA1861E" w14:textId="77777777" w:rsidR="00C07F11" w:rsidRDefault="00C07F11" w:rsidP="00233BE9">
            <w:pPr>
              <w:pStyle w:val="-"/>
            </w:pPr>
            <w:r>
              <w:t>requestTime</w:t>
            </w:r>
          </w:p>
        </w:tc>
        <w:tc>
          <w:tcPr>
            <w:tcW w:w="1417" w:type="dxa"/>
          </w:tcPr>
          <w:p w14:paraId="75A30E01" w14:textId="77777777" w:rsidR="00C07F11" w:rsidRDefault="00C07F11" w:rsidP="00233BE9">
            <w:pPr>
              <w:pStyle w:val="-"/>
              <w:jc w:val="left"/>
            </w:pPr>
            <w:r>
              <w:t>datetime</w:t>
            </w:r>
          </w:p>
        </w:tc>
        <w:tc>
          <w:tcPr>
            <w:tcW w:w="1701" w:type="dxa"/>
          </w:tcPr>
          <w:p w14:paraId="0B5D25CA" w14:textId="77777777" w:rsidR="00C07F11" w:rsidRDefault="00C07F11" w:rsidP="00233BE9">
            <w:pPr>
              <w:pStyle w:val="-"/>
              <w:ind w:firstLine="400"/>
              <w:jc w:val="center"/>
            </w:pPr>
          </w:p>
        </w:tc>
        <w:tc>
          <w:tcPr>
            <w:tcW w:w="1276" w:type="dxa"/>
          </w:tcPr>
          <w:p w14:paraId="0F7F7FBE" w14:textId="77777777" w:rsidR="00C07F11" w:rsidRDefault="00C07F11" w:rsidP="003C2E14">
            <w:pPr>
              <w:pStyle w:val="-"/>
              <w:jc w:val="left"/>
            </w:pPr>
            <w:r>
              <w:t>true</w:t>
            </w:r>
          </w:p>
        </w:tc>
        <w:tc>
          <w:tcPr>
            <w:tcW w:w="3890" w:type="dxa"/>
          </w:tcPr>
          <w:p w14:paraId="295448D5" w14:textId="77777777" w:rsidR="00C07F11" w:rsidRDefault="00C07F11" w:rsidP="009225DE">
            <w:pPr>
              <w:pStyle w:val="-"/>
            </w:pPr>
            <w:r>
              <w:t>请求时间，必须为当前时间</w:t>
            </w:r>
          </w:p>
        </w:tc>
      </w:tr>
      <w:tr w:rsidR="00E51F32" w14:paraId="35CF67CA" w14:textId="77777777" w:rsidTr="003C2E14">
        <w:tc>
          <w:tcPr>
            <w:tcW w:w="1526" w:type="dxa"/>
          </w:tcPr>
          <w:p w14:paraId="22E4A6EC" w14:textId="218FBA51" w:rsidR="00E51F32" w:rsidRDefault="009225DE" w:rsidP="00E51F32">
            <w:pPr>
              <w:pStyle w:val="-"/>
            </w:pPr>
            <w:r>
              <w:t>old</w:t>
            </w:r>
            <w:r w:rsidR="00E51F32">
              <w:rPr>
                <w:rFonts w:hint="eastAsia"/>
              </w:rPr>
              <w:t>c</w:t>
            </w:r>
            <w:r w:rsidR="00E51F32">
              <w:t>ertId</w:t>
            </w:r>
          </w:p>
        </w:tc>
        <w:tc>
          <w:tcPr>
            <w:tcW w:w="1417" w:type="dxa"/>
          </w:tcPr>
          <w:p w14:paraId="38E47B3C" w14:textId="1D1438CB" w:rsidR="00E51F32" w:rsidRDefault="00E51F32" w:rsidP="00E51F32">
            <w:pPr>
              <w:pStyle w:val="-"/>
            </w:pPr>
            <w:r>
              <w:t>uuid4</w:t>
            </w:r>
          </w:p>
        </w:tc>
        <w:tc>
          <w:tcPr>
            <w:tcW w:w="1701" w:type="dxa"/>
          </w:tcPr>
          <w:p w14:paraId="30587BEC" w14:textId="77777777" w:rsidR="00E51F32" w:rsidRDefault="00E51F32" w:rsidP="00E51F32">
            <w:pPr>
              <w:pStyle w:val="-"/>
              <w:ind w:firstLine="400"/>
              <w:jc w:val="center"/>
            </w:pPr>
          </w:p>
        </w:tc>
        <w:tc>
          <w:tcPr>
            <w:tcW w:w="1276" w:type="dxa"/>
          </w:tcPr>
          <w:p w14:paraId="4D96DF61" w14:textId="11517BD4" w:rsidR="00E51F32" w:rsidRDefault="00E51F32" w:rsidP="003C2E14">
            <w:pPr>
              <w:pStyle w:val="-"/>
              <w:jc w:val="left"/>
            </w:pPr>
            <w:r>
              <w:t>t</w:t>
            </w:r>
            <w:r>
              <w:rPr>
                <w:rFonts w:hint="eastAsia"/>
              </w:rPr>
              <w:t>rue</w:t>
            </w:r>
          </w:p>
        </w:tc>
        <w:tc>
          <w:tcPr>
            <w:tcW w:w="3890" w:type="dxa"/>
          </w:tcPr>
          <w:p w14:paraId="3004737E" w14:textId="6E23AE40" w:rsidR="00E51F32" w:rsidRDefault="00E51F32" w:rsidP="009225DE">
            <w:pPr>
              <w:pStyle w:val="-"/>
            </w:pPr>
            <w:r>
              <w:rPr>
                <w:rFonts w:hint="eastAsia"/>
              </w:rPr>
              <w:t>证书</w:t>
            </w:r>
            <w:r>
              <w:rPr>
                <w:rFonts w:hint="eastAsia"/>
              </w:rPr>
              <w:t>id</w:t>
            </w:r>
          </w:p>
        </w:tc>
      </w:tr>
      <w:tr w:rsidR="009225DE" w14:paraId="426998C7" w14:textId="77777777" w:rsidTr="003C2E14">
        <w:tc>
          <w:tcPr>
            <w:tcW w:w="1526" w:type="dxa"/>
          </w:tcPr>
          <w:p w14:paraId="2FB8FB50" w14:textId="77777777" w:rsidR="009225DE" w:rsidRDefault="009225DE" w:rsidP="000E6E34">
            <w:pPr>
              <w:pStyle w:val="-"/>
            </w:pPr>
            <w:r>
              <w:t>name</w:t>
            </w:r>
          </w:p>
        </w:tc>
        <w:tc>
          <w:tcPr>
            <w:tcW w:w="1417" w:type="dxa"/>
          </w:tcPr>
          <w:p w14:paraId="668E02E8" w14:textId="77777777" w:rsidR="009225DE" w:rsidRDefault="009225DE" w:rsidP="000E6E34">
            <w:pPr>
              <w:pStyle w:val="-"/>
              <w:jc w:val="left"/>
            </w:pPr>
            <w:r>
              <w:rPr>
                <w:rFonts w:hint="eastAsia"/>
              </w:rPr>
              <w:t>s</w:t>
            </w:r>
            <w:r>
              <w:t>tring</w:t>
            </w:r>
          </w:p>
        </w:tc>
        <w:tc>
          <w:tcPr>
            <w:tcW w:w="1701" w:type="dxa"/>
          </w:tcPr>
          <w:p w14:paraId="71125CC3" w14:textId="77777777" w:rsidR="009225DE" w:rsidRDefault="009225DE" w:rsidP="000E6E34">
            <w:pPr>
              <w:pStyle w:val="-"/>
              <w:ind w:firstLine="400"/>
              <w:jc w:val="center"/>
            </w:pPr>
          </w:p>
        </w:tc>
        <w:tc>
          <w:tcPr>
            <w:tcW w:w="1276" w:type="dxa"/>
          </w:tcPr>
          <w:p w14:paraId="687DA6EA" w14:textId="77777777" w:rsidR="009225DE" w:rsidRDefault="009225DE" w:rsidP="003C2E14">
            <w:pPr>
              <w:pStyle w:val="-"/>
              <w:jc w:val="left"/>
            </w:pPr>
            <w:r>
              <w:t>true</w:t>
            </w:r>
          </w:p>
        </w:tc>
        <w:tc>
          <w:tcPr>
            <w:tcW w:w="3890" w:type="dxa"/>
          </w:tcPr>
          <w:p w14:paraId="37794570" w14:textId="77777777" w:rsidR="009225DE" w:rsidRDefault="009225DE" w:rsidP="000E6E34">
            <w:pPr>
              <w:pStyle w:val="-"/>
            </w:pPr>
            <w:r>
              <w:rPr>
                <w:rFonts w:hint="eastAsia"/>
              </w:rPr>
              <w:t>企业名称</w:t>
            </w:r>
          </w:p>
        </w:tc>
      </w:tr>
      <w:tr w:rsidR="009225DE" w14:paraId="3F36495D" w14:textId="77777777" w:rsidTr="003C2E14">
        <w:tc>
          <w:tcPr>
            <w:tcW w:w="1526" w:type="dxa"/>
          </w:tcPr>
          <w:p w14:paraId="6816E1E2" w14:textId="77777777" w:rsidR="009225DE" w:rsidRDefault="009225DE" w:rsidP="000E6E34">
            <w:pPr>
              <w:pStyle w:val="-"/>
            </w:pPr>
            <w:r>
              <w:t>orgcode</w:t>
            </w:r>
          </w:p>
        </w:tc>
        <w:tc>
          <w:tcPr>
            <w:tcW w:w="1417" w:type="dxa"/>
          </w:tcPr>
          <w:p w14:paraId="50E481E7" w14:textId="77777777" w:rsidR="009225DE" w:rsidRDefault="009225DE" w:rsidP="000E6E34">
            <w:pPr>
              <w:pStyle w:val="-"/>
              <w:jc w:val="left"/>
            </w:pPr>
            <w:r>
              <w:rPr>
                <w:rFonts w:hint="eastAsia"/>
              </w:rPr>
              <w:t>s</w:t>
            </w:r>
            <w:r>
              <w:t>ting</w:t>
            </w:r>
          </w:p>
        </w:tc>
        <w:tc>
          <w:tcPr>
            <w:tcW w:w="1701" w:type="dxa"/>
          </w:tcPr>
          <w:p w14:paraId="69585CD9" w14:textId="77777777" w:rsidR="009225DE" w:rsidRDefault="009225DE" w:rsidP="000E6E34">
            <w:pPr>
              <w:pStyle w:val="-"/>
              <w:ind w:firstLine="400"/>
              <w:jc w:val="center"/>
            </w:pPr>
          </w:p>
        </w:tc>
        <w:tc>
          <w:tcPr>
            <w:tcW w:w="1276" w:type="dxa"/>
          </w:tcPr>
          <w:p w14:paraId="7DEEDA2E" w14:textId="77777777" w:rsidR="009225DE" w:rsidRDefault="009225DE" w:rsidP="003C2E14">
            <w:pPr>
              <w:pStyle w:val="-"/>
              <w:jc w:val="left"/>
            </w:pPr>
            <w:r>
              <w:t>true</w:t>
            </w:r>
          </w:p>
        </w:tc>
        <w:tc>
          <w:tcPr>
            <w:tcW w:w="3890" w:type="dxa"/>
          </w:tcPr>
          <w:p w14:paraId="4F34FF63" w14:textId="77777777" w:rsidR="009225DE" w:rsidRDefault="009225DE" w:rsidP="000E6E34">
            <w:pPr>
              <w:pStyle w:val="-"/>
            </w:pPr>
            <w:r>
              <w:rPr>
                <w:rFonts w:hint="eastAsia"/>
              </w:rPr>
              <w:t>组织机构代码</w:t>
            </w:r>
          </w:p>
        </w:tc>
      </w:tr>
      <w:tr w:rsidR="009225DE" w14:paraId="1437EAE7" w14:textId="77777777" w:rsidTr="003C2E14">
        <w:tc>
          <w:tcPr>
            <w:tcW w:w="1526" w:type="dxa"/>
          </w:tcPr>
          <w:p w14:paraId="20A94ACE" w14:textId="77777777" w:rsidR="009225DE" w:rsidRDefault="009225DE" w:rsidP="000E6E34">
            <w:pPr>
              <w:pStyle w:val="-"/>
              <w:jc w:val="left"/>
            </w:pPr>
            <w:r>
              <w:rPr>
                <w:rFonts w:hint="eastAsia"/>
              </w:rPr>
              <w:t>o</w:t>
            </w:r>
            <w:r>
              <w:t>rgname</w:t>
            </w:r>
          </w:p>
        </w:tc>
        <w:tc>
          <w:tcPr>
            <w:tcW w:w="1417" w:type="dxa"/>
          </w:tcPr>
          <w:p w14:paraId="19A78865" w14:textId="77777777" w:rsidR="009225DE" w:rsidRDefault="009225DE" w:rsidP="000E6E34">
            <w:pPr>
              <w:pStyle w:val="-"/>
              <w:jc w:val="left"/>
            </w:pPr>
            <w:r>
              <w:rPr>
                <w:rFonts w:hint="eastAsia"/>
              </w:rPr>
              <w:t>s</w:t>
            </w:r>
            <w:r>
              <w:t>tring</w:t>
            </w:r>
          </w:p>
        </w:tc>
        <w:tc>
          <w:tcPr>
            <w:tcW w:w="1701" w:type="dxa"/>
          </w:tcPr>
          <w:p w14:paraId="4B285013" w14:textId="77777777" w:rsidR="009225DE" w:rsidRDefault="009225DE" w:rsidP="000E6E34">
            <w:pPr>
              <w:pStyle w:val="-"/>
              <w:ind w:firstLine="400"/>
              <w:jc w:val="center"/>
            </w:pPr>
          </w:p>
        </w:tc>
        <w:tc>
          <w:tcPr>
            <w:tcW w:w="1276" w:type="dxa"/>
          </w:tcPr>
          <w:p w14:paraId="6494CA62" w14:textId="77777777" w:rsidR="009225DE" w:rsidRDefault="009225DE" w:rsidP="003C2E14">
            <w:pPr>
              <w:pStyle w:val="-"/>
              <w:jc w:val="left"/>
            </w:pPr>
            <w:r>
              <w:t>true</w:t>
            </w:r>
          </w:p>
        </w:tc>
        <w:tc>
          <w:tcPr>
            <w:tcW w:w="3890" w:type="dxa"/>
          </w:tcPr>
          <w:p w14:paraId="3B24F781" w14:textId="77777777" w:rsidR="009225DE" w:rsidRDefault="009225DE" w:rsidP="000E6E34">
            <w:pPr>
              <w:pStyle w:val="-"/>
            </w:pPr>
            <w:r>
              <w:rPr>
                <w:rFonts w:hint="eastAsia"/>
              </w:rPr>
              <w:t>组织单位名称</w:t>
            </w:r>
          </w:p>
        </w:tc>
      </w:tr>
      <w:tr w:rsidR="009225DE" w14:paraId="1EFB1D72" w14:textId="77777777" w:rsidTr="003C2E14">
        <w:tc>
          <w:tcPr>
            <w:tcW w:w="1526" w:type="dxa"/>
          </w:tcPr>
          <w:p w14:paraId="403B6DFE" w14:textId="77777777" w:rsidR="009225DE" w:rsidRDefault="009225DE" w:rsidP="000E6E34">
            <w:pPr>
              <w:pStyle w:val="-"/>
              <w:jc w:val="left"/>
            </w:pPr>
            <w:r>
              <w:t>organization</w:t>
            </w:r>
          </w:p>
        </w:tc>
        <w:tc>
          <w:tcPr>
            <w:tcW w:w="1417" w:type="dxa"/>
          </w:tcPr>
          <w:p w14:paraId="42F78D74" w14:textId="77777777" w:rsidR="009225DE" w:rsidRDefault="009225DE" w:rsidP="000E6E34">
            <w:pPr>
              <w:pStyle w:val="-"/>
              <w:jc w:val="left"/>
            </w:pPr>
            <w:r>
              <w:rPr>
                <w:rFonts w:hint="eastAsia"/>
              </w:rPr>
              <w:t>s</w:t>
            </w:r>
            <w:r>
              <w:t>tring</w:t>
            </w:r>
          </w:p>
        </w:tc>
        <w:tc>
          <w:tcPr>
            <w:tcW w:w="1701" w:type="dxa"/>
          </w:tcPr>
          <w:p w14:paraId="2DFA6F5D" w14:textId="77777777" w:rsidR="009225DE" w:rsidRDefault="009225DE" w:rsidP="000E6E34">
            <w:pPr>
              <w:pStyle w:val="-"/>
              <w:ind w:firstLine="400"/>
              <w:jc w:val="center"/>
            </w:pPr>
          </w:p>
        </w:tc>
        <w:tc>
          <w:tcPr>
            <w:tcW w:w="1276" w:type="dxa"/>
          </w:tcPr>
          <w:p w14:paraId="7B8EFC8D" w14:textId="77777777" w:rsidR="009225DE" w:rsidRDefault="009225DE" w:rsidP="003C2E14">
            <w:pPr>
              <w:pStyle w:val="-"/>
              <w:jc w:val="left"/>
            </w:pPr>
            <w:r>
              <w:t>true</w:t>
            </w:r>
          </w:p>
        </w:tc>
        <w:tc>
          <w:tcPr>
            <w:tcW w:w="3890" w:type="dxa"/>
          </w:tcPr>
          <w:p w14:paraId="377BAF26" w14:textId="77777777" w:rsidR="009225DE" w:rsidRDefault="009225DE" w:rsidP="000E6E34">
            <w:pPr>
              <w:pStyle w:val="-"/>
            </w:pPr>
            <w:r>
              <w:rPr>
                <w:rFonts w:hint="eastAsia"/>
              </w:rPr>
              <w:t>组织名称</w:t>
            </w:r>
          </w:p>
        </w:tc>
      </w:tr>
      <w:tr w:rsidR="009225DE" w14:paraId="71AC13E3" w14:textId="77777777" w:rsidTr="003C2E14">
        <w:tc>
          <w:tcPr>
            <w:tcW w:w="1526" w:type="dxa"/>
          </w:tcPr>
          <w:p w14:paraId="22A573AF" w14:textId="77777777" w:rsidR="009225DE" w:rsidRDefault="009225DE" w:rsidP="000E6E34">
            <w:pPr>
              <w:pStyle w:val="-"/>
            </w:pPr>
            <w:r>
              <w:t>province</w:t>
            </w:r>
          </w:p>
        </w:tc>
        <w:tc>
          <w:tcPr>
            <w:tcW w:w="1417" w:type="dxa"/>
          </w:tcPr>
          <w:p w14:paraId="4053CF2D" w14:textId="77777777" w:rsidR="009225DE" w:rsidRDefault="009225DE" w:rsidP="000E6E34">
            <w:pPr>
              <w:pStyle w:val="-"/>
            </w:pPr>
            <w:r>
              <w:rPr>
                <w:rFonts w:hint="eastAsia"/>
              </w:rPr>
              <w:t>s</w:t>
            </w:r>
            <w:r>
              <w:t>tring</w:t>
            </w:r>
          </w:p>
        </w:tc>
        <w:tc>
          <w:tcPr>
            <w:tcW w:w="1701" w:type="dxa"/>
          </w:tcPr>
          <w:p w14:paraId="6A3FB994" w14:textId="77777777" w:rsidR="009225DE" w:rsidRDefault="009225DE" w:rsidP="000E6E34">
            <w:pPr>
              <w:pStyle w:val="-"/>
              <w:ind w:firstLine="400"/>
              <w:jc w:val="center"/>
            </w:pPr>
          </w:p>
        </w:tc>
        <w:tc>
          <w:tcPr>
            <w:tcW w:w="1276" w:type="dxa"/>
          </w:tcPr>
          <w:p w14:paraId="29BF4081" w14:textId="77777777" w:rsidR="009225DE" w:rsidRDefault="009225DE" w:rsidP="003C2E14">
            <w:pPr>
              <w:pStyle w:val="-"/>
              <w:jc w:val="left"/>
            </w:pPr>
            <w:r>
              <w:t>true</w:t>
            </w:r>
          </w:p>
        </w:tc>
        <w:tc>
          <w:tcPr>
            <w:tcW w:w="3890" w:type="dxa"/>
          </w:tcPr>
          <w:p w14:paraId="291A5142" w14:textId="77777777" w:rsidR="009225DE" w:rsidRDefault="009225DE" w:rsidP="000E6E34">
            <w:pPr>
              <w:pStyle w:val="-"/>
            </w:pPr>
            <w:r>
              <w:rPr>
                <w:rFonts w:hint="eastAsia"/>
              </w:rPr>
              <w:t>省</w:t>
            </w:r>
          </w:p>
        </w:tc>
      </w:tr>
      <w:tr w:rsidR="009225DE" w14:paraId="5780A798" w14:textId="77777777" w:rsidTr="003C2E14">
        <w:tc>
          <w:tcPr>
            <w:tcW w:w="1526" w:type="dxa"/>
          </w:tcPr>
          <w:p w14:paraId="7183CD2B" w14:textId="77777777" w:rsidR="009225DE" w:rsidRDefault="009225DE" w:rsidP="000E6E34">
            <w:pPr>
              <w:pStyle w:val="-"/>
            </w:pPr>
            <w:r>
              <w:t>city</w:t>
            </w:r>
          </w:p>
        </w:tc>
        <w:tc>
          <w:tcPr>
            <w:tcW w:w="1417" w:type="dxa"/>
          </w:tcPr>
          <w:p w14:paraId="6862E56D" w14:textId="77777777" w:rsidR="009225DE" w:rsidRDefault="009225DE" w:rsidP="000E6E34">
            <w:pPr>
              <w:pStyle w:val="-"/>
            </w:pPr>
            <w:r>
              <w:t>string</w:t>
            </w:r>
          </w:p>
        </w:tc>
        <w:tc>
          <w:tcPr>
            <w:tcW w:w="1701" w:type="dxa"/>
          </w:tcPr>
          <w:p w14:paraId="35087BB6" w14:textId="77777777" w:rsidR="009225DE" w:rsidRDefault="009225DE" w:rsidP="000E6E34">
            <w:pPr>
              <w:pStyle w:val="-"/>
              <w:ind w:firstLine="400"/>
              <w:jc w:val="center"/>
            </w:pPr>
          </w:p>
        </w:tc>
        <w:tc>
          <w:tcPr>
            <w:tcW w:w="1276" w:type="dxa"/>
          </w:tcPr>
          <w:p w14:paraId="217ECB49" w14:textId="77777777" w:rsidR="009225DE" w:rsidRDefault="009225DE" w:rsidP="003C2E14">
            <w:pPr>
              <w:pStyle w:val="-"/>
              <w:jc w:val="left"/>
            </w:pPr>
            <w:r>
              <w:t>true</w:t>
            </w:r>
          </w:p>
        </w:tc>
        <w:tc>
          <w:tcPr>
            <w:tcW w:w="3890" w:type="dxa"/>
          </w:tcPr>
          <w:p w14:paraId="18498504" w14:textId="77777777" w:rsidR="009225DE" w:rsidRDefault="009225DE" w:rsidP="000E6E34">
            <w:pPr>
              <w:pStyle w:val="-"/>
            </w:pPr>
            <w:r>
              <w:rPr>
                <w:rFonts w:hint="eastAsia"/>
              </w:rPr>
              <w:t>市</w:t>
            </w:r>
          </w:p>
        </w:tc>
      </w:tr>
      <w:tr w:rsidR="009225DE" w14:paraId="786748D1" w14:textId="77777777" w:rsidTr="003C2E14">
        <w:tc>
          <w:tcPr>
            <w:tcW w:w="1526" w:type="dxa"/>
          </w:tcPr>
          <w:p w14:paraId="7DAA5472" w14:textId="77777777" w:rsidR="009225DE" w:rsidRDefault="009225DE" w:rsidP="000E6E34">
            <w:pPr>
              <w:pStyle w:val="-"/>
              <w:jc w:val="left"/>
            </w:pPr>
            <w:r>
              <w:rPr>
                <w:rFonts w:hint="eastAsia"/>
              </w:rPr>
              <w:t>d</w:t>
            </w:r>
            <w:r>
              <w:t>istrict</w:t>
            </w:r>
          </w:p>
        </w:tc>
        <w:tc>
          <w:tcPr>
            <w:tcW w:w="1417" w:type="dxa"/>
          </w:tcPr>
          <w:p w14:paraId="0A769EA4" w14:textId="77777777" w:rsidR="009225DE" w:rsidRDefault="009225DE" w:rsidP="000E6E34">
            <w:pPr>
              <w:pStyle w:val="-"/>
              <w:jc w:val="left"/>
            </w:pPr>
            <w:r>
              <w:rPr>
                <w:rFonts w:hint="eastAsia"/>
              </w:rPr>
              <w:t>s</w:t>
            </w:r>
            <w:r>
              <w:t>tring</w:t>
            </w:r>
          </w:p>
        </w:tc>
        <w:tc>
          <w:tcPr>
            <w:tcW w:w="1701" w:type="dxa"/>
          </w:tcPr>
          <w:p w14:paraId="03B0AB8F" w14:textId="77777777" w:rsidR="009225DE" w:rsidRDefault="009225DE" w:rsidP="000E6E34">
            <w:pPr>
              <w:pStyle w:val="-"/>
              <w:ind w:firstLine="400"/>
              <w:jc w:val="center"/>
            </w:pPr>
          </w:p>
        </w:tc>
        <w:tc>
          <w:tcPr>
            <w:tcW w:w="1276" w:type="dxa"/>
          </w:tcPr>
          <w:p w14:paraId="2BB24659" w14:textId="77777777" w:rsidR="009225DE" w:rsidRDefault="009225DE" w:rsidP="003C2E14">
            <w:pPr>
              <w:pStyle w:val="-"/>
              <w:jc w:val="left"/>
            </w:pPr>
            <w:r>
              <w:t xml:space="preserve">true </w:t>
            </w:r>
          </w:p>
        </w:tc>
        <w:tc>
          <w:tcPr>
            <w:tcW w:w="3890" w:type="dxa"/>
          </w:tcPr>
          <w:p w14:paraId="71417D0D" w14:textId="77777777" w:rsidR="009225DE" w:rsidRDefault="009225DE" w:rsidP="000E6E34">
            <w:pPr>
              <w:pStyle w:val="-"/>
            </w:pPr>
            <w:r>
              <w:rPr>
                <w:rFonts w:hint="eastAsia"/>
              </w:rPr>
              <w:t>区</w:t>
            </w:r>
          </w:p>
        </w:tc>
      </w:tr>
      <w:tr w:rsidR="009225DE" w14:paraId="73B2025F" w14:textId="77777777" w:rsidTr="003C2E14">
        <w:tc>
          <w:tcPr>
            <w:tcW w:w="1526" w:type="dxa"/>
          </w:tcPr>
          <w:p w14:paraId="2D6165C0" w14:textId="77777777" w:rsidR="009225DE" w:rsidRDefault="009225DE" w:rsidP="000E6E34">
            <w:pPr>
              <w:pStyle w:val="-"/>
            </w:pPr>
            <w:r>
              <w:rPr>
                <w:rFonts w:hint="eastAsia"/>
              </w:rPr>
              <w:t>c</w:t>
            </w:r>
            <w:r>
              <w:t>ertId</w:t>
            </w:r>
          </w:p>
        </w:tc>
        <w:tc>
          <w:tcPr>
            <w:tcW w:w="1417" w:type="dxa"/>
          </w:tcPr>
          <w:p w14:paraId="0C8938EA" w14:textId="77777777" w:rsidR="009225DE" w:rsidRDefault="009225DE" w:rsidP="000E6E34">
            <w:pPr>
              <w:pStyle w:val="-"/>
            </w:pPr>
            <w:r>
              <w:t>uuid4</w:t>
            </w:r>
          </w:p>
        </w:tc>
        <w:tc>
          <w:tcPr>
            <w:tcW w:w="1701" w:type="dxa"/>
          </w:tcPr>
          <w:p w14:paraId="07592B66" w14:textId="77777777" w:rsidR="009225DE" w:rsidRDefault="009225DE" w:rsidP="000E6E34">
            <w:pPr>
              <w:pStyle w:val="-"/>
              <w:ind w:firstLine="400"/>
              <w:jc w:val="center"/>
            </w:pPr>
          </w:p>
        </w:tc>
        <w:tc>
          <w:tcPr>
            <w:tcW w:w="1276" w:type="dxa"/>
          </w:tcPr>
          <w:p w14:paraId="02E298FD" w14:textId="77777777" w:rsidR="009225DE" w:rsidRDefault="009225DE" w:rsidP="003C2E14">
            <w:pPr>
              <w:pStyle w:val="-"/>
              <w:jc w:val="left"/>
            </w:pPr>
            <w:r>
              <w:rPr>
                <w:rFonts w:hint="eastAsia"/>
              </w:rPr>
              <w:t>f</w:t>
            </w:r>
            <w:r>
              <w:t>alse</w:t>
            </w:r>
          </w:p>
        </w:tc>
        <w:tc>
          <w:tcPr>
            <w:tcW w:w="3890" w:type="dxa"/>
          </w:tcPr>
          <w:p w14:paraId="4A13C67A" w14:textId="019D0502" w:rsidR="009225DE" w:rsidRDefault="009225DE" w:rsidP="000E6E34">
            <w:pPr>
              <w:pStyle w:val="-"/>
            </w:pPr>
            <w:r>
              <w:rPr>
                <w:rFonts w:hint="eastAsia"/>
              </w:rPr>
              <w:t>新证书</w:t>
            </w:r>
            <w:r>
              <w:rPr>
                <w:rFonts w:hint="eastAsia"/>
              </w:rPr>
              <w:t>id</w:t>
            </w:r>
          </w:p>
        </w:tc>
      </w:tr>
      <w:tr w:rsidR="009225DE" w14:paraId="18FDE37A" w14:textId="77777777" w:rsidTr="003C2E14">
        <w:tc>
          <w:tcPr>
            <w:tcW w:w="1526" w:type="dxa"/>
          </w:tcPr>
          <w:p w14:paraId="0F11F55E" w14:textId="77777777" w:rsidR="009225DE" w:rsidRDefault="009225DE" w:rsidP="000E6E34">
            <w:pPr>
              <w:pStyle w:val="-"/>
            </w:pPr>
            <w:r>
              <w:t>createTime</w:t>
            </w:r>
          </w:p>
        </w:tc>
        <w:tc>
          <w:tcPr>
            <w:tcW w:w="1417" w:type="dxa"/>
          </w:tcPr>
          <w:p w14:paraId="3EFEDE8E" w14:textId="77777777" w:rsidR="009225DE" w:rsidRDefault="009225DE" w:rsidP="000E6E34">
            <w:pPr>
              <w:pStyle w:val="-"/>
              <w:jc w:val="left"/>
            </w:pPr>
            <w:r>
              <w:t>datetime</w:t>
            </w:r>
          </w:p>
        </w:tc>
        <w:tc>
          <w:tcPr>
            <w:tcW w:w="1701" w:type="dxa"/>
          </w:tcPr>
          <w:p w14:paraId="52ACCB65" w14:textId="77777777" w:rsidR="009225DE" w:rsidRDefault="009225DE" w:rsidP="000E6E34">
            <w:pPr>
              <w:pStyle w:val="-"/>
              <w:ind w:firstLine="400"/>
              <w:jc w:val="center"/>
            </w:pPr>
          </w:p>
        </w:tc>
        <w:tc>
          <w:tcPr>
            <w:tcW w:w="1276" w:type="dxa"/>
          </w:tcPr>
          <w:p w14:paraId="4A03CB6A" w14:textId="77777777" w:rsidR="009225DE" w:rsidRDefault="009225DE" w:rsidP="003C2E14">
            <w:pPr>
              <w:pStyle w:val="-"/>
              <w:jc w:val="left"/>
            </w:pPr>
            <w:r>
              <w:t>false</w:t>
            </w:r>
          </w:p>
        </w:tc>
        <w:tc>
          <w:tcPr>
            <w:tcW w:w="3890" w:type="dxa"/>
          </w:tcPr>
          <w:p w14:paraId="0E9F86AA" w14:textId="77777777" w:rsidR="009225DE" w:rsidRDefault="009225DE" w:rsidP="009225DE">
            <w:pPr>
              <w:pStyle w:val="-"/>
            </w:pPr>
            <w:r>
              <w:t>创建时间</w:t>
            </w:r>
          </w:p>
        </w:tc>
      </w:tr>
      <w:tr w:rsidR="009225DE" w14:paraId="79E0A281" w14:textId="77777777" w:rsidTr="003C2E14">
        <w:tc>
          <w:tcPr>
            <w:tcW w:w="1526" w:type="dxa"/>
          </w:tcPr>
          <w:p w14:paraId="5F0C903E" w14:textId="77777777" w:rsidR="009225DE" w:rsidRDefault="009225DE" w:rsidP="000E6E34">
            <w:pPr>
              <w:pStyle w:val="-"/>
            </w:pPr>
            <w:r>
              <w:t>updateTime</w:t>
            </w:r>
          </w:p>
        </w:tc>
        <w:tc>
          <w:tcPr>
            <w:tcW w:w="1417" w:type="dxa"/>
          </w:tcPr>
          <w:p w14:paraId="00067AF6" w14:textId="77777777" w:rsidR="009225DE" w:rsidRDefault="009225DE" w:rsidP="000E6E34">
            <w:pPr>
              <w:pStyle w:val="-"/>
              <w:jc w:val="left"/>
            </w:pPr>
            <w:r>
              <w:t>datetime</w:t>
            </w:r>
          </w:p>
        </w:tc>
        <w:tc>
          <w:tcPr>
            <w:tcW w:w="1701" w:type="dxa"/>
          </w:tcPr>
          <w:p w14:paraId="13A7DA14" w14:textId="77777777" w:rsidR="009225DE" w:rsidRDefault="009225DE" w:rsidP="000E6E34">
            <w:pPr>
              <w:pStyle w:val="-"/>
              <w:ind w:firstLine="400"/>
              <w:jc w:val="center"/>
            </w:pPr>
          </w:p>
        </w:tc>
        <w:tc>
          <w:tcPr>
            <w:tcW w:w="1276" w:type="dxa"/>
          </w:tcPr>
          <w:p w14:paraId="2965F946" w14:textId="77777777" w:rsidR="009225DE" w:rsidRDefault="009225DE" w:rsidP="003C2E14">
            <w:pPr>
              <w:pStyle w:val="-"/>
              <w:jc w:val="left"/>
            </w:pPr>
            <w:r>
              <w:t>false</w:t>
            </w:r>
          </w:p>
        </w:tc>
        <w:tc>
          <w:tcPr>
            <w:tcW w:w="3890" w:type="dxa"/>
          </w:tcPr>
          <w:p w14:paraId="4818C8EA" w14:textId="77777777" w:rsidR="009225DE" w:rsidRDefault="009225DE" w:rsidP="009225DE">
            <w:pPr>
              <w:pStyle w:val="-"/>
            </w:pPr>
            <w:r>
              <w:t>更新时间</w:t>
            </w:r>
          </w:p>
        </w:tc>
      </w:tr>
    </w:tbl>
    <w:p w14:paraId="2E5871C5" w14:textId="0F724556" w:rsidR="009225DE" w:rsidRDefault="009225DE" w:rsidP="009225DE">
      <w:pPr>
        <w:numPr>
          <w:ilvl w:val="0"/>
          <w:numId w:val="46"/>
        </w:numPr>
        <w:ind w:firstLineChars="0" w:firstLine="442"/>
        <w:rPr>
          <w:b/>
          <w:bCs/>
        </w:rPr>
      </w:pPr>
      <w:r>
        <w:rPr>
          <w:b/>
          <w:bCs/>
        </w:rPr>
        <w:t>InputOnly:</w:t>
      </w:r>
      <w:r>
        <w:t xml:space="preserve"> [requestTime,</w:t>
      </w:r>
      <w:r w:rsidRPr="002B0EC0">
        <w:rPr>
          <w:rFonts w:hint="eastAsia"/>
        </w:rPr>
        <w:t xml:space="preserve"> </w:t>
      </w:r>
      <w:r>
        <w:t>old</w:t>
      </w:r>
      <w:r>
        <w:rPr>
          <w:rFonts w:hint="eastAsia"/>
        </w:rPr>
        <w:t>c</w:t>
      </w:r>
      <w:r>
        <w:t>ertId ,name,</w:t>
      </w:r>
      <w:r w:rsidRPr="002B0EC0">
        <w:rPr>
          <w:rFonts w:hint="eastAsia"/>
        </w:rPr>
        <w:t xml:space="preserve"> </w:t>
      </w:r>
      <w:r>
        <w:t>orgcode,</w:t>
      </w:r>
      <w:r w:rsidRPr="002B0EC0">
        <w:t xml:space="preserve"> </w:t>
      </w:r>
      <w:r>
        <w:rPr>
          <w:rFonts w:hint="eastAsia"/>
        </w:rPr>
        <w:t>o</w:t>
      </w:r>
      <w:r>
        <w:t>rgname,</w:t>
      </w:r>
      <w:r w:rsidRPr="002B0EC0">
        <w:rPr>
          <w:rFonts w:hint="eastAsia"/>
        </w:rPr>
        <w:t xml:space="preserve"> </w:t>
      </w:r>
      <w:r>
        <w:t>organization,</w:t>
      </w:r>
      <w:r w:rsidRPr="002B0EC0">
        <w:t xml:space="preserve"> </w:t>
      </w:r>
      <w:r>
        <w:t>province,</w:t>
      </w:r>
      <w:r w:rsidRPr="009225DE">
        <w:t xml:space="preserve"> </w:t>
      </w:r>
      <w:r>
        <w:t>city,</w:t>
      </w:r>
      <w:r w:rsidRPr="009225DE">
        <w:rPr>
          <w:rFonts w:hint="eastAsia"/>
        </w:rPr>
        <w:t xml:space="preserve"> </w:t>
      </w:r>
      <w:r>
        <w:rPr>
          <w:rFonts w:hint="eastAsia"/>
        </w:rPr>
        <w:t>d</w:t>
      </w:r>
      <w:r>
        <w:t>istrict,]</w:t>
      </w:r>
    </w:p>
    <w:p w14:paraId="12116C55" w14:textId="77777777" w:rsidR="009225DE" w:rsidRPr="000A7270" w:rsidRDefault="009225DE" w:rsidP="009225DE">
      <w:pPr>
        <w:numPr>
          <w:ilvl w:val="0"/>
          <w:numId w:val="46"/>
        </w:numPr>
        <w:ind w:firstLineChars="0" w:firstLine="442"/>
        <w:rPr>
          <w:b/>
          <w:bCs/>
        </w:rPr>
      </w:pPr>
      <w:r>
        <w:rPr>
          <w:b/>
          <w:bCs/>
        </w:rPr>
        <w:t>OutputOnly:</w:t>
      </w:r>
      <w:r>
        <w:t xml:space="preserve"> [</w:t>
      </w:r>
      <w:r>
        <w:rPr>
          <w:rFonts w:hint="eastAsia"/>
        </w:rPr>
        <w:t>c</w:t>
      </w:r>
      <w:r>
        <w:t>ertId,createTime, updateTime]</w:t>
      </w:r>
    </w:p>
    <w:p w14:paraId="3944862C" w14:textId="07207F65" w:rsidR="00C07F11" w:rsidRDefault="00C07F11" w:rsidP="00C07F11">
      <w:pPr>
        <w:ind w:firstLine="440"/>
      </w:pPr>
    </w:p>
    <w:p w14:paraId="437C33FE" w14:textId="77777777" w:rsidR="00125D1F" w:rsidRDefault="00125D1F" w:rsidP="00C07F11">
      <w:pPr>
        <w:ind w:firstLine="440"/>
      </w:pPr>
    </w:p>
    <w:p w14:paraId="14DC16C3" w14:textId="08A24264" w:rsidR="00C07F11" w:rsidRDefault="00AA742C" w:rsidP="00C07F11">
      <w:pPr>
        <w:ind w:left="440" w:firstLineChars="0" w:firstLine="0"/>
      </w:pPr>
      <w:r>
        <w:t>4</w:t>
      </w:r>
      <w:r w:rsidR="00C07F11">
        <w:rPr>
          <w:rFonts w:hint="eastAsia"/>
        </w:rPr>
        <w:t xml:space="preserve">) </w:t>
      </w:r>
      <w:r w:rsidR="00C07F11">
        <w:t>/sealCenter/console/v1.0/</w:t>
      </w:r>
      <w:r w:rsidR="00C07F11" w:rsidRPr="00BE6F1F">
        <w:t xml:space="preserve"> </w:t>
      </w:r>
      <w:r>
        <w:t xml:space="preserve">certifications </w:t>
      </w:r>
      <w:r w:rsidR="00C07F11">
        <w:t>/</w:t>
      </w:r>
      <w:r>
        <w:t>import</w:t>
      </w:r>
      <w:r w:rsidR="00C07F11">
        <w:t xml:space="preserve"> </w:t>
      </w:r>
    </w:p>
    <w:p w14:paraId="5A61E2F9" w14:textId="7580B435" w:rsidR="00C07F11" w:rsidRDefault="00AA742C" w:rsidP="00C07F11">
      <w:pPr>
        <w:pStyle w:val="af7"/>
        <w:ind w:firstLine="440"/>
      </w:pPr>
      <w:r>
        <w:t>Method: POST</w:t>
      </w:r>
    </w:p>
    <w:p w14:paraId="784D43C5" w14:textId="530A0608" w:rsidR="00C07F11" w:rsidRDefault="00C07F11" w:rsidP="00C07F11">
      <w:pPr>
        <w:numPr>
          <w:ilvl w:val="0"/>
          <w:numId w:val="46"/>
        </w:numPr>
        <w:ind w:firstLineChars="0" w:firstLine="442"/>
        <w:rPr>
          <w:b/>
          <w:bCs/>
        </w:rPr>
      </w:pPr>
      <w:r>
        <w:rPr>
          <w:b/>
          <w:bCs/>
        </w:rPr>
        <w:t xml:space="preserve">Name: </w:t>
      </w:r>
      <w:r w:rsidR="00407C47">
        <w:rPr>
          <w:rFonts w:hint="eastAsia"/>
        </w:rPr>
        <w:t>导入证书</w:t>
      </w:r>
      <w:r w:rsidR="00407C47">
        <w:rPr>
          <w:rFonts w:hint="eastAsia"/>
        </w:rPr>
        <w:t>/</w:t>
      </w:r>
      <w:r w:rsidR="00407C47">
        <w:rPr>
          <w:rFonts w:hint="eastAsia"/>
        </w:rPr>
        <w:t>证书链</w:t>
      </w:r>
    </w:p>
    <w:p w14:paraId="472DCA30" w14:textId="77777777" w:rsidR="00C07F11" w:rsidRDefault="00C07F11" w:rsidP="00C07F11">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C07F11" w14:paraId="3B347B39" w14:textId="77777777" w:rsidTr="00233BE9">
        <w:tc>
          <w:tcPr>
            <w:tcW w:w="1668" w:type="dxa"/>
            <w:shd w:val="clear" w:color="auto" w:fill="D8D8D8" w:themeFill="background1" w:themeFillShade="D8"/>
          </w:tcPr>
          <w:p w14:paraId="42B26363" w14:textId="77777777" w:rsidR="00C07F11" w:rsidRDefault="00C07F11" w:rsidP="00233BE9">
            <w:pPr>
              <w:pStyle w:val="-"/>
              <w:ind w:firstLine="442"/>
              <w:jc w:val="center"/>
              <w:rPr>
                <w:b/>
                <w:bCs/>
              </w:rPr>
            </w:pPr>
            <w:r>
              <w:rPr>
                <w:b/>
                <w:bCs/>
              </w:rPr>
              <w:t>Key</w:t>
            </w:r>
          </w:p>
        </w:tc>
        <w:tc>
          <w:tcPr>
            <w:tcW w:w="4901" w:type="dxa"/>
            <w:shd w:val="clear" w:color="auto" w:fill="D8D8D8" w:themeFill="background1" w:themeFillShade="D8"/>
          </w:tcPr>
          <w:p w14:paraId="509B9F89"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7D442B0D" w14:textId="77777777" w:rsidR="00C07F11" w:rsidRDefault="00C07F11" w:rsidP="00233BE9">
            <w:pPr>
              <w:pStyle w:val="-"/>
              <w:ind w:firstLine="442"/>
              <w:jc w:val="center"/>
              <w:rPr>
                <w:b/>
                <w:bCs/>
              </w:rPr>
            </w:pPr>
            <w:r>
              <w:rPr>
                <w:b/>
                <w:bCs/>
              </w:rPr>
              <w:t>Describe</w:t>
            </w:r>
          </w:p>
        </w:tc>
      </w:tr>
      <w:tr w:rsidR="00C07F11" w14:paraId="30B6E362" w14:textId="77777777" w:rsidTr="00233BE9">
        <w:tc>
          <w:tcPr>
            <w:tcW w:w="1668" w:type="dxa"/>
          </w:tcPr>
          <w:p w14:paraId="676809F4" w14:textId="77777777" w:rsidR="00C07F11" w:rsidRDefault="00C07F11" w:rsidP="00AA742C">
            <w:pPr>
              <w:pStyle w:val="-"/>
            </w:pPr>
            <w:r>
              <w:t>Content-Type</w:t>
            </w:r>
          </w:p>
        </w:tc>
        <w:tc>
          <w:tcPr>
            <w:tcW w:w="4901" w:type="dxa"/>
          </w:tcPr>
          <w:p w14:paraId="1D52C416" w14:textId="77777777" w:rsidR="00C07F11" w:rsidRDefault="00C07F11" w:rsidP="00233BE9">
            <w:pPr>
              <w:pStyle w:val="-"/>
              <w:ind w:firstLine="440"/>
              <w:jc w:val="center"/>
            </w:pPr>
            <w:r>
              <w:t>application/json</w:t>
            </w:r>
          </w:p>
        </w:tc>
        <w:tc>
          <w:tcPr>
            <w:tcW w:w="3285" w:type="dxa"/>
          </w:tcPr>
          <w:p w14:paraId="0B394FCB" w14:textId="77777777" w:rsidR="00C07F11" w:rsidRDefault="00C07F11" w:rsidP="00233BE9">
            <w:pPr>
              <w:pStyle w:val="-"/>
              <w:ind w:firstLine="440"/>
            </w:pPr>
          </w:p>
        </w:tc>
      </w:tr>
    </w:tbl>
    <w:p w14:paraId="733DE8C3" w14:textId="77777777" w:rsidR="00C07F11" w:rsidRDefault="00C07F11" w:rsidP="00C07F11">
      <w:pPr>
        <w:numPr>
          <w:ilvl w:val="0"/>
          <w:numId w:val="46"/>
        </w:numPr>
        <w:ind w:firstLineChars="0" w:firstLine="442"/>
      </w:pPr>
      <w:r>
        <w:rPr>
          <w:b/>
          <w:bCs/>
        </w:rPr>
        <w:t xml:space="preserve">Permissions: </w:t>
      </w:r>
      <w:r>
        <w:t>[IsAdministrator]</w:t>
      </w:r>
    </w:p>
    <w:p w14:paraId="29176997" w14:textId="77777777" w:rsidR="00C07F11" w:rsidRDefault="00C07F11" w:rsidP="00C07F11">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701"/>
        <w:gridCol w:w="1276"/>
        <w:gridCol w:w="3890"/>
      </w:tblGrid>
      <w:tr w:rsidR="00C07F11" w14:paraId="698D2438" w14:textId="77777777" w:rsidTr="00407C47">
        <w:tc>
          <w:tcPr>
            <w:tcW w:w="1526" w:type="dxa"/>
            <w:shd w:val="clear" w:color="auto" w:fill="D8D8D8" w:themeFill="background1" w:themeFillShade="D8"/>
          </w:tcPr>
          <w:p w14:paraId="023A9D4D" w14:textId="77777777" w:rsidR="00C07F11" w:rsidRDefault="00C07F11" w:rsidP="00233BE9">
            <w:pPr>
              <w:pStyle w:val="-"/>
              <w:ind w:firstLine="402"/>
              <w:jc w:val="center"/>
              <w:rPr>
                <w:b/>
                <w:bCs/>
              </w:rPr>
            </w:pPr>
            <w:r>
              <w:rPr>
                <w:b/>
                <w:bCs/>
              </w:rPr>
              <w:t>Key</w:t>
            </w:r>
          </w:p>
        </w:tc>
        <w:tc>
          <w:tcPr>
            <w:tcW w:w="1417" w:type="dxa"/>
            <w:gridSpan w:val="2"/>
            <w:shd w:val="clear" w:color="auto" w:fill="D8D8D8" w:themeFill="background1" w:themeFillShade="D8"/>
          </w:tcPr>
          <w:p w14:paraId="1DB1457A" w14:textId="77777777" w:rsidR="00C07F11" w:rsidRDefault="00C07F11" w:rsidP="00233BE9">
            <w:pPr>
              <w:pStyle w:val="-"/>
              <w:ind w:firstLine="402"/>
              <w:jc w:val="center"/>
              <w:rPr>
                <w:b/>
                <w:bCs/>
              </w:rPr>
            </w:pPr>
            <w:r>
              <w:rPr>
                <w:b/>
                <w:bCs/>
              </w:rPr>
              <w:t>Type</w:t>
            </w:r>
          </w:p>
        </w:tc>
        <w:tc>
          <w:tcPr>
            <w:tcW w:w="1701" w:type="dxa"/>
            <w:shd w:val="clear" w:color="auto" w:fill="D8D8D8" w:themeFill="background1" w:themeFillShade="D8"/>
          </w:tcPr>
          <w:p w14:paraId="34C31D22" w14:textId="77777777" w:rsidR="00C07F11" w:rsidRDefault="00C07F11" w:rsidP="00233BE9">
            <w:pPr>
              <w:pStyle w:val="-"/>
              <w:ind w:firstLine="402"/>
              <w:jc w:val="center"/>
              <w:rPr>
                <w:b/>
                <w:bCs/>
              </w:rPr>
            </w:pPr>
            <w:r>
              <w:rPr>
                <w:b/>
                <w:bCs/>
              </w:rPr>
              <w:t>Range</w:t>
            </w:r>
          </w:p>
        </w:tc>
        <w:tc>
          <w:tcPr>
            <w:tcW w:w="1276" w:type="dxa"/>
            <w:shd w:val="clear" w:color="auto" w:fill="D8D8D8" w:themeFill="background1" w:themeFillShade="D8"/>
          </w:tcPr>
          <w:p w14:paraId="3C417A97"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3708D982" w14:textId="77777777" w:rsidR="00C07F11" w:rsidRDefault="00C07F11" w:rsidP="00233BE9">
            <w:pPr>
              <w:pStyle w:val="-"/>
              <w:ind w:firstLine="402"/>
              <w:jc w:val="center"/>
              <w:rPr>
                <w:b/>
                <w:bCs/>
              </w:rPr>
            </w:pPr>
            <w:r>
              <w:rPr>
                <w:b/>
                <w:bCs/>
              </w:rPr>
              <w:t>Describe</w:t>
            </w:r>
          </w:p>
        </w:tc>
      </w:tr>
      <w:tr w:rsidR="00C07F11" w14:paraId="134C67DC" w14:textId="77777777" w:rsidTr="00407C47">
        <w:tc>
          <w:tcPr>
            <w:tcW w:w="1539" w:type="dxa"/>
            <w:gridSpan w:val="2"/>
          </w:tcPr>
          <w:p w14:paraId="66B369EF" w14:textId="77777777" w:rsidR="00C07F11" w:rsidRDefault="00C07F11" w:rsidP="00233BE9">
            <w:pPr>
              <w:pStyle w:val="-"/>
            </w:pPr>
            <w:r>
              <w:t>requestTime</w:t>
            </w:r>
          </w:p>
        </w:tc>
        <w:tc>
          <w:tcPr>
            <w:tcW w:w="1404" w:type="dxa"/>
          </w:tcPr>
          <w:p w14:paraId="0BF3DDC1" w14:textId="77777777" w:rsidR="00C07F11" w:rsidRDefault="00C07F11" w:rsidP="00233BE9">
            <w:pPr>
              <w:pStyle w:val="-"/>
              <w:jc w:val="left"/>
            </w:pPr>
            <w:r>
              <w:t>datetime</w:t>
            </w:r>
          </w:p>
        </w:tc>
        <w:tc>
          <w:tcPr>
            <w:tcW w:w="1701" w:type="dxa"/>
          </w:tcPr>
          <w:p w14:paraId="258EE61E" w14:textId="77777777" w:rsidR="00C07F11" w:rsidRDefault="00C07F11" w:rsidP="00233BE9">
            <w:pPr>
              <w:pStyle w:val="-"/>
              <w:ind w:firstLine="440"/>
              <w:jc w:val="center"/>
            </w:pPr>
          </w:p>
        </w:tc>
        <w:tc>
          <w:tcPr>
            <w:tcW w:w="1276" w:type="dxa"/>
          </w:tcPr>
          <w:p w14:paraId="761EDECB" w14:textId="77777777" w:rsidR="00C07F11" w:rsidRDefault="00C07F11" w:rsidP="003C2E14">
            <w:pPr>
              <w:pStyle w:val="-"/>
              <w:jc w:val="left"/>
            </w:pPr>
            <w:r>
              <w:t>true</w:t>
            </w:r>
          </w:p>
        </w:tc>
        <w:tc>
          <w:tcPr>
            <w:tcW w:w="3890" w:type="dxa"/>
          </w:tcPr>
          <w:p w14:paraId="1956000B" w14:textId="77777777" w:rsidR="00C07F11" w:rsidRDefault="00C07F11" w:rsidP="00407C47">
            <w:pPr>
              <w:pStyle w:val="-"/>
            </w:pPr>
            <w:r>
              <w:t>请求时间，必须为当前时间</w:t>
            </w:r>
          </w:p>
        </w:tc>
      </w:tr>
      <w:tr w:rsidR="00C07F11" w14:paraId="51B382EB" w14:textId="77777777" w:rsidTr="00407C47">
        <w:tc>
          <w:tcPr>
            <w:tcW w:w="1539" w:type="dxa"/>
            <w:gridSpan w:val="2"/>
          </w:tcPr>
          <w:p w14:paraId="75392FCC" w14:textId="4A6CB3F9" w:rsidR="00C07F11" w:rsidRDefault="00AA742C" w:rsidP="00AA742C">
            <w:pPr>
              <w:pStyle w:val="-"/>
            </w:pPr>
            <w:r>
              <w:t>cert</w:t>
            </w:r>
            <w:r w:rsidR="00C07F11">
              <w:t>file</w:t>
            </w:r>
          </w:p>
        </w:tc>
        <w:tc>
          <w:tcPr>
            <w:tcW w:w="1404" w:type="dxa"/>
          </w:tcPr>
          <w:p w14:paraId="2DEB8CE3" w14:textId="77777777" w:rsidR="00C07F11" w:rsidRDefault="00C07F11" w:rsidP="00AA742C">
            <w:pPr>
              <w:pStyle w:val="-"/>
            </w:pPr>
            <w:r>
              <w:rPr>
                <w:rFonts w:hint="eastAsia"/>
              </w:rPr>
              <w:t>s</w:t>
            </w:r>
            <w:r>
              <w:t>tring</w:t>
            </w:r>
          </w:p>
        </w:tc>
        <w:tc>
          <w:tcPr>
            <w:tcW w:w="1701" w:type="dxa"/>
          </w:tcPr>
          <w:p w14:paraId="4088A9F8" w14:textId="77777777" w:rsidR="00C07F11" w:rsidRDefault="00C07F11" w:rsidP="00233BE9">
            <w:pPr>
              <w:pStyle w:val="-"/>
              <w:ind w:firstLine="440"/>
              <w:jc w:val="center"/>
            </w:pPr>
          </w:p>
        </w:tc>
        <w:tc>
          <w:tcPr>
            <w:tcW w:w="1276" w:type="dxa"/>
          </w:tcPr>
          <w:p w14:paraId="55ED7033" w14:textId="56ABB9FB" w:rsidR="00C07F11" w:rsidRDefault="00AA742C" w:rsidP="003C2E14">
            <w:pPr>
              <w:pStyle w:val="-"/>
              <w:jc w:val="left"/>
            </w:pPr>
            <w:r>
              <w:t>true</w:t>
            </w:r>
          </w:p>
        </w:tc>
        <w:tc>
          <w:tcPr>
            <w:tcW w:w="3890" w:type="dxa"/>
          </w:tcPr>
          <w:p w14:paraId="10F63DF4" w14:textId="465DDEEE" w:rsidR="00C07F11" w:rsidRDefault="00AA742C" w:rsidP="00407C47">
            <w:pPr>
              <w:pStyle w:val="-"/>
            </w:pPr>
            <w:r>
              <w:rPr>
                <w:rFonts w:hint="eastAsia"/>
              </w:rPr>
              <w:t>证书</w:t>
            </w:r>
            <w:r w:rsidR="00C07F11">
              <w:rPr>
                <w:rFonts w:hint="eastAsia"/>
              </w:rPr>
              <w:t>文件</w:t>
            </w:r>
            <w:r>
              <w:rPr>
                <w:rFonts w:hint="eastAsia"/>
              </w:rPr>
              <w:t>的路径</w:t>
            </w:r>
          </w:p>
        </w:tc>
      </w:tr>
      <w:tr w:rsidR="00407C47" w14:paraId="23D3B983" w14:textId="77777777" w:rsidTr="00407C47">
        <w:tc>
          <w:tcPr>
            <w:tcW w:w="1539" w:type="dxa"/>
            <w:gridSpan w:val="2"/>
          </w:tcPr>
          <w:p w14:paraId="6122566E" w14:textId="51AE632B" w:rsidR="00407C47" w:rsidRDefault="00407C47" w:rsidP="00AA742C">
            <w:pPr>
              <w:pStyle w:val="-"/>
            </w:pPr>
            <w:r>
              <w:rPr>
                <w:rFonts w:hint="eastAsia"/>
              </w:rPr>
              <w:t>c</w:t>
            </w:r>
            <w:r>
              <w:t>erttype</w:t>
            </w:r>
          </w:p>
        </w:tc>
        <w:tc>
          <w:tcPr>
            <w:tcW w:w="1404" w:type="dxa"/>
          </w:tcPr>
          <w:p w14:paraId="7D5A91B3" w14:textId="7FBB8197" w:rsidR="00407C47" w:rsidRDefault="00407C47" w:rsidP="00AA742C">
            <w:pPr>
              <w:pStyle w:val="-"/>
            </w:pPr>
            <w:r>
              <w:rPr>
                <w:rFonts w:hint="eastAsia"/>
              </w:rPr>
              <w:t>s</w:t>
            </w:r>
            <w:r>
              <w:t>tring</w:t>
            </w:r>
          </w:p>
        </w:tc>
        <w:tc>
          <w:tcPr>
            <w:tcW w:w="1701" w:type="dxa"/>
          </w:tcPr>
          <w:p w14:paraId="169474C5" w14:textId="77777777" w:rsidR="00407C47" w:rsidRDefault="00407C47" w:rsidP="00233BE9">
            <w:pPr>
              <w:pStyle w:val="-"/>
              <w:ind w:firstLine="440"/>
              <w:jc w:val="center"/>
            </w:pPr>
          </w:p>
        </w:tc>
        <w:tc>
          <w:tcPr>
            <w:tcW w:w="1276" w:type="dxa"/>
          </w:tcPr>
          <w:p w14:paraId="58505D0A" w14:textId="6AEAB3BB" w:rsidR="00407C47" w:rsidRDefault="00407C47" w:rsidP="003C2E14">
            <w:pPr>
              <w:pStyle w:val="-"/>
              <w:jc w:val="left"/>
            </w:pPr>
            <w:r>
              <w:rPr>
                <w:rFonts w:hint="eastAsia"/>
              </w:rPr>
              <w:t>t</w:t>
            </w:r>
            <w:r>
              <w:t>rue</w:t>
            </w:r>
          </w:p>
        </w:tc>
        <w:tc>
          <w:tcPr>
            <w:tcW w:w="3890" w:type="dxa"/>
          </w:tcPr>
          <w:p w14:paraId="1E0E40AC" w14:textId="0ACCE4D4" w:rsidR="00407C47" w:rsidRDefault="00407C47" w:rsidP="00407C47">
            <w:pPr>
              <w:pStyle w:val="-"/>
            </w:pPr>
            <w:r>
              <w:rPr>
                <w:rFonts w:hint="eastAsia"/>
              </w:rPr>
              <w:t>证书类型</w:t>
            </w:r>
          </w:p>
        </w:tc>
      </w:tr>
      <w:tr w:rsidR="00AA742C" w14:paraId="0F35A72B" w14:textId="77777777" w:rsidTr="00407C47">
        <w:tc>
          <w:tcPr>
            <w:tcW w:w="1526" w:type="dxa"/>
          </w:tcPr>
          <w:p w14:paraId="2F080AAA" w14:textId="77777777" w:rsidR="00AA742C" w:rsidRDefault="00AA742C" w:rsidP="000E6E34">
            <w:pPr>
              <w:pStyle w:val="-"/>
            </w:pPr>
            <w:r>
              <w:rPr>
                <w:rFonts w:hint="eastAsia"/>
              </w:rPr>
              <w:t>c</w:t>
            </w:r>
            <w:r>
              <w:t>ertId</w:t>
            </w:r>
          </w:p>
        </w:tc>
        <w:tc>
          <w:tcPr>
            <w:tcW w:w="1417" w:type="dxa"/>
            <w:gridSpan w:val="2"/>
          </w:tcPr>
          <w:p w14:paraId="628DD740" w14:textId="77777777" w:rsidR="00AA742C" w:rsidRDefault="00AA742C" w:rsidP="000E6E34">
            <w:pPr>
              <w:pStyle w:val="-"/>
            </w:pPr>
            <w:r>
              <w:t>uuid4</w:t>
            </w:r>
          </w:p>
        </w:tc>
        <w:tc>
          <w:tcPr>
            <w:tcW w:w="1701" w:type="dxa"/>
          </w:tcPr>
          <w:p w14:paraId="768794A1" w14:textId="77777777" w:rsidR="00AA742C" w:rsidRDefault="00AA742C" w:rsidP="000E6E34">
            <w:pPr>
              <w:pStyle w:val="-"/>
              <w:ind w:firstLine="400"/>
              <w:jc w:val="center"/>
            </w:pPr>
          </w:p>
        </w:tc>
        <w:tc>
          <w:tcPr>
            <w:tcW w:w="1276" w:type="dxa"/>
          </w:tcPr>
          <w:p w14:paraId="4A5DD149" w14:textId="77777777" w:rsidR="00AA742C" w:rsidRDefault="00AA742C" w:rsidP="003C2E14">
            <w:pPr>
              <w:pStyle w:val="-"/>
              <w:jc w:val="left"/>
            </w:pPr>
            <w:r>
              <w:rPr>
                <w:rFonts w:hint="eastAsia"/>
              </w:rPr>
              <w:t>f</w:t>
            </w:r>
            <w:r>
              <w:t>alse</w:t>
            </w:r>
          </w:p>
        </w:tc>
        <w:tc>
          <w:tcPr>
            <w:tcW w:w="3890" w:type="dxa"/>
          </w:tcPr>
          <w:p w14:paraId="0C32AD79" w14:textId="77777777" w:rsidR="00AA742C" w:rsidRDefault="00AA742C" w:rsidP="000E6E34">
            <w:pPr>
              <w:pStyle w:val="-"/>
            </w:pPr>
            <w:r>
              <w:rPr>
                <w:rFonts w:hint="eastAsia"/>
              </w:rPr>
              <w:t>新证书</w:t>
            </w:r>
            <w:r>
              <w:rPr>
                <w:rFonts w:hint="eastAsia"/>
              </w:rPr>
              <w:t>id</w:t>
            </w:r>
          </w:p>
        </w:tc>
      </w:tr>
      <w:tr w:rsidR="00AA742C" w14:paraId="24DFDBFF" w14:textId="77777777" w:rsidTr="00407C47">
        <w:tc>
          <w:tcPr>
            <w:tcW w:w="1526" w:type="dxa"/>
          </w:tcPr>
          <w:p w14:paraId="185AD68B" w14:textId="77777777" w:rsidR="00AA742C" w:rsidRDefault="00AA742C" w:rsidP="000E6E34">
            <w:pPr>
              <w:pStyle w:val="-"/>
            </w:pPr>
            <w:r>
              <w:t>createTime</w:t>
            </w:r>
          </w:p>
        </w:tc>
        <w:tc>
          <w:tcPr>
            <w:tcW w:w="1417" w:type="dxa"/>
            <w:gridSpan w:val="2"/>
          </w:tcPr>
          <w:p w14:paraId="6FE555A1" w14:textId="77777777" w:rsidR="00AA742C" w:rsidRDefault="00AA742C" w:rsidP="000E6E34">
            <w:pPr>
              <w:pStyle w:val="-"/>
              <w:jc w:val="left"/>
            </w:pPr>
            <w:r>
              <w:t>datetime</w:t>
            </w:r>
          </w:p>
        </w:tc>
        <w:tc>
          <w:tcPr>
            <w:tcW w:w="1701" w:type="dxa"/>
          </w:tcPr>
          <w:p w14:paraId="4C12F819" w14:textId="77777777" w:rsidR="00AA742C" w:rsidRDefault="00AA742C" w:rsidP="000E6E34">
            <w:pPr>
              <w:pStyle w:val="-"/>
              <w:ind w:firstLine="400"/>
              <w:jc w:val="center"/>
            </w:pPr>
          </w:p>
        </w:tc>
        <w:tc>
          <w:tcPr>
            <w:tcW w:w="1276" w:type="dxa"/>
          </w:tcPr>
          <w:p w14:paraId="0EC4C59B" w14:textId="77777777" w:rsidR="00AA742C" w:rsidRDefault="00AA742C" w:rsidP="003C2E14">
            <w:pPr>
              <w:pStyle w:val="-"/>
              <w:jc w:val="left"/>
            </w:pPr>
            <w:r>
              <w:t>false</w:t>
            </w:r>
          </w:p>
        </w:tc>
        <w:tc>
          <w:tcPr>
            <w:tcW w:w="3890" w:type="dxa"/>
          </w:tcPr>
          <w:p w14:paraId="2DDD7BB7" w14:textId="77777777" w:rsidR="00AA742C" w:rsidRDefault="00AA742C" w:rsidP="000E6E34">
            <w:pPr>
              <w:pStyle w:val="-"/>
            </w:pPr>
            <w:r>
              <w:t>创建时间</w:t>
            </w:r>
          </w:p>
        </w:tc>
      </w:tr>
      <w:tr w:rsidR="00AA742C" w14:paraId="0738E90D" w14:textId="77777777" w:rsidTr="00407C47">
        <w:tc>
          <w:tcPr>
            <w:tcW w:w="1526" w:type="dxa"/>
          </w:tcPr>
          <w:p w14:paraId="3B07882C" w14:textId="77777777" w:rsidR="00AA742C" w:rsidRDefault="00AA742C" w:rsidP="000E6E34">
            <w:pPr>
              <w:pStyle w:val="-"/>
            </w:pPr>
            <w:r>
              <w:t>updateTime</w:t>
            </w:r>
          </w:p>
        </w:tc>
        <w:tc>
          <w:tcPr>
            <w:tcW w:w="1417" w:type="dxa"/>
            <w:gridSpan w:val="2"/>
          </w:tcPr>
          <w:p w14:paraId="2AFFE537" w14:textId="77777777" w:rsidR="00AA742C" w:rsidRDefault="00AA742C" w:rsidP="000E6E34">
            <w:pPr>
              <w:pStyle w:val="-"/>
              <w:jc w:val="left"/>
            </w:pPr>
            <w:r>
              <w:t>datetime</w:t>
            </w:r>
          </w:p>
        </w:tc>
        <w:tc>
          <w:tcPr>
            <w:tcW w:w="1701" w:type="dxa"/>
          </w:tcPr>
          <w:p w14:paraId="360931AB" w14:textId="77777777" w:rsidR="00AA742C" w:rsidRDefault="00AA742C" w:rsidP="000E6E34">
            <w:pPr>
              <w:pStyle w:val="-"/>
              <w:ind w:firstLine="400"/>
              <w:jc w:val="center"/>
            </w:pPr>
          </w:p>
        </w:tc>
        <w:tc>
          <w:tcPr>
            <w:tcW w:w="1276" w:type="dxa"/>
          </w:tcPr>
          <w:p w14:paraId="19C339ED" w14:textId="77777777" w:rsidR="00AA742C" w:rsidRDefault="00AA742C" w:rsidP="003C2E14">
            <w:pPr>
              <w:pStyle w:val="-"/>
              <w:jc w:val="left"/>
            </w:pPr>
            <w:r>
              <w:t>false</w:t>
            </w:r>
          </w:p>
        </w:tc>
        <w:tc>
          <w:tcPr>
            <w:tcW w:w="3890" w:type="dxa"/>
          </w:tcPr>
          <w:p w14:paraId="7191F38A" w14:textId="77777777" w:rsidR="00AA742C" w:rsidRDefault="00AA742C" w:rsidP="000E6E34">
            <w:pPr>
              <w:pStyle w:val="-"/>
            </w:pPr>
            <w:r>
              <w:t>更新时间</w:t>
            </w:r>
          </w:p>
        </w:tc>
      </w:tr>
    </w:tbl>
    <w:p w14:paraId="6EB263EF" w14:textId="5A73DBDF" w:rsidR="00C07F11" w:rsidRDefault="00C07F11" w:rsidP="00C07F11">
      <w:pPr>
        <w:numPr>
          <w:ilvl w:val="0"/>
          <w:numId w:val="46"/>
        </w:numPr>
        <w:ind w:firstLineChars="0" w:firstLine="442"/>
        <w:rPr>
          <w:b/>
          <w:bCs/>
        </w:rPr>
      </w:pPr>
      <w:r>
        <w:rPr>
          <w:b/>
          <w:bCs/>
        </w:rPr>
        <w:t>InputOnly:</w:t>
      </w:r>
      <w:r>
        <w:t xml:space="preserve"> [requestTime</w:t>
      </w:r>
      <w:r w:rsidR="00AA742C">
        <w:t>, certfile</w:t>
      </w:r>
      <w:r w:rsidR="00407C47">
        <w:rPr>
          <w:rFonts w:hint="eastAsia"/>
        </w:rPr>
        <w:t>，</w:t>
      </w:r>
      <w:r w:rsidR="00407C47">
        <w:rPr>
          <w:rFonts w:hint="eastAsia"/>
        </w:rPr>
        <w:t>c</w:t>
      </w:r>
      <w:r w:rsidR="00407C47">
        <w:t>erttype</w:t>
      </w:r>
      <w:r>
        <w:t>]</w:t>
      </w:r>
    </w:p>
    <w:p w14:paraId="4CB0BD9C" w14:textId="2B1701D9" w:rsidR="00C07F11" w:rsidRDefault="00C07F11" w:rsidP="00C07F11">
      <w:pPr>
        <w:numPr>
          <w:ilvl w:val="0"/>
          <w:numId w:val="46"/>
        </w:numPr>
        <w:ind w:firstLineChars="0" w:firstLine="442"/>
        <w:rPr>
          <w:b/>
          <w:bCs/>
        </w:rPr>
      </w:pPr>
      <w:r>
        <w:rPr>
          <w:b/>
          <w:bCs/>
        </w:rPr>
        <w:lastRenderedPageBreak/>
        <w:t>OutputOnly:</w:t>
      </w:r>
      <w:r w:rsidR="00AA742C">
        <w:t xml:space="preserve"> [</w:t>
      </w:r>
      <w:r w:rsidR="00AA742C">
        <w:rPr>
          <w:rFonts w:hint="eastAsia"/>
        </w:rPr>
        <w:t>c</w:t>
      </w:r>
      <w:r w:rsidR="00AA742C">
        <w:t>ertId,createTime, updateTime</w:t>
      </w:r>
      <w:r>
        <w:t>]</w:t>
      </w:r>
    </w:p>
    <w:p w14:paraId="3366F831" w14:textId="77777777" w:rsidR="00C07F11" w:rsidRDefault="00C07F11" w:rsidP="00C07F11">
      <w:pPr>
        <w:ind w:firstLine="440"/>
      </w:pPr>
    </w:p>
    <w:p w14:paraId="104C4692" w14:textId="55AD22F3" w:rsidR="00C07F11" w:rsidRDefault="00505B55" w:rsidP="00C07F11">
      <w:pPr>
        <w:ind w:left="440" w:firstLineChars="0" w:firstLine="0"/>
      </w:pPr>
      <w:r>
        <w:rPr>
          <w:rFonts w:hint="eastAsia"/>
        </w:rPr>
        <w:t>5</w:t>
      </w:r>
      <w:r w:rsidR="00C07F11">
        <w:rPr>
          <w:rFonts w:hint="eastAsia"/>
        </w:rPr>
        <w:t xml:space="preserve">) </w:t>
      </w:r>
      <w:r w:rsidR="00C07F11">
        <w:t>/sealCenter/console/v1.0/</w:t>
      </w:r>
      <w:r w:rsidR="00C07F11" w:rsidRPr="00BE6F1F">
        <w:t xml:space="preserve"> </w:t>
      </w:r>
      <w:r>
        <w:t>certifications</w:t>
      </w:r>
      <w:r w:rsidR="00C07F11">
        <w:t xml:space="preserve"> / </w:t>
      </w:r>
      <w:r>
        <w:rPr>
          <w:rFonts w:hint="eastAsia"/>
        </w:rPr>
        <w:t>{cert</w:t>
      </w:r>
      <w:r w:rsidR="00C07F11">
        <w:t>Id</w:t>
      </w:r>
      <w:r w:rsidR="00C07F11">
        <w:rPr>
          <w:rFonts w:hint="eastAsia"/>
        </w:rPr>
        <w:t>}/</w:t>
      </w:r>
      <w:r w:rsidR="00C07F11">
        <w:t>verification</w:t>
      </w:r>
    </w:p>
    <w:p w14:paraId="593C0F8D" w14:textId="77777777" w:rsidR="00C07F11" w:rsidRDefault="00C07F11" w:rsidP="00C07F11">
      <w:pPr>
        <w:pStyle w:val="af7"/>
        <w:ind w:firstLine="440"/>
      </w:pPr>
      <w:r>
        <w:t>Method: PUT</w:t>
      </w:r>
    </w:p>
    <w:p w14:paraId="702D7D1F" w14:textId="37E504CE" w:rsidR="00C07F11" w:rsidRDefault="00C07F11" w:rsidP="00C07F11">
      <w:pPr>
        <w:numPr>
          <w:ilvl w:val="0"/>
          <w:numId w:val="46"/>
        </w:numPr>
        <w:ind w:firstLineChars="0" w:firstLine="442"/>
        <w:rPr>
          <w:b/>
          <w:bCs/>
        </w:rPr>
      </w:pPr>
      <w:r>
        <w:rPr>
          <w:b/>
          <w:bCs/>
        </w:rPr>
        <w:t xml:space="preserve">Name: </w:t>
      </w:r>
      <w:r w:rsidR="00505B55">
        <w:rPr>
          <w:rFonts w:hint="eastAsia"/>
        </w:rPr>
        <w:t>验证证书</w:t>
      </w:r>
    </w:p>
    <w:p w14:paraId="1C25F37E" w14:textId="77777777" w:rsidR="00C07F11" w:rsidRDefault="00C07F11" w:rsidP="00C07F11">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C07F11" w14:paraId="4EBB31F5" w14:textId="77777777" w:rsidTr="00233BE9">
        <w:tc>
          <w:tcPr>
            <w:tcW w:w="1668" w:type="dxa"/>
            <w:shd w:val="clear" w:color="auto" w:fill="D8D8D8" w:themeFill="background1" w:themeFillShade="D8"/>
          </w:tcPr>
          <w:p w14:paraId="76FAEB88" w14:textId="77777777" w:rsidR="00C07F11" w:rsidRDefault="00C07F11" w:rsidP="00233BE9">
            <w:pPr>
              <w:pStyle w:val="-"/>
              <w:ind w:firstLine="442"/>
              <w:jc w:val="center"/>
              <w:rPr>
                <w:b/>
                <w:bCs/>
              </w:rPr>
            </w:pPr>
            <w:r>
              <w:rPr>
                <w:b/>
                <w:bCs/>
              </w:rPr>
              <w:t>Key</w:t>
            </w:r>
          </w:p>
        </w:tc>
        <w:tc>
          <w:tcPr>
            <w:tcW w:w="4901" w:type="dxa"/>
            <w:shd w:val="clear" w:color="auto" w:fill="D8D8D8" w:themeFill="background1" w:themeFillShade="D8"/>
          </w:tcPr>
          <w:p w14:paraId="132ABA8B" w14:textId="77777777" w:rsidR="00C07F11" w:rsidRDefault="00C07F11" w:rsidP="00233BE9">
            <w:pPr>
              <w:pStyle w:val="-"/>
              <w:ind w:firstLine="442"/>
              <w:jc w:val="center"/>
              <w:rPr>
                <w:b/>
                <w:bCs/>
              </w:rPr>
            </w:pPr>
            <w:r>
              <w:rPr>
                <w:b/>
                <w:bCs/>
              </w:rPr>
              <w:t>Value</w:t>
            </w:r>
          </w:p>
        </w:tc>
        <w:tc>
          <w:tcPr>
            <w:tcW w:w="3285" w:type="dxa"/>
            <w:shd w:val="clear" w:color="auto" w:fill="D8D8D8" w:themeFill="background1" w:themeFillShade="D8"/>
          </w:tcPr>
          <w:p w14:paraId="69431CF7" w14:textId="77777777" w:rsidR="00C07F11" w:rsidRDefault="00C07F11" w:rsidP="00233BE9">
            <w:pPr>
              <w:pStyle w:val="-"/>
              <w:ind w:firstLine="442"/>
              <w:jc w:val="center"/>
              <w:rPr>
                <w:b/>
                <w:bCs/>
              </w:rPr>
            </w:pPr>
            <w:r>
              <w:rPr>
                <w:b/>
                <w:bCs/>
              </w:rPr>
              <w:t>Describe</w:t>
            </w:r>
          </w:p>
        </w:tc>
      </w:tr>
      <w:tr w:rsidR="00C07F11" w14:paraId="47C650C8" w14:textId="77777777" w:rsidTr="00233BE9">
        <w:tc>
          <w:tcPr>
            <w:tcW w:w="1668" w:type="dxa"/>
          </w:tcPr>
          <w:p w14:paraId="7E785200" w14:textId="77777777" w:rsidR="00C07F11" w:rsidRDefault="00C07F11" w:rsidP="00505B55">
            <w:pPr>
              <w:pStyle w:val="-"/>
            </w:pPr>
            <w:r>
              <w:t>Content-Type</w:t>
            </w:r>
          </w:p>
        </w:tc>
        <w:tc>
          <w:tcPr>
            <w:tcW w:w="4901" w:type="dxa"/>
          </w:tcPr>
          <w:p w14:paraId="68EECD92" w14:textId="77777777" w:rsidR="00C07F11" w:rsidRDefault="00C07F11" w:rsidP="00233BE9">
            <w:pPr>
              <w:pStyle w:val="-"/>
              <w:ind w:firstLine="440"/>
              <w:jc w:val="center"/>
            </w:pPr>
            <w:r>
              <w:t>application/json</w:t>
            </w:r>
          </w:p>
        </w:tc>
        <w:tc>
          <w:tcPr>
            <w:tcW w:w="3285" w:type="dxa"/>
          </w:tcPr>
          <w:p w14:paraId="2C5158BF" w14:textId="77777777" w:rsidR="00C07F11" w:rsidRDefault="00C07F11" w:rsidP="00233BE9">
            <w:pPr>
              <w:pStyle w:val="-"/>
              <w:ind w:firstLine="440"/>
            </w:pPr>
          </w:p>
        </w:tc>
      </w:tr>
    </w:tbl>
    <w:p w14:paraId="1E15E7BE" w14:textId="77777777" w:rsidR="00C07F11" w:rsidRDefault="00C07F11" w:rsidP="00C07F11">
      <w:pPr>
        <w:numPr>
          <w:ilvl w:val="0"/>
          <w:numId w:val="46"/>
        </w:numPr>
        <w:ind w:firstLineChars="0" w:firstLine="442"/>
      </w:pPr>
      <w:r>
        <w:rPr>
          <w:b/>
          <w:bCs/>
        </w:rPr>
        <w:t xml:space="preserve">Permissions: </w:t>
      </w:r>
      <w:r>
        <w:t>[IsAdministrator]</w:t>
      </w:r>
    </w:p>
    <w:p w14:paraId="49682AC1" w14:textId="77777777" w:rsidR="00C07F11" w:rsidRDefault="00C07F11" w:rsidP="00C07F11">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701"/>
        <w:gridCol w:w="1276"/>
        <w:gridCol w:w="3890"/>
      </w:tblGrid>
      <w:tr w:rsidR="00C07F11" w14:paraId="2F6A3B71" w14:textId="77777777" w:rsidTr="00233BE9">
        <w:tc>
          <w:tcPr>
            <w:tcW w:w="1526" w:type="dxa"/>
            <w:shd w:val="clear" w:color="auto" w:fill="D8D8D8" w:themeFill="background1" w:themeFillShade="D8"/>
          </w:tcPr>
          <w:p w14:paraId="3C3D19F0" w14:textId="77777777" w:rsidR="00C07F11" w:rsidRDefault="00C07F11" w:rsidP="00233BE9">
            <w:pPr>
              <w:pStyle w:val="-"/>
              <w:ind w:firstLine="402"/>
              <w:jc w:val="center"/>
              <w:rPr>
                <w:b/>
                <w:bCs/>
              </w:rPr>
            </w:pPr>
            <w:r>
              <w:rPr>
                <w:b/>
                <w:bCs/>
              </w:rPr>
              <w:t>Key</w:t>
            </w:r>
          </w:p>
        </w:tc>
        <w:tc>
          <w:tcPr>
            <w:tcW w:w="1417" w:type="dxa"/>
            <w:gridSpan w:val="2"/>
            <w:shd w:val="clear" w:color="auto" w:fill="D8D8D8" w:themeFill="background1" w:themeFillShade="D8"/>
          </w:tcPr>
          <w:p w14:paraId="0F18CE47" w14:textId="77777777" w:rsidR="00C07F11" w:rsidRDefault="00C07F11" w:rsidP="00233BE9">
            <w:pPr>
              <w:pStyle w:val="-"/>
              <w:ind w:firstLine="402"/>
              <w:jc w:val="center"/>
              <w:rPr>
                <w:b/>
                <w:bCs/>
              </w:rPr>
            </w:pPr>
            <w:r>
              <w:rPr>
                <w:b/>
                <w:bCs/>
              </w:rPr>
              <w:t>Type</w:t>
            </w:r>
          </w:p>
        </w:tc>
        <w:tc>
          <w:tcPr>
            <w:tcW w:w="1701" w:type="dxa"/>
            <w:shd w:val="clear" w:color="auto" w:fill="D8D8D8" w:themeFill="background1" w:themeFillShade="D8"/>
          </w:tcPr>
          <w:p w14:paraId="45AE3536" w14:textId="77777777" w:rsidR="00C07F11" w:rsidRDefault="00C07F11" w:rsidP="00233BE9">
            <w:pPr>
              <w:pStyle w:val="-"/>
              <w:ind w:firstLine="402"/>
              <w:jc w:val="center"/>
              <w:rPr>
                <w:b/>
                <w:bCs/>
              </w:rPr>
            </w:pPr>
            <w:r>
              <w:rPr>
                <w:b/>
                <w:bCs/>
              </w:rPr>
              <w:t>Range</w:t>
            </w:r>
          </w:p>
        </w:tc>
        <w:tc>
          <w:tcPr>
            <w:tcW w:w="1276" w:type="dxa"/>
            <w:shd w:val="clear" w:color="auto" w:fill="D8D8D8" w:themeFill="background1" w:themeFillShade="D8"/>
          </w:tcPr>
          <w:p w14:paraId="473C3408" w14:textId="77777777" w:rsidR="00C07F11" w:rsidRDefault="00C07F11" w:rsidP="00233BE9">
            <w:pPr>
              <w:pStyle w:val="-"/>
              <w:jc w:val="left"/>
              <w:rPr>
                <w:b/>
                <w:bCs/>
              </w:rPr>
            </w:pPr>
            <w:r>
              <w:rPr>
                <w:b/>
                <w:bCs/>
              </w:rPr>
              <w:t>Required</w:t>
            </w:r>
          </w:p>
        </w:tc>
        <w:tc>
          <w:tcPr>
            <w:tcW w:w="3890" w:type="dxa"/>
            <w:shd w:val="clear" w:color="auto" w:fill="D8D8D8" w:themeFill="background1" w:themeFillShade="D8"/>
          </w:tcPr>
          <w:p w14:paraId="6BA4E175" w14:textId="77777777" w:rsidR="00C07F11" w:rsidRDefault="00C07F11" w:rsidP="00233BE9">
            <w:pPr>
              <w:pStyle w:val="-"/>
              <w:ind w:firstLine="402"/>
              <w:jc w:val="center"/>
              <w:rPr>
                <w:b/>
                <w:bCs/>
              </w:rPr>
            </w:pPr>
            <w:r>
              <w:rPr>
                <w:b/>
                <w:bCs/>
              </w:rPr>
              <w:t>Describe</w:t>
            </w:r>
          </w:p>
        </w:tc>
      </w:tr>
      <w:tr w:rsidR="00C07F11" w14:paraId="4B919793" w14:textId="77777777" w:rsidTr="00233BE9">
        <w:tc>
          <w:tcPr>
            <w:tcW w:w="1539" w:type="dxa"/>
            <w:gridSpan w:val="2"/>
          </w:tcPr>
          <w:p w14:paraId="1977344C" w14:textId="77777777" w:rsidR="00C07F11" w:rsidRDefault="00C07F11" w:rsidP="00233BE9">
            <w:pPr>
              <w:pStyle w:val="-"/>
            </w:pPr>
            <w:r>
              <w:t>requestTime</w:t>
            </w:r>
          </w:p>
        </w:tc>
        <w:tc>
          <w:tcPr>
            <w:tcW w:w="1404" w:type="dxa"/>
          </w:tcPr>
          <w:p w14:paraId="0D1DFDB6" w14:textId="77777777" w:rsidR="00C07F11" w:rsidRDefault="00C07F11" w:rsidP="00233BE9">
            <w:pPr>
              <w:pStyle w:val="-"/>
              <w:jc w:val="left"/>
            </w:pPr>
            <w:r>
              <w:t>datetime</w:t>
            </w:r>
          </w:p>
        </w:tc>
        <w:tc>
          <w:tcPr>
            <w:tcW w:w="1701" w:type="dxa"/>
          </w:tcPr>
          <w:p w14:paraId="529AE823" w14:textId="77777777" w:rsidR="00C07F11" w:rsidRDefault="00C07F11" w:rsidP="00233BE9">
            <w:pPr>
              <w:pStyle w:val="-"/>
              <w:ind w:firstLine="440"/>
              <w:jc w:val="center"/>
            </w:pPr>
          </w:p>
        </w:tc>
        <w:tc>
          <w:tcPr>
            <w:tcW w:w="1276" w:type="dxa"/>
          </w:tcPr>
          <w:p w14:paraId="1BC86953" w14:textId="77777777" w:rsidR="00C07F11" w:rsidRDefault="00C07F11" w:rsidP="003C2E14">
            <w:pPr>
              <w:pStyle w:val="-"/>
              <w:jc w:val="left"/>
            </w:pPr>
            <w:r>
              <w:t>true</w:t>
            </w:r>
          </w:p>
        </w:tc>
        <w:tc>
          <w:tcPr>
            <w:tcW w:w="3890" w:type="dxa"/>
          </w:tcPr>
          <w:p w14:paraId="727D4A20" w14:textId="77777777" w:rsidR="00C07F11" w:rsidRDefault="00C07F11" w:rsidP="00EB2830">
            <w:pPr>
              <w:pStyle w:val="-"/>
            </w:pPr>
            <w:r>
              <w:t>请求时间，必须为当前时间</w:t>
            </w:r>
          </w:p>
        </w:tc>
      </w:tr>
      <w:tr w:rsidR="00C07F11" w14:paraId="6F26D9E3" w14:textId="77777777" w:rsidTr="00233BE9">
        <w:tc>
          <w:tcPr>
            <w:tcW w:w="1539" w:type="dxa"/>
            <w:gridSpan w:val="2"/>
          </w:tcPr>
          <w:p w14:paraId="2B70B640" w14:textId="77777777" w:rsidR="00C07F11" w:rsidRDefault="00C07F11" w:rsidP="003C2E14">
            <w:pPr>
              <w:pStyle w:val="-"/>
            </w:pPr>
            <w:r>
              <w:t>result</w:t>
            </w:r>
          </w:p>
        </w:tc>
        <w:tc>
          <w:tcPr>
            <w:tcW w:w="1404" w:type="dxa"/>
          </w:tcPr>
          <w:p w14:paraId="1E0C728B" w14:textId="77777777" w:rsidR="00C07F11" w:rsidRDefault="00C07F11" w:rsidP="003C2E14">
            <w:pPr>
              <w:pStyle w:val="-"/>
            </w:pPr>
            <w:r>
              <w:rPr>
                <w:rFonts w:hint="eastAsia"/>
              </w:rPr>
              <w:t>s</w:t>
            </w:r>
            <w:r>
              <w:t>tring</w:t>
            </w:r>
          </w:p>
        </w:tc>
        <w:tc>
          <w:tcPr>
            <w:tcW w:w="1701" w:type="dxa"/>
          </w:tcPr>
          <w:p w14:paraId="5E93084D" w14:textId="77777777" w:rsidR="00C07F11" w:rsidRDefault="00C07F11" w:rsidP="00233BE9">
            <w:pPr>
              <w:pStyle w:val="-"/>
              <w:ind w:firstLine="440"/>
              <w:jc w:val="center"/>
            </w:pPr>
          </w:p>
        </w:tc>
        <w:tc>
          <w:tcPr>
            <w:tcW w:w="1276" w:type="dxa"/>
          </w:tcPr>
          <w:p w14:paraId="49B24897" w14:textId="77777777" w:rsidR="00C07F11" w:rsidRDefault="00C07F11" w:rsidP="003C2E14">
            <w:pPr>
              <w:pStyle w:val="-"/>
              <w:jc w:val="left"/>
            </w:pPr>
            <w:r>
              <w:t>f</w:t>
            </w:r>
            <w:r>
              <w:rPr>
                <w:rFonts w:hint="eastAsia"/>
              </w:rPr>
              <w:t>alse</w:t>
            </w:r>
          </w:p>
        </w:tc>
        <w:tc>
          <w:tcPr>
            <w:tcW w:w="3890" w:type="dxa"/>
          </w:tcPr>
          <w:p w14:paraId="5797A1CB" w14:textId="710C1B5F" w:rsidR="00C07F11" w:rsidRDefault="00C07F11" w:rsidP="00EB2830">
            <w:pPr>
              <w:pStyle w:val="-"/>
            </w:pPr>
            <w:r>
              <w:rPr>
                <w:rFonts w:hint="eastAsia"/>
              </w:rPr>
              <w:t>验证结果</w:t>
            </w:r>
          </w:p>
        </w:tc>
      </w:tr>
    </w:tbl>
    <w:p w14:paraId="4081BDF2" w14:textId="77777777" w:rsidR="00C07F11" w:rsidRDefault="00C07F11" w:rsidP="00C07F11">
      <w:pPr>
        <w:numPr>
          <w:ilvl w:val="0"/>
          <w:numId w:val="46"/>
        </w:numPr>
        <w:ind w:firstLineChars="0" w:firstLine="442"/>
        <w:rPr>
          <w:b/>
          <w:bCs/>
        </w:rPr>
      </w:pPr>
      <w:r>
        <w:rPr>
          <w:b/>
          <w:bCs/>
        </w:rPr>
        <w:t>InputOnly:</w:t>
      </w:r>
      <w:r>
        <w:t xml:space="preserve"> [requestTime]</w:t>
      </w:r>
    </w:p>
    <w:p w14:paraId="4C60B6B8" w14:textId="77777777" w:rsidR="00C07F11" w:rsidRDefault="00C07F11" w:rsidP="00C07F11">
      <w:pPr>
        <w:numPr>
          <w:ilvl w:val="0"/>
          <w:numId w:val="46"/>
        </w:numPr>
        <w:ind w:firstLineChars="0" w:firstLine="442"/>
        <w:rPr>
          <w:b/>
          <w:bCs/>
        </w:rPr>
      </w:pPr>
      <w:r>
        <w:rPr>
          <w:b/>
          <w:bCs/>
        </w:rPr>
        <w:t>OutputOnly:</w:t>
      </w:r>
      <w:r>
        <w:t xml:space="preserve"> [ result ]</w:t>
      </w:r>
    </w:p>
    <w:p w14:paraId="354E8776" w14:textId="77777777" w:rsidR="00C07F11" w:rsidRDefault="00C07F11" w:rsidP="00C07F11">
      <w:pPr>
        <w:ind w:firstLine="440"/>
      </w:pPr>
    </w:p>
    <w:p w14:paraId="0CE88946" w14:textId="77777777" w:rsidR="00E82E83" w:rsidRDefault="00E82E83" w:rsidP="00F26A8D">
      <w:pPr>
        <w:ind w:firstLineChars="0" w:firstLine="0"/>
      </w:pPr>
    </w:p>
    <w:p w14:paraId="7B2933C2" w14:textId="001CA50D" w:rsidR="0082743C" w:rsidRDefault="0082743C" w:rsidP="0082743C">
      <w:pPr>
        <w:pStyle w:val="3"/>
      </w:pPr>
      <w:r>
        <w:rPr>
          <w:rFonts w:hint="eastAsia"/>
        </w:rPr>
        <w:t>应用实体注册</w:t>
      </w:r>
    </w:p>
    <w:p w14:paraId="5C1409FB" w14:textId="34FFF0E7" w:rsidR="001571BF" w:rsidRDefault="0091153C" w:rsidP="001571BF">
      <w:pPr>
        <w:ind w:firstLineChars="0" w:firstLine="0"/>
      </w:pPr>
      <w:r>
        <w:rPr>
          <w:rFonts w:hint="eastAsia"/>
        </w:rPr>
        <w:t>1</w:t>
      </w:r>
      <w:r>
        <w:rPr>
          <w:rFonts w:hint="eastAsia"/>
        </w:rPr>
        <w:t>）</w:t>
      </w:r>
      <w:r w:rsidR="001571BF">
        <w:t>/sealCenter/config/v1.0/</w:t>
      </w:r>
      <w:r w:rsidR="001571BF" w:rsidRPr="0082743C">
        <w:t xml:space="preserve"> </w:t>
      </w:r>
      <w:r>
        <w:rPr>
          <w:rFonts w:hint="eastAsia"/>
        </w:rPr>
        <w:t>entities</w:t>
      </w:r>
    </w:p>
    <w:p w14:paraId="07CFC818" w14:textId="77777777" w:rsidR="001571BF" w:rsidRDefault="001571BF" w:rsidP="001571BF">
      <w:pPr>
        <w:pStyle w:val="af7"/>
        <w:ind w:firstLine="440"/>
      </w:pPr>
      <w:r>
        <w:t>Method: POST</w:t>
      </w:r>
    </w:p>
    <w:p w14:paraId="493BE608" w14:textId="6FFCD6FC" w:rsidR="001571BF" w:rsidRDefault="001571BF" w:rsidP="001571BF">
      <w:pPr>
        <w:numPr>
          <w:ilvl w:val="0"/>
          <w:numId w:val="46"/>
        </w:numPr>
        <w:ind w:firstLineChars="0" w:firstLine="442"/>
        <w:rPr>
          <w:b/>
          <w:bCs/>
        </w:rPr>
      </w:pPr>
      <w:r>
        <w:rPr>
          <w:b/>
          <w:bCs/>
        </w:rPr>
        <w:t xml:space="preserve">Name: </w:t>
      </w:r>
      <w:r>
        <w:rPr>
          <w:rFonts w:hint="eastAsia"/>
        </w:rPr>
        <w:t>创建</w:t>
      </w:r>
      <w:r w:rsidR="0091153C">
        <w:rPr>
          <w:rFonts w:hint="eastAsia"/>
        </w:rPr>
        <w:t>应用实体</w:t>
      </w:r>
    </w:p>
    <w:p w14:paraId="19F4AC48" w14:textId="77777777" w:rsidR="001571BF" w:rsidRDefault="001571BF" w:rsidP="001571BF">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1571BF" w14:paraId="69AE59F9" w14:textId="77777777" w:rsidTr="000E6E34">
        <w:tc>
          <w:tcPr>
            <w:tcW w:w="1552" w:type="dxa"/>
            <w:shd w:val="clear" w:color="auto" w:fill="D8D8D8" w:themeFill="background1" w:themeFillShade="D8"/>
          </w:tcPr>
          <w:p w14:paraId="5A8204CC" w14:textId="77777777" w:rsidR="001571BF" w:rsidRDefault="001571BF" w:rsidP="000E6E34">
            <w:pPr>
              <w:pStyle w:val="-"/>
              <w:ind w:firstLine="402"/>
              <w:jc w:val="center"/>
              <w:rPr>
                <w:b/>
                <w:bCs/>
              </w:rPr>
            </w:pPr>
            <w:r>
              <w:rPr>
                <w:b/>
                <w:bCs/>
              </w:rPr>
              <w:t>Key</w:t>
            </w:r>
          </w:p>
        </w:tc>
        <w:tc>
          <w:tcPr>
            <w:tcW w:w="5017" w:type="dxa"/>
            <w:shd w:val="clear" w:color="auto" w:fill="D8D8D8" w:themeFill="background1" w:themeFillShade="D8"/>
          </w:tcPr>
          <w:p w14:paraId="48FEDA41"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7407C8C6" w14:textId="77777777" w:rsidR="001571BF" w:rsidRDefault="001571BF" w:rsidP="000E6E34">
            <w:pPr>
              <w:pStyle w:val="-"/>
              <w:ind w:firstLine="402"/>
              <w:jc w:val="center"/>
              <w:rPr>
                <w:b/>
                <w:bCs/>
              </w:rPr>
            </w:pPr>
            <w:r>
              <w:rPr>
                <w:b/>
                <w:bCs/>
              </w:rPr>
              <w:t>Describe</w:t>
            </w:r>
          </w:p>
        </w:tc>
      </w:tr>
      <w:tr w:rsidR="001571BF" w14:paraId="590E9B70" w14:textId="77777777" w:rsidTr="000E6E34">
        <w:tc>
          <w:tcPr>
            <w:tcW w:w="1552" w:type="dxa"/>
          </w:tcPr>
          <w:p w14:paraId="60BEA402" w14:textId="77777777" w:rsidR="001571BF" w:rsidRDefault="001571BF" w:rsidP="000E6E34">
            <w:pPr>
              <w:pStyle w:val="-"/>
            </w:pPr>
            <w:r>
              <w:t>Content-Type</w:t>
            </w:r>
          </w:p>
        </w:tc>
        <w:tc>
          <w:tcPr>
            <w:tcW w:w="5017" w:type="dxa"/>
          </w:tcPr>
          <w:p w14:paraId="0CA6D8EA" w14:textId="77777777" w:rsidR="001571BF" w:rsidRDefault="001571BF" w:rsidP="000E6E34">
            <w:pPr>
              <w:pStyle w:val="-"/>
              <w:ind w:firstLine="400"/>
              <w:jc w:val="center"/>
            </w:pPr>
            <w:r>
              <w:t>application/json</w:t>
            </w:r>
          </w:p>
        </w:tc>
        <w:tc>
          <w:tcPr>
            <w:tcW w:w="3285" w:type="dxa"/>
          </w:tcPr>
          <w:p w14:paraId="77DC49F8" w14:textId="77777777" w:rsidR="001571BF" w:rsidRDefault="001571BF" w:rsidP="000E6E34">
            <w:pPr>
              <w:pStyle w:val="-"/>
              <w:ind w:firstLine="400"/>
            </w:pPr>
          </w:p>
        </w:tc>
      </w:tr>
    </w:tbl>
    <w:p w14:paraId="206E0AB4" w14:textId="77777777" w:rsidR="001571BF" w:rsidRDefault="001571BF" w:rsidP="001571BF">
      <w:pPr>
        <w:numPr>
          <w:ilvl w:val="0"/>
          <w:numId w:val="46"/>
        </w:numPr>
        <w:ind w:firstLineChars="0" w:firstLine="442"/>
      </w:pPr>
      <w:r>
        <w:rPr>
          <w:b/>
          <w:bCs/>
        </w:rPr>
        <w:t xml:space="preserve">Permissions: </w:t>
      </w:r>
      <w:r>
        <w:t>[IsAdministrator]</w:t>
      </w:r>
      <w:r>
        <w:rPr>
          <w:rFonts w:hint="eastAsia"/>
        </w:rPr>
        <w:t>，</w:t>
      </w:r>
      <w:r>
        <w:t>如果是系统初始化</w:t>
      </w:r>
      <w:r>
        <w:rPr>
          <w:rFonts w:hint="eastAsia"/>
        </w:rPr>
        <w:t>阶段，</w:t>
      </w:r>
      <w:r>
        <w:t>则无权限要求</w:t>
      </w:r>
    </w:p>
    <w:p w14:paraId="389D6E43" w14:textId="77777777" w:rsidR="001571BF" w:rsidRDefault="001571BF" w:rsidP="001571BF">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404"/>
        <w:gridCol w:w="1628"/>
        <w:gridCol w:w="1349"/>
        <w:gridCol w:w="3890"/>
      </w:tblGrid>
      <w:tr w:rsidR="001571BF" w14:paraId="57909CA4" w14:textId="77777777" w:rsidTr="000E6E34">
        <w:tc>
          <w:tcPr>
            <w:tcW w:w="1539" w:type="dxa"/>
            <w:shd w:val="clear" w:color="auto" w:fill="D8D8D8" w:themeFill="background1" w:themeFillShade="D8"/>
          </w:tcPr>
          <w:p w14:paraId="0A9BD623" w14:textId="77777777" w:rsidR="001571BF" w:rsidRDefault="001571BF" w:rsidP="000E6E34">
            <w:pPr>
              <w:pStyle w:val="-"/>
              <w:ind w:firstLine="402"/>
              <w:jc w:val="left"/>
              <w:rPr>
                <w:b/>
                <w:bCs/>
              </w:rPr>
            </w:pPr>
            <w:r>
              <w:rPr>
                <w:b/>
                <w:bCs/>
              </w:rPr>
              <w:t>Key</w:t>
            </w:r>
          </w:p>
        </w:tc>
        <w:tc>
          <w:tcPr>
            <w:tcW w:w="1404" w:type="dxa"/>
            <w:shd w:val="clear" w:color="auto" w:fill="D8D8D8" w:themeFill="background1" w:themeFillShade="D8"/>
          </w:tcPr>
          <w:p w14:paraId="1772AF5F" w14:textId="77777777" w:rsidR="001571BF" w:rsidRDefault="001571BF" w:rsidP="000E6E34">
            <w:pPr>
              <w:pStyle w:val="-"/>
              <w:ind w:firstLine="402"/>
              <w:jc w:val="center"/>
              <w:rPr>
                <w:b/>
                <w:bCs/>
              </w:rPr>
            </w:pPr>
            <w:r>
              <w:rPr>
                <w:b/>
                <w:bCs/>
              </w:rPr>
              <w:t>Type</w:t>
            </w:r>
          </w:p>
        </w:tc>
        <w:tc>
          <w:tcPr>
            <w:tcW w:w="1628" w:type="dxa"/>
            <w:shd w:val="clear" w:color="auto" w:fill="D8D8D8" w:themeFill="background1" w:themeFillShade="D8"/>
          </w:tcPr>
          <w:p w14:paraId="25BE7AE6" w14:textId="77777777" w:rsidR="001571BF" w:rsidRDefault="001571BF" w:rsidP="000E6E34">
            <w:pPr>
              <w:pStyle w:val="-"/>
              <w:ind w:firstLine="402"/>
              <w:jc w:val="center"/>
              <w:rPr>
                <w:b/>
                <w:bCs/>
              </w:rPr>
            </w:pPr>
            <w:r>
              <w:rPr>
                <w:b/>
                <w:bCs/>
              </w:rPr>
              <w:t>Range</w:t>
            </w:r>
          </w:p>
        </w:tc>
        <w:tc>
          <w:tcPr>
            <w:tcW w:w="1349" w:type="dxa"/>
            <w:shd w:val="clear" w:color="auto" w:fill="D8D8D8" w:themeFill="background1" w:themeFillShade="D8"/>
          </w:tcPr>
          <w:p w14:paraId="177D838D"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452C8254" w14:textId="77777777" w:rsidR="001571BF" w:rsidRDefault="001571BF" w:rsidP="000E6E34">
            <w:pPr>
              <w:pStyle w:val="-"/>
              <w:ind w:firstLine="402"/>
              <w:jc w:val="center"/>
              <w:rPr>
                <w:b/>
                <w:bCs/>
              </w:rPr>
            </w:pPr>
            <w:r>
              <w:rPr>
                <w:b/>
                <w:bCs/>
              </w:rPr>
              <w:t>Describe</w:t>
            </w:r>
          </w:p>
        </w:tc>
      </w:tr>
      <w:tr w:rsidR="001571BF" w14:paraId="3B15A8C2" w14:textId="77777777" w:rsidTr="000E6E34">
        <w:tc>
          <w:tcPr>
            <w:tcW w:w="1539" w:type="dxa"/>
          </w:tcPr>
          <w:p w14:paraId="61D62E65" w14:textId="3195C9EF" w:rsidR="001571BF" w:rsidRDefault="0091153C" w:rsidP="000E6E34">
            <w:pPr>
              <w:pStyle w:val="-"/>
            </w:pPr>
            <w:r>
              <w:t>name</w:t>
            </w:r>
          </w:p>
        </w:tc>
        <w:tc>
          <w:tcPr>
            <w:tcW w:w="1404" w:type="dxa"/>
          </w:tcPr>
          <w:p w14:paraId="70BECB54" w14:textId="77777777" w:rsidR="001571BF" w:rsidRDefault="001571BF" w:rsidP="000E6E34">
            <w:pPr>
              <w:pStyle w:val="-"/>
              <w:jc w:val="left"/>
            </w:pPr>
            <w:r>
              <w:t>string</w:t>
            </w:r>
          </w:p>
        </w:tc>
        <w:tc>
          <w:tcPr>
            <w:tcW w:w="1628" w:type="dxa"/>
          </w:tcPr>
          <w:p w14:paraId="628B5245" w14:textId="1ED34751" w:rsidR="001571BF" w:rsidRDefault="001571BF" w:rsidP="000E6E34">
            <w:pPr>
              <w:pStyle w:val="-"/>
              <w:ind w:firstLine="400"/>
              <w:jc w:val="center"/>
            </w:pPr>
          </w:p>
        </w:tc>
        <w:tc>
          <w:tcPr>
            <w:tcW w:w="1349" w:type="dxa"/>
          </w:tcPr>
          <w:p w14:paraId="15E00B8B" w14:textId="77777777" w:rsidR="001571BF" w:rsidRDefault="001571BF" w:rsidP="003C2E14">
            <w:pPr>
              <w:pStyle w:val="-"/>
              <w:jc w:val="left"/>
            </w:pPr>
            <w:r>
              <w:t>true</w:t>
            </w:r>
          </w:p>
        </w:tc>
        <w:tc>
          <w:tcPr>
            <w:tcW w:w="3890" w:type="dxa"/>
          </w:tcPr>
          <w:p w14:paraId="4F278B3E" w14:textId="39B3A913" w:rsidR="001571BF" w:rsidRDefault="0091153C" w:rsidP="0091153C">
            <w:pPr>
              <w:pStyle w:val="-"/>
            </w:pPr>
            <w:r>
              <w:rPr>
                <w:rFonts w:hint="eastAsia"/>
              </w:rPr>
              <w:t>名称</w:t>
            </w:r>
          </w:p>
        </w:tc>
      </w:tr>
      <w:tr w:rsidR="001571BF" w14:paraId="025E8242" w14:textId="77777777" w:rsidTr="000E6E34">
        <w:tc>
          <w:tcPr>
            <w:tcW w:w="1539" w:type="dxa"/>
          </w:tcPr>
          <w:p w14:paraId="38AA5928" w14:textId="55CDA1AF" w:rsidR="001571BF" w:rsidRDefault="0091153C" w:rsidP="000E6E34">
            <w:pPr>
              <w:pStyle w:val="-"/>
            </w:pPr>
            <w:r>
              <w:t>s</w:t>
            </w:r>
            <w:r>
              <w:rPr>
                <w:rFonts w:hint="eastAsia"/>
              </w:rPr>
              <w:t>erviceNum</w:t>
            </w:r>
          </w:p>
        </w:tc>
        <w:tc>
          <w:tcPr>
            <w:tcW w:w="1404" w:type="dxa"/>
          </w:tcPr>
          <w:p w14:paraId="7A2B2D98" w14:textId="4333E603" w:rsidR="001571BF" w:rsidRDefault="0091153C" w:rsidP="000E6E34">
            <w:pPr>
              <w:pStyle w:val="-"/>
              <w:jc w:val="left"/>
            </w:pPr>
            <w:r>
              <w:t>string</w:t>
            </w:r>
          </w:p>
        </w:tc>
        <w:tc>
          <w:tcPr>
            <w:tcW w:w="1628" w:type="dxa"/>
          </w:tcPr>
          <w:p w14:paraId="658106CB" w14:textId="77777777" w:rsidR="001571BF" w:rsidRDefault="001571BF" w:rsidP="000E6E34">
            <w:pPr>
              <w:pStyle w:val="-"/>
              <w:jc w:val="left"/>
            </w:pPr>
          </w:p>
        </w:tc>
        <w:tc>
          <w:tcPr>
            <w:tcW w:w="1349" w:type="dxa"/>
          </w:tcPr>
          <w:p w14:paraId="21EE8D36" w14:textId="77777777" w:rsidR="001571BF" w:rsidRDefault="001571BF" w:rsidP="003C2E14">
            <w:pPr>
              <w:pStyle w:val="-"/>
              <w:jc w:val="left"/>
            </w:pPr>
            <w:r>
              <w:t>t</w:t>
            </w:r>
            <w:r>
              <w:rPr>
                <w:rFonts w:hint="eastAsia"/>
              </w:rPr>
              <w:t>rue</w:t>
            </w:r>
          </w:p>
        </w:tc>
        <w:tc>
          <w:tcPr>
            <w:tcW w:w="3890" w:type="dxa"/>
          </w:tcPr>
          <w:p w14:paraId="57AC26EF" w14:textId="0E117058" w:rsidR="001571BF" w:rsidRDefault="0091153C" w:rsidP="0091153C">
            <w:pPr>
              <w:pStyle w:val="-"/>
            </w:pPr>
            <w:r>
              <w:rPr>
                <w:rFonts w:hint="eastAsia"/>
              </w:rPr>
              <w:t>服务编号</w:t>
            </w:r>
          </w:p>
        </w:tc>
      </w:tr>
      <w:tr w:rsidR="0091153C" w14:paraId="1ED48C62" w14:textId="77777777" w:rsidTr="000E6E34">
        <w:tc>
          <w:tcPr>
            <w:tcW w:w="1539" w:type="dxa"/>
          </w:tcPr>
          <w:p w14:paraId="2F5749F8" w14:textId="6D3E3B9E" w:rsidR="0091153C" w:rsidRDefault="0091153C" w:rsidP="000E6E34">
            <w:pPr>
              <w:pStyle w:val="-"/>
            </w:pPr>
            <w:r>
              <w:rPr>
                <w:rFonts w:hint="eastAsia"/>
              </w:rPr>
              <w:t>I</w:t>
            </w:r>
            <w:r>
              <w:t>P</w:t>
            </w:r>
          </w:p>
        </w:tc>
        <w:tc>
          <w:tcPr>
            <w:tcW w:w="1404" w:type="dxa"/>
          </w:tcPr>
          <w:p w14:paraId="42BD89AF" w14:textId="602E362A" w:rsidR="0091153C" w:rsidRDefault="0091153C" w:rsidP="000E6E34">
            <w:pPr>
              <w:pStyle w:val="-"/>
            </w:pPr>
            <w:r>
              <w:rPr>
                <w:rFonts w:hint="eastAsia"/>
              </w:rPr>
              <w:t>s</w:t>
            </w:r>
            <w:r>
              <w:t>tring</w:t>
            </w:r>
          </w:p>
        </w:tc>
        <w:tc>
          <w:tcPr>
            <w:tcW w:w="1628" w:type="dxa"/>
          </w:tcPr>
          <w:p w14:paraId="7C57C933" w14:textId="77777777" w:rsidR="0091153C" w:rsidRDefault="0091153C" w:rsidP="000E6E34">
            <w:pPr>
              <w:pStyle w:val="-"/>
            </w:pPr>
          </w:p>
        </w:tc>
        <w:tc>
          <w:tcPr>
            <w:tcW w:w="1349" w:type="dxa"/>
          </w:tcPr>
          <w:p w14:paraId="4ECEA66F" w14:textId="36555645" w:rsidR="0091153C" w:rsidRDefault="0091153C" w:rsidP="003C2E14">
            <w:pPr>
              <w:pStyle w:val="-"/>
              <w:jc w:val="left"/>
            </w:pPr>
            <w:r>
              <w:rPr>
                <w:rFonts w:hint="eastAsia"/>
              </w:rPr>
              <w:t>t</w:t>
            </w:r>
            <w:r>
              <w:t>rue</w:t>
            </w:r>
          </w:p>
        </w:tc>
        <w:tc>
          <w:tcPr>
            <w:tcW w:w="3890" w:type="dxa"/>
          </w:tcPr>
          <w:p w14:paraId="68D3C25E" w14:textId="499EA5E1" w:rsidR="0091153C" w:rsidRDefault="0091153C" w:rsidP="0091153C">
            <w:pPr>
              <w:pStyle w:val="-"/>
            </w:pPr>
            <w:r>
              <w:t>I</w:t>
            </w:r>
            <w:r>
              <w:rPr>
                <w:rFonts w:hint="eastAsia"/>
              </w:rPr>
              <w:t>p</w:t>
            </w:r>
            <w:r>
              <w:rPr>
                <w:rFonts w:hint="eastAsia"/>
              </w:rPr>
              <w:t>地址</w:t>
            </w:r>
          </w:p>
        </w:tc>
      </w:tr>
      <w:tr w:rsidR="0091153C" w14:paraId="573D5497" w14:textId="77777777" w:rsidTr="000E6E34">
        <w:tc>
          <w:tcPr>
            <w:tcW w:w="1539" w:type="dxa"/>
          </w:tcPr>
          <w:p w14:paraId="2014DB16" w14:textId="427E061B" w:rsidR="0091153C" w:rsidRDefault="0091153C" w:rsidP="000E6E34">
            <w:pPr>
              <w:pStyle w:val="-"/>
            </w:pPr>
            <w:r>
              <w:rPr>
                <w:rFonts w:hint="eastAsia"/>
              </w:rPr>
              <w:t>S</w:t>
            </w:r>
            <w:r>
              <w:t>N</w:t>
            </w:r>
          </w:p>
        </w:tc>
        <w:tc>
          <w:tcPr>
            <w:tcW w:w="1404" w:type="dxa"/>
          </w:tcPr>
          <w:p w14:paraId="5B259283" w14:textId="76B9441F" w:rsidR="0091153C" w:rsidRDefault="0091153C" w:rsidP="000E6E34">
            <w:pPr>
              <w:pStyle w:val="-"/>
            </w:pPr>
            <w:r>
              <w:rPr>
                <w:rFonts w:hint="eastAsia"/>
              </w:rPr>
              <w:t>s</w:t>
            </w:r>
            <w:r>
              <w:t>tring</w:t>
            </w:r>
          </w:p>
        </w:tc>
        <w:tc>
          <w:tcPr>
            <w:tcW w:w="1628" w:type="dxa"/>
          </w:tcPr>
          <w:p w14:paraId="4B729C48" w14:textId="77777777" w:rsidR="0091153C" w:rsidRDefault="0091153C" w:rsidP="000E6E34">
            <w:pPr>
              <w:pStyle w:val="-"/>
            </w:pPr>
          </w:p>
        </w:tc>
        <w:tc>
          <w:tcPr>
            <w:tcW w:w="1349" w:type="dxa"/>
          </w:tcPr>
          <w:p w14:paraId="06E25731" w14:textId="2EE48705" w:rsidR="0091153C" w:rsidRDefault="0091153C" w:rsidP="003C2E14">
            <w:pPr>
              <w:pStyle w:val="-"/>
              <w:jc w:val="left"/>
            </w:pPr>
            <w:r>
              <w:rPr>
                <w:rFonts w:hint="eastAsia"/>
              </w:rPr>
              <w:t>t</w:t>
            </w:r>
            <w:r>
              <w:t>rue</w:t>
            </w:r>
          </w:p>
        </w:tc>
        <w:tc>
          <w:tcPr>
            <w:tcW w:w="3890" w:type="dxa"/>
          </w:tcPr>
          <w:p w14:paraId="3437AEE5" w14:textId="46924F54" w:rsidR="0091153C" w:rsidRDefault="0091153C" w:rsidP="0091153C">
            <w:pPr>
              <w:pStyle w:val="-"/>
            </w:pPr>
            <w:r>
              <w:rPr>
                <w:rFonts w:hint="eastAsia"/>
              </w:rPr>
              <w:t>应用证书编号</w:t>
            </w:r>
          </w:p>
        </w:tc>
      </w:tr>
      <w:tr w:rsidR="00CC232F" w14:paraId="75288E4F" w14:textId="77777777" w:rsidTr="000E6E34">
        <w:tc>
          <w:tcPr>
            <w:tcW w:w="1539" w:type="dxa"/>
          </w:tcPr>
          <w:p w14:paraId="707D22AD" w14:textId="2AF97CAD" w:rsidR="00CC232F" w:rsidRDefault="00CC232F" w:rsidP="000E6E34">
            <w:pPr>
              <w:pStyle w:val="-"/>
            </w:pPr>
            <w:r>
              <w:rPr>
                <w:rFonts w:hint="eastAsia"/>
              </w:rPr>
              <w:t>token</w:t>
            </w:r>
          </w:p>
        </w:tc>
        <w:tc>
          <w:tcPr>
            <w:tcW w:w="1404" w:type="dxa"/>
          </w:tcPr>
          <w:p w14:paraId="0BA832BF" w14:textId="4A1509FF" w:rsidR="00CC232F" w:rsidRDefault="00CC232F" w:rsidP="000E6E34">
            <w:pPr>
              <w:pStyle w:val="-"/>
            </w:pPr>
            <w:r>
              <w:t>s</w:t>
            </w:r>
            <w:r>
              <w:rPr>
                <w:rFonts w:hint="eastAsia"/>
              </w:rPr>
              <w:t>tring</w:t>
            </w:r>
          </w:p>
        </w:tc>
        <w:tc>
          <w:tcPr>
            <w:tcW w:w="1628" w:type="dxa"/>
          </w:tcPr>
          <w:p w14:paraId="4EAF9271" w14:textId="77777777" w:rsidR="00CC232F" w:rsidRDefault="00CC232F" w:rsidP="000E6E34">
            <w:pPr>
              <w:pStyle w:val="-"/>
            </w:pPr>
          </w:p>
        </w:tc>
        <w:tc>
          <w:tcPr>
            <w:tcW w:w="1349" w:type="dxa"/>
          </w:tcPr>
          <w:p w14:paraId="4091D6B6" w14:textId="7B8AE159" w:rsidR="00CC232F" w:rsidRDefault="00CC232F" w:rsidP="003C2E14">
            <w:pPr>
              <w:pStyle w:val="-"/>
            </w:pPr>
            <w:r>
              <w:rPr>
                <w:rFonts w:hint="eastAsia"/>
              </w:rPr>
              <w:t>t</w:t>
            </w:r>
            <w:r>
              <w:t>rue</w:t>
            </w:r>
          </w:p>
        </w:tc>
        <w:tc>
          <w:tcPr>
            <w:tcW w:w="3890" w:type="dxa"/>
          </w:tcPr>
          <w:p w14:paraId="35E6DFE8" w14:textId="3C29F2FC" w:rsidR="00CC232F" w:rsidRDefault="00CC232F" w:rsidP="0091153C">
            <w:pPr>
              <w:pStyle w:val="-"/>
            </w:pPr>
            <w:r>
              <w:rPr>
                <w:rFonts w:hint="eastAsia"/>
              </w:rPr>
              <w:t>授权码</w:t>
            </w:r>
          </w:p>
        </w:tc>
      </w:tr>
      <w:tr w:rsidR="0091153C" w14:paraId="7D35F65F" w14:textId="77777777" w:rsidTr="000E6E34">
        <w:tc>
          <w:tcPr>
            <w:tcW w:w="1539" w:type="dxa"/>
          </w:tcPr>
          <w:p w14:paraId="0DC35487" w14:textId="57E37E5E" w:rsidR="0091153C" w:rsidRDefault="0091153C" w:rsidP="000E6E34">
            <w:pPr>
              <w:pStyle w:val="-"/>
            </w:pPr>
            <w:r>
              <w:t>esID</w:t>
            </w:r>
          </w:p>
        </w:tc>
        <w:tc>
          <w:tcPr>
            <w:tcW w:w="1404" w:type="dxa"/>
          </w:tcPr>
          <w:p w14:paraId="198E675B" w14:textId="5F340AF7" w:rsidR="0091153C" w:rsidRDefault="0091153C" w:rsidP="000E6E34">
            <w:pPr>
              <w:pStyle w:val="-"/>
            </w:pPr>
            <w:r>
              <w:rPr>
                <w:rFonts w:hint="eastAsia"/>
              </w:rPr>
              <w:t>s</w:t>
            </w:r>
            <w:r>
              <w:t>tring</w:t>
            </w:r>
          </w:p>
        </w:tc>
        <w:tc>
          <w:tcPr>
            <w:tcW w:w="1628" w:type="dxa"/>
          </w:tcPr>
          <w:p w14:paraId="071FDD43" w14:textId="77777777" w:rsidR="0091153C" w:rsidRDefault="0091153C" w:rsidP="000E6E34">
            <w:pPr>
              <w:pStyle w:val="-"/>
            </w:pPr>
          </w:p>
        </w:tc>
        <w:tc>
          <w:tcPr>
            <w:tcW w:w="1349" w:type="dxa"/>
          </w:tcPr>
          <w:p w14:paraId="6C780697" w14:textId="2D81527E" w:rsidR="0091153C" w:rsidRDefault="0091153C" w:rsidP="003C2E14">
            <w:pPr>
              <w:pStyle w:val="-"/>
              <w:jc w:val="left"/>
            </w:pPr>
            <w:r>
              <w:rPr>
                <w:rFonts w:hint="eastAsia"/>
              </w:rPr>
              <w:t>t</w:t>
            </w:r>
            <w:r>
              <w:t>rue</w:t>
            </w:r>
          </w:p>
        </w:tc>
        <w:tc>
          <w:tcPr>
            <w:tcW w:w="3890" w:type="dxa"/>
          </w:tcPr>
          <w:p w14:paraId="53A1B1FC" w14:textId="166CA074" w:rsidR="0091153C" w:rsidRDefault="0091153C" w:rsidP="0091153C">
            <w:pPr>
              <w:pStyle w:val="-"/>
            </w:pPr>
            <w:r>
              <w:rPr>
                <w:rFonts w:hint="eastAsia"/>
              </w:rPr>
              <w:t>印章编号</w:t>
            </w:r>
          </w:p>
        </w:tc>
      </w:tr>
      <w:tr w:rsidR="0091153C" w14:paraId="76D8EA57" w14:textId="77777777" w:rsidTr="000E6E34">
        <w:tc>
          <w:tcPr>
            <w:tcW w:w="1539" w:type="dxa"/>
          </w:tcPr>
          <w:p w14:paraId="3C73A4C7" w14:textId="3C28B233" w:rsidR="0091153C" w:rsidRDefault="0091153C" w:rsidP="000E6E34">
            <w:pPr>
              <w:pStyle w:val="-"/>
            </w:pPr>
            <w:r>
              <w:t>s</w:t>
            </w:r>
            <w:r>
              <w:rPr>
                <w:rFonts w:hint="eastAsia"/>
              </w:rPr>
              <w:t>tatus</w:t>
            </w:r>
          </w:p>
        </w:tc>
        <w:tc>
          <w:tcPr>
            <w:tcW w:w="1404" w:type="dxa"/>
          </w:tcPr>
          <w:p w14:paraId="3B852A07" w14:textId="43759AE7" w:rsidR="0091153C" w:rsidRDefault="0091153C" w:rsidP="000E6E34">
            <w:pPr>
              <w:pStyle w:val="-"/>
            </w:pPr>
            <w:r>
              <w:t>string</w:t>
            </w:r>
          </w:p>
        </w:tc>
        <w:tc>
          <w:tcPr>
            <w:tcW w:w="1628" w:type="dxa"/>
          </w:tcPr>
          <w:p w14:paraId="7EAA302C" w14:textId="77777777" w:rsidR="0091153C" w:rsidRDefault="0091153C" w:rsidP="000E6E34">
            <w:pPr>
              <w:pStyle w:val="-"/>
            </w:pPr>
          </w:p>
        </w:tc>
        <w:tc>
          <w:tcPr>
            <w:tcW w:w="1349" w:type="dxa"/>
          </w:tcPr>
          <w:p w14:paraId="6206FBD2" w14:textId="6D27A0DC" w:rsidR="0091153C" w:rsidRDefault="0091153C" w:rsidP="003C2E14">
            <w:pPr>
              <w:pStyle w:val="-"/>
              <w:jc w:val="left"/>
            </w:pPr>
            <w:r>
              <w:rPr>
                <w:rFonts w:hint="eastAsia"/>
              </w:rPr>
              <w:t>t</w:t>
            </w:r>
            <w:r>
              <w:t>rue</w:t>
            </w:r>
          </w:p>
        </w:tc>
        <w:tc>
          <w:tcPr>
            <w:tcW w:w="3890" w:type="dxa"/>
          </w:tcPr>
          <w:p w14:paraId="40F7A099" w14:textId="3AF9F8D9" w:rsidR="0091153C" w:rsidRDefault="0091153C" w:rsidP="0091153C">
            <w:pPr>
              <w:pStyle w:val="-"/>
            </w:pPr>
            <w:r>
              <w:rPr>
                <w:rFonts w:hint="eastAsia"/>
              </w:rPr>
              <w:t>状态：停用、允许连接</w:t>
            </w:r>
          </w:p>
        </w:tc>
      </w:tr>
      <w:tr w:rsidR="001571BF" w14:paraId="3E939CC2" w14:textId="77777777" w:rsidTr="000E6E34">
        <w:tc>
          <w:tcPr>
            <w:tcW w:w="1539" w:type="dxa"/>
          </w:tcPr>
          <w:p w14:paraId="7EB7D2DF" w14:textId="77777777" w:rsidR="001571BF" w:rsidRDefault="001571BF" w:rsidP="000E6E34">
            <w:pPr>
              <w:pStyle w:val="-"/>
            </w:pPr>
            <w:r>
              <w:t>requestTime</w:t>
            </w:r>
          </w:p>
        </w:tc>
        <w:tc>
          <w:tcPr>
            <w:tcW w:w="1404" w:type="dxa"/>
          </w:tcPr>
          <w:p w14:paraId="6D21BE5B" w14:textId="77777777" w:rsidR="001571BF" w:rsidRDefault="001571BF" w:rsidP="000E6E34">
            <w:pPr>
              <w:pStyle w:val="-"/>
              <w:jc w:val="left"/>
            </w:pPr>
            <w:r>
              <w:t>datetime</w:t>
            </w:r>
          </w:p>
        </w:tc>
        <w:tc>
          <w:tcPr>
            <w:tcW w:w="1628" w:type="dxa"/>
          </w:tcPr>
          <w:p w14:paraId="429097E1" w14:textId="77777777" w:rsidR="001571BF" w:rsidRDefault="001571BF" w:rsidP="000E6E34">
            <w:pPr>
              <w:pStyle w:val="-"/>
              <w:ind w:firstLine="400"/>
              <w:jc w:val="center"/>
            </w:pPr>
          </w:p>
        </w:tc>
        <w:tc>
          <w:tcPr>
            <w:tcW w:w="1349" w:type="dxa"/>
          </w:tcPr>
          <w:p w14:paraId="401F5F17" w14:textId="77777777" w:rsidR="001571BF" w:rsidRDefault="001571BF" w:rsidP="003C2E14">
            <w:pPr>
              <w:pStyle w:val="-"/>
              <w:jc w:val="left"/>
            </w:pPr>
            <w:r>
              <w:t>true</w:t>
            </w:r>
          </w:p>
        </w:tc>
        <w:tc>
          <w:tcPr>
            <w:tcW w:w="3890" w:type="dxa"/>
          </w:tcPr>
          <w:p w14:paraId="0E8FD2B8" w14:textId="77777777" w:rsidR="001571BF" w:rsidRDefault="001571BF" w:rsidP="003C2E14">
            <w:pPr>
              <w:pStyle w:val="-"/>
            </w:pPr>
            <w:r>
              <w:t>请求时间，必须为当前时间</w:t>
            </w:r>
          </w:p>
        </w:tc>
      </w:tr>
      <w:tr w:rsidR="001571BF" w14:paraId="4F8D59E5" w14:textId="77777777" w:rsidTr="000E6E34">
        <w:tc>
          <w:tcPr>
            <w:tcW w:w="1539" w:type="dxa"/>
          </w:tcPr>
          <w:p w14:paraId="3FF195FE" w14:textId="2D43A5E9" w:rsidR="001571BF" w:rsidRDefault="0091153C" w:rsidP="000E6E34">
            <w:pPr>
              <w:pStyle w:val="-"/>
            </w:pPr>
            <w:r>
              <w:rPr>
                <w:rFonts w:hint="eastAsia"/>
              </w:rPr>
              <w:t>entity</w:t>
            </w:r>
            <w:r w:rsidR="001571BF">
              <w:t>Id</w:t>
            </w:r>
          </w:p>
        </w:tc>
        <w:tc>
          <w:tcPr>
            <w:tcW w:w="1404" w:type="dxa"/>
          </w:tcPr>
          <w:p w14:paraId="3214111C" w14:textId="77777777" w:rsidR="001571BF" w:rsidRDefault="001571BF" w:rsidP="000E6E34">
            <w:pPr>
              <w:pStyle w:val="-"/>
              <w:jc w:val="left"/>
            </w:pPr>
            <w:r>
              <w:t>string</w:t>
            </w:r>
          </w:p>
        </w:tc>
        <w:tc>
          <w:tcPr>
            <w:tcW w:w="1628" w:type="dxa"/>
          </w:tcPr>
          <w:p w14:paraId="46E11EDC" w14:textId="77777777" w:rsidR="001571BF" w:rsidRDefault="001571BF" w:rsidP="003C2E14">
            <w:pPr>
              <w:pStyle w:val="-"/>
              <w:jc w:val="left"/>
            </w:pPr>
            <w:r>
              <w:t>uuid4</w:t>
            </w:r>
          </w:p>
        </w:tc>
        <w:tc>
          <w:tcPr>
            <w:tcW w:w="1349" w:type="dxa"/>
          </w:tcPr>
          <w:p w14:paraId="4569C6E5" w14:textId="77777777" w:rsidR="001571BF" w:rsidRDefault="001571BF" w:rsidP="003C2E14">
            <w:pPr>
              <w:pStyle w:val="-"/>
              <w:jc w:val="left"/>
            </w:pPr>
            <w:r>
              <w:t>false</w:t>
            </w:r>
          </w:p>
        </w:tc>
        <w:tc>
          <w:tcPr>
            <w:tcW w:w="3890" w:type="dxa"/>
          </w:tcPr>
          <w:p w14:paraId="06002B64" w14:textId="775A76D2" w:rsidR="001571BF" w:rsidRDefault="0091153C" w:rsidP="0091153C">
            <w:pPr>
              <w:pStyle w:val="-"/>
            </w:pPr>
            <w:r>
              <w:rPr>
                <w:rFonts w:hint="eastAsia"/>
              </w:rPr>
              <w:t>实体</w:t>
            </w:r>
            <w:r w:rsidR="001571BF">
              <w:t>id</w:t>
            </w:r>
          </w:p>
        </w:tc>
      </w:tr>
      <w:tr w:rsidR="001571BF" w14:paraId="04F8816E" w14:textId="77777777" w:rsidTr="000E6E34">
        <w:tc>
          <w:tcPr>
            <w:tcW w:w="1539" w:type="dxa"/>
          </w:tcPr>
          <w:p w14:paraId="7CBE735D" w14:textId="77777777" w:rsidR="001571BF" w:rsidRDefault="001571BF" w:rsidP="000E6E34">
            <w:pPr>
              <w:pStyle w:val="-"/>
            </w:pPr>
            <w:r>
              <w:t>createTime</w:t>
            </w:r>
          </w:p>
        </w:tc>
        <w:tc>
          <w:tcPr>
            <w:tcW w:w="1404" w:type="dxa"/>
          </w:tcPr>
          <w:p w14:paraId="315CBA6F" w14:textId="77777777" w:rsidR="001571BF" w:rsidRDefault="001571BF" w:rsidP="000E6E34">
            <w:pPr>
              <w:pStyle w:val="-"/>
              <w:jc w:val="left"/>
            </w:pPr>
            <w:r>
              <w:t>datetime</w:t>
            </w:r>
          </w:p>
        </w:tc>
        <w:tc>
          <w:tcPr>
            <w:tcW w:w="1628" w:type="dxa"/>
          </w:tcPr>
          <w:p w14:paraId="4D6913B5" w14:textId="77777777" w:rsidR="001571BF" w:rsidRDefault="001571BF" w:rsidP="000E6E34">
            <w:pPr>
              <w:pStyle w:val="-"/>
              <w:ind w:firstLine="400"/>
              <w:jc w:val="center"/>
            </w:pPr>
          </w:p>
        </w:tc>
        <w:tc>
          <w:tcPr>
            <w:tcW w:w="1349" w:type="dxa"/>
          </w:tcPr>
          <w:p w14:paraId="5325E95C" w14:textId="77777777" w:rsidR="001571BF" w:rsidRDefault="001571BF" w:rsidP="003C2E14">
            <w:pPr>
              <w:pStyle w:val="-"/>
              <w:jc w:val="left"/>
            </w:pPr>
            <w:r>
              <w:t>false</w:t>
            </w:r>
          </w:p>
        </w:tc>
        <w:tc>
          <w:tcPr>
            <w:tcW w:w="3890" w:type="dxa"/>
          </w:tcPr>
          <w:p w14:paraId="707649C2" w14:textId="77777777" w:rsidR="001571BF" w:rsidRDefault="001571BF" w:rsidP="003C2E14">
            <w:pPr>
              <w:pStyle w:val="-"/>
            </w:pPr>
            <w:r>
              <w:t>创建时间</w:t>
            </w:r>
          </w:p>
        </w:tc>
      </w:tr>
      <w:tr w:rsidR="001571BF" w14:paraId="5E76D02D" w14:textId="77777777" w:rsidTr="000E6E34">
        <w:tc>
          <w:tcPr>
            <w:tcW w:w="1539" w:type="dxa"/>
          </w:tcPr>
          <w:p w14:paraId="4C8A0671" w14:textId="77777777" w:rsidR="001571BF" w:rsidRDefault="001571BF" w:rsidP="000E6E34">
            <w:pPr>
              <w:pStyle w:val="-"/>
            </w:pPr>
            <w:r>
              <w:t>updateTime</w:t>
            </w:r>
          </w:p>
        </w:tc>
        <w:tc>
          <w:tcPr>
            <w:tcW w:w="1404" w:type="dxa"/>
          </w:tcPr>
          <w:p w14:paraId="662600B4" w14:textId="77777777" w:rsidR="001571BF" w:rsidRDefault="001571BF" w:rsidP="000E6E34">
            <w:pPr>
              <w:pStyle w:val="-"/>
              <w:jc w:val="left"/>
            </w:pPr>
            <w:r>
              <w:t>datetime</w:t>
            </w:r>
          </w:p>
        </w:tc>
        <w:tc>
          <w:tcPr>
            <w:tcW w:w="1628" w:type="dxa"/>
          </w:tcPr>
          <w:p w14:paraId="5AF5E98F" w14:textId="77777777" w:rsidR="001571BF" w:rsidRDefault="001571BF" w:rsidP="000E6E34">
            <w:pPr>
              <w:pStyle w:val="-"/>
              <w:ind w:firstLine="400"/>
              <w:jc w:val="center"/>
            </w:pPr>
          </w:p>
        </w:tc>
        <w:tc>
          <w:tcPr>
            <w:tcW w:w="1349" w:type="dxa"/>
          </w:tcPr>
          <w:p w14:paraId="270DE991" w14:textId="77777777" w:rsidR="001571BF" w:rsidRDefault="001571BF" w:rsidP="003C2E14">
            <w:pPr>
              <w:pStyle w:val="-"/>
              <w:jc w:val="left"/>
            </w:pPr>
            <w:r>
              <w:t>false</w:t>
            </w:r>
          </w:p>
        </w:tc>
        <w:tc>
          <w:tcPr>
            <w:tcW w:w="3890" w:type="dxa"/>
          </w:tcPr>
          <w:p w14:paraId="5BC6389D" w14:textId="77777777" w:rsidR="001571BF" w:rsidRDefault="001571BF" w:rsidP="003C2E14">
            <w:pPr>
              <w:pStyle w:val="-"/>
            </w:pPr>
            <w:r>
              <w:t>更新时间</w:t>
            </w:r>
          </w:p>
        </w:tc>
      </w:tr>
    </w:tbl>
    <w:p w14:paraId="0F1D32D4" w14:textId="6215B068" w:rsidR="001571BF" w:rsidRDefault="001571BF" w:rsidP="001571BF">
      <w:pPr>
        <w:numPr>
          <w:ilvl w:val="0"/>
          <w:numId w:val="46"/>
        </w:numPr>
        <w:ind w:firstLineChars="0" w:firstLine="442"/>
        <w:rPr>
          <w:b/>
          <w:bCs/>
        </w:rPr>
      </w:pPr>
      <w:r>
        <w:rPr>
          <w:b/>
          <w:bCs/>
        </w:rPr>
        <w:t>InputOnly:</w:t>
      </w:r>
      <w:r>
        <w:t xml:space="preserve"> [</w:t>
      </w:r>
      <w:r w:rsidR="0091153C">
        <w:t>name</w:t>
      </w:r>
      <w:r>
        <w:t xml:space="preserve">, </w:t>
      </w:r>
      <w:r w:rsidR="0091153C">
        <w:t>s</w:t>
      </w:r>
      <w:r w:rsidR="0091153C">
        <w:rPr>
          <w:rFonts w:hint="eastAsia"/>
        </w:rPr>
        <w:t>erviceNum</w:t>
      </w:r>
      <w:r>
        <w:t>,</w:t>
      </w:r>
      <w:r w:rsidRPr="00C84D42">
        <w:t xml:space="preserve"> </w:t>
      </w:r>
      <w:r w:rsidR="0091153C">
        <w:rPr>
          <w:rFonts w:hint="eastAsia"/>
        </w:rPr>
        <w:t>I</w:t>
      </w:r>
      <w:r w:rsidR="0091153C">
        <w:t>P</w:t>
      </w:r>
      <w:r>
        <w:rPr>
          <w:rFonts w:hint="eastAsia"/>
        </w:rPr>
        <w:t xml:space="preserve">, </w:t>
      </w:r>
      <w:r w:rsidR="0091153C">
        <w:rPr>
          <w:rFonts w:hint="eastAsia"/>
        </w:rPr>
        <w:t>S</w:t>
      </w:r>
      <w:r w:rsidR="0091153C">
        <w:t>N</w:t>
      </w:r>
      <w:r>
        <w:t xml:space="preserve">, </w:t>
      </w:r>
      <w:r w:rsidR="0091153C">
        <w:t xml:space="preserve">esID </w:t>
      </w:r>
      <w:r w:rsidR="0091153C">
        <w:rPr>
          <w:rFonts w:hint="eastAsia"/>
        </w:rPr>
        <w:t>，</w:t>
      </w:r>
      <w:r w:rsidR="0091153C">
        <w:t>s</w:t>
      </w:r>
      <w:r w:rsidR="0091153C">
        <w:rPr>
          <w:rFonts w:hint="eastAsia"/>
        </w:rPr>
        <w:t>tatus</w:t>
      </w:r>
      <w:r w:rsidR="0091153C">
        <w:t xml:space="preserve"> </w:t>
      </w:r>
      <w:r w:rsidR="0091153C">
        <w:rPr>
          <w:rFonts w:hint="eastAsia"/>
        </w:rPr>
        <w:t>，</w:t>
      </w:r>
      <w:r>
        <w:t>requestTime]</w:t>
      </w:r>
    </w:p>
    <w:p w14:paraId="6E33B8BE" w14:textId="3AF97687" w:rsidR="001571BF" w:rsidRDefault="001571BF" w:rsidP="001571BF">
      <w:pPr>
        <w:numPr>
          <w:ilvl w:val="0"/>
          <w:numId w:val="46"/>
        </w:numPr>
        <w:ind w:firstLineChars="0" w:firstLine="442"/>
        <w:rPr>
          <w:b/>
          <w:bCs/>
        </w:rPr>
      </w:pPr>
      <w:r>
        <w:rPr>
          <w:b/>
          <w:bCs/>
        </w:rPr>
        <w:t>OutputOnly:</w:t>
      </w:r>
      <w:r w:rsidR="0091153C">
        <w:t xml:space="preserve"> [entity</w:t>
      </w:r>
      <w:r>
        <w:t>Id, createTime, updateTime]</w:t>
      </w:r>
    </w:p>
    <w:p w14:paraId="51434709" w14:textId="77777777" w:rsidR="001571BF" w:rsidRDefault="001571BF" w:rsidP="001571BF">
      <w:pPr>
        <w:ind w:firstLine="440"/>
      </w:pPr>
    </w:p>
    <w:p w14:paraId="1D090168" w14:textId="77777777" w:rsidR="001571BF" w:rsidRDefault="001571BF" w:rsidP="001571BF">
      <w:pPr>
        <w:pStyle w:val="af7"/>
        <w:ind w:firstLine="440"/>
      </w:pPr>
      <w:r>
        <w:t>Method: GET</w:t>
      </w:r>
    </w:p>
    <w:p w14:paraId="7D87C426" w14:textId="5DCAF498" w:rsidR="001571BF" w:rsidRDefault="001571BF" w:rsidP="001571BF">
      <w:pPr>
        <w:numPr>
          <w:ilvl w:val="0"/>
          <w:numId w:val="46"/>
        </w:numPr>
        <w:ind w:firstLineChars="0" w:firstLine="442"/>
        <w:rPr>
          <w:b/>
          <w:bCs/>
        </w:rPr>
      </w:pPr>
      <w:r>
        <w:rPr>
          <w:b/>
          <w:bCs/>
        </w:rPr>
        <w:t xml:space="preserve">Name: </w:t>
      </w:r>
      <w:r>
        <w:t>列举</w:t>
      </w:r>
      <w:r w:rsidR="0091153C">
        <w:rPr>
          <w:rFonts w:hint="eastAsia"/>
        </w:rPr>
        <w:t>应用实体</w:t>
      </w:r>
    </w:p>
    <w:p w14:paraId="5C7CF00C" w14:textId="77777777" w:rsidR="001571BF" w:rsidRDefault="001571BF" w:rsidP="001571BF">
      <w:pPr>
        <w:numPr>
          <w:ilvl w:val="0"/>
          <w:numId w:val="46"/>
        </w:numPr>
        <w:ind w:firstLineChars="0" w:firstLine="442"/>
        <w:rPr>
          <w:b/>
          <w:bCs/>
        </w:rPr>
      </w:pPr>
      <w:r>
        <w:rPr>
          <w:b/>
          <w:bCs/>
        </w:rPr>
        <w:lastRenderedPageBreak/>
        <w:t>Header:</w:t>
      </w:r>
    </w:p>
    <w:tbl>
      <w:tblPr>
        <w:tblStyle w:val="ad"/>
        <w:tblW w:w="9854" w:type="dxa"/>
        <w:tblLayout w:type="fixed"/>
        <w:tblLook w:val="04A0" w:firstRow="1" w:lastRow="0" w:firstColumn="1" w:lastColumn="0" w:noHBand="0" w:noVBand="1"/>
      </w:tblPr>
      <w:tblGrid>
        <w:gridCol w:w="1668"/>
        <w:gridCol w:w="4901"/>
        <w:gridCol w:w="3285"/>
      </w:tblGrid>
      <w:tr w:rsidR="001571BF" w14:paraId="4F93EFFA" w14:textId="77777777" w:rsidTr="000E6E34">
        <w:tc>
          <w:tcPr>
            <w:tcW w:w="1668" w:type="dxa"/>
            <w:shd w:val="clear" w:color="auto" w:fill="D8D8D8" w:themeFill="background1" w:themeFillShade="D8"/>
          </w:tcPr>
          <w:p w14:paraId="4011DB25" w14:textId="77777777" w:rsidR="001571BF" w:rsidRDefault="001571BF" w:rsidP="000E6E34">
            <w:pPr>
              <w:pStyle w:val="-"/>
              <w:ind w:firstLine="402"/>
              <w:jc w:val="center"/>
              <w:rPr>
                <w:b/>
                <w:bCs/>
              </w:rPr>
            </w:pPr>
            <w:r>
              <w:rPr>
                <w:b/>
                <w:bCs/>
              </w:rPr>
              <w:t>Key</w:t>
            </w:r>
          </w:p>
        </w:tc>
        <w:tc>
          <w:tcPr>
            <w:tcW w:w="4901" w:type="dxa"/>
            <w:shd w:val="clear" w:color="auto" w:fill="D8D8D8" w:themeFill="background1" w:themeFillShade="D8"/>
          </w:tcPr>
          <w:p w14:paraId="0810EBAB"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0C2DAEB4" w14:textId="77777777" w:rsidR="001571BF" w:rsidRDefault="001571BF" w:rsidP="000E6E34">
            <w:pPr>
              <w:pStyle w:val="-"/>
              <w:ind w:firstLine="402"/>
              <w:jc w:val="center"/>
              <w:rPr>
                <w:b/>
                <w:bCs/>
              </w:rPr>
            </w:pPr>
            <w:r>
              <w:rPr>
                <w:b/>
                <w:bCs/>
              </w:rPr>
              <w:t>Describe</w:t>
            </w:r>
          </w:p>
        </w:tc>
      </w:tr>
      <w:tr w:rsidR="001571BF" w14:paraId="3B0B1197" w14:textId="77777777" w:rsidTr="000E6E34">
        <w:tc>
          <w:tcPr>
            <w:tcW w:w="1668" w:type="dxa"/>
          </w:tcPr>
          <w:p w14:paraId="796A39AF" w14:textId="77777777" w:rsidR="001571BF" w:rsidRDefault="001571BF" w:rsidP="000E6E34">
            <w:pPr>
              <w:pStyle w:val="-"/>
            </w:pPr>
            <w:r>
              <w:t>Content-Type</w:t>
            </w:r>
          </w:p>
        </w:tc>
        <w:tc>
          <w:tcPr>
            <w:tcW w:w="4901" w:type="dxa"/>
          </w:tcPr>
          <w:p w14:paraId="7B33F60B" w14:textId="77777777" w:rsidR="001571BF" w:rsidRDefault="001571BF" w:rsidP="000E6E34">
            <w:pPr>
              <w:pStyle w:val="-"/>
              <w:ind w:firstLine="400"/>
              <w:jc w:val="center"/>
            </w:pPr>
            <w:r>
              <w:t>application/json</w:t>
            </w:r>
          </w:p>
        </w:tc>
        <w:tc>
          <w:tcPr>
            <w:tcW w:w="3285" w:type="dxa"/>
          </w:tcPr>
          <w:p w14:paraId="1372ED6C" w14:textId="77777777" w:rsidR="001571BF" w:rsidRDefault="001571BF" w:rsidP="000E6E34">
            <w:pPr>
              <w:pStyle w:val="-"/>
              <w:ind w:firstLine="400"/>
            </w:pPr>
          </w:p>
        </w:tc>
      </w:tr>
    </w:tbl>
    <w:p w14:paraId="32AEA107" w14:textId="77777777" w:rsidR="001571BF" w:rsidRDefault="001571BF" w:rsidP="001571BF">
      <w:pPr>
        <w:numPr>
          <w:ilvl w:val="0"/>
          <w:numId w:val="46"/>
        </w:numPr>
        <w:ind w:firstLineChars="0" w:firstLine="442"/>
      </w:pPr>
      <w:r>
        <w:rPr>
          <w:b/>
          <w:bCs/>
        </w:rPr>
        <w:t xml:space="preserve">Permissions: </w:t>
      </w:r>
      <w:r>
        <w:t>[IsAdministrator]</w:t>
      </w:r>
    </w:p>
    <w:p w14:paraId="706454D8" w14:textId="77777777" w:rsidR="001571BF" w:rsidRDefault="001571BF" w:rsidP="001571BF">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
        <w:gridCol w:w="1404"/>
        <w:gridCol w:w="1560"/>
        <w:gridCol w:w="1417"/>
        <w:gridCol w:w="3890"/>
      </w:tblGrid>
      <w:tr w:rsidR="001571BF" w14:paraId="2A939EB9" w14:textId="77777777" w:rsidTr="000E6E34">
        <w:tc>
          <w:tcPr>
            <w:tcW w:w="1526" w:type="dxa"/>
            <w:shd w:val="clear" w:color="auto" w:fill="D8D8D8" w:themeFill="background1" w:themeFillShade="D8"/>
          </w:tcPr>
          <w:p w14:paraId="5417D15D" w14:textId="77777777" w:rsidR="001571BF" w:rsidRDefault="001571BF" w:rsidP="000E6E34">
            <w:pPr>
              <w:pStyle w:val="-"/>
              <w:ind w:firstLine="402"/>
              <w:jc w:val="center"/>
              <w:rPr>
                <w:b/>
                <w:bCs/>
              </w:rPr>
            </w:pPr>
            <w:r>
              <w:rPr>
                <w:b/>
                <w:bCs/>
              </w:rPr>
              <w:t>Key</w:t>
            </w:r>
          </w:p>
        </w:tc>
        <w:tc>
          <w:tcPr>
            <w:tcW w:w="1417" w:type="dxa"/>
            <w:gridSpan w:val="2"/>
            <w:shd w:val="clear" w:color="auto" w:fill="D8D8D8" w:themeFill="background1" w:themeFillShade="D8"/>
          </w:tcPr>
          <w:p w14:paraId="30C7B008" w14:textId="77777777" w:rsidR="001571BF" w:rsidRDefault="001571BF" w:rsidP="000E6E34">
            <w:pPr>
              <w:pStyle w:val="-"/>
              <w:ind w:firstLine="402"/>
              <w:jc w:val="center"/>
              <w:rPr>
                <w:b/>
                <w:bCs/>
              </w:rPr>
            </w:pPr>
            <w:r>
              <w:rPr>
                <w:b/>
                <w:bCs/>
              </w:rPr>
              <w:t>Type</w:t>
            </w:r>
          </w:p>
        </w:tc>
        <w:tc>
          <w:tcPr>
            <w:tcW w:w="1560" w:type="dxa"/>
            <w:shd w:val="clear" w:color="auto" w:fill="D8D8D8" w:themeFill="background1" w:themeFillShade="D8"/>
          </w:tcPr>
          <w:p w14:paraId="77B8F52D" w14:textId="77777777" w:rsidR="001571BF" w:rsidRDefault="001571BF" w:rsidP="000E6E34">
            <w:pPr>
              <w:pStyle w:val="-"/>
              <w:ind w:firstLine="402"/>
              <w:jc w:val="center"/>
              <w:rPr>
                <w:b/>
                <w:bCs/>
              </w:rPr>
            </w:pPr>
            <w:r>
              <w:rPr>
                <w:b/>
                <w:bCs/>
              </w:rPr>
              <w:t>Range</w:t>
            </w:r>
          </w:p>
        </w:tc>
        <w:tc>
          <w:tcPr>
            <w:tcW w:w="1417" w:type="dxa"/>
            <w:shd w:val="clear" w:color="auto" w:fill="D8D8D8" w:themeFill="background1" w:themeFillShade="D8"/>
          </w:tcPr>
          <w:p w14:paraId="0DA2AA20"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34653AF5" w14:textId="77777777" w:rsidR="001571BF" w:rsidRDefault="001571BF" w:rsidP="000E6E34">
            <w:pPr>
              <w:pStyle w:val="-"/>
              <w:ind w:firstLine="402"/>
              <w:jc w:val="center"/>
              <w:rPr>
                <w:b/>
                <w:bCs/>
              </w:rPr>
            </w:pPr>
            <w:r>
              <w:rPr>
                <w:b/>
                <w:bCs/>
              </w:rPr>
              <w:t>Describe</w:t>
            </w:r>
          </w:p>
        </w:tc>
      </w:tr>
      <w:tr w:rsidR="001571BF" w14:paraId="17E8C741" w14:textId="77777777" w:rsidTr="000E6E34">
        <w:tc>
          <w:tcPr>
            <w:tcW w:w="1526" w:type="dxa"/>
          </w:tcPr>
          <w:p w14:paraId="7C3CF140" w14:textId="77777777" w:rsidR="001571BF" w:rsidRDefault="001571BF" w:rsidP="000E6E34">
            <w:pPr>
              <w:pStyle w:val="-"/>
            </w:pPr>
            <w:r>
              <w:t>requestTime</w:t>
            </w:r>
          </w:p>
        </w:tc>
        <w:tc>
          <w:tcPr>
            <w:tcW w:w="1417" w:type="dxa"/>
            <w:gridSpan w:val="2"/>
          </w:tcPr>
          <w:p w14:paraId="4900207B" w14:textId="77777777" w:rsidR="001571BF" w:rsidRDefault="001571BF" w:rsidP="00125579">
            <w:pPr>
              <w:pStyle w:val="-"/>
              <w:jc w:val="left"/>
            </w:pPr>
            <w:r>
              <w:t>datetime</w:t>
            </w:r>
          </w:p>
        </w:tc>
        <w:tc>
          <w:tcPr>
            <w:tcW w:w="1560" w:type="dxa"/>
          </w:tcPr>
          <w:p w14:paraId="24EAEED2" w14:textId="77777777" w:rsidR="001571BF" w:rsidRDefault="001571BF" w:rsidP="000E6E34">
            <w:pPr>
              <w:pStyle w:val="-"/>
              <w:ind w:firstLine="400"/>
              <w:jc w:val="center"/>
            </w:pPr>
          </w:p>
        </w:tc>
        <w:tc>
          <w:tcPr>
            <w:tcW w:w="1417" w:type="dxa"/>
          </w:tcPr>
          <w:p w14:paraId="63D8A37C" w14:textId="77777777" w:rsidR="001571BF" w:rsidRDefault="001571BF" w:rsidP="00125579">
            <w:pPr>
              <w:pStyle w:val="-"/>
              <w:jc w:val="left"/>
            </w:pPr>
            <w:r>
              <w:t>true</w:t>
            </w:r>
          </w:p>
        </w:tc>
        <w:tc>
          <w:tcPr>
            <w:tcW w:w="3890" w:type="dxa"/>
          </w:tcPr>
          <w:p w14:paraId="0904CAE7" w14:textId="77777777" w:rsidR="001571BF" w:rsidRDefault="001571BF" w:rsidP="00125579">
            <w:pPr>
              <w:pStyle w:val="-"/>
            </w:pPr>
            <w:r>
              <w:t>请求时间，必须为当前时间</w:t>
            </w:r>
          </w:p>
        </w:tc>
      </w:tr>
      <w:tr w:rsidR="0091153C" w14:paraId="2B42860B" w14:textId="77777777" w:rsidTr="000E6E34">
        <w:tc>
          <w:tcPr>
            <w:tcW w:w="1539" w:type="dxa"/>
            <w:gridSpan w:val="2"/>
          </w:tcPr>
          <w:p w14:paraId="5830B917" w14:textId="3A259B3C" w:rsidR="0091153C" w:rsidRDefault="0091153C" w:rsidP="0091153C">
            <w:pPr>
              <w:pStyle w:val="-"/>
            </w:pPr>
            <w:r>
              <w:rPr>
                <w:rFonts w:hint="eastAsia"/>
              </w:rPr>
              <w:t>entity</w:t>
            </w:r>
            <w:r>
              <w:t>Id</w:t>
            </w:r>
          </w:p>
        </w:tc>
        <w:tc>
          <w:tcPr>
            <w:tcW w:w="1404" w:type="dxa"/>
          </w:tcPr>
          <w:p w14:paraId="60399533" w14:textId="3C9E534C" w:rsidR="0091153C" w:rsidRDefault="0091153C" w:rsidP="0091153C">
            <w:pPr>
              <w:pStyle w:val="-"/>
              <w:jc w:val="left"/>
            </w:pPr>
            <w:r>
              <w:t>string</w:t>
            </w:r>
          </w:p>
        </w:tc>
        <w:tc>
          <w:tcPr>
            <w:tcW w:w="1560" w:type="dxa"/>
          </w:tcPr>
          <w:p w14:paraId="1C1DAA4F" w14:textId="20EE6054" w:rsidR="0091153C" w:rsidRDefault="0091153C" w:rsidP="00125579">
            <w:pPr>
              <w:pStyle w:val="-"/>
              <w:jc w:val="left"/>
            </w:pPr>
            <w:r>
              <w:t>uuid4</w:t>
            </w:r>
          </w:p>
        </w:tc>
        <w:tc>
          <w:tcPr>
            <w:tcW w:w="1417" w:type="dxa"/>
          </w:tcPr>
          <w:p w14:paraId="391B57F0" w14:textId="30D6922E" w:rsidR="0091153C" w:rsidRDefault="0091153C" w:rsidP="00125579">
            <w:pPr>
              <w:pStyle w:val="-"/>
              <w:jc w:val="left"/>
            </w:pPr>
            <w:r>
              <w:t>false</w:t>
            </w:r>
          </w:p>
        </w:tc>
        <w:tc>
          <w:tcPr>
            <w:tcW w:w="3890" w:type="dxa"/>
          </w:tcPr>
          <w:p w14:paraId="690977B7" w14:textId="10B61009" w:rsidR="0091153C" w:rsidRDefault="0091153C" w:rsidP="00125579">
            <w:pPr>
              <w:pStyle w:val="-"/>
            </w:pPr>
            <w:r>
              <w:rPr>
                <w:rFonts w:hint="eastAsia"/>
              </w:rPr>
              <w:t>实体</w:t>
            </w:r>
            <w:r>
              <w:t>id</w:t>
            </w:r>
          </w:p>
        </w:tc>
      </w:tr>
      <w:tr w:rsidR="0091153C" w14:paraId="733B80F4" w14:textId="77777777" w:rsidTr="000E6E34">
        <w:tc>
          <w:tcPr>
            <w:tcW w:w="1539" w:type="dxa"/>
            <w:gridSpan w:val="2"/>
          </w:tcPr>
          <w:p w14:paraId="6A2556E9" w14:textId="295CDF51" w:rsidR="0091153C" w:rsidRDefault="0091153C" w:rsidP="0091153C">
            <w:pPr>
              <w:pStyle w:val="-"/>
            </w:pPr>
            <w:r>
              <w:t>name</w:t>
            </w:r>
          </w:p>
        </w:tc>
        <w:tc>
          <w:tcPr>
            <w:tcW w:w="1404" w:type="dxa"/>
          </w:tcPr>
          <w:p w14:paraId="358427A6" w14:textId="6AEFE3A4" w:rsidR="0091153C" w:rsidRDefault="0091153C" w:rsidP="0091153C">
            <w:pPr>
              <w:pStyle w:val="-"/>
            </w:pPr>
            <w:r>
              <w:t>string</w:t>
            </w:r>
          </w:p>
        </w:tc>
        <w:tc>
          <w:tcPr>
            <w:tcW w:w="1560" w:type="dxa"/>
          </w:tcPr>
          <w:p w14:paraId="29F1E093" w14:textId="77777777" w:rsidR="0091153C" w:rsidRDefault="0091153C" w:rsidP="0091153C">
            <w:pPr>
              <w:pStyle w:val="-"/>
              <w:ind w:firstLine="400"/>
              <w:jc w:val="center"/>
            </w:pPr>
          </w:p>
        </w:tc>
        <w:tc>
          <w:tcPr>
            <w:tcW w:w="1417" w:type="dxa"/>
          </w:tcPr>
          <w:p w14:paraId="3F413601" w14:textId="0FFCF3C8" w:rsidR="0091153C" w:rsidRDefault="0091153C" w:rsidP="00125579">
            <w:pPr>
              <w:pStyle w:val="-"/>
              <w:jc w:val="left"/>
            </w:pPr>
            <w:r>
              <w:t>true</w:t>
            </w:r>
          </w:p>
        </w:tc>
        <w:tc>
          <w:tcPr>
            <w:tcW w:w="3890" w:type="dxa"/>
          </w:tcPr>
          <w:p w14:paraId="43C18C98" w14:textId="0B99F2C3" w:rsidR="0091153C" w:rsidRDefault="00125579" w:rsidP="00125579">
            <w:pPr>
              <w:pStyle w:val="-"/>
            </w:pPr>
            <w:r>
              <w:rPr>
                <w:rFonts w:hint="eastAsia"/>
              </w:rPr>
              <w:t>服务</w:t>
            </w:r>
            <w:r w:rsidR="0091153C">
              <w:rPr>
                <w:rFonts w:hint="eastAsia"/>
              </w:rPr>
              <w:t>名称</w:t>
            </w:r>
          </w:p>
        </w:tc>
      </w:tr>
      <w:tr w:rsidR="0091153C" w14:paraId="401992FC" w14:textId="77777777" w:rsidTr="000E6E34">
        <w:tc>
          <w:tcPr>
            <w:tcW w:w="1526" w:type="dxa"/>
          </w:tcPr>
          <w:p w14:paraId="321D1051" w14:textId="1F3FEFB8" w:rsidR="0091153C" w:rsidRDefault="0091153C" w:rsidP="0091153C">
            <w:pPr>
              <w:pStyle w:val="-"/>
            </w:pPr>
            <w:r>
              <w:t>s</w:t>
            </w:r>
            <w:r>
              <w:rPr>
                <w:rFonts w:hint="eastAsia"/>
              </w:rPr>
              <w:t>erviceNum</w:t>
            </w:r>
          </w:p>
        </w:tc>
        <w:tc>
          <w:tcPr>
            <w:tcW w:w="1417" w:type="dxa"/>
            <w:gridSpan w:val="2"/>
          </w:tcPr>
          <w:p w14:paraId="2007AF5F" w14:textId="037051AF" w:rsidR="0091153C" w:rsidRDefault="0091153C" w:rsidP="00125579">
            <w:pPr>
              <w:pStyle w:val="-"/>
              <w:jc w:val="left"/>
            </w:pPr>
            <w:r>
              <w:t>string</w:t>
            </w:r>
          </w:p>
        </w:tc>
        <w:tc>
          <w:tcPr>
            <w:tcW w:w="1560" w:type="dxa"/>
          </w:tcPr>
          <w:p w14:paraId="61DF8EF9" w14:textId="06FA6A3D" w:rsidR="0091153C" w:rsidRDefault="0091153C" w:rsidP="0091153C">
            <w:pPr>
              <w:pStyle w:val="-"/>
              <w:ind w:firstLine="400"/>
              <w:jc w:val="center"/>
            </w:pPr>
          </w:p>
        </w:tc>
        <w:tc>
          <w:tcPr>
            <w:tcW w:w="1417" w:type="dxa"/>
          </w:tcPr>
          <w:p w14:paraId="587CE0E4" w14:textId="261592DE" w:rsidR="0091153C" w:rsidRDefault="0091153C" w:rsidP="00125579">
            <w:pPr>
              <w:pStyle w:val="-"/>
              <w:jc w:val="left"/>
            </w:pPr>
            <w:r>
              <w:t>false</w:t>
            </w:r>
          </w:p>
        </w:tc>
        <w:tc>
          <w:tcPr>
            <w:tcW w:w="3890" w:type="dxa"/>
          </w:tcPr>
          <w:p w14:paraId="49CC5D06" w14:textId="24C8C604" w:rsidR="0091153C" w:rsidRDefault="0091153C" w:rsidP="00125579">
            <w:pPr>
              <w:pStyle w:val="-"/>
            </w:pPr>
            <w:r>
              <w:rPr>
                <w:rFonts w:hint="eastAsia"/>
              </w:rPr>
              <w:t>服务编号</w:t>
            </w:r>
          </w:p>
        </w:tc>
      </w:tr>
      <w:tr w:rsidR="0091153C" w14:paraId="4B064E47" w14:textId="77777777" w:rsidTr="000E6E34">
        <w:tc>
          <w:tcPr>
            <w:tcW w:w="1539" w:type="dxa"/>
            <w:gridSpan w:val="2"/>
          </w:tcPr>
          <w:p w14:paraId="3028A54A" w14:textId="41B384E1" w:rsidR="0091153C" w:rsidRDefault="0091153C" w:rsidP="0091153C">
            <w:pPr>
              <w:pStyle w:val="-"/>
            </w:pPr>
            <w:r>
              <w:rPr>
                <w:rFonts w:hint="eastAsia"/>
              </w:rPr>
              <w:t>I</w:t>
            </w:r>
            <w:r>
              <w:t>P</w:t>
            </w:r>
          </w:p>
        </w:tc>
        <w:tc>
          <w:tcPr>
            <w:tcW w:w="1404" w:type="dxa"/>
          </w:tcPr>
          <w:p w14:paraId="2259D643" w14:textId="7D5F42ED" w:rsidR="0091153C" w:rsidRDefault="0091153C" w:rsidP="0091153C">
            <w:pPr>
              <w:pStyle w:val="-"/>
              <w:jc w:val="left"/>
            </w:pPr>
            <w:r>
              <w:rPr>
                <w:rFonts w:hint="eastAsia"/>
              </w:rPr>
              <w:t>s</w:t>
            </w:r>
            <w:r>
              <w:t>tring</w:t>
            </w:r>
          </w:p>
        </w:tc>
        <w:tc>
          <w:tcPr>
            <w:tcW w:w="1560" w:type="dxa"/>
          </w:tcPr>
          <w:p w14:paraId="6B7D7BAA" w14:textId="77777777" w:rsidR="0091153C" w:rsidRDefault="0091153C" w:rsidP="0091153C">
            <w:pPr>
              <w:pStyle w:val="-"/>
              <w:jc w:val="left"/>
            </w:pPr>
          </w:p>
        </w:tc>
        <w:tc>
          <w:tcPr>
            <w:tcW w:w="1417" w:type="dxa"/>
          </w:tcPr>
          <w:p w14:paraId="47FE12DB" w14:textId="3F5DA598" w:rsidR="0091153C" w:rsidRDefault="0091153C" w:rsidP="00125579">
            <w:pPr>
              <w:pStyle w:val="-"/>
              <w:jc w:val="left"/>
            </w:pPr>
            <w:r>
              <w:t>false</w:t>
            </w:r>
          </w:p>
        </w:tc>
        <w:tc>
          <w:tcPr>
            <w:tcW w:w="3890" w:type="dxa"/>
          </w:tcPr>
          <w:p w14:paraId="79263D30" w14:textId="062EC32F" w:rsidR="0091153C" w:rsidRDefault="0091153C" w:rsidP="00125579">
            <w:pPr>
              <w:pStyle w:val="-"/>
            </w:pPr>
            <w:r>
              <w:t>I</w:t>
            </w:r>
            <w:r>
              <w:rPr>
                <w:rFonts w:hint="eastAsia"/>
              </w:rPr>
              <w:t>p</w:t>
            </w:r>
            <w:r>
              <w:rPr>
                <w:rFonts w:hint="eastAsia"/>
              </w:rPr>
              <w:t>地址</w:t>
            </w:r>
          </w:p>
        </w:tc>
      </w:tr>
      <w:tr w:rsidR="0091153C" w14:paraId="2CB7CE97" w14:textId="77777777" w:rsidTr="000E6E34">
        <w:tc>
          <w:tcPr>
            <w:tcW w:w="1539" w:type="dxa"/>
            <w:gridSpan w:val="2"/>
          </w:tcPr>
          <w:p w14:paraId="4BF5CCBD" w14:textId="3E74E548" w:rsidR="0091153C" w:rsidRDefault="0091153C" w:rsidP="0091153C">
            <w:pPr>
              <w:pStyle w:val="-"/>
            </w:pPr>
            <w:r>
              <w:rPr>
                <w:rFonts w:hint="eastAsia"/>
              </w:rPr>
              <w:t>S</w:t>
            </w:r>
            <w:r>
              <w:t>N</w:t>
            </w:r>
          </w:p>
        </w:tc>
        <w:tc>
          <w:tcPr>
            <w:tcW w:w="1404" w:type="dxa"/>
          </w:tcPr>
          <w:p w14:paraId="2FBC4B6C" w14:textId="25F6B645" w:rsidR="0091153C" w:rsidRDefault="0091153C" w:rsidP="0091153C">
            <w:pPr>
              <w:pStyle w:val="-"/>
              <w:jc w:val="left"/>
            </w:pPr>
            <w:r>
              <w:rPr>
                <w:rFonts w:hint="eastAsia"/>
              </w:rPr>
              <w:t>s</w:t>
            </w:r>
            <w:r>
              <w:t>tring</w:t>
            </w:r>
          </w:p>
        </w:tc>
        <w:tc>
          <w:tcPr>
            <w:tcW w:w="1560" w:type="dxa"/>
          </w:tcPr>
          <w:p w14:paraId="65A64320" w14:textId="77777777" w:rsidR="0091153C" w:rsidRDefault="0091153C" w:rsidP="0091153C">
            <w:pPr>
              <w:pStyle w:val="-"/>
              <w:ind w:firstLine="400"/>
              <w:jc w:val="center"/>
            </w:pPr>
          </w:p>
        </w:tc>
        <w:tc>
          <w:tcPr>
            <w:tcW w:w="1417" w:type="dxa"/>
          </w:tcPr>
          <w:p w14:paraId="366A1B1C" w14:textId="75529FEB" w:rsidR="0091153C" w:rsidRDefault="0091153C" w:rsidP="00125579">
            <w:pPr>
              <w:pStyle w:val="-"/>
              <w:jc w:val="left"/>
            </w:pPr>
            <w:r>
              <w:t>false</w:t>
            </w:r>
          </w:p>
        </w:tc>
        <w:tc>
          <w:tcPr>
            <w:tcW w:w="3890" w:type="dxa"/>
          </w:tcPr>
          <w:p w14:paraId="1F9EDE03" w14:textId="4AB84948" w:rsidR="0091153C" w:rsidRDefault="0091153C" w:rsidP="00125579">
            <w:pPr>
              <w:pStyle w:val="-"/>
            </w:pPr>
            <w:r>
              <w:rPr>
                <w:rFonts w:hint="eastAsia"/>
              </w:rPr>
              <w:t>应用证书编号</w:t>
            </w:r>
          </w:p>
        </w:tc>
      </w:tr>
      <w:tr w:rsidR="0091153C" w14:paraId="2E811694" w14:textId="77777777" w:rsidTr="000E6E34">
        <w:tc>
          <w:tcPr>
            <w:tcW w:w="1539" w:type="dxa"/>
            <w:gridSpan w:val="2"/>
          </w:tcPr>
          <w:p w14:paraId="227D44DC" w14:textId="2704341E" w:rsidR="0091153C" w:rsidRDefault="0091153C" w:rsidP="0091153C">
            <w:pPr>
              <w:pStyle w:val="-"/>
            </w:pPr>
            <w:r>
              <w:t>esID</w:t>
            </w:r>
          </w:p>
        </w:tc>
        <w:tc>
          <w:tcPr>
            <w:tcW w:w="1404" w:type="dxa"/>
          </w:tcPr>
          <w:p w14:paraId="3AC762C5" w14:textId="09BE8CCA" w:rsidR="0091153C" w:rsidRDefault="0091153C" w:rsidP="0091153C">
            <w:pPr>
              <w:pStyle w:val="-"/>
              <w:jc w:val="left"/>
            </w:pPr>
            <w:r>
              <w:rPr>
                <w:rFonts w:hint="eastAsia"/>
              </w:rPr>
              <w:t>s</w:t>
            </w:r>
            <w:r>
              <w:t>tring</w:t>
            </w:r>
          </w:p>
        </w:tc>
        <w:tc>
          <w:tcPr>
            <w:tcW w:w="1560" w:type="dxa"/>
          </w:tcPr>
          <w:p w14:paraId="0E24F7E9" w14:textId="77777777" w:rsidR="0091153C" w:rsidRDefault="0091153C" w:rsidP="0091153C">
            <w:pPr>
              <w:pStyle w:val="-"/>
              <w:ind w:firstLine="400"/>
              <w:jc w:val="center"/>
            </w:pPr>
          </w:p>
        </w:tc>
        <w:tc>
          <w:tcPr>
            <w:tcW w:w="1417" w:type="dxa"/>
          </w:tcPr>
          <w:p w14:paraId="3B475F0A" w14:textId="761FB429" w:rsidR="0091153C" w:rsidRDefault="0091153C" w:rsidP="00125579">
            <w:pPr>
              <w:pStyle w:val="-"/>
              <w:jc w:val="left"/>
            </w:pPr>
            <w:r>
              <w:t>false</w:t>
            </w:r>
          </w:p>
        </w:tc>
        <w:tc>
          <w:tcPr>
            <w:tcW w:w="3890" w:type="dxa"/>
          </w:tcPr>
          <w:p w14:paraId="3C15E1B8" w14:textId="7CD37C8F" w:rsidR="0091153C" w:rsidRDefault="0091153C" w:rsidP="00125579">
            <w:pPr>
              <w:pStyle w:val="-"/>
            </w:pPr>
            <w:r>
              <w:rPr>
                <w:rFonts w:hint="eastAsia"/>
              </w:rPr>
              <w:t>印章编号</w:t>
            </w:r>
          </w:p>
        </w:tc>
      </w:tr>
      <w:tr w:rsidR="0091153C" w14:paraId="49C1047D" w14:textId="77777777" w:rsidTr="000E6E34">
        <w:tc>
          <w:tcPr>
            <w:tcW w:w="1539" w:type="dxa"/>
            <w:gridSpan w:val="2"/>
          </w:tcPr>
          <w:p w14:paraId="0CC27426" w14:textId="64414D9E" w:rsidR="0091153C" w:rsidRDefault="0091153C" w:rsidP="0091153C">
            <w:pPr>
              <w:pStyle w:val="-"/>
            </w:pPr>
            <w:r>
              <w:t>s</w:t>
            </w:r>
            <w:r>
              <w:rPr>
                <w:rFonts w:hint="eastAsia"/>
              </w:rPr>
              <w:t>tatus</w:t>
            </w:r>
          </w:p>
        </w:tc>
        <w:tc>
          <w:tcPr>
            <w:tcW w:w="1404" w:type="dxa"/>
          </w:tcPr>
          <w:p w14:paraId="1AEE7CB2" w14:textId="384BA4CE" w:rsidR="0091153C" w:rsidRDefault="0091153C" w:rsidP="0091153C">
            <w:pPr>
              <w:pStyle w:val="-"/>
            </w:pPr>
            <w:r>
              <w:t>string</w:t>
            </w:r>
          </w:p>
        </w:tc>
        <w:tc>
          <w:tcPr>
            <w:tcW w:w="1560" w:type="dxa"/>
          </w:tcPr>
          <w:p w14:paraId="4A32768E" w14:textId="77777777" w:rsidR="0091153C" w:rsidRDefault="0091153C" w:rsidP="0091153C">
            <w:pPr>
              <w:pStyle w:val="-"/>
              <w:ind w:firstLine="400"/>
              <w:jc w:val="center"/>
            </w:pPr>
          </w:p>
        </w:tc>
        <w:tc>
          <w:tcPr>
            <w:tcW w:w="1417" w:type="dxa"/>
          </w:tcPr>
          <w:p w14:paraId="0CFB00C7" w14:textId="3656579A" w:rsidR="0091153C" w:rsidRDefault="0091153C" w:rsidP="00125579">
            <w:pPr>
              <w:pStyle w:val="-"/>
              <w:jc w:val="left"/>
            </w:pPr>
            <w:r>
              <w:t>false</w:t>
            </w:r>
          </w:p>
        </w:tc>
        <w:tc>
          <w:tcPr>
            <w:tcW w:w="3890" w:type="dxa"/>
          </w:tcPr>
          <w:p w14:paraId="145987F2" w14:textId="5B862069" w:rsidR="0091153C" w:rsidRDefault="0091153C" w:rsidP="00125579">
            <w:pPr>
              <w:pStyle w:val="-"/>
            </w:pPr>
            <w:r>
              <w:rPr>
                <w:rFonts w:hint="eastAsia"/>
              </w:rPr>
              <w:t>状态：停用、允许连接</w:t>
            </w:r>
          </w:p>
        </w:tc>
      </w:tr>
    </w:tbl>
    <w:p w14:paraId="294BF13A" w14:textId="77777777" w:rsidR="001571BF" w:rsidRDefault="001571BF" w:rsidP="001571BF">
      <w:pPr>
        <w:numPr>
          <w:ilvl w:val="0"/>
          <w:numId w:val="46"/>
        </w:numPr>
        <w:ind w:firstLineChars="0" w:firstLine="442"/>
        <w:rPr>
          <w:b/>
          <w:bCs/>
        </w:rPr>
      </w:pPr>
      <w:r>
        <w:rPr>
          <w:b/>
          <w:bCs/>
        </w:rPr>
        <w:t>InputOnly:</w:t>
      </w:r>
      <w:r>
        <w:t xml:space="preserve"> [ requestTime]</w:t>
      </w:r>
    </w:p>
    <w:p w14:paraId="61720028" w14:textId="15543757" w:rsidR="001571BF" w:rsidRDefault="001571BF" w:rsidP="001571BF">
      <w:pPr>
        <w:numPr>
          <w:ilvl w:val="0"/>
          <w:numId w:val="46"/>
        </w:numPr>
        <w:ind w:firstLineChars="0" w:firstLine="442"/>
        <w:rPr>
          <w:b/>
          <w:bCs/>
        </w:rPr>
      </w:pPr>
      <w:r>
        <w:rPr>
          <w:b/>
          <w:bCs/>
        </w:rPr>
        <w:t>OutputOnly:</w:t>
      </w:r>
      <w:r>
        <w:t xml:space="preserve"> [</w:t>
      </w:r>
      <w:r w:rsidR="0091153C">
        <w:rPr>
          <w:rFonts w:hint="eastAsia"/>
        </w:rPr>
        <w:t>entity</w:t>
      </w:r>
      <w:r w:rsidR="0091153C">
        <w:t xml:space="preserve">Id </w:t>
      </w:r>
      <w:r w:rsidR="0091153C">
        <w:rPr>
          <w:rFonts w:hint="eastAsia"/>
        </w:rPr>
        <w:t>，</w:t>
      </w:r>
      <w:r w:rsidR="0091153C">
        <w:t>s</w:t>
      </w:r>
      <w:r w:rsidR="0091153C">
        <w:rPr>
          <w:rFonts w:hint="eastAsia"/>
        </w:rPr>
        <w:t>erviceNum</w:t>
      </w:r>
      <w:r w:rsidR="0091153C">
        <w:t>,</w:t>
      </w:r>
      <w:r w:rsidR="0091153C" w:rsidRPr="00C84D42">
        <w:t xml:space="preserve"> </w:t>
      </w:r>
      <w:r w:rsidR="0091153C">
        <w:rPr>
          <w:rFonts w:hint="eastAsia"/>
        </w:rPr>
        <w:t>I</w:t>
      </w:r>
      <w:r w:rsidR="0091153C">
        <w:t>P</w:t>
      </w:r>
      <w:r w:rsidR="0091153C">
        <w:rPr>
          <w:rFonts w:hint="eastAsia"/>
        </w:rPr>
        <w:t>, S</w:t>
      </w:r>
      <w:r w:rsidR="0091153C">
        <w:t xml:space="preserve">N, esID </w:t>
      </w:r>
      <w:r w:rsidR="0091153C">
        <w:rPr>
          <w:rFonts w:hint="eastAsia"/>
        </w:rPr>
        <w:t>，</w:t>
      </w:r>
      <w:r w:rsidR="0091153C">
        <w:t>s</w:t>
      </w:r>
      <w:r w:rsidR="0091153C">
        <w:rPr>
          <w:rFonts w:hint="eastAsia"/>
        </w:rPr>
        <w:t>tatus</w:t>
      </w:r>
      <w:r>
        <w:t>]</w:t>
      </w:r>
    </w:p>
    <w:p w14:paraId="6D7CE04F" w14:textId="65273616" w:rsidR="001571BF" w:rsidRDefault="001571BF" w:rsidP="001571BF">
      <w:pPr>
        <w:numPr>
          <w:ilvl w:val="0"/>
          <w:numId w:val="46"/>
        </w:numPr>
        <w:ind w:firstLineChars="0" w:firstLine="442"/>
        <w:rPr>
          <w:b/>
          <w:bCs/>
        </w:rPr>
      </w:pPr>
      <w:r>
        <w:rPr>
          <w:b/>
          <w:bCs/>
        </w:rPr>
        <w:t>OrderByFields:</w:t>
      </w:r>
      <w:r>
        <w:t xml:space="preserve"> [</w:t>
      </w:r>
      <w:r w:rsidR="0091153C">
        <w:rPr>
          <w:rFonts w:hint="eastAsia"/>
        </w:rPr>
        <w:t>entity</w:t>
      </w:r>
      <w:r w:rsidR="0091153C">
        <w:t>Id</w:t>
      </w:r>
      <w:r>
        <w:t>]</w:t>
      </w:r>
    </w:p>
    <w:p w14:paraId="6AB63879" w14:textId="77777777" w:rsidR="001571BF" w:rsidRDefault="001571BF" w:rsidP="001571BF">
      <w:pPr>
        <w:ind w:firstLine="440"/>
      </w:pPr>
    </w:p>
    <w:p w14:paraId="6BA16ADF" w14:textId="5D6C8C7B" w:rsidR="001571BF" w:rsidRDefault="0091153C" w:rsidP="001571BF">
      <w:pPr>
        <w:ind w:left="440" w:firstLineChars="0" w:firstLine="0"/>
      </w:pPr>
      <w:r>
        <w:rPr>
          <w:rFonts w:hint="eastAsia"/>
        </w:rPr>
        <w:t>2</w:t>
      </w:r>
      <w:r w:rsidR="001571BF">
        <w:rPr>
          <w:rFonts w:hint="eastAsia"/>
        </w:rPr>
        <w:t xml:space="preserve">) </w:t>
      </w:r>
      <w:r w:rsidR="001571BF">
        <w:t>/sealCenter/console/v1.0/</w:t>
      </w:r>
      <w:r w:rsidR="001571BF" w:rsidRPr="0082743C">
        <w:t xml:space="preserve"> </w:t>
      </w:r>
      <w:r>
        <w:rPr>
          <w:rFonts w:hint="eastAsia"/>
        </w:rPr>
        <w:t>entities</w:t>
      </w:r>
      <w:r>
        <w:t xml:space="preserve"> </w:t>
      </w:r>
      <w:proofErr w:type="gramStart"/>
      <w:r w:rsidR="001571BF">
        <w:t>/</w:t>
      </w:r>
      <w:r w:rsidR="001571BF">
        <w:rPr>
          <w:rFonts w:hint="eastAsia"/>
        </w:rPr>
        <w:t>{</w:t>
      </w:r>
      <w:proofErr w:type="gramEnd"/>
      <w:r>
        <w:t>entity</w:t>
      </w:r>
      <w:r w:rsidR="001571BF">
        <w:t>Id</w:t>
      </w:r>
      <w:r w:rsidR="001571BF">
        <w:rPr>
          <w:rFonts w:hint="eastAsia"/>
        </w:rPr>
        <w:t>}</w:t>
      </w:r>
    </w:p>
    <w:p w14:paraId="2A8DE2F3" w14:textId="77777777" w:rsidR="001571BF" w:rsidRDefault="001571BF" w:rsidP="001571BF">
      <w:pPr>
        <w:pStyle w:val="af7"/>
        <w:ind w:firstLine="440"/>
      </w:pPr>
      <w:r>
        <w:t>Method: GET</w:t>
      </w:r>
    </w:p>
    <w:p w14:paraId="20485A86" w14:textId="58D75F17" w:rsidR="001571BF" w:rsidRDefault="001571BF" w:rsidP="001571BF">
      <w:pPr>
        <w:numPr>
          <w:ilvl w:val="0"/>
          <w:numId w:val="46"/>
        </w:numPr>
        <w:ind w:firstLineChars="0" w:firstLine="442"/>
        <w:rPr>
          <w:b/>
          <w:bCs/>
        </w:rPr>
      </w:pPr>
      <w:r>
        <w:rPr>
          <w:b/>
          <w:bCs/>
        </w:rPr>
        <w:t xml:space="preserve">Name: </w:t>
      </w:r>
      <w:r w:rsidR="0091153C">
        <w:t>获取</w:t>
      </w:r>
      <w:r w:rsidR="0091153C">
        <w:rPr>
          <w:rFonts w:hint="eastAsia"/>
        </w:rPr>
        <w:t>应用实体</w:t>
      </w:r>
      <w:r>
        <w:t>信息</w:t>
      </w:r>
    </w:p>
    <w:p w14:paraId="12C57CC8" w14:textId="77777777" w:rsidR="001571BF" w:rsidRDefault="001571BF" w:rsidP="001571BF">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1571BF" w14:paraId="68B09344" w14:textId="77777777" w:rsidTr="000E6E34">
        <w:tc>
          <w:tcPr>
            <w:tcW w:w="1348" w:type="dxa"/>
            <w:shd w:val="clear" w:color="auto" w:fill="D8D8D8" w:themeFill="background1" w:themeFillShade="D8"/>
          </w:tcPr>
          <w:p w14:paraId="3D50BDAD" w14:textId="77777777" w:rsidR="001571BF" w:rsidRDefault="001571BF" w:rsidP="000E6E34">
            <w:pPr>
              <w:pStyle w:val="-"/>
              <w:ind w:firstLine="402"/>
              <w:jc w:val="center"/>
              <w:rPr>
                <w:b/>
                <w:bCs/>
              </w:rPr>
            </w:pPr>
            <w:r>
              <w:rPr>
                <w:b/>
                <w:bCs/>
              </w:rPr>
              <w:t>Key</w:t>
            </w:r>
          </w:p>
        </w:tc>
        <w:tc>
          <w:tcPr>
            <w:tcW w:w="5221" w:type="dxa"/>
            <w:shd w:val="clear" w:color="auto" w:fill="D8D8D8" w:themeFill="background1" w:themeFillShade="D8"/>
          </w:tcPr>
          <w:p w14:paraId="5D897874"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7DDED57A" w14:textId="77777777" w:rsidR="001571BF" w:rsidRDefault="001571BF" w:rsidP="000E6E34">
            <w:pPr>
              <w:pStyle w:val="-"/>
              <w:ind w:firstLine="402"/>
              <w:jc w:val="center"/>
              <w:rPr>
                <w:b/>
                <w:bCs/>
              </w:rPr>
            </w:pPr>
            <w:r>
              <w:rPr>
                <w:b/>
                <w:bCs/>
              </w:rPr>
              <w:t>Describe</w:t>
            </w:r>
          </w:p>
        </w:tc>
      </w:tr>
    </w:tbl>
    <w:p w14:paraId="590E91E9" w14:textId="77777777" w:rsidR="001571BF" w:rsidRDefault="001571BF" w:rsidP="001571BF">
      <w:pPr>
        <w:numPr>
          <w:ilvl w:val="0"/>
          <w:numId w:val="46"/>
        </w:numPr>
        <w:ind w:firstLineChars="0" w:firstLine="442"/>
      </w:pPr>
      <w:r>
        <w:rPr>
          <w:b/>
          <w:bCs/>
        </w:rPr>
        <w:t xml:space="preserve">Permissions: </w:t>
      </w:r>
      <w:r>
        <w:t>[IsAdministrator]</w:t>
      </w:r>
    </w:p>
    <w:p w14:paraId="1F007B4D" w14:textId="77777777" w:rsidR="001571BF" w:rsidRDefault="001571BF" w:rsidP="001571BF">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59"/>
        <w:gridCol w:w="1560"/>
        <w:gridCol w:w="1417"/>
        <w:gridCol w:w="3890"/>
      </w:tblGrid>
      <w:tr w:rsidR="001571BF" w14:paraId="501D3197" w14:textId="77777777" w:rsidTr="000E6E34">
        <w:tc>
          <w:tcPr>
            <w:tcW w:w="1384" w:type="dxa"/>
            <w:shd w:val="clear" w:color="auto" w:fill="D8D8D8" w:themeFill="background1" w:themeFillShade="D8"/>
          </w:tcPr>
          <w:p w14:paraId="708702C6" w14:textId="77777777" w:rsidR="001571BF" w:rsidRDefault="001571BF" w:rsidP="000E6E34">
            <w:pPr>
              <w:pStyle w:val="-"/>
              <w:ind w:firstLine="402"/>
              <w:jc w:val="center"/>
              <w:rPr>
                <w:b/>
                <w:bCs/>
              </w:rPr>
            </w:pPr>
            <w:r>
              <w:rPr>
                <w:b/>
                <w:bCs/>
              </w:rPr>
              <w:t>Key</w:t>
            </w:r>
          </w:p>
        </w:tc>
        <w:tc>
          <w:tcPr>
            <w:tcW w:w="1559" w:type="dxa"/>
            <w:shd w:val="clear" w:color="auto" w:fill="D8D8D8" w:themeFill="background1" w:themeFillShade="D8"/>
          </w:tcPr>
          <w:p w14:paraId="068262EA" w14:textId="77777777" w:rsidR="001571BF" w:rsidRDefault="001571BF" w:rsidP="000E6E34">
            <w:pPr>
              <w:pStyle w:val="-"/>
              <w:ind w:firstLine="402"/>
              <w:jc w:val="center"/>
              <w:rPr>
                <w:b/>
                <w:bCs/>
              </w:rPr>
            </w:pPr>
            <w:r>
              <w:rPr>
                <w:b/>
                <w:bCs/>
              </w:rPr>
              <w:t>Type</w:t>
            </w:r>
          </w:p>
        </w:tc>
        <w:tc>
          <w:tcPr>
            <w:tcW w:w="1560" w:type="dxa"/>
            <w:shd w:val="clear" w:color="auto" w:fill="D8D8D8" w:themeFill="background1" w:themeFillShade="D8"/>
          </w:tcPr>
          <w:p w14:paraId="53195D95" w14:textId="77777777" w:rsidR="001571BF" w:rsidRDefault="001571BF" w:rsidP="000E6E34">
            <w:pPr>
              <w:pStyle w:val="-"/>
              <w:ind w:firstLine="402"/>
              <w:jc w:val="left"/>
              <w:rPr>
                <w:b/>
                <w:bCs/>
              </w:rPr>
            </w:pPr>
            <w:r>
              <w:rPr>
                <w:b/>
                <w:bCs/>
              </w:rPr>
              <w:t>Range</w:t>
            </w:r>
          </w:p>
        </w:tc>
        <w:tc>
          <w:tcPr>
            <w:tcW w:w="1417" w:type="dxa"/>
            <w:shd w:val="clear" w:color="auto" w:fill="D8D8D8" w:themeFill="background1" w:themeFillShade="D8"/>
          </w:tcPr>
          <w:p w14:paraId="0F280E46"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0EB8518C" w14:textId="77777777" w:rsidR="001571BF" w:rsidRDefault="001571BF" w:rsidP="000E6E34">
            <w:pPr>
              <w:pStyle w:val="-"/>
              <w:ind w:firstLine="402"/>
              <w:jc w:val="center"/>
              <w:rPr>
                <w:b/>
                <w:bCs/>
              </w:rPr>
            </w:pPr>
            <w:r>
              <w:rPr>
                <w:b/>
                <w:bCs/>
              </w:rPr>
              <w:t>Describe</w:t>
            </w:r>
          </w:p>
        </w:tc>
      </w:tr>
      <w:tr w:rsidR="001571BF" w14:paraId="2BA18185" w14:textId="77777777" w:rsidTr="000E6E34">
        <w:tc>
          <w:tcPr>
            <w:tcW w:w="1384" w:type="dxa"/>
          </w:tcPr>
          <w:p w14:paraId="0B043D82" w14:textId="77777777" w:rsidR="001571BF" w:rsidRDefault="001571BF" w:rsidP="000E6E34">
            <w:pPr>
              <w:pStyle w:val="-"/>
            </w:pPr>
            <w:r>
              <w:t>requestTime</w:t>
            </w:r>
          </w:p>
        </w:tc>
        <w:tc>
          <w:tcPr>
            <w:tcW w:w="1559" w:type="dxa"/>
          </w:tcPr>
          <w:p w14:paraId="3CB85AED" w14:textId="77777777" w:rsidR="001571BF" w:rsidRDefault="001571BF" w:rsidP="000E6E34">
            <w:pPr>
              <w:pStyle w:val="-"/>
              <w:jc w:val="left"/>
            </w:pPr>
            <w:r>
              <w:t>datetime</w:t>
            </w:r>
          </w:p>
        </w:tc>
        <w:tc>
          <w:tcPr>
            <w:tcW w:w="1560" w:type="dxa"/>
          </w:tcPr>
          <w:p w14:paraId="07850081" w14:textId="77777777" w:rsidR="001571BF" w:rsidRDefault="001571BF" w:rsidP="000E6E34">
            <w:pPr>
              <w:pStyle w:val="-"/>
              <w:ind w:firstLine="400"/>
              <w:jc w:val="center"/>
            </w:pPr>
          </w:p>
        </w:tc>
        <w:tc>
          <w:tcPr>
            <w:tcW w:w="1417" w:type="dxa"/>
          </w:tcPr>
          <w:p w14:paraId="14711681" w14:textId="77777777" w:rsidR="001571BF" w:rsidRDefault="001571BF" w:rsidP="00125579">
            <w:pPr>
              <w:pStyle w:val="-"/>
              <w:jc w:val="left"/>
            </w:pPr>
            <w:r>
              <w:t>true</w:t>
            </w:r>
          </w:p>
        </w:tc>
        <w:tc>
          <w:tcPr>
            <w:tcW w:w="3890" w:type="dxa"/>
          </w:tcPr>
          <w:p w14:paraId="51790AD5" w14:textId="77777777" w:rsidR="001571BF" w:rsidRDefault="001571BF" w:rsidP="00125579">
            <w:pPr>
              <w:pStyle w:val="-"/>
            </w:pPr>
            <w:r>
              <w:t>请求时间，必须为当前时间</w:t>
            </w:r>
          </w:p>
        </w:tc>
      </w:tr>
      <w:tr w:rsidR="0091153C" w14:paraId="13FF29ED" w14:textId="77777777" w:rsidTr="000E6E34">
        <w:tc>
          <w:tcPr>
            <w:tcW w:w="1384" w:type="dxa"/>
          </w:tcPr>
          <w:p w14:paraId="6DF2939F" w14:textId="7DB4F64C" w:rsidR="0091153C" w:rsidRDefault="0091153C" w:rsidP="0091153C">
            <w:pPr>
              <w:pStyle w:val="-"/>
            </w:pPr>
            <w:r>
              <w:t>name</w:t>
            </w:r>
          </w:p>
        </w:tc>
        <w:tc>
          <w:tcPr>
            <w:tcW w:w="1559" w:type="dxa"/>
          </w:tcPr>
          <w:p w14:paraId="0E161F78" w14:textId="6A10C76D" w:rsidR="0091153C" w:rsidRDefault="0091153C" w:rsidP="0091153C">
            <w:pPr>
              <w:pStyle w:val="-"/>
              <w:jc w:val="left"/>
            </w:pPr>
            <w:r>
              <w:t>string</w:t>
            </w:r>
          </w:p>
        </w:tc>
        <w:tc>
          <w:tcPr>
            <w:tcW w:w="1560" w:type="dxa"/>
          </w:tcPr>
          <w:p w14:paraId="01C1F6DE" w14:textId="77777777" w:rsidR="0091153C" w:rsidRDefault="0091153C" w:rsidP="0091153C">
            <w:pPr>
              <w:pStyle w:val="-"/>
              <w:jc w:val="left"/>
            </w:pPr>
          </w:p>
        </w:tc>
        <w:tc>
          <w:tcPr>
            <w:tcW w:w="1417" w:type="dxa"/>
          </w:tcPr>
          <w:p w14:paraId="092865F0" w14:textId="6F94AC28" w:rsidR="0091153C" w:rsidRDefault="0091153C" w:rsidP="00125579">
            <w:pPr>
              <w:pStyle w:val="-"/>
              <w:jc w:val="left"/>
            </w:pPr>
            <w:r>
              <w:t>true</w:t>
            </w:r>
          </w:p>
        </w:tc>
        <w:tc>
          <w:tcPr>
            <w:tcW w:w="3890" w:type="dxa"/>
          </w:tcPr>
          <w:p w14:paraId="6DDB6002" w14:textId="711C226C" w:rsidR="0091153C" w:rsidRDefault="0091153C" w:rsidP="00125579">
            <w:pPr>
              <w:pStyle w:val="-"/>
            </w:pPr>
            <w:r>
              <w:rPr>
                <w:rFonts w:hint="eastAsia"/>
              </w:rPr>
              <w:t>名称</w:t>
            </w:r>
          </w:p>
        </w:tc>
      </w:tr>
      <w:tr w:rsidR="0091153C" w14:paraId="3685171C" w14:textId="77777777" w:rsidTr="000E6E34">
        <w:tc>
          <w:tcPr>
            <w:tcW w:w="1384" w:type="dxa"/>
          </w:tcPr>
          <w:p w14:paraId="3EF8215F" w14:textId="3CAE7654" w:rsidR="0091153C" w:rsidRDefault="0091153C" w:rsidP="0091153C">
            <w:pPr>
              <w:pStyle w:val="-"/>
            </w:pPr>
            <w:r>
              <w:t>s</w:t>
            </w:r>
            <w:r>
              <w:rPr>
                <w:rFonts w:hint="eastAsia"/>
              </w:rPr>
              <w:t>erviceNum</w:t>
            </w:r>
          </w:p>
        </w:tc>
        <w:tc>
          <w:tcPr>
            <w:tcW w:w="1559" w:type="dxa"/>
          </w:tcPr>
          <w:p w14:paraId="5024FCCC" w14:textId="347B7CF7" w:rsidR="0091153C" w:rsidRDefault="0091153C" w:rsidP="0091153C">
            <w:pPr>
              <w:pStyle w:val="-"/>
              <w:jc w:val="left"/>
            </w:pPr>
            <w:r>
              <w:t>string</w:t>
            </w:r>
          </w:p>
        </w:tc>
        <w:tc>
          <w:tcPr>
            <w:tcW w:w="1560" w:type="dxa"/>
          </w:tcPr>
          <w:p w14:paraId="3602FC4C" w14:textId="0075EEBE" w:rsidR="0091153C" w:rsidRDefault="0091153C" w:rsidP="0091153C">
            <w:pPr>
              <w:pStyle w:val="-"/>
              <w:ind w:firstLine="400"/>
              <w:jc w:val="center"/>
            </w:pPr>
          </w:p>
        </w:tc>
        <w:tc>
          <w:tcPr>
            <w:tcW w:w="1417" w:type="dxa"/>
          </w:tcPr>
          <w:p w14:paraId="2B95AF73" w14:textId="16C244F7" w:rsidR="0091153C" w:rsidRDefault="0091153C" w:rsidP="00125579">
            <w:pPr>
              <w:pStyle w:val="-"/>
              <w:jc w:val="left"/>
            </w:pPr>
            <w:r>
              <w:t>false</w:t>
            </w:r>
          </w:p>
        </w:tc>
        <w:tc>
          <w:tcPr>
            <w:tcW w:w="3890" w:type="dxa"/>
          </w:tcPr>
          <w:p w14:paraId="28789F54" w14:textId="67E39591" w:rsidR="0091153C" w:rsidRDefault="0091153C" w:rsidP="00125579">
            <w:pPr>
              <w:pStyle w:val="-"/>
            </w:pPr>
            <w:r>
              <w:rPr>
                <w:rFonts w:hint="eastAsia"/>
              </w:rPr>
              <w:t>服务编号</w:t>
            </w:r>
          </w:p>
        </w:tc>
      </w:tr>
      <w:tr w:rsidR="0091153C" w14:paraId="294701E7" w14:textId="77777777" w:rsidTr="000E6E34">
        <w:tc>
          <w:tcPr>
            <w:tcW w:w="1384" w:type="dxa"/>
          </w:tcPr>
          <w:p w14:paraId="2AD44C7D" w14:textId="5B2B312F" w:rsidR="0091153C" w:rsidRDefault="0091153C" w:rsidP="0091153C">
            <w:pPr>
              <w:pStyle w:val="-"/>
            </w:pPr>
            <w:r>
              <w:rPr>
                <w:rFonts w:hint="eastAsia"/>
              </w:rPr>
              <w:t>I</w:t>
            </w:r>
            <w:r>
              <w:t>P</w:t>
            </w:r>
          </w:p>
        </w:tc>
        <w:tc>
          <w:tcPr>
            <w:tcW w:w="1559" w:type="dxa"/>
          </w:tcPr>
          <w:p w14:paraId="2D871D8B" w14:textId="6D2FC5FA" w:rsidR="0091153C" w:rsidRDefault="0091153C" w:rsidP="0091153C">
            <w:pPr>
              <w:pStyle w:val="-"/>
            </w:pPr>
            <w:r>
              <w:rPr>
                <w:rFonts w:hint="eastAsia"/>
              </w:rPr>
              <w:t>s</w:t>
            </w:r>
            <w:r>
              <w:t>tring</w:t>
            </w:r>
          </w:p>
        </w:tc>
        <w:tc>
          <w:tcPr>
            <w:tcW w:w="1560" w:type="dxa"/>
          </w:tcPr>
          <w:p w14:paraId="338537F0" w14:textId="77777777" w:rsidR="0091153C" w:rsidRDefault="0091153C" w:rsidP="0091153C">
            <w:pPr>
              <w:pStyle w:val="-"/>
              <w:ind w:firstLine="400"/>
              <w:jc w:val="center"/>
            </w:pPr>
          </w:p>
        </w:tc>
        <w:tc>
          <w:tcPr>
            <w:tcW w:w="1417" w:type="dxa"/>
          </w:tcPr>
          <w:p w14:paraId="18BFAEE2" w14:textId="739B0460" w:rsidR="0091153C" w:rsidRDefault="0091153C" w:rsidP="00125579">
            <w:pPr>
              <w:pStyle w:val="-"/>
              <w:jc w:val="left"/>
            </w:pPr>
            <w:r>
              <w:t>false</w:t>
            </w:r>
          </w:p>
        </w:tc>
        <w:tc>
          <w:tcPr>
            <w:tcW w:w="3890" w:type="dxa"/>
          </w:tcPr>
          <w:p w14:paraId="0CA4CC87" w14:textId="35EC1CC5" w:rsidR="0091153C" w:rsidRDefault="0091153C" w:rsidP="00125579">
            <w:pPr>
              <w:pStyle w:val="-"/>
            </w:pPr>
            <w:r>
              <w:t>I</w:t>
            </w:r>
            <w:r>
              <w:rPr>
                <w:rFonts w:hint="eastAsia"/>
              </w:rPr>
              <w:t>p</w:t>
            </w:r>
            <w:r>
              <w:rPr>
                <w:rFonts w:hint="eastAsia"/>
              </w:rPr>
              <w:t>地址</w:t>
            </w:r>
          </w:p>
        </w:tc>
      </w:tr>
      <w:tr w:rsidR="0091153C" w14:paraId="1515CD8D" w14:textId="77777777" w:rsidTr="000E6E34">
        <w:tc>
          <w:tcPr>
            <w:tcW w:w="1384" w:type="dxa"/>
          </w:tcPr>
          <w:p w14:paraId="2420D0DD" w14:textId="4FDC789D" w:rsidR="0091153C" w:rsidRDefault="0091153C" w:rsidP="0091153C">
            <w:pPr>
              <w:pStyle w:val="-"/>
            </w:pPr>
            <w:r>
              <w:rPr>
                <w:rFonts w:hint="eastAsia"/>
              </w:rPr>
              <w:t>S</w:t>
            </w:r>
            <w:r>
              <w:t>N</w:t>
            </w:r>
          </w:p>
        </w:tc>
        <w:tc>
          <w:tcPr>
            <w:tcW w:w="1559" w:type="dxa"/>
          </w:tcPr>
          <w:p w14:paraId="19F96EE0" w14:textId="612EBA53" w:rsidR="0091153C" w:rsidRDefault="0091153C" w:rsidP="0091153C">
            <w:pPr>
              <w:pStyle w:val="-"/>
              <w:jc w:val="left"/>
            </w:pPr>
            <w:r>
              <w:rPr>
                <w:rFonts w:hint="eastAsia"/>
              </w:rPr>
              <w:t>s</w:t>
            </w:r>
            <w:r>
              <w:t>tring</w:t>
            </w:r>
          </w:p>
        </w:tc>
        <w:tc>
          <w:tcPr>
            <w:tcW w:w="1560" w:type="dxa"/>
          </w:tcPr>
          <w:p w14:paraId="111F50E2" w14:textId="77777777" w:rsidR="0091153C" w:rsidRDefault="0091153C" w:rsidP="0091153C">
            <w:pPr>
              <w:pStyle w:val="-"/>
              <w:ind w:firstLine="400"/>
              <w:jc w:val="center"/>
            </w:pPr>
          </w:p>
        </w:tc>
        <w:tc>
          <w:tcPr>
            <w:tcW w:w="1417" w:type="dxa"/>
          </w:tcPr>
          <w:p w14:paraId="796EA8D8" w14:textId="4BE35B46" w:rsidR="0091153C" w:rsidRDefault="0091153C" w:rsidP="00125579">
            <w:pPr>
              <w:pStyle w:val="-"/>
              <w:jc w:val="left"/>
            </w:pPr>
            <w:r>
              <w:t>false</w:t>
            </w:r>
          </w:p>
        </w:tc>
        <w:tc>
          <w:tcPr>
            <w:tcW w:w="3890" w:type="dxa"/>
          </w:tcPr>
          <w:p w14:paraId="25504FE5" w14:textId="4085FBB6" w:rsidR="0091153C" w:rsidRDefault="0091153C" w:rsidP="00125579">
            <w:pPr>
              <w:pStyle w:val="-"/>
            </w:pPr>
            <w:r>
              <w:rPr>
                <w:rFonts w:hint="eastAsia"/>
              </w:rPr>
              <w:t>应用证书编号</w:t>
            </w:r>
          </w:p>
        </w:tc>
      </w:tr>
      <w:tr w:rsidR="0091153C" w14:paraId="12E9035A" w14:textId="77777777" w:rsidTr="000E6E34">
        <w:tc>
          <w:tcPr>
            <w:tcW w:w="1384" w:type="dxa"/>
          </w:tcPr>
          <w:p w14:paraId="007B4709" w14:textId="43397D32" w:rsidR="0091153C" w:rsidRDefault="0091153C" w:rsidP="0091153C">
            <w:pPr>
              <w:pStyle w:val="-"/>
            </w:pPr>
            <w:r>
              <w:t>esID</w:t>
            </w:r>
          </w:p>
        </w:tc>
        <w:tc>
          <w:tcPr>
            <w:tcW w:w="1559" w:type="dxa"/>
          </w:tcPr>
          <w:p w14:paraId="1460C936" w14:textId="74E6FE45" w:rsidR="0091153C" w:rsidRDefault="0091153C" w:rsidP="0091153C">
            <w:pPr>
              <w:pStyle w:val="-"/>
              <w:jc w:val="left"/>
            </w:pPr>
            <w:r>
              <w:rPr>
                <w:rFonts w:hint="eastAsia"/>
              </w:rPr>
              <w:t>s</w:t>
            </w:r>
            <w:r>
              <w:t>tring</w:t>
            </w:r>
          </w:p>
        </w:tc>
        <w:tc>
          <w:tcPr>
            <w:tcW w:w="1560" w:type="dxa"/>
          </w:tcPr>
          <w:p w14:paraId="6013E526" w14:textId="77777777" w:rsidR="0091153C" w:rsidRDefault="0091153C" w:rsidP="0091153C">
            <w:pPr>
              <w:pStyle w:val="-"/>
              <w:ind w:firstLine="400"/>
              <w:jc w:val="center"/>
            </w:pPr>
          </w:p>
        </w:tc>
        <w:tc>
          <w:tcPr>
            <w:tcW w:w="1417" w:type="dxa"/>
          </w:tcPr>
          <w:p w14:paraId="764AC18C" w14:textId="3ED7EC62" w:rsidR="0091153C" w:rsidRDefault="0091153C" w:rsidP="00125579">
            <w:pPr>
              <w:pStyle w:val="-"/>
              <w:jc w:val="left"/>
            </w:pPr>
            <w:r>
              <w:t>false</w:t>
            </w:r>
          </w:p>
        </w:tc>
        <w:tc>
          <w:tcPr>
            <w:tcW w:w="3890" w:type="dxa"/>
          </w:tcPr>
          <w:p w14:paraId="2CF01F2E" w14:textId="5D41C85A" w:rsidR="0091153C" w:rsidRDefault="0091153C" w:rsidP="00125579">
            <w:pPr>
              <w:pStyle w:val="-"/>
            </w:pPr>
            <w:r>
              <w:rPr>
                <w:rFonts w:hint="eastAsia"/>
              </w:rPr>
              <w:t>印章编号</w:t>
            </w:r>
          </w:p>
        </w:tc>
      </w:tr>
      <w:tr w:rsidR="0091153C" w14:paraId="622C3F4C" w14:textId="77777777" w:rsidTr="000E6E34">
        <w:tc>
          <w:tcPr>
            <w:tcW w:w="1384" w:type="dxa"/>
          </w:tcPr>
          <w:p w14:paraId="3B517D01" w14:textId="6884380C" w:rsidR="0091153C" w:rsidRDefault="0091153C" w:rsidP="0091153C">
            <w:pPr>
              <w:pStyle w:val="-"/>
            </w:pPr>
            <w:r>
              <w:t>s</w:t>
            </w:r>
            <w:r>
              <w:rPr>
                <w:rFonts w:hint="eastAsia"/>
              </w:rPr>
              <w:t>tatus</w:t>
            </w:r>
          </w:p>
        </w:tc>
        <w:tc>
          <w:tcPr>
            <w:tcW w:w="1559" w:type="dxa"/>
          </w:tcPr>
          <w:p w14:paraId="4035756A" w14:textId="33670997" w:rsidR="0091153C" w:rsidRDefault="0091153C" w:rsidP="0091153C">
            <w:pPr>
              <w:pStyle w:val="-"/>
            </w:pPr>
            <w:r>
              <w:t>string</w:t>
            </w:r>
          </w:p>
        </w:tc>
        <w:tc>
          <w:tcPr>
            <w:tcW w:w="1560" w:type="dxa"/>
          </w:tcPr>
          <w:p w14:paraId="5DE64C7B" w14:textId="77777777" w:rsidR="0091153C" w:rsidRDefault="0091153C" w:rsidP="0091153C">
            <w:pPr>
              <w:pStyle w:val="-"/>
              <w:ind w:firstLine="400"/>
              <w:jc w:val="center"/>
            </w:pPr>
          </w:p>
        </w:tc>
        <w:tc>
          <w:tcPr>
            <w:tcW w:w="1417" w:type="dxa"/>
          </w:tcPr>
          <w:p w14:paraId="6710F6E1" w14:textId="12E7A88B" w:rsidR="0091153C" w:rsidRDefault="0091153C" w:rsidP="00125579">
            <w:pPr>
              <w:pStyle w:val="-"/>
              <w:jc w:val="left"/>
            </w:pPr>
            <w:r>
              <w:t>false</w:t>
            </w:r>
          </w:p>
        </w:tc>
        <w:tc>
          <w:tcPr>
            <w:tcW w:w="3890" w:type="dxa"/>
          </w:tcPr>
          <w:p w14:paraId="10DBFAAB" w14:textId="5C39A94C" w:rsidR="0091153C" w:rsidRDefault="0091153C" w:rsidP="00125579">
            <w:pPr>
              <w:pStyle w:val="-"/>
            </w:pPr>
            <w:r>
              <w:rPr>
                <w:rFonts w:hint="eastAsia"/>
              </w:rPr>
              <w:t>状态：停用、允许连接</w:t>
            </w:r>
          </w:p>
        </w:tc>
      </w:tr>
    </w:tbl>
    <w:p w14:paraId="10324CCB" w14:textId="77777777" w:rsidR="001571BF" w:rsidRDefault="001571BF" w:rsidP="001571BF">
      <w:pPr>
        <w:numPr>
          <w:ilvl w:val="0"/>
          <w:numId w:val="46"/>
        </w:numPr>
        <w:ind w:firstLineChars="0" w:firstLine="442"/>
        <w:rPr>
          <w:b/>
          <w:bCs/>
        </w:rPr>
      </w:pPr>
      <w:r>
        <w:rPr>
          <w:b/>
          <w:bCs/>
        </w:rPr>
        <w:t>InputOnly:</w:t>
      </w:r>
      <w:r>
        <w:t xml:space="preserve"> [requestTime]</w:t>
      </w:r>
    </w:p>
    <w:p w14:paraId="74B8CAF4" w14:textId="6059FB55" w:rsidR="001571BF" w:rsidRDefault="001571BF" w:rsidP="001571BF">
      <w:pPr>
        <w:numPr>
          <w:ilvl w:val="0"/>
          <w:numId w:val="46"/>
        </w:numPr>
        <w:ind w:firstLineChars="0" w:firstLine="442"/>
        <w:rPr>
          <w:b/>
          <w:bCs/>
        </w:rPr>
      </w:pPr>
      <w:r>
        <w:rPr>
          <w:b/>
          <w:bCs/>
        </w:rPr>
        <w:t>OutputOnly:</w:t>
      </w:r>
      <w:r>
        <w:t xml:space="preserve"> [</w:t>
      </w:r>
      <w:r w:rsidR="0091153C">
        <w:t>name, s</w:t>
      </w:r>
      <w:r w:rsidR="0091153C">
        <w:rPr>
          <w:rFonts w:hint="eastAsia"/>
        </w:rPr>
        <w:t>erviceNum</w:t>
      </w:r>
      <w:r w:rsidR="0091153C">
        <w:t>,</w:t>
      </w:r>
      <w:r w:rsidR="0091153C" w:rsidRPr="00C84D42">
        <w:t xml:space="preserve"> </w:t>
      </w:r>
      <w:r w:rsidR="0091153C">
        <w:rPr>
          <w:rFonts w:hint="eastAsia"/>
        </w:rPr>
        <w:t>I</w:t>
      </w:r>
      <w:r w:rsidR="0091153C">
        <w:t>P</w:t>
      </w:r>
      <w:r w:rsidR="0091153C">
        <w:rPr>
          <w:rFonts w:hint="eastAsia"/>
        </w:rPr>
        <w:t>, S</w:t>
      </w:r>
      <w:r w:rsidR="0091153C">
        <w:t xml:space="preserve">N, esID </w:t>
      </w:r>
      <w:r w:rsidR="00505D88">
        <w:t>,</w:t>
      </w:r>
      <w:r w:rsidR="0091153C">
        <w:t>s</w:t>
      </w:r>
      <w:r w:rsidR="0091153C">
        <w:rPr>
          <w:rFonts w:hint="eastAsia"/>
        </w:rPr>
        <w:t>tatus</w:t>
      </w:r>
      <w:r>
        <w:t>]</w:t>
      </w:r>
    </w:p>
    <w:p w14:paraId="704EF038" w14:textId="77777777" w:rsidR="001571BF" w:rsidRDefault="001571BF" w:rsidP="001571BF">
      <w:pPr>
        <w:ind w:firstLine="440"/>
      </w:pPr>
    </w:p>
    <w:p w14:paraId="1F627EAB" w14:textId="77777777" w:rsidR="001571BF" w:rsidRDefault="001571BF" w:rsidP="001571BF">
      <w:pPr>
        <w:pStyle w:val="af7"/>
        <w:ind w:firstLine="440"/>
      </w:pPr>
      <w:r>
        <w:t>Method: PUT</w:t>
      </w:r>
    </w:p>
    <w:p w14:paraId="20A2365F" w14:textId="039A9AC6" w:rsidR="001571BF" w:rsidRDefault="001571BF" w:rsidP="001571BF">
      <w:pPr>
        <w:numPr>
          <w:ilvl w:val="0"/>
          <w:numId w:val="46"/>
        </w:numPr>
        <w:ind w:firstLineChars="0" w:firstLine="442"/>
        <w:rPr>
          <w:b/>
          <w:bCs/>
        </w:rPr>
      </w:pPr>
      <w:r>
        <w:rPr>
          <w:b/>
          <w:bCs/>
        </w:rPr>
        <w:t xml:space="preserve">Name: </w:t>
      </w:r>
      <w:r>
        <w:t>更新信息</w:t>
      </w:r>
    </w:p>
    <w:p w14:paraId="0A0CA299" w14:textId="77777777" w:rsidR="001571BF" w:rsidRDefault="001571BF" w:rsidP="001571BF">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1571BF" w14:paraId="769C5FB8" w14:textId="77777777" w:rsidTr="000E6E34">
        <w:tc>
          <w:tcPr>
            <w:tcW w:w="1668" w:type="dxa"/>
            <w:shd w:val="clear" w:color="auto" w:fill="D8D8D8" w:themeFill="background1" w:themeFillShade="D8"/>
          </w:tcPr>
          <w:p w14:paraId="21C67105" w14:textId="77777777" w:rsidR="001571BF" w:rsidRDefault="001571BF" w:rsidP="000E6E34">
            <w:pPr>
              <w:pStyle w:val="-"/>
              <w:ind w:firstLine="402"/>
              <w:jc w:val="center"/>
              <w:rPr>
                <w:b/>
                <w:bCs/>
              </w:rPr>
            </w:pPr>
            <w:r>
              <w:rPr>
                <w:b/>
                <w:bCs/>
              </w:rPr>
              <w:t>Key</w:t>
            </w:r>
          </w:p>
        </w:tc>
        <w:tc>
          <w:tcPr>
            <w:tcW w:w="4901" w:type="dxa"/>
            <w:shd w:val="clear" w:color="auto" w:fill="D8D8D8" w:themeFill="background1" w:themeFillShade="D8"/>
          </w:tcPr>
          <w:p w14:paraId="54EA9173"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45DAD14D" w14:textId="77777777" w:rsidR="001571BF" w:rsidRDefault="001571BF" w:rsidP="000E6E34">
            <w:pPr>
              <w:pStyle w:val="-"/>
              <w:ind w:firstLine="402"/>
              <w:jc w:val="center"/>
              <w:rPr>
                <w:b/>
                <w:bCs/>
              </w:rPr>
            </w:pPr>
            <w:r>
              <w:rPr>
                <w:b/>
                <w:bCs/>
              </w:rPr>
              <w:t>Describe</w:t>
            </w:r>
          </w:p>
        </w:tc>
      </w:tr>
      <w:tr w:rsidR="001571BF" w14:paraId="71C3CCD4" w14:textId="77777777" w:rsidTr="000E6E34">
        <w:tc>
          <w:tcPr>
            <w:tcW w:w="1668" w:type="dxa"/>
          </w:tcPr>
          <w:p w14:paraId="6811137F" w14:textId="77777777" w:rsidR="001571BF" w:rsidRDefault="001571BF" w:rsidP="000E6E34">
            <w:pPr>
              <w:pStyle w:val="-"/>
            </w:pPr>
            <w:r>
              <w:t>Content-Type</w:t>
            </w:r>
          </w:p>
        </w:tc>
        <w:tc>
          <w:tcPr>
            <w:tcW w:w="4901" w:type="dxa"/>
          </w:tcPr>
          <w:p w14:paraId="7225E080" w14:textId="77777777" w:rsidR="001571BF" w:rsidRDefault="001571BF" w:rsidP="000E6E34">
            <w:pPr>
              <w:pStyle w:val="-"/>
              <w:ind w:firstLine="400"/>
              <w:jc w:val="center"/>
            </w:pPr>
            <w:r>
              <w:t>application/json</w:t>
            </w:r>
          </w:p>
        </w:tc>
        <w:tc>
          <w:tcPr>
            <w:tcW w:w="3285" w:type="dxa"/>
          </w:tcPr>
          <w:p w14:paraId="322287E3" w14:textId="77777777" w:rsidR="001571BF" w:rsidRDefault="001571BF" w:rsidP="000E6E34">
            <w:pPr>
              <w:pStyle w:val="-"/>
              <w:ind w:firstLine="400"/>
            </w:pPr>
          </w:p>
        </w:tc>
      </w:tr>
    </w:tbl>
    <w:p w14:paraId="7F95D826" w14:textId="77777777" w:rsidR="001571BF" w:rsidRDefault="001571BF" w:rsidP="001571BF">
      <w:pPr>
        <w:numPr>
          <w:ilvl w:val="0"/>
          <w:numId w:val="46"/>
        </w:numPr>
        <w:ind w:firstLineChars="0" w:firstLine="442"/>
      </w:pPr>
      <w:r>
        <w:rPr>
          <w:b/>
          <w:bCs/>
        </w:rPr>
        <w:t xml:space="preserve">Permissions: </w:t>
      </w:r>
      <w:r>
        <w:t>[IsAdministrator]</w:t>
      </w:r>
      <w:r>
        <w:rPr>
          <w:rFonts w:hint="eastAsia"/>
        </w:rPr>
        <w:t>，只能是管理员</w:t>
      </w:r>
    </w:p>
    <w:p w14:paraId="329222D1" w14:textId="77777777" w:rsidR="001571BF" w:rsidRDefault="001571BF" w:rsidP="001571BF">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59"/>
        <w:gridCol w:w="1560"/>
        <w:gridCol w:w="1417"/>
        <w:gridCol w:w="3890"/>
      </w:tblGrid>
      <w:tr w:rsidR="001571BF" w14:paraId="582C4048" w14:textId="77777777" w:rsidTr="000E6E34">
        <w:tc>
          <w:tcPr>
            <w:tcW w:w="1384" w:type="dxa"/>
            <w:shd w:val="clear" w:color="auto" w:fill="D8D8D8" w:themeFill="background1" w:themeFillShade="D8"/>
          </w:tcPr>
          <w:p w14:paraId="2B4E6CE4" w14:textId="77777777" w:rsidR="001571BF" w:rsidRDefault="001571BF" w:rsidP="000E6E34">
            <w:pPr>
              <w:pStyle w:val="-"/>
              <w:ind w:firstLine="402"/>
              <w:jc w:val="center"/>
              <w:rPr>
                <w:b/>
                <w:bCs/>
              </w:rPr>
            </w:pPr>
            <w:r>
              <w:rPr>
                <w:b/>
                <w:bCs/>
              </w:rPr>
              <w:lastRenderedPageBreak/>
              <w:t>Key</w:t>
            </w:r>
          </w:p>
        </w:tc>
        <w:tc>
          <w:tcPr>
            <w:tcW w:w="1559" w:type="dxa"/>
            <w:shd w:val="clear" w:color="auto" w:fill="D8D8D8" w:themeFill="background1" w:themeFillShade="D8"/>
          </w:tcPr>
          <w:p w14:paraId="7AB42CCF" w14:textId="77777777" w:rsidR="001571BF" w:rsidRDefault="001571BF" w:rsidP="000E6E34">
            <w:pPr>
              <w:pStyle w:val="-"/>
              <w:ind w:firstLine="402"/>
              <w:jc w:val="center"/>
              <w:rPr>
                <w:b/>
                <w:bCs/>
              </w:rPr>
            </w:pPr>
            <w:r>
              <w:rPr>
                <w:b/>
                <w:bCs/>
              </w:rPr>
              <w:t>Type</w:t>
            </w:r>
          </w:p>
        </w:tc>
        <w:tc>
          <w:tcPr>
            <w:tcW w:w="1560" w:type="dxa"/>
            <w:shd w:val="clear" w:color="auto" w:fill="D8D8D8" w:themeFill="background1" w:themeFillShade="D8"/>
          </w:tcPr>
          <w:p w14:paraId="6D27F410" w14:textId="77777777" w:rsidR="001571BF" w:rsidRDefault="001571BF" w:rsidP="000E6E34">
            <w:pPr>
              <w:pStyle w:val="-"/>
              <w:ind w:firstLine="402"/>
              <w:jc w:val="center"/>
              <w:rPr>
                <w:b/>
                <w:bCs/>
              </w:rPr>
            </w:pPr>
            <w:r>
              <w:rPr>
                <w:b/>
                <w:bCs/>
              </w:rPr>
              <w:t>Range</w:t>
            </w:r>
          </w:p>
        </w:tc>
        <w:tc>
          <w:tcPr>
            <w:tcW w:w="1417" w:type="dxa"/>
            <w:shd w:val="clear" w:color="auto" w:fill="D8D8D8" w:themeFill="background1" w:themeFillShade="D8"/>
          </w:tcPr>
          <w:p w14:paraId="30CAF530" w14:textId="77777777" w:rsidR="001571BF" w:rsidRDefault="001571BF" w:rsidP="00270920">
            <w:pPr>
              <w:pStyle w:val="-"/>
              <w:jc w:val="left"/>
              <w:rPr>
                <w:b/>
                <w:bCs/>
              </w:rPr>
            </w:pPr>
            <w:r>
              <w:rPr>
                <w:b/>
                <w:bCs/>
              </w:rPr>
              <w:t>Required</w:t>
            </w:r>
          </w:p>
        </w:tc>
        <w:tc>
          <w:tcPr>
            <w:tcW w:w="3890" w:type="dxa"/>
            <w:shd w:val="clear" w:color="auto" w:fill="D8D8D8" w:themeFill="background1" w:themeFillShade="D8"/>
          </w:tcPr>
          <w:p w14:paraId="752CF126" w14:textId="77777777" w:rsidR="001571BF" w:rsidRDefault="001571BF" w:rsidP="000E6E34">
            <w:pPr>
              <w:pStyle w:val="-"/>
              <w:ind w:firstLine="402"/>
              <w:jc w:val="center"/>
              <w:rPr>
                <w:b/>
                <w:bCs/>
              </w:rPr>
            </w:pPr>
            <w:r>
              <w:rPr>
                <w:b/>
                <w:bCs/>
              </w:rPr>
              <w:t>Describe</w:t>
            </w:r>
          </w:p>
        </w:tc>
      </w:tr>
      <w:tr w:rsidR="00270920" w14:paraId="3BC19224" w14:textId="77777777" w:rsidTr="000E6E34">
        <w:tc>
          <w:tcPr>
            <w:tcW w:w="1384" w:type="dxa"/>
          </w:tcPr>
          <w:p w14:paraId="34AADF33" w14:textId="3D00976A" w:rsidR="00270920" w:rsidRDefault="00270920" w:rsidP="00270920">
            <w:pPr>
              <w:pStyle w:val="-"/>
            </w:pPr>
            <w:r>
              <w:t>name</w:t>
            </w:r>
          </w:p>
        </w:tc>
        <w:tc>
          <w:tcPr>
            <w:tcW w:w="1559" w:type="dxa"/>
          </w:tcPr>
          <w:p w14:paraId="1A418797" w14:textId="335BE5EC" w:rsidR="00270920" w:rsidRDefault="00270920" w:rsidP="00270920">
            <w:pPr>
              <w:pStyle w:val="-"/>
              <w:jc w:val="left"/>
            </w:pPr>
            <w:r>
              <w:t>string</w:t>
            </w:r>
          </w:p>
        </w:tc>
        <w:tc>
          <w:tcPr>
            <w:tcW w:w="1560" w:type="dxa"/>
          </w:tcPr>
          <w:p w14:paraId="5EFB5A16" w14:textId="77777777" w:rsidR="00270920" w:rsidRDefault="00270920" w:rsidP="00270920">
            <w:pPr>
              <w:pStyle w:val="-"/>
              <w:ind w:firstLine="400"/>
              <w:jc w:val="center"/>
            </w:pPr>
          </w:p>
        </w:tc>
        <w:tc>
          <w:tcPr>
            <w:tcW w:w="1417" w:type="dxa"/>
          </w:tcPr>
          <w:p w14:paraId="6BBBDA9A" w14:textId="29FD2198" w:rsidR="00270920" w:rsidRDefault="00270920" w:rsidP="00125579">
            <w:pPr>
              <w:pStyle w:val="-"/>
              <w:jc w:val="left"/>
            </w:pPr>
            <w:r>
              <w:t>true</w:t>
            </w:r>
          </w:p>
        </w:tc>
        <w:tc>
          <w:tcPr>
            <w:tcW w:w="3890" w:type="dxa"/>
          </w:tcPr>
          <w:p w14:paraId="20BE3345" w14:textId="35A9DDA9" w:rsidR="00270920" w:rsidRDefault="00270920" w:rsidP="00270920">
            <w:pPr>
              <w:pStyle w:val="-"/>
            </w:pPr>
            <w:r>
              <w:rPr>
                <w:rFonts w:hint="eastAsia"/>
              </w:rPr>
              <w:t>名称</w:t>
            </w:r>
          </w:p>
        </w:tc>
      </w:tr>
      <w:tr w:rsidR="00270920" w14:paraId="01D83036" w14:textId="77777777" w:rsidTr="000E6E34">
        <w:tc>
          <w:tcPr>
            <w:tcW w:w="1384" w:type="dxa"/>
          </w:tcPr>
          <w:p w14:paraId="0C105223" w14:textId="1029AD79" w:rsidR="00270920" w:rsidRDefault="00270920" w:rsidP="00270920">
            <w:pPr>
              <w:pStyle w:val="-"/>
            </w:pPr>
            <w:r>
              <w:t>s</w:t>
            </w:r>
            <w:r>
              <w:rPr>
                <w:rFonts w:hint="eastAsia"/>
              </w:rPr>
              <w:t>erviceNum</w:t>
            </w:r>
          </w:p>
        </w:tc>
        <w:tc>
          <w:tcPr>
            <w:tcW w:w="1559" w:type="dxa"/>
          </w:tcPr>
          <w:p w14:paraId="692BC122" w14:textId="114F6AC6" w:rsidR="00270920" w:rsidRDefault="00270920" w:rsidP="00270920">
            <w:pPr>
              <w:pStyle w:val="-"/>
              <w:jc w:val="left"/>
            </w:pPr>
            <w:r>
              <w:t>string</w:t>
            </w:r>
          </w:p>
        </w:tc>
        <w:tc>
          <w:tcPr>
            <w:tcW w:w="1560" w:type="dxa"/>
          </w:tcPr>
          <w:p w14:paraId="4E9D2CF0" w14:textId="2EBFF9AF" w:rsidR="00270920" w:rsidRDefault="00270920" w:rsidP="00270920">
            <w:pPr>
              <w:pStyle w:val="-"/>
              <w:ind w:firstLine="400"/>
              <w:jc w:val="center"/>
            </w:pPr>
          </w:p>
        </w:tc>
        <w:tc>
          <w:tcPr>
            <w:tcW w:w="1417" w:type="dxa"/>
          </w:tcPr>
          <w:p w14:paraId="7ED1C920" w14:textId="799C541A" w:rsidR="00270920" w:rsidRDefault="00270920" w:rsidP="00125579">
            <w:pPr>
              <w:pStyle w:val="-"/>
              <w:jc w:val="left"/>
            </w:pPr>
            <w:r>
              <w:t>t</w:t>
            </w:r>
            <w:r>
              <w:rPr>
                <w:rFonts w:hint="eastAsia"/>
              </w:rPr>
              <w:t>rue</w:t>
            </w:r>
          </w:p>
        </w:tc>
        <w:tc>
          <w:tcPr>
            <w:tcW w:w="3890" w:type="dxa"/>
          </w:tcPr>
          <w:p w14:paraId="511DDDF0" w14:textId="60DC4C0A" w:rsidR="00270920" w:rsidRDefault="00270920" w:rsidP="00270920">
            <w:pPr>
              <w:pStyle w:val="-"/>
            </w:pPr>
            <w:r>
              <w:rPr>
                <w:rFonts w:hint="eastAsia"/>
              </w:rPr>
              <w:t>服务编号</w:t>
            </w:r>
            <w:r w:rsidR="00CC232F">
              <w:rPr>
                <w:rFonts w:hint="eastAsia"/>
              </w:rPr>
              <w:t>?</w:t>
            </w:r>
            <w:r w:rsidR="00CC232F">
              <w:rPr>
                <w:rFonts w:hint="eastAsia"/>
              </w:rPr>
              <w:t>用途？</w:t>
            </w:r>
          </w:p>
        </w:tc>
      </w:tr>
      <w:tr w:rsidR="00270920" w14:paraId="4D389EE6" w14:textId="77777777" w:rsidTr="000E6E34">
        <w:tc>
          <w:tcPr>
            <w:tcW w:w="1384" w:type="dxa"/>
          </w:tcPr>
          <w:p w14:paraId="5DBE29EF" w14:textId="65029D51" w:rsidR="00270920" w:rsidRDefault="00270920" w:rsidP="00270920">
            <w:pPr>
              <w:pStyle w:val="-"/>
            </w:pPr>
            <w:r>
              <w:rPr>
                <w:rFonts w:hint="eastAsia"/>
              </w:rPr>
              <w:t>I</w:t>
            </w:r>
            <w:r>
              <w:t>P</w:t>
            </w:r>
          </w:p>
        </w:tc>
        <w:tc>
          <w:tcPr>
            <w:tcW w:w="1559" w:type="dxa"/>
          </w:tcPr>
          <w:p w14:paraId="635B9702" w14:textId="0C60E5D5" w:rsidR="00270920" w:rsidRDefault="00270920" w:rsidP="00270920">
            <w:pPr>
              <w:pStyle w:val="-"/>
              <w:jc w:val="left"/>
            </w:pPr>
            <w:r>
              <w:rPr>
                <w:rFonts w:hint="eastAsia"/>
              </w:rPr>
              <w:t>s</w:t>
            </w:r>
            <w:r>
              <w:t>tring</w:t>
            </w:r>
          </w:p>
        </w:tc>
        <w:tc>
          <w:tcPr>
            <w:tcW w:w="1560" w:type="dxa"/>
          </w:tcPr>
          <w:p w14:paraId="4BBD08C2" w14:textId="77777777" w:rsidR="00270920" w:rsidRDefault="00270920" w:rsidP="00270920">
            <w:pPr>
              <w:pStyle w:val="-"/>
              <w:jc w:val="left"/>
            </w:pPr>
          </w:p>
        </w:tc>
        <w:tc>
          <w:tcPr>
            <w:tcW w:w="1417" w:type="dxa"/>
          </w:tcPr>
          <w:p w14:paraId="2E05DCEF" w14:textId="33F38DA4" w:rsidR="00270920" w:rsidRDefault="00270920" w:rsidP="00125579">
            <w:pPr>
              <w:pStyle w:val="-"/>
              <w:jc w:val="left"/>
            </w:pPr>
            <w:r>
              <w:rPr>
                <w:rFonts w:hint="eastAsia"/>
              </w:rPr>
              <w:t>t</w:t>
            </w:r>
            <w:r>
              <w:t>rue</w:t>
            </w:r>
          </w:p>
        </w:tc>
        <w:tc>
          <w:tcPr>
            <w:tcW w:w="3890" w:type="dxa"/>
          </w:tcPr>
          <w:p w14:paraId="31F98A3A" w14:textId="4EF48E0C" w:rsidR="00270920" w:rsidRDefault="00270920" w:rsidP="00270920">
            <w:pPr>
              <w:pStyle w:val="-"/>
            </w:pPr>
            <w:r>
              <w:t>I</w:t>
            </w:r>
            <w:r>
              <w:rPr>
                <w:rFonts w:hint="eastAsia"/>
              </w:rPr>
              <w:t>p</w:t>
            </w:r>
            <w:r>
              <w:rPr>
                <w:rFonts w:hint="eastAsia"/>
              </w:rPr>
              <w:t>地址</w:t>
            </w:r>
          </w:p>
        </w:tc>
      </w:tr>
      <w:tr w:rsidR="00270920" w14:paraId="5BBDDE1D" w14:textId="77777777" w:rsidTr="000E6E34">
        <w:tc>
          <w:tcPr>
            <w:tcW w:w="1384" w:type="dxa"/>
          </w:tcPr>
          <w:p w14:paraId="1034B081" w14:textId="19B338E4" w:rsidR="00270920" w:rsidRDefault="00270920" w:rsidP="00270920">
            <w:pPr>
              <w:pStyle w:val="-"/>
            </w:pPr>
            <w:r>
              <w:rPr>
                <w:rFonts w:hint="eastAsia"/>
              </w:rPr>
              <w:t>S</w:t>
            </w:r>
            <w:r>
              <w:t>N</w:t>
            </w:r>
          </w:p>
        </w:tc>
        <w:tc>
          <w:tcPr>
            <w:tcW w:w="1559" w:type="dxa"/>
          </w:tcPr>
          <w:p w14:paraId="5063FB43" w14:textId="3797CF32" w:rsidR="00270920" w:rsidRDefault="00270920" w:rsidP="00270920">
            <w:pPr>
              <w:pStyle w:val="-"/>
            </w:pPr>
            <w:r>
              <w:rPr>
                <w:rFonts w:hint="eastAsia"/>
              </w:rPr>
              <w:t>s</w:t>
            </w:r>
            <w:r>
              <w:t>tring</w:t>
            </w:r>
          </w:p>
        </w:tc>
        <w:tc>
          <w:tcPr>
            <w:tcW w:w="1560" w:type="dxa"/>
          </w:tcPr>
          <w:p w14:paraId="26AB0E3C" w14:textId="55F48BE7" w:rsidR="00270920" w:rsidRDefault="00270920" w:rsidP="00270920">
            <w:pPr>
              <w:pStyle w:val="-"/>
              <w:ind w:firstLine="400"/>
              <w:jc w:val="center"/>
            </w:pPr>
          </w:p>
        </w:tc>
        <w:tc>
          <w:tcPr>
            <w:tcW w:w="1417" w:type="dxa"/>
          </w:tcPr>
          <w:p w14:paraId="0B4DE5EC" w14:textId="43816459" w:rsidR="00270920" w:rsidRDefault="00270920" w:rsidP="00125579">
            <w:pPr>
              <w:pStyle w:val="-"/>
              <w:jc w:val="left"/>
            </w:pPr>
            <w:r>
              <w:rPr>
                <w:rFonts w:hint="eastAsia"/>
              </w:rPr>
              <w:t>t</w:t>
            </w:r>
            <w:r>
              <w:t>rue</w:t>
            </w:r>
          </w:p>
        </w:tc>
        <w:tc>
          <w:tcPr>
            <w:tcW w:w="3890" w:type="dxa"/>
          </w:tcPr>
          <w:p w14:paraId="467A4535" w14:textId="791149F0" w:rsidR="00270920" w:rsidRDefault="00270920" w:rsidP="00270920">
            <w:pPr>
              <w:pStyle w:val="-"/>
            </w:pPr>
            <w:r>
              <w:rPr>
                <w:rFonts w:hint="eastAsia"/>
              </w:rPr>
              <w:t>应用证书编号</w:t>
            </w:r>
          </w:p>
        </w:tc>
      </w:tr>
      <w:tr w:rsidR="00270920" w14:paraId="57D94AD5" w14:textId="77777777" w:rsidTr="000E6E34">
        <w:tc>
          <w:tcPr>
            <w:tcW w:w="1384" w:type="dxa"/>
          </w:tcPr>
          <w:p w14:paraId="1DFEF2E7" w14:textId="0A236D5A" w:rsidR="00270920" w:rsidRDefault="00270920" w:rsidP="00270920">
            <w:pPr>
              <w:pStyle w:val="-"/>
            </w:pPr>
            <w:r>
              <w:t>esID</w:t>
            </w:r>
          </w:p>
        </w:tc>
        <w:tc>
          <w:tcPr>
            <w:tcW w:w="1559" w:type="dxa"/>
          </w:tcPr>
          <w:p w14:paraId="58B93EC4" w14:textId="455FA169" w:rsidR="00270920" w:rsidRDefault="00270920" w:rsidP="00270920">
            <w:pPr>
              <w:pStyle w:val="-"/>
              <w:jc w:val="left"/>
            </w:pPr>
            <w:r>
              <w:rPr>
                <w:rFonts w:hint="eastAsia"/>
              </w:rPr>
              <w:t>s</w:t>
            </w:r>
            <w:r>
              <w:t>tring</w:t>
            </w:r>
          </w:p>
        </w:tc>
        <w:tc>
          <w:tcPr>
            <w:tcW w:w="1560" w:type="dxa"/>
          </w:tcPr>
          <w:p w14:paraId="55A9BD8B" w14:textId="00C00247" w:rsidR="00270920" w:rsidRDefault="00270920" w:rsidP="00270920">
            <w:pPr>
              <w:pStyle w:val="-"/>
              <w:ind w:firstLine="400"/>
              <w:jc w:val="center"/>
            </w:pPr>
          </w:p>
        </w:tc>
        <w:tc>
          <w:tcPr>
            <w:tcW w:w="1417" w:type="dxa"/>
          </w:tcPr>
          <w:p w14:paraId="6BD95D41" w14:textId="4155431E" w:rsidR="00270920" w:rsidRDefault="00270920" w:rsidP="00125579">
            <w:pPr>
              <w:pStyle w:val="-"/>
              <w:jc w:val="left"/>
            </w:pPr>
            <w:r>
              <w:rPr>
                <w:rFonts w:hint="eastAsia"/>
              </w:rPr>
              <w:t>t</w:t>
            </w:r>
            <w:r>
              <w:t>rue</w:t>
            </w:r>
          </w:p>
        </w:tc>
        <w:tc>
          <w:tcPr>
            <w:tcW w:w="3890" w:type="dxa"/>
          </w:tcPr>
          <w:p w14:paraId="0CDB65B3" w14:textId="3DE3635C" w:rsidR="00270920" w:rsidRDefault="00270920" w:rsidP="00270920">
            <w:pPr>
              <w:pStyle w:val="-"/>
            </w:pPr>
            <w:r>
              <w:rPr>
                <w:rFonts w:hint="eastAsia"/>
              </w:rPr>
              <w:t>印章编号</w:t>
            </w:r>
          </w:p>
        </w:tc>
      </w:tr>
      <w:tr w:rsidR="00270920" w14:paraId="6A10EBB1" w14:textId="77777777" w:rsidTr="000E6E34">
        <w:tc>
          <w:tcPr>
            <w:tcW w:w="1384" w:type="dxa"/>
          </w:tcPr>
          <w:p w14:paraId="4618C02B" w14:textId="3C790F4E" w:rsidR="00270920" w:rsidRDefault="00270920" w:rsidP="00270920">
            <w:pPr>
              <w:pStyle w:val="-"/>
            </w:pPr>
            <w:r>
              <w:t>s</w:t>
            </w:r>
            <w:r>
              <w:rPr>
                <w:rFonts w:hint="eastAsia"/>
              </w:rPr>
              <w:t>tatus</w:t>
            </w:r>
          </w:p>
        </w:tc>
        <w:tc>
          <w:tcPr>
            <w:tcW w:w="1559" w:type="dxa"/>
          </w:tcPr>
          <w:p w14:paraId="3E9115F3" w14:textId="23F574E2" w:rsidR="00270920" w:rsidRDefault="00270920" w:rsidP="00270920">
            <w:pPr>
              <w:pStyle w:val="-"/>
              <w:jc w:val="left"/>
            </w:pPr>
            <w:r>
              <w:t>string</w:t>
            </w:r>
          </w:p>
        </w:tc>
        <w:tc>
          <w:tcPr>
            <w:tcW w:w="1560" w:type="dxa"/>
          </w:tcPr>
          <w:p w14:paraId="5F03ED6F" w14:textId="77777777" w:rsidR="00270920" w:rsidRDefault="00270920" w:rsidP="00270920">
            <w:pPr>
              <w:pStyle w:val="-"/>
              <w:ind w:firstLine="400"/>
              <w:jc w:val="center"/>
            </w:pPr>
          </w:p>
        </w:tc>
        <w:tc>
          <w:tcPr>
            <w:tcW w:w="1417" w:type="dxa"/>
          </w:tcPr>
          <w:p w14:paraId="34B89337" w14:textId="661A5BF7" w:rsidR="00270920" w:rsidRDefault="00270920" w:rsidP="00125579">
            <w:pPr>
              <w:pStyle w:val="-"/>
              <w:jc w:val="left"/>
            </w:pPr>
            <w:r>
              <w:rPr>
                <w:rFonts w:hint="eastAsia"/>
              </w:rPr>
              <w:t>t</w:t>
            </w:r>
            <w:r>
              <w:t>rue</w:t>
            </w:r>
          </w:p>
        </w:tc>
        <w:tc>
          <w:tcPr>
            <w:tcW w:w="3890" w:type="dxa"/>
          </w:tcPr>
          <w:p w14:paraId="27F4814B" w14:textId="6BEDC0AB" w:rsidR="00270920" w:rsidRDefault="00270920" w:rsidP="00270920">
            <w:pPr>
              <w:pStyle w:val="-"/>
            </w:pPr>
            <w:r>
              <w:rPr>
                <w:rFonts w:hint="eastAsia"/>
              </w:rPr>
              <w:t>状态：停用、允许连接</w:t>
            </w:r>
          </w:p>
        </w:tc>
      </w:tr>
      <w:tr w:rsidR="00270920" w14:paraId="4C298CF7" w14:textId="77777777" w:rsidTr="000E6E34">
        <w:tc>
          <w:tcPr>
            <w:tcW w:w="1384" w:type="dxa"/>
          </w:tcPr>
          <w:p w14:paraId="262ED027" w14:textId="594C87AB" w:rsidR="00270920" w:rsidRDefault="00270920" w:rsidP="00270920">
            <w:pPr>
              <w:pStyle w:val="-"/>
            </w:pPr>
            <w:r>
              <w:t>requestTime</w:t>
            </w:r>
          </w:p>
        </w:tc>
        <w:tc>
          <w:tcPr>
            <w:tcW w:w="1559" w:type="dxa"/>
          </w:tcPr>
          <w:p w14:paraId="6CF41C64" w14:textId="05865029" w:rsidR="00270920" w:rsidRDefault="00270920" w:rsidP="00270920">
            <w:pPr>
              <w:pStyle w:val="-"/>
              <w:jc w:val="left"/>
            </w:pPr>
            <w:r>
              <w:t>datetime</w:t>
            </w:r>
          </w:p>
        </w:tc>
        <w:tc>
          <w:tcPr>
            <w:tcW w:w="1560" w:type="dxa"/>
          </w:tcPr>
          <w:p w14:paraId="6BF21951" w14:textId="77777777" w:rsidR="00270920" w:rsidRDefault="00270920" w:rsidP="00270920">
            <w:pPr>
              <w:pStyle w:val="-"/>
              <w:ind w:firstLine="400"/>
              <w:jc w:val="center"/>
            </w:pPr>
          </w:p>
        </w:tc>
        <w:tc>
          <w:tcPr>
            <w:tcW w:w="1417" w:type="dxa"/>
          </w:tcPr>
          <w:p w14:paraId="41C23555" w14:textId="6E48C202" w:rsidR="00270920" w:rsidRDefault="00270920" w:rsidP="00125579">
            <w:pPr>
              <w:pStyle w:val="-"/>
              <w:jc w:val="left"/>
            </w:pPr>
            <w:r>
              <w:t>true</w:t>
            </w:r>
          </w:p>
        </w:tc>
        <w:tc>
          <w:tcPr>
            <w:tcW w:w="3890" w:type="dxa"/>
          </w:tcPr>
          <w:p w14:paraId="5284CFED" w14:textId="703ADD29" w:rsidR="00270920" w:rsidRDefault="00270920" w:rsidP="00270920">
            <w:pPr>
              <w:pStyle w:val="-"/>
            </w:pPr>
            <w:r>
              <w:t>请求时间，必须为当前时间</w:t>
            </w:r>
          </w:p>
        </w:tc>
      </w:tr>
      <w:tr w:rsidR="00270920" w14:paraId="3C61B979" w14:textId="77777777" w:rsidTr="000E6E34">
        <w:tc>
          <w:tcPr>
            <w:tcW w:w="1384" w:type="dxa"/>
          </w:tcPr>
          <w:p w14:paraId="0829DEF7" w14:textId="6453C13B" w:rsidR="00270920" w:rsidRDefault="00270920" w:rsidP="00270920">
            <w:pPr>
              <w:pStyle w:val="-"/>
            </w:pPr>
            <w:r>
              <w:t>updateTime</w:t>
            </w:r>
          </w:p>
        </w:tc>
        <w:tc>
          <w:tcPr>
            <w:tcW w:w="1559" w:type="dxa"/>
          </w:tcPr>
          <w:p w14:paraId="495B53C4" w14:textId="7C28E75F" w:rsidR="00270920" w:rsidRDefault="00270920" w:rsidP="00270920">
            <w:pPr>
              <w:pStyle w:val="-"/>
            </w:pPr>
            <w:r>
              <w:t>datetime</w:t>
            </w:r>
          </w:p>
        </w:tc>
        <w:tc>
          <w:tcPr>
            <w:tcW w:w="1560" w:type="dxa"/>
          </w:tcPr>
          <w:p w14:paraId="4FA95C38" w14:textId="77777777" w:rsidR="00270920" w:rsidRDefault="00270920" w:rsidP="00270920">
            <w:pPr>
              <w:pStyle w:val="-"/>
              <w:ind w:firstLine="400"/>
              <w:jc w:val="center"/>
            </w:pPr>
          </w:p>
        </w:tc>
        <w:tc>
          <w:tcPr>
            <w:tcW w:w="1417" w:type="dxa"/>
          </w:tcPr>
          <w:p w14:paraId="2F43BE44" w14:textId="484119C7" w:rsidR="00270920" w:rsidRDefault="00270920" w:rsidP="00125579">
            <w:pPr>
              <w:pStyle w:val="-"/>
              <w:jc w:val="left"/>
            </w:pPr>
            <w:r>
              <w:t>false</w:t>
            </w:r>
          </w:p>
        </w:tc>
        <w:tc>
          <w:tcPr>
            <w:tcW w:w="3890" w:type="dxa"/>
          </w:tcPr>
          <w:p w14:paraId="54E6FC16" w14:textId="0486C149" w:rsidR="00270920" w:rsidRDefault="00270920" w:rsidP="00270920">
            <w:pPr>
              <w:pStyle w:val="-"/>
            </w:pPr>
            <w:r>
              <w:t>更新时间</w:t>
            </w:r>
          </w:p>
        </w:tc>
      </w:tr>
    </w:tbl>
    <w:p w14:paraId="7111BFB6" w14:textId="4F770FD5" w:rsidR="001571BF" w:rsidRDefault="001571BF" w:rsidP="001571BF">
      <w:pPr>
        <w:numPr>
          <w:ilvl w:val="0"/>
          <w:numId w:val="46"/>
        </w:numPr>
        <w:ind w:firstLineChars="0" w:firstLine="442"/>
        <w:rPr>
          <w:b/>
          <w:bCs/>
        </w:rPr>
      </w:pPr>
      <w:r>
        <w:rPr>
          <w:b/>
          <w:bCs/>
        </w:rPr>
        <w:t>InputOnly:</w:t>
      </w:r>
      <w:r>
        <w:t xml:space="preserve"> [</w:t>
      </w:r>
      <w:r w:rsidR="00270920">
        <w:t>name, s</w:t>
      </w:r>
      <w:r w:rsidR="00270920">
        <w:rPr>
          <w:rFonts w:hint="eastAsia"/>
        </w:rPr>
        <w:t>erviceNum</w:t>
      </w:r>
      <w:r w:rsidR="00270920">
        <w:t>,</w:t>
      </w:r>
      <w:r w:rsidR="00270920" w:rsidRPr="00C84D42">
        <w:t xml:space="preserve"> </w:t>
      </w:r>
      <w:r w:rsidR="00270920">
        <w:rPr>
          <w:rFonts w:hint="eastAsia"/>
        </w:rPr>
        <w:t>I</w:t>
      </w:r>
      <w:r w:rsidR="00270920">
        <w:t>P</w:t>
      </w:r>
      <w:r w:rsidR="00270920">
        <w:rPr>
          <w:rFonts w:hint="eastAsia"/>
        </w:rPr>
        <w:t>, S</w:t>
      </w:r>
      <w:r w:rsidR="00270920">
        <w:t xml:space="preserve">N, esID </w:t>
      </w:r>
      <w:r w:rsidR="00270920">
        <w:rPr>
          <w:rFonts w:hint="eastAsia"/>
        </w:rPr>
        <w:t>，</w:t>
      </w:r>
      <w:r w:rsidR="00270920">
        <w:t>s</w:t>
      </w:r>
      <w:r w:rsidR="00270920">
        <w:rPr>
          <w:rFonts w:hint="eastAsia"/>
        </w:rPr>
        <w:t>tatus</w:t>
      </w:r>
      <w:r w:rsidR="00270920">
        <w:t xml:space="preserve"> </w:t>
      </w:r>
      <w:r w:rsidR="00270920">
        <w:rPr>
          <w:rFonts w:hint="eastAsia"/>
        </w:rPr>
        <w:t>，</w:t>
      </w:r>
      <w:r w:rsidR="00270920">
        <w:t>requestTime</w:t>
      </w:r>
      <w:r>
        <w:t>]</w:t>
      </w:r>
    </w:p>
    <w:p w14:paraId="50F49D1B" w14:textId="016619BA" w:rsidR="001571BF" w:rsidRDefault="001571BF" w:rsidP="001571BF">
      <w:pPr>
        <w:numPr>
          <w:ilvl w:val="0"/>
          <w:numId w:val="46"/>
        </w:numPr>
        <w:ind w:firstLineChars="0" w:firstLine="442"/>
        <w:rPr>
          <w:b/>
          <w:bCs/>
        </w:rPr>
      </w:pPr>
      <w:r>
        <w:rPr>
          <w:b/>
          <w:bCs/>
        </w:rPr>
        <w:t>OutputOnly:</w:t>
      </w:r>
      <w:r>
        <w:t xml:space="preserve"> [</w:t>
      </w:r>
      <w:r>
        <w:rPr>
          <w:rFonts w:hint="eastAsia"/>
        </w:rPr>
        <w:t>updateTime</w:t>
      </w:r>
      <w:r>
        <w:t xml:space="preserve"> ]</w:t>
      </w:r>
    </w:p>
    <w:p w14:paraId="533BF58A" w14:textId="77777777" w:rsidR="001571BF" w:rsidRDefault="001571BF" w:rsidP="001571BF">
      <w:pPr>
        <w:ind w:firstLine="440"/>
      </w:pPr>
    </w:p>
    <w:p w14:paraId="3E479C14" w14:textId="77777777" w:rsidR="001571BF" w:rsidRDefault="001571BF" w:rsidP="001571BF">
      <w:pPr>
        <w:pStyle w:val="af7"/>
        <w:ind w:firstLine="440"/>
      </w:pPr>
      <w:r>
        <w:t>Method: DELETE</w:t>
      </w:r>
    </w:p>
    <w:p w14:paraId="5C3B8926" w14:textId="1992DBBF" w:rsidR="001571BF" w:rsidRDefault="001571BF" w:rsidP="001571BF">
      <w:pPr>
        <w:numPr>
          <w:ilvl w:val="0"/>
          <w:numId w:val="46"/>
        </w:numPr>
        <w:ind w:firstLineChars="0" w:firstLine="442"/>
        <w:rPr>
          <w:b/>
          <w:bCs/>
        </w:rPr>
      </w:pPr>
      <w:r>
        <w:rPr>
          <w:b/>
          <w:bCs/>
        </w:rPr>
        <w:t xml:space="preserve">Name: </w:t>
      </w:r>
      <w:r w:rsidR="00A7791A">
        <w:t>删除</w:t>
      </w:r>
      <w:r w:rsidR="00A7791A">
        <w:rPr>
          <w:rFonts w:hint="eastAsia"/>
        </w:rPr>
        <w:t>应用实体</w:t>
      </w:r>
    </w:p>
    <w:p w14:paraId="7309677E" w14:textId="77777777" w:rsidR="001571BF" w:rsidRDefault="001571BF" w:rsidP="001571BF">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668"/>
        <w:gridCol w:w="4901"/>
        <w:gridCol w:w="3285"/>
      </w:tblGrid>
      <w:tr w:rsidR="001571BF" w14:paraId="7D6889D6" w14:textId="77777777" w:rsidTr="000E6E34">
        <w:tc>
          <w:tcPr>
            <w:tcW w:w="1668" w:type="dxa"/>
            <w:shd w:val="clear" w:color="auto" w:fill="D8D8D8" w:themeFill="background1" w:themeFillShade="D8"/>
          </w:tcPr>
          <w:p w14:paraId="4AD4542B" w14:textId="77777777" w:rsidR="001571BF" w:rsidRDefault="001571BF" w:rsidP="000E6E34">
            <w:pPr>
              <w:pStyle w:val="-"/>
              <w:ind w:firstLine="402"/>
              <w:jc w:val="center"/>
              <w:rPr>
                <w:b/>
                <w:bCs/>
              </w:rPr>
            </w:pPr>
            <w:r>
              <w:rPr>
                <w:b/>
                <w:bCs/>
              </w:rPr>
              <w:t>Key</w:t>
            </w:r>
          </w:p>
        </w:tc>
        <w:tc>
          <w:tcPr>
            <w:tcW w:w="4901" w:type="dxa"/>
            <w:shd w:val="clear" w:color="auto" w:fill="D8D8D8" w:themeFill="background1" w:themeFillShade="D8"/>
          </w:tcPr>
          <w:p w14:paraId="4EADD827" w14:textId="77777777" w:rsidR="001571BF" w:rsidRDefault="001571BF" w:rsidP="000E6E34">
            <w:pPr>
              <w:pStyle w:val="-"/>
              <w:ind w:firstLine="402"/>
              <w:jc w:val="center"/>
              <w:rPr>
                <w:b/>
                <w:bCs/>
              </w:rPr>
            </w:pPr>
            <w:r>
              <w:rPr>
                <w:b/>
                <w:bCs/>
              </w:rPr>
              <w:t>Value</w:t>
            </w:r>
          </w:p>
        </w:tc>
        <w:tc>
          <w:tcPr>
            <w:tcW w:w="3285" w:type="dxa"/>
            <w:shd w:val="clear" w:color="auto" w:fill="D8D8D8" w:themeFill="background1" w:themeFillShade="D8"/>
          </w:tcPr>
          <w:p w14:paraId="7E4A2489" w14:textId="77777777" w:rsidR="001571BF" w:rsidRDefault="001571BF" w:rsidP="000E6E34">
            <w:pPr>
              <w:pStyle w:val="-"/>
              <w:ind w:firstLine="402"/>
              <w:jc w:val="center"/>
              <w:rPr>
                <w:b/>
                <w:bCs/>
              </w:rPr>
            </w:pPr>
            <w:r>
              <w:rPr>
                <w:b/>
                <w:bCs/>
              </w:rPr>
              <w:t>Describe</w:t>
            </w:r>
          </w:p>
        </w:tc>
      </w:tr>
      <w:tr w:rsidR="001571BF" w14:paraId="1AA3F6C8" w14:textId="77777777" w:rsidTr="000E6E34">
        <w:tc>
          <w:tcPr>
            <w:tcW w:w="1668" w:type="dxa"/>
          </w:tcPr>
          <w:p w14:paraId="2E7CD081" w14:textId="77777777" w:rsidR="001571BF" w:rsidRDefault="001571BF" w:rsidP="000E6E34">
            <w:pPr>
              <w:pStyle w:val="-"/>
            </w:pPr>
            <w:r>
              <w:t>Content-Type</w:t>
            </w:r>
          </w:p>
        </w:tc>
        <w:tc>
          <w:tcPr>
            <w:tcW w:w="4901" w:type="dxa"/>
          </w:tcPr>
          <w:p w14:paraId="05579EC9" w14:textId="77777777" w:rsidR="001571BF" w:rsidRDefault="001571BF" w:rsidP="000E6E34">
            <w:pPr>
              <w:pStyle w:val="-"/>
              <w:ind w:firstLine="400"/>
              <w:jc w:val="center"/>
            </w:pPr>
            <w:r>
              <w:t>application/json</w:t>
            </w:r>
          </w:p>
        </w:tc>
        <w:tc>
          <w:tcPr>
            <w:tcW w:w="3285" w:type="dxa"/>
          </w:tcPr>
          <w:p w14:paraId="0D734829" w14:textId="77777777" w:rsidR="001571BF" w:rsidRDefault="001571BF" w:rsidP="000E6E34">
            <w:pPr>
              <w:pStyle w:val="-"/>
              <w:ind w:firstLine="400"/>
            </w:pPr>
          </w:p>
        </w:tc>
      </w:tr>
    </w:tbl>
    <w:p w14:paraId="1F3F1EBD" w14:textId="77777777" w:rsidR="001571BF" w:rsidRDefault="001571BF" w:rsidP="001571BF">
      <w:pPr>
        <w:numPr>
          <w:ilvl w:val="0"/>
          <w:numId w:val="46"/>
        </w:numPr>
        <w:ind w:firstLineChars="0" w:firstLine="442"/>
      </w:pPr>
      <w:r>
        <w:rPr>
          <w:b/>
          <w:bCs/>
        </w:rPr>
        <w:t xml:space="preserve">Permissions: </w:t>
      </w:r>
      <w:r>
        <w:t>[IsAdministrator]</w:t>
      </w:r>
    </w:p>
    <w:p w14:paraId="538B0875" w14:textId="77777777" w:rsidR="001571BF" w:rsidRDefault="001571BF" w:rsidP="001571BF">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26"/>
        <w:gridCol w:w="1363"/>
        <w:gridCol w:w="1797"/>
        <w:gridCol w:w="1234"/>
        <w:gridCol w:w="3890"/>
      </w:tblGrid>
      <w:tr w:rsidR="001571BF" w14:paraId="0313420D" w14:textId="77777777" w:rsidTr="000E6E34">
        <w:tc>
          <w:tcPr>
            <w:tcW w:w="1526" w:type="dxa"/>
            <w:shd w:val="clear" w:color="auto" w:fill="D8D8D8" w:themeFill="background1" w:themeFillShade="D8"/>
          </w:tcPr>
          <w:p w14:paraId="17D05B81" w14:textId="77777777" w:rsidR="001571BF" w:rsidRDefault="001571BF" w:rsidP="000E6E34">
            <w:pPr>
              <w:pStyle w:val="-"/>
              <w:ind w:firstLine="402"/>
              <w:jc w:val="center"/>
              <w:rPr>
                <w:b/>
                <w:bCs/>
              </w:rPr>
            </w:pPr>
            <w:r>
              <w:rPr>
                <w:b/>
                <w:bCs/>
              </w:rPr>
              <w:t>Key</w:t>
            </w:r>
          </w:p>
        </w:tc>
        <w:tc>
          <w:tcPr>
            <w:tcW w:w="1363" w:type="dxa"/>
            <w:shd w:val="clear" w:color="auto" w:fill="D8D8D8" w:themeFill="background1" w:themeFillShade="D8"/>
          </w:tcPr>
          <w:p w14:paraId="2F532607" w14:textId="77777777" w:rsidR="001571BF" w:rsidRDefault="001571BF" w:rsidP="000E6E34">
            <w:pPr>
              <w:pStyle w:val="-"/>
              <w:ind w:firstLine="402"/>
              <w:jc w:val="center"/>
              <w:rPr>
                <w:b/>
                <w:bCs/>
              </w:rPr>
            </w:pPr>
            <w:r>
              <w:rPr>
                <w:b/>
                <w:bCs/>
              </w:rPr>
              <w:t>Type</w:t>
            </w:r>
          </w:p>
        </w:tc>
        <w:tc>
          <w:tcPr>
            <w:tcW w:w="1797" w:type="dxa"/>
            <w:shd w:val="clear" w:color="auto" w:fill="D8D8D8" w:themeFill="background1" w:themeFillShade="D8"/>
          </w:tcPr>
          <w:p w14:paraId="23E69CEE" w14:textId="77777777" w:rsidR="001571BF" w:rsidRDefault="001571BF" w:rsidP="000E6E34">
            <w:pPr>
              <w:pStyle w:val="-"/>
              <w:ind w:firstLine="402"/>
              <w:jc w:val="center"/>
              <w:rPr>
                <w:b/>
                <w:bCs/>
              </w:rPr>
            </w:pPr>
            <w:r>
              <w:rPr>
                <w:b/>
                <w:bCs/>
              </w:rPr>
              <w:t>Range</w:t>
            </w:r>
          </w:p>
        </w:tc>
        <w:tc>
          <w:tcPr>
            <w:tcW w:w="1234" w:type="dxa"/>
            <w:shd w:val="clear" w:color="auto" w:fill="D8D8D8" w:themeFill="background1" w:themeFillShade="D8"/>
          </w:tcPr>
          <w:p w14:paraId="611F2DC0" w14:textId="77777777" w:rsidR="001571BF" w:rsidRDefault="001571BF" w:rsidP="000E6E34">
            <w:pPr>
              <w:pStyle w:val="-"/>
              <w:jc w:val="left"/>
              <w:rPr>
                <w:b/>
                <w:bCs/>
              </w:rPr>
            </w:pPr>
            <w:r>
              <w:rPr>
                <w:b/>
                <w:bCs/>
              </w:rPr>
              <w:t>Required</w:t>
            </w:r>
          </w:p>
        </w:tc>
        <w:tc>
          <w:tcPr>
            <w:tcW w:w="3890" w:type="dxa"/>
            <w:shd w:val="clear" w:color="auto" w:fill="D8D8D8" w:themeFill="background1" w:themeFillShade="D8"/>
          </w:tcPr>
          <w:p w14:paraId="042B100C" w14:textId="77777777" w:rsidR="001571BF" w:rsidRDefault="001571BF" w:rsidP="000E6E34">
            <w:pPr>
              <w:pStyle w:val="-"/>
              <w:ind w:firstLine="402"/>
              <w:jc w:val="center"/>
              <w:rPr>
                <w:b/>
                <w:bCs/>
              </w:rPr>
            </w:pPr>
            <w:r>
              <w:rPr>
                <w:b/>
                <w:bCs/>
              </w:rPr>
              <w:t>Describe</w:t>
            </w:r>
          </w:p>
        </w:tc>
      </w:tr>
      <w:tr w:rsidR="001571BF" w14:paraId="17A50FBD" w14:textId="77777777" w:rsidTr="000E6E34">
        <w:tc>
          <w:tcPr>
            <w:tcW w:w="1526" w:type="dxa"/>
          </w:tcPr>
          <w:p w14:paraId="14D9AE37" w14:textId="77777777" w:rsidR="001571BF" w:rsidRDefault="001571BF" w:rsidP="000E6E34">
            <w:pPr>
              <w:pStyle w:val="-"/>
            </w:pPr>
            <w:r>
              <w:t>requestTime</w:t>
            </w:r>
          </w:p>
        </w:tc>
        <w:tc>
          <w:tcPr>
            <w:tcW w:w="1363" w:type="dxa"/>
          </w:tcPr>
          <w:p w14:paraId="7DFD1E04" w14:textId="77777777" w:rsidR="001571BF" w:rsidRDefault="001571BF" w:rsidP="000E6E34">
            <w:pPr>
              <w:pStyle w:val="-"/>
              <w:jc w:val="left"/>
            </w:pPr>
            <w:r>
              <w:t>datetime</w:t>
            </w:r>
          </w:p>
        </w:tc>
        <w:tc>
          <w:tcPr>
            <w:tcW w:w="1797" w:type="dxa"/>
          </w:tcPr>
          <w:p w14:paraId="72756C79" w14:textId="77777777" w:rsidR="001571BF" w:rsidRDefault="001571BF" w:rsidP="000E6E34">
            <w:pPr>
              <w:pStyle w:val="-"/>
              <w:ind w:firstLine="400"/>
              <w:jc w:val="center"/>
            </w:pPr>
          </w:p>
        </w:tc>
        <w:tc>
          <w:tcPr>
            <w:tcW w:w="1234" w:type="dxa"/>
          </w:tcPr>
          <w:p w14:paraId="1DCF42E3" w14:textId="77777777" w:rsidR="001571BF" w:rsidRDefault="001571BF" w:rsidP="00125579">
            <w:pPr>
              <w:pStyle w:val="-"/>
              <w:jc w:val="left"/>
            </w:pPr>
            <w:r>
              <w:t>true</w:t>
            </w:r>
          </w:p>
        </w:tc>
        <w:tc>
          <w:tcPr>
            <w:tcW w:w="3890" w:type="dxa"/>
          </w:tcPr>
          <w:p w14:paraId="3345CBB8" w14:textId="77777777" w:rsidR="001571BF" w:rsidRDefault="001571BF" w:rsidP="00125579">
            <w:pPr>
              <w:pStyle w:val="-"/>
            </w:pPr>
            <w:r>
              <w:t>请求时间，必须为当前时间</w:t>
            </w:r>
          </w:p>
        </w:tc>
      </w:tr>
    </w:tbl>
    <w:p w14:paraId="32597A7C" w14:textId="77777777" w:rsidR="001571BF" w:rsidRDefault="001571BF" w:rsidP="001571BF">
      <w:pPr>
        <w:numPr>
          <w:ilvl w:val="0"/>
          <w:numId w:val="46"/>
        </w:numPr>
        <w:ind w:firstLineChars="0" w:firstLine="442"/>
        <w:rPr>
          <w:b/>
          <w:bCs/>
        </w:rPr>
      </w:pPr>
      <w:r>
        <w:rPr>
          <w:b/>
          <w:bCs/>
        </w:rPr>
        <w:t>InputOnly:</w:t>
      </w:r>
      <w:r>
        <w:t xml:space="preserve"> [requestTime]</w:t>
      </w:r>
    </w:p>
    <w:p w14:paraId="2DBCC30F" w14:textId="77777777" w:rsidR="001571BF" w:rsidRDefault="001571BF" w:rsidP="001571BF">
      <w:pPr>
        <w:numPr>
          <w:ilvl w:val="0"/>
          <w:numId w:val="46"/>
        </w:numPr>
        <w:ind w:firstLineChars="0" w:firstLine="442"/>
        <w:rPr>
          <w:b/>
          <w:bCs/>
        </w:rPr>
      </w:pPr>
      <w:r>
        <w:rPr>
          <w:b/>
          <w:bCs/>
        </w:rPr>
        <w:t>OutputOnly:</w:t>
      </w:r>
      <w:r>
        <w:t xml:space="preserve"> [  ]</w:t>
      </w:r>
    </w:p>
    <w:p w14:paraId="3D93F263" w14:textId="77777777" w:rsidR="001571BF" w:rsidRDefault="001571BF" w:rsidP="001571BF">
      <w:pPr>
        <w:ind w:firstLine="440"/>
      </w:pPr>
    </w:p>
    <w:p w14:paraId="4FE6EA5E" w14:textId="77777777" w:rsidR="00E82E83" w:rsidRDefault="00E82E83" w:rsidP="00F26A8D">
      <w:pPr>
        <w:ind w:firstLineChars="0" w:firstLine="0"/>
      </w:pPr>
    </w:p>
    <w:p w14:paraId="6C581B60" w14:textId="1F67E016" w:rsidR="00A7791A" w:rsidRDefault="00A7791A" w:rsidP="00A7791A">
      <w:pPr>
        <w:pStyle w:val="3"/>
      </w:pPr>
      <w:r>
        <w:rPr>
          <w:rFonts w:hint="eastAsia"/>
        </w:rPr>
        <w:t>备份和恢复</w:t>
      </w:r>
    </w:p>
    <w:p w14:paraId="68B9EADE" w14:textId="4EC95998" w:rsidR="00E82E83" w:rsidRDefault="00E82E83" w:rsidP="00F26A8D">
      <w:pPr>
        <w:ind w:firstLineChars="0" w:firstLine="0"/>
      </w:pPr>
    </w:p>
    <w:p w14:paraId="23F8D16B" w14:textId="019B8416" w:rsidR="00A7791A" w:rsidRDefault="00A7791A" w:rsidP="00A7791A">
      <w:pPr>
        <w:ind w:left="440" w:firstLineChars="0" w:firstLine="0"/>
      </w:pPr>
      <w:r>
        <w:rPr>
          <w:rFonts w:hint="eastAsia"/>
        </w:rPr>
        <w:t xml:space="preserve">1) </w:t>
      </w:r>
      <w:r>
        <w:t>/sealCenter/console/v1.0/</w:t>
      </w:r>
      <w:r>
        <w:rPr>
          <w:rFonts w:hint="eastAsia"/>
        </w:rPr>
        <w:t>backup</w:t>
      </w:r>
    </w:p>
    <w:p w14:paraId="10B6F7AD" w14:textId="77777777" w:rsidR="00A7791A" w:rsidRDefault="00A7791A" w:rsidP="00A7791A">
      <w:pPr>
        <w:pStyle w:val="af7"/>
        <w:ind w:firstLine="440"/>
      </w:pPr>
      <w:r>
        <w:t>Method: POST</w:t>
      </w:r>
    </w:p>
    <w:p w14:paraId="564874CC" w14:textId="4A227959" w:rsidR="00A7791A" w:rsidRDefault="00A7791A" w:rsidP="00A7791A">
      <w:pPr>
        <w:numPr>
          <w:ilvl w:val="0"/>
          <w:numId w:val="46"/>
        </w:numPr>
        <w:ind w:firstLineChars="0" w:firstLine="442"/>
        <w:rPr>
          <w:b/>
          <w:bCs/>
        </w:rPr>
      </w:pPr>
      <w:r>
        <w:rPr>
          <w:b/>
          <w:bCs/>
        </w:rPr>
        <w:t xml:space="preserve">Name: </w:t>
      </w:r>
      <w:r>
        <w:rPr>
          <w:rFonts w:hint="eastAsia"/>
        </w:rPr>
        <w:t>备份</w:t>
      </w:r>
    </w:p>
    <w:p w14:paraId="34B5A4DB" w14:textId="77777777" w:rsidR="00A7791A" w:rsidRDefault="00A7791A" w:rsidP="00A7791A">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A7791A" w14:paraId="2EA45109" w14:textId="77777777" w:rsidTr="000E6E34">
        <w:tc>
          <w:tcPr>
            <w:tcW w:w="1552" w:type="dxa"/>
            <w:shd w:val="clear" w:color="auto" w:fill="D8D8D8" w:themeFill="background1" w:themeFillShade="D8"/>
          </w:tcPr>
          <w:p w14:paraId="37822ADE" w14:textId="77777777" w:rsidR="00A7791A" w:rsidRDefault="00A7791A" w:rsidP="000E6E34">
            <w:pPr>
              <w:pStyle w:val="-"/>
              <w:ind w:firstLine="402"/>
              <w:jc w:val="center"/>
              <w:rPr>
                <w:b/>
                <w:bCs/>
              </w:rPr>
            </w:pPr>
            <w:r>
              <w:rPr>
                <w:b/>
                <w:bCs/>
              </w:rPr>
              <w:t>Key</w:t>
            </w:r>
          </w:p>
        </w:tc>
        <w:tc>
          <w:tcPr>
            <w:tcW w:w="5017" w:type="dxa"/>
            <w:shd w:val="clear" w:color="auto" w:fill="D8D8D8" w:themeFill="background1" w:themeFillShade="D8"/>
          </w:tcPr>
          <w:p w14:paraId="17B3612A" w14:textId="77777777" w:rsidR="00A7791A" w:rsidRDefault="00A7791A" w:rsidP="000E6E34">
            <w:pPr>
              <w:pStyle w:val="-"/>
              <w:ind w:firstLine="402"/>
              <w:jc w:val="center"/>
              <w:rPr>
                <w:b/>
                <w:bCs/>
              </w:rPr>
            </w:pPr>
            <w:r>
              <w:rPr>
                <w:b/>
                <w:bCs/>
              </w:rPr>
              <w:t>Value</w:t>
            </w:r>
          </w:p>
        </w:tc>
        <w:tc>
          <w:tcPr>
            <w:tcW w:w="3285" w:type="dxa"/>
            <w:shd w:val="clear" w:color="auto" w:fill="D8D8D8" w:themeFill="background1" w:themeFillShade="D8"/>
          </w:tcPr>
          <w:p w14:paraId="57A34BEB" w14:textId="77777777" w:rsidR="00A7791A" w:rsidRDefault="00A7791A" w:rsidP="000E6E34">
            <w:pPr>
              <w:pStyle w:val="-"/>
              <w:ind w:firstLine="402"/>
              <w:jc w:val="center"/>
              <w:rPr>
                <w:b/>
                <w:bCs/>
              </w:rPr>
            </w:pPr>
            <w:r>
              <w:rPr>
                <w:b/>
                <w:bCs/>
              </w:rPr>
              <w:t>Describe</w:t>
            </w:r>
          </w:p>
        </w:tc>
      </w:tr>
      <w:tr w:rsidR="00A7791A" w14:paraId="4B68C5D8" w14:textId="77777777" w:rsidTr="000E6E34">
        <w:tc>
          <w:tcPr>
            <w:tcW w:w="1552" w:type="dxa"/>
          </w:tcPr>
          <w:p w14:paraId="70C597DD" w14:textId="77777777" w:rsidR="00A7791A" w:rsidRDefault="00A7791A" w:rsidP="000E6E34">
            <w:pPr>
              <w:pStyle w:val="-"/>
            </w:pPr>
            <w:r>
              <w:t>Content-Type</w:t>
            </w:r>
          </w:p>
        </w:tc>
        <w:tc>
          <w:tcPr>
            <w:tcW w:w="5017" w:type="dxa"/>
          </w:tcPr>
          <w:p w14:paraId="675FF211" w14:textId="77777777" w:rsidR="00A7791A" w:rsidRDefault="00A7791A" w:rsidP="000E6E34">
            <w:pPr>
              <w:pStyle w:val="-"/>
              <w:ind w:firstLine="400"/>
              <w:jc w:val="center"/>
            </w:pPr>
            <w:r>
              <w:t>application/json</w:t>
            </w:r>
          </w:p>
        </w:tc>
        <w:tc>
          <w:tcPr>
            <w:tcW w:w="3285" w:type="dxa"/>
          </w:tcPr>
          <w:p w14:paraId="66D66EE2" w14:textId="77777777" w:rsidR="00A7791A" w:rsidRDefault="00A7791A" w:rsidP="000E6E34">
            <w:pPr>
              <w:pStyle w:val="-"/>
              <w:ind w:firstLine="400"/>
            </w:pPr>
          </w:p>
        </w:tc>
      </w:tr>
    </w:tbl>
    <w:p w14:paraId="0D7ABEF9" w14:textId="52668A1A" w:rsidR="00A7791A" w:rsidRDefault="00A7791A" w:rsidP="00A7791A">
      <w:pPr>
        <w:numPr>
          <w:ilvl w:val="0"/>
          <w:numId w:val="46"/>
        </w:numPr>
        <w:ind w:firstLineChars="0" w:firstLine="442"/>
      </w:pPr>
      <w:r>
        <w:rPr>
          <w:b/>
          <w:bCs/>
        </w:rPr>
        <w:t xml:space="preserve">Permissions: </w:t>
      </w:r>
      <w:r>
        <w:t>[IsAdministrator]</w:t>
      </w:r>
    </w:p>
    <w:p w14:paraId="38FCFF38" w14:textId="77777777" w:rsidR="00A7791A" w:rsidRDefault="00A7791A" w:rsidP="00A7791A">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404"/>
        <w:gridCol w:w="1628"/>
        <w:gridCol w:w="1349"/>
        <w:gridCol w:w="3890"/>
      </w:tblGrid>
      <w:tr w:rsidR="00A7791A" w14:paraId="312EDA80" w14:textId="77777777" w:rsidTr="000E6E34">
        <w:tc>
          <w:tcPr>
            <w:tcW w:w="1539" w:type="dxa"/>
            <w:shd w:val="clear" w:color="auto" w:fill="D8D8D8" w:themeFill="background1" w:themeFillShade="D8"/>
          </w:tcPr>
          <w:p w14:paraId="5CD7D9FD" w14:textId="77777777" w:rsidR="00A7791A" w:rsidRDefault="00A7791A" w:rsidP="000E6E34">
            <w:pPr>
              <w:pStyle w:val="-"/>
              <w:ind w:firstLine="402"/>
              <w:jc w:val="left"/>
              <w:rPr>
                <w:b/>
                <w:bCs/>
              </w:rPr>
            </w:pPr>
            <w:r>
              <w:rPr>
                <w:b/>
                <w:bCs/>
              </w:rPr>
              <w:t>Key</w:t>
            </w:r>
          </w:p>
        </w:tc>
        <w:tc>
          <w:tcPr>
            <w:tcW w:w="1404" w:type="dxa"/>
            <w:shd w:val="clear" w:color="auto" w:fill="D8D8D8" w:themeFill="background1" w:themeFillShade="D8"/>
          </w:tcPr>
          <w:p w14:paraId="5FD2A629" w14:textId="77777777" w:rsidR="00A7791A" w:rsidRDefault="00A7791A" w:rsidP="000E6E34">
            <w:pPr>
              <w:pStyle w:val="-"/>
              <w:ind w:firstLine="402"/>
              <w:jc w:val="center"/>
              <w:rPr>
                <w:b/>
                <w:bCs/>
              </w:rPr>
            </w:pPr>
            <w:r>
              <w:rPr>
                <w:b/>
                <w:bCs/>
              </w:rPr>
              <w:t>Type</w:t>
            </w:r>
          </w:p>
        </w:tc>
        <w:tc>
          <w:tcPr>
            <w:tcW w:w="1628" w:type="dxa"/>
            <w:shd w:val="clear" w:color="auto" w:fill="D8D8D8" w:themeFill="background1" w:themeFillShade="D8"/>
          </w:tcPr>
          <w:p w14:paraId="2F3D5846" w14:textId="77777777" w:rsidR="00A7791A" w:rsidRDefault="00A7791A" w:rsidP="000E6E34">
            <w:pPr>
              <w:pStyle w:val="-"/>
              <w:ind w:firstLine="402"/>
              <w:jc w:val="center"/>
              <w:rPr>
                <w:b/>
                <w:bCs/>
              </w:rPr>
            </w:pPr>
            <w:r>
              <w:rPr>
                <w:b/>
                <w:bCs/>
              </w:rPr>
              <w:t>Range</w:t>
            </w:r>
          </w:p>
        </w:tc>
        <w:tc>
          <w:tcPr>
            <w:tcW w:w="1349" w:type="dxa"/>
            <w:shd w:val="clear" w:color="auto" w:fill="D8D8D8" w:themeFill="background1" w:themeFillShade="D8"/>
          </w:tcPr>
          <w:p w14:paraId="5F70460D" w14:textId="77777777" w:rsidR="00A7791A" w:rsidRDefault="00A7791A" w:rsidP="000E6E34">
            <w:pPr>
              <w:pStyle w:val="-"/>
              <w:jc w:val="left"/>
              <w:rPr>
                <w:b/>
                <w:bCs/>
              </w:rPr>
            </w:pPr>
            <w:r>
              <w:rPr>
                <w:b/>
                <w:bCs/>
              </w:rPr>
              <w:t>Required</w:t>
            </w:r>
          </w:p>
        </w:tc>
        <w:tc>
          <w:tcPr>
            <w:tcW w:w="3890" w:type="dxa"/>
            <w:shd w:val="clear" w:color="auto" w:fill="D8D8D8" w:themeFill="background1" w:themeFillShade="D8"/>
          </w:tcPr>
          <w:p w14:paraId="713C4BA5" w14:textId="77777777" w:rsidR="00A7791A" w:rsidRDefault="00A7791A" w:rsidP="000E6E34">
            <w:pPr>
              <w:pStyle w:val="-"/>
              <w:ind w:firstLine="402"/>
              <w:jc w:val="center"/>
              <w:rPr>
                <w:b/>
                <w:bCs/>
              </w:rPr>
            </w:pPr>
            <w:r>
              <w:rPr>
                <w:b/>
                <w:bCs/>
              </w:rPr>
              <w:t>Describe</w:t>
            </w:r>
          </w:p>
        </w:tc>
      </w:tr>
      <w:tr w:rsidR="00A7791A" w14:paraId="034E93E9" w14:textId="77777777" w:rsidTr="000E6E34">
        <w:tc>
          <w:tcPr>
            <w:tcW w:w="1539" w:type="dxa"/>
          </w:tcPr>
          <w:p w14:paraId="6D812728" w14:textId="1990C612" w:rsidR="00A7791A" w:rsidRDefault="00A7791A" w:rsidP="000E6E34">
            <w:pPr>
              <w:pStyle w:val="-"/>
            </w:pPr>
            <w:r>
              <w:t>backuplist</w:t>
            </w:r>
          </w:p>
        </w:tc>
        <w:tc>
          <w:tcPr>
            <w:tcW w:w="1404" w:type="dxa"/>
          </w:tcPr>
          <w:p w14:paraId="0EC80E63" w14:textId="77777777" w:rsidR="00A7791A" w:rsidRDefault="00A7791A" w:rsidP="000E6E34">
            <w:pPr>
              <w:pStyle w:val="-"/>
              <w:jc w:val="left"/>
            </w:pPr>
            <w:r>
              <w:t>string</w:t>
            </w:r>
          </w:p>
        </w:tc>
        <w:tc>
          <w:tcPr>
            <w:tcW w:w="1628" w:type="dxa"/>
          </w:tcPr>
          <w:p w14:paraId="2BDCB253" w14:textId="77777777" w:rsidR="00A7791A" w:rsidRDefault="00A7791A" w:rsidP="000E6E34">
            <w:pPr>
              <w:pStyle w:val="-"/>
              <w:ind w:firstLine="400"/>
              <w:jc w:val="center"/>
            </w:pPr>
          </w:p>
        </w:tc>
        <w:tc>
          <w:tcPr>
            <w:tcW w:w="1349" w:type="dxa"/>
          </w:tcPr>
          <w:p w14:paraId="4CB1E322" w14:textId="77777777" w:rsidR="00A7791A" w:rsidRDefault="00A7791A" w:rsidP="00125579">
            <w:pPr>
              <w:pStyle w:val="-"/>
              <w:jc w:val="left"/>
            </w:pPr>
            <w:r>
              <w:t>true</w:t>
            </w:r>
          </w:p>
        </w:tc>
        <w:tc>
          <w:tcPr>
            <w:tcW w:w="3890" w:type="dxa"/>
          </w:tcPr>
          <w:p w14:paraId="5F63660B" w14:textId="5E9FBBE3" w:rsidR="00A7791A" w:rsidRDefault="00A7791A" w:rsidP="000E6E34">
            <w:pPr>
              <w:pStyle w:val="-"/>
            </w:pPr>
            <w:r>
              <w:rPr>
                <w:rFonts w:hint="eastAsia"/>
              </w:rPr>
              <w:t>备份项目：日志、用户、印章、证书、配置，可以是组合</w:t>
            </w:r>
          </w:p>
        </w:tc>
      </w:tr>
      <w:tr w:rsidR="00A7791A" w14:paraId="1410782E" w14:textId="77777777" w:rsidTr="000E6E34">
        <w:tc>
          <w:tcPr>
            <w:tcW w:w="1539" w:type="dxa"/>
          </w:tcPr>
          <w:p w14:paraId="0CBA5079" w14:textId="77777777" w:rsidR="00A7791A" w:rsidRDefault="00A7791A" w:rsidP="000E6E34">
            <w:pPr>
              <w:pStyle w:val="-"/>
            </w:pPr>
            <w:r>
              <w:t>requestTime</w:t>
            </w:r>
          </w:p>
        </w:tc>
        <w:tc>
          <w:tcPr>
            <w:tcW w:w="1404" w:type="dxa"/>
          </w:tcPr>
          <w:p w14:paraId="62ADE73B" w14:textId="77777777" w:rsidR="00A7791A" w:rsidRDefault="00A7791A" w:rsidP="000E6E34">
            <w:pPr>
              <w:pStyle w:val="-"/>
              <w:jc w:val="left"/>
            </w:pPr>
            <w:r>
              <w:t>datetime</w:t>
            </w:r>
          </w:p>
        </w:tc>
        <w:tc>
          <w:tcPr>
            <w:tcW w:w="1628" w:type="dxa"/>
          </w:tcPr>
          <w:p w14:paraId="448CA1E4" w14:textId="77777777" w:rsidR="00A7791A" w:rsidRDefault="00A7791A" w:rsidP="000E6E34">
            <w:pPr>
              <w:pStyle w:val="-"/>
              <w:ind w:firstLine="400"/>
              <w:jc w:val="center"/>
            </w:pPr>
          </w:p>
        </w:tc>
        <w:tc>
          <w:tcPr>
            <w:tcW w:w="1349" w:type="dxa"/>
          </w:tcPr>
          <w:p w14:paraId="622B9166" w14:textId="77777777" w:rsidR="00A7791A" w:rsidRDefault="00A7791A" w:rsidP="00125579">
            <w:pPr>
              <w:pStyle w:val="-"/>
              <w:jc w:val="left"/>
            </w:pPr>
            <w:r>
              <w:t>true</w:t>
            </w:r>
          </w:p>
        </w:tc>
        <w:tc>
          <w:tcPr>
            <w:tcW w:w="3890" w:type="dxa"/>
          </w:tcPr>
          <w:p w14:paraId="3C75F3A3" w14:textId="77777777" w:rsidR="00A7791A" w:rsidRDefault="00A7791A" w:rsidP="00125579">
            <w:pPr>
              <w:pStyle w:val="-"/>
            </w:pPr>
            <w:r>
              <w:t>请求时间，必须为当前时间</w:t>
            </w:r>
          </w:p>
        </w:tc>
      </w:tr>
      <w:tr w:rsidR="00A7791A" w14:paraId="5C2FD2B5" w14:textId="77777777" w:rsidTr="000E6E34">
        <w:tc>
          <w:tcPr>
            <w:tcW w:w="1539" w:type="dxa"/>
          </w:tcPr>
          <w:p w14:paraId="09714EE1" w14:textId="034B261C" w:rsidR="00A7791A" w:rsidRDefault="00A7791A" w:rsidP="000E6E34">
            <w:pPr>
              <w:pStyle w:val="-"/>
            </w:pPr>
            <w:r>
              <w:t>status</w:t>
            </w:r>
          </w:p>
        </w:tc>
        <w:tc>
          <w:tcPr>
            <w:tcW w:w="1404" w:type="dxa"/>
          </w:tcPr>
          <w:p w14:paraId="5AEBBEF7" w14:textId="59DC85BC" w:rsidR="00A7791A" w:rsidRDefault="002D2325" w:rsidP="000E6E34">
            <w:pPr>
              <w:pStyle w:val="-"/>
              <w:jc w:val="left"/>
            </w:pPr>
            <w:r>
              <w:t>string</w:t>
            </w:r>
          </w:p>
        </w:tc>
        <w:tc>
          <w:tcPr>
            <w:tcW w:w="1628" w:type="dxa"/>
          </w:tcPr>
          <w:p w14:paraId="2109FC09" w14:textId="77777777" w:rsidR="00A7791A" w:rsidRDefault="00A7791A" w:rsidP="000E6E34">
            <w:pPr>
              <w:pStyle w:val="-"/>
              <w:ind w:firstLine="400"/>
              <w:jc w:val="center"/>
            </w:pPr>
          </w:p>
        </w:tc>
        <w:tc>
          <w:tcPr>
            <w:tcW w:w="1349" w:type="dxa"/>
          </w:tcPr>
          <w:p w14:paraId="1716AF74" w14:textId="77777777" w:rsidR="00A7791A" w:rsidRDefault="00A7791A" w:rsidP="00125579">
            <w:pPr>
              <w:pStyle w:val="-"/>
              <w:jc w:val="left"/>
            </w:pPr>
            <w:r>
              <w:t>false</w:t>
            </w:r>
          </w:p>
        </w:tc>
        <w:tc>
          <w:tcPr>
            <w:tcW w:w="3890" w:type="dxa"/>
          </w:tcPr>
          <w:p w14:paraId="5C55A1DF" w14:textId="0922B1E9" w:rsidR="00A7791A" w:rsidRDefault="00A7791A" w:rsidP="00125579">
            <w:pPr>
              <w:pStyle w:val="-"/>
            </w:pPr>
            <w:r>
              <w:rPr>
                <w:rFonts w:hint="eastAsia"/>
              </w:rPr>
              <w:t>备份</w:t>
            </w:r>
            <w:r>
              <w:rPr>
                <w:rFonts w:hint="eastAsia"/>
              </w:rPr>
              <w:t>:</w:t>
            </w:r>
            <w:r>
              <w:rPr>
                <w:rFonts w:hint="eastAsia"/>
              </w:rPr>
              <w:t>成功、失败</w:t>
            </w:r>
          </w:p>
        </w:tc>
      </w:tr>
    </w:tbl>
    <w:p w14:paraId="31B35CC5" w14:textId="079399B5" w:rsidR="00A7791A" w:rsidRDefault="00A7791A" w:rsidP="00A7791A">
      <w:pPr>
        <w:numPr>
          <w:ilvl w:val="0"/>
          <w:numId w:val="46"/>
        </w:numPr>
        <w:ind w:firstLineChars="0" w:firstLine="442"/>
        <w:rPr>
          <w:b/>
          <w:bCs/>
        </w:rPr>
      </w:pPr>
      <w:r>
        <w:rPr>
          <w:b/>
          <w:bCs/>
        </w:rPr>
        <w:t>InputOnly:</w:t>
      </w:r>
      <w:r>
        <w:t xml:space="preserve"> [backuplist, requestTime]</w:t>
      </w:r>
    </w:p>
    <w:p w14:paraId="48FAC470" w14:textId="3A94BD83" w:rsidR="00A7791A" w:rsidRDefault="00A7791A" w:rsidP="00A7791A">
      <w:pPr>
        <w:numPr>
          <w:ilvl w:val="0"/>
          <w:numId w:val="46"/>
        </w:numPr>
        <w:ind w:firstLineChars="0" w:firstLine="442"/>
        <w:rPr>
          <w:b/>
          <w:bCs/>
        </w:rPr>
      </w:pPr>
      <w:r>
        <w:rPr>
          <w:b/>
          <w:bCs/>
        </w:rPr>
        <w:t>OutputOnly:</w:t>
      </w:r>
      <w:r>
        <w:t xml:space="preserve"> [status]</w:t>
      </w:r>
    </w:p>
    <w:p w14:paraId="1D7EF024" w14:textId="1E182676" w:rsidR="00A7791A" w:rsidRPr="00A7791A" w:rsidRDefault="00A7791A" w:rsidP="00F26A8D">
      <w:pPr>
        <w:ind w:firstLineChars="0" w:firstLine="0"/>
      </w:pPr>
    </w:p>
    <w:p w14:paraId="718A4076" w14:textId="24D28FE3" w:rsidR="002D2325" w:rsidRDefault="002D2325" w:rsidP="002D2325">
      <w:pPr>
        <w:pStyle w:val="af7"/>
        <w:ind w:firstLine="440"/>
      </w:pPr>
      <w:r>
        <w:lastRenderedPageBreak/>
        <w:t>Method: GET</w:t>
      </w:r>
    </w:p>
    <w:p w14:paraId="5FD7DECF" w14:textId="2D6B08D6" w:rsidR="002D2325" w:rsidRDefault="002D2325" w:rsidP="002D2325">
      <w:pPr>
        <w:numPr>
          <w:ilvl w:val="0"/>
          <w:numId w:val="46"/>
        </w:numPr>
        <w:ind w:firstLineChars="0" w:firstLine="442"/>
        <w:rPr>
          <w:b/>
          <w:bCs/>
        </w:rPr>
      </w:pPr>
      <w:r>
        <w:rPr>
          <w:b/>
          <w:bCs/>
        </w:rPr>
        <w:t xml:space="preserve">Name: </w:t>
      </w:r>
      <w:r>
        <w:rPr>
          <w:rFonts w:hint="eastAsia"/>
        </w:rPr>
        <w:t>备份导出</w:t>
      </w:r>
    </w:p>
    <w:p w14:paraId="778B936C" w14:textId="77777777" w:rsidR="002D2325" w:rsidRDefault="002D2325" w:rsidP="002D2325">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2D2325" w14:paraId="47314C7E" w14:textId="77777777" w:rsidTr="000E6E34">
        <w:tc>
          <w:tcPr>
            <w:tcW w:w="1552" w:type="dxa"/>
            <w:shd w:val="clear" w:color="auto" w:fill="D8D8D8" w:themeFill="background1" w:themeFillShade="D8"/>
          </w:tcPr>
          <w:p w14:paraId="40A38979" w14:textId="77777777" w:rsidR="002D2325" w:rsidRDefault="002D2325" w:rsidP="000E6E34">
            <w:pPr>
              <w:pStyle w:val="-"/>
              <w:ind w:firstLine="402"/>
              <w:jc w:val="center"/>
              <w:rPr>
                <w:b/>
                <w:bCs/>
              </w:rPr>
            </w:pPr>
            <w:r>
              <w:rPr>
                <w:b/>
                <w:bCs/>
              </w:rPr>
              <w:t>Key</w:t>
            </w:r>
          </w:p>
        </w:tc>
        <w:tc>
          <w:tcPr>
            <w:tcW w:w="5017" w:type="dxa"/>
            <w:shd w:val="clear" w:color="auto" w:fill="D8D8D8" w:themeFill="background1" w:themeFillShade="D8"/>
          </w:tcPr>
          <w:p w14:paraId="5CDDCEE2" w14:textId="77777777" w:rsidR="002D2325" w:rsidRDefault="002D2325" w:rsidP="000E6E34">
            <w:pPr>
              <w:pStyle w:val="-"/>
              <w:ind w:firstLine="402"/>
              <w:jc w:val="center"/>
              <w:rPr>
                <w:b/>
                <w:bCs/>
              </w:rPr>
            </w:pPr>
            <w:r>
              <w:rPr>
                <w:b/>
                <w:bCs/>
              </w:rPr>
              <w:t>Value</w:t>
            </w:r>
          </w:p>
        </w:tc>
        <w:tc>
          <w:tcPr>
            <w:tcW w:w="3285" w:type="dxa"/>
            <w:shd w:val="clear" w:color="auto" w:fill="D8D8D8" w:themeFill="background1" w:themeFillShade="D8"/>
          </w:tcPr>
          <w:p w14:paraId="44568B78" w14:textId="77777777" w:rsidR="002D2325" w:rsidRDefault="002D2325" w:rsidP="000E6E34">
            <w:pPr>
              <w:pStyle w:val="-"/>
              <w:ind w:firstLine="402"/>
              <w:jc w:val="center"/>
              <w:rPr>
                <w:b/>
                <w:bCs/>
              </w:rPr>
            </w:pPr>
            <w:r>
              <w:rPr>
                <w:b/>
                <w:bCs/>
              </w:rPr>
              <w:t>Describe</w:t>
            </w:r>
          </w:p>
        </w:tc>
      </w:tr>
      <w:tr w:rsidR="002D2325" w14:paraId="0759B936" w14:textId="77777777" w:rsidTr="000E6E34">
        <w:tc>
          <w:tcPr>
            <w:tcW w:w="1552" w:type="dxa"/>
          </w:tcPr>
          <w:p w14:paraId="495045B4" w14:textId="77777777" w:rsidR="002D2325" w:rsidRDefault="002D2325" w:rsidP="000E6E34">
            <w:pPr>
              <w:pStyle w:val="-"/>
            </w:pPr>
            <w:r>
              <w:t>Content-Type</w:t>
            </w:r>
          </w:p>
        </w:tc>
        <w:tc>
          <w:tcPr>
            <w:tcW w:w="5017" w:type="dxa"/>
          </w:tcPr>
          <w:p w14:paraId="278EF29E" w14:textId="77777777" w:rsidR="002D2325" w:rsidRDefault="002D2325" w:rsidP="000E6E34">
            <w:pPr>
              <w:pStyle w:val="-"/>
              <w:ind w:firstLine="400"/>
              <w:jc w:val="center"/>
            </w:pPr>
            <w:r>
              <w:t>application/json</w:t>
            </w:r>
          </w:p>
        </w:tc>
        <w:tc>
          <w:tcPr>
            <w:tcW w:w="3285" w:type="dxa"/>
          </w:tcPr>
          <w:p w14:paraId="31FE6447" w14:textId="77777777" w:rsidR="002D2325" w:rsidRDefault="002D2325" w:rsidP="000E6E34">
            <w:pPr>
              <w:pStyle w:val="-"/>
              <w:ind w:firstLine="400"/>
            </w:pPr>
          </w:p>
        </w:tc>
      </w:tr>
    </w:tbl>
    <w:p w14:paraId="1822EFB0" w14:textId="52D8B1F7" w:rsidR="002D2325" w:rsidRDefault="002D2325" w:rsidP="002D2325">
      <w:pPr>
        <w:numPr>
          <w:ilvl w:val="0"/>
          <w:numId w:val="46"/>
        </w:numPr>
        <w:ind w:firstLineChars="0" w:firstLine="442"/>
      </w:pPr>
      <w:r>
        <w:rPr>
          <w:b/>
          <w:bCs/>
        </w:rPr>
        <w:t xml:space="preserve">Permissions: </w:t>
      </w:r>
      <w:r>
        <w:t>[IsAdministrator]</w:t>
      </w:r>
    </w:p>
    <w:p w14:paraId="0F51E6B7" w14:textId="77777777" w:rsidR="002D2325" w:rsidRDefault="002D2325" w:rsidP="002D2325">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404"/>
        <w:gridCol w:w="1628"/>
        <w:gridCol w:w="1349"/>
        <w:gridCol w:w="3890"/>
      </w:tblGrid>
      <w:tr w:rsidR="002D2325" w14:paraId="4F6DA937" w14:textId="77777777" w:rsidTr="000E6E34">
        <w:tc>
          <w:tcPr>
            <w:tcW w:w="1539" w:type="dxa"/>
            <w:shd w:val="clear" w:color="auto" w:fill="D8D8D8" w:themeFill="background1" w:themeFillShade="D8"/>
          </w:tcPr>
          <w:p w14:paraId="540CC1A9" w14:textId="77777777" w:rsidR="002D2325" w:rsidRDefault="002D2325" w:rsidP="000E6E34">
            <w:pPr>
              <w:pStyle w:val="-"/>
              <w:ind w:firstLine="402"/>
              <w:jc w:val="left"/>
              <w:rPr>
                <w:b/>
                <w:bCs/>
              </w:rPr>
            </w:pPr>
            <w:r>
              <w:rPr>
                <w:b/>
                <w:bCs/>
              </w:rPr>
              <w:t>Key</w:t>
            </w:r>
          </w:p>
        </w:tc>
        <w:tc>
          <w:tcPr>
            <w:tcW w:w="1404" w:type="dxa"/>
            <w:shd w:val="clear" w:color="auto" w:fill="D8D8D8" w:themeFill="background1" w:themeFillShade="D8"/>
          </w:tcPr>
          <w:p w14:paraId="086E5FAB" w14:textId="77777777" w:rsidR="002D2325" w:rsidRDefault="002D2325" w:rsidP="000E6E34">
            <w:pPr>
              <w:pStyle w:val="-"/>
              <w:ind w:firstLine="402"/>
              <w:jc w:val="center"/>
              <w:rPr>
                <w:b/>
                <w:bCs/>
              </w:rPr>
            </w:pPr>
            <w:r>
              <w:rPr>
                <w:b/>
                <w:bCs/>
              </w:rPr>
              <w:t>Type</w:t>
            </w:r>
          </w:p>
        </w:tc>
        <w:tc>
          <w:tcPr>
            <w:tcW w:w="1628" w:type="dxa"/>
            <w:shd w:val="clear" w:color="auto" w:fill="D8D8D8" w:themeFill="background1" w:themeFillShade="D8"/>
          </w:tcPr>
          <w:p w14:paraId="0D58CC7C" w14:textId="77777777" w:rsidR="002D2325" w:rsidRDefault="002D2325" w:rsidP="000E6E34">
            <w:pPr>
              <w:pStyle w:val="-"/>
              <w:ind w:firstLine="402"/>
              <w:jc w:val="center"/>
              <w:rPr>
                <w:b/>
                <w:bCs/>
              </w:rPr>
            </w:pPr>
            <w:r>
              <w:rPr>
                <w:b/>
                <w:bCs/>
              </w:rPr>
              <w:t>Range</w:t>
            </w:r>
          </w:p>
        </w:tc>
        <w:tc>
          <w:tcPr>
            <w:tcW w:w="1349" w:type="dxa"/>
            <w:shd w:val="clear" w:color="auto" w:fill="D8D8D8" w:themeFill="background1" w:themeFillShade="D8"/>
          </w:tcPr>
          <w:p w14:paraId="22A96EB7" w14:textId="77777777" w:rsidR="002D2325" w:rsidRDefault="002D2325" w:rsidP="000E6E34">
            <w:pPr>
              <w:pStyle w:val="-"/>
              <w:jc w:val="left"/>
              <w:rPr>
                <w:b/>
                <w:bCs/>
              </w:rPr>
            </w:pPr>
            <w:r>
              <w:rPr>
                <w:b/>
                <w:bCs/>
              </w:rPr>
              <w:t>Required</w:t>
            </w:r>
          </w:p>
        </w:tc>
        <w:tc>
          <w:tcPr>
            <w:tcW w:w="3890" w:type="dxa"/>
            <w:shd w:val="clear" w:color="auto" w:fill="D8D8D8" w:themeFill="background1" w:themeFillShade="D8"/>
          </w:tcPr>
          <w:p w14:paraId="590928C3" w14:textId="77777777" w:rsidR="002D2325" w:rsidRDefault="002D2325" w:rsidP="000E6E34">
            <w:pPr>
              <w:pStyle w:val="-"/>
              <w:ind w:firstLine="402"/>
              <w:jc w:val="center"/>
              <w:rPr>
                <w:b/>
                <w:bCs/>
              </w:rPr>
            </w:pPr>
            <w:r>
              <w:rPr>
                <w:b/>
                <w:bCs/>
              </w:rPr>
              <w:t>Describe</w:t>
            </w:r>
          </w:p>
        </w:tc>
      </w:tr>
      <w:tr w:rsidR="002D2325" w14:paraId="21E0F4FC" w14:textId="77777777" w:rsidTr="000E6E34">
        <w:tc>
          <w:tcPr>
            <w:tcW w:w="1539" w:type="dxa"/>
          </w:tcPr>
          <w:p w14:paraId="3D017DCB" w14:textId="77777777" w:rsidR="002D2325" w:rsidRDefault="002D2325" w:rsidP="000E6E34">
            <w:pPr>
              <w:pStyle w:val="-"/>
            </w:pPr>
            <w:r>
              <w:t>backuplist</w:t>
            </w:r>
          </w:p>
        </w:tc>
        <w:tc>
          <w:tcPr>
            <w:tcW w:w="1404" w:type="dxa"/>
          </w:tcPr>
          <w:p w14:paraId="7D43B447" w14:textId="77777777" w:rsidR="002D2325" w:rsidRDefault="002D2325" w:rsidP="000E6E34">
            <w:pPr>
              <w:pStyle w:val="-"/>
              <w:jc w:val="left"/>
            </w:pPr>
            <w:r>
              <w:t>string</w:t>
            </w:r>
          </w:p>
        </w:tc>
        <w:tc>
          <w:tcPr>
            <w:tcW w:w="1628" w:type="dxa"/>
          </w:tcPr>
          <w:p w14:paraId="2967F856" w14:textId="77777777" w:rsidR="002D2325" w:rsidRDefault="002D2325" w:rsidP="000E6E34">
            <w:pPr>
              <w:pStyle w:val="-"/>
              <w:ind w:firstLine="400"/>
              <w:jc w:val="center"/>
            </w:pPr>
          </w:p>
        </w:tc>
        <w:tc>
          <w:tcPr>
            <w:tcW w:w="1349" w:type="dxa"/>
          </w:tcPr>
          <w:p w14:paraId="14AECE7E" w14:textId="77777777" w:rsidR="002D2325" w:rsidRDefault="002D2325" w:rsidP="00125579">
            <w:pPr>
              <w:pStyle w:val="-"/>
              <w:jc w:val="left"/>
            </w:pPr>
            <w:r>
              <w:t>true</w:t>
            </w:r>
          </w:p>
        </w:tc>
        <w:tc>
          <w:tcPr>
            <w:tcW w:w="3890" w:type="dxa"/>
          </w:tcPr>
          <w:p w14:paraId="113463AF" w14:textId="77777777" w:rsidR="002D2325" w:rsidRDefault="002D2325" w:rsidP="000E6E34">
            <w:pPr>
              <w:pStyle w:val="-"/>
            </w:pPr>
            <w:r>
              <w:rPr>
                <w:rFonts w:hint="eastAsia"/>
              </w:rPr>
              <w:t>备份项目：日志、用户、印章、证书、配置，可以是组合</w:t>
            </w:r>
          </w:p>
        </w:tc>
      </w:tr>
      <w:tr w:rsidR="002D2325" w14:paraId="3326806C" w14:textId="77777777" w:rsidTr="000E6E34">
        <w:tc>
          <w:tcPr>
            <w:tcW w:w="1539" w:type="dxa"/>
          </w:tcPr>
          <w:p w14:paraId="4E233B2B" w14:textId="77777777" w:rsidR="002D2325" w:rsidRDefault="002D2325" w:rsidP="000E6E34">
            <w:pPr>
              <w:pStyle w:val="-"/>
            </w:pPr>
            <w:r>
              <w:t>requestTime</w:t>
            </w:r>
          </w:p>
        </w:tc>
        <w:tc>
          <w:tcPr>
            <w:tcW w:w="1404" w:type="dxa"/>
          </w:tcPr>
          <w:p w14:paraId="38A1AF5F" w14:textId="77777777" w:rsidR="002D2325" w:rsidRDefault="002D2325" w:rsidP="000E6E34">
            <w:pPr>
              <w:pStyle w:val="-"/>
              <w:jc w:val="left"/>
            </w:pPr>
            <w:r>
              <w:t>datetime</w:t>
            </w:r>
          </w:p>
        </w:tc>
        <w:tc>
          <w:tcPr>
            <w:tcW w:w="1628" w:type="dxa"/>
          </w:tcPr>
          <w:p w14:paraId="2DD1A5AE" w14:textId="77777777" w:rsidR="002D2325" w:rsidRDefault="002D2325" w:rsidP="000E6E34">
            <w:pPr>
              <w:pStyle w:val="-"/>
              <w:ind w:firstLine="400"/>
              <w:jc w:val="center"/>
            </w:pPr>
          </w:p>
        </w:tc>
        <w:tc>
          <w:tcPr>
            <w:tcW w:w="1349" w:type="dxa"/>
          </w:tcPr>
          <w:p w14:paraId="5ECDD9B4" w14:textId="77777777" w:rsidR="002D2325" w:rsidRDefault="002D2325" w:rsidP="00125579">
            <w:pPr>
              <w:pStyle w:val="-"/>
              <w:jc w:val="left"/>
            </w:pPr>
            <w:r>
              <w:t>true</w:t>
            </w:r>
          </w:p>
        </w:tc>
        <w:tc>
          <w:tcPr>
            <w:tcW w:w="3890" w:type="dxa"/>
          </w:tcPr>
          <w:p w14:paraId="1A25B1E6" w14:textId="77777777" w:rsidR="002D2325" w:rsidRDefault="002D2325" w:rsidP="00125579">
            <w:pPr>
              <w:pStyle w:val="-"/>
            </w:pPr>
            <w:r>
              <w:t>请求时间，必须为当前时间</w:t>
            </w:r>
          </w:p>
        </w:tc>
      </w:tr>
      <w:tr w:rsidR="002D2325" w14:paraId="01575255" w14:textId="77777777" w:rsidTr="000E6E34">
        <w:tc>
          <w:tcPr>
            <w:tcW w:w="1539" w:type="dxa"/>
          </w:tcPr>
          <w:p w14:paraId="67198E17" w14:textId="24862123" w:rsidR="002D2325" w:rsidRDefault="002D2325" w:rsidP="000E6E34">
            <w:pPr>
              <w:pStyle w:val="-"/>
            </w:pPr>
            <w:r>
              <w:t>dbfiles</w:t>
            </w:r>
          </w:p>
        </w:tc>
        <w:tc>
          <w:tcPr>
            <w:tcW w:w="1404" w:type="dxa"/>
          </w:tcPr>
          <w:p w14:paraId="5A6D06E8" w14:textId="7841117B" w:rsidR="002D2325" w:rsidRDefault="002D2325" w:rsidP="000E6E34">
            <w:pPr>
              <w:pStyle w:val="-"/>
              <w:jc w:val="left"/>
            </w:pPr>
            <w:r>
              <w:t>s</w:t>
            </w:r>
            <w:r>
              <w:rPr>
                <w:rFonts w:hint="eastAsia"/>
              </w:rPr>
              <w:t>tring</w:t>
            </w:r>
          </w:p>
        </w:tc>
        <w:tc>
          <w:tcPr>
            <w:tcW w:w="1628" w:type="dxa"/>
          </w:tcPr>
          <w:p w14:paraId="23AEEA78" w14:textId="77777777" w:rsidR="002D2325" w:rsidRDefault="002D2325" w:rsidP="000E6E34">
            <w:pPr>
              <w:pStyle w:val="-"/>
              <w:ind w:firstLine="400"/>
              <w:jc w:val="center"/>
            </w:pPr>
          </w:p>
        </w:tc>
        <w:tc>
          <w:tcPr>
            <w:tcW w:w="1349" w:type="dxa"/>
          </w:tcPr>
          <w:p w14:paraId="0865BE8F" w14:textId="77777777" w:rsidR="002D2325" w:rsidRDefault="002D2325" w:rsidP="00125579">
            <w:pPr>
              <w:pStyle w:val="-"/>
              <w:jc w:val="left"/>
            </w:pPr>
            <w:r>
              <w:t>false</w:t>
            </w:r>
          </w:p>
        </w:tc>
        <w:tc>
          <w:tcPr>
            <w:tcW w:w="3890" w:type="dxa"/>
          </w:tcPr>
          <w:p w14:paraId="424C39EF" w14:textId="50FB8606" w:rsidR="002D2325" w:rsidRDefault="002D2325" w:rsidP="00125579">
            <w:pPr>
              <w:pStyle w:val="-"/>
            </w:pPr>
            <w:r>
              <w:rPr>
                <w:rFonts w:hint="eastAsia"/>
              </w:rPr>
              <w:t>备份的文件</w:t>
            </w:r>
          </w:p>
        </w:tc>
      </w:tr>
    </w:tbl>
    <w:p w14:paraId="0DFE2574" w14:textId="77777777" w:rsidR="002D2325" w:rsidRDefault="002D2325" w:rsidP="002D2325">
      <w:pPr>
        <w:numPr>
          <w:ilvl w:val="0"/>
          <w:numId w:val="46"/>
        </w:numPr>
        <w:ind w:firstLineChars="0" w:firstLine="442"/>
        <w:rPr>
          <w:b/>
          <w:bCs/>
        </w:rPr>
      </w:pPr>
      <w:r>
        <w:rPr>
          <w:b/>
          <w:bCs/>
        </w:rPr>
        <w:t>InputOnly:</w:t>
      </w:r>
      <w:r>
        <w:t xml:space="preserve"> [backuplist, requestTime]</w:t>
      </w:r>
    </w:p>
    <w:p w14:paraId="69EF8AD0" w14:textId="69DFCF51" w:rsidR="002D2325" w:rsidRDefault="002D2325" w:rsidP="002D2325">
      <w:pPr>
        <w:numPr>
          <w:ilvl w:val="0"/>
          <w:numId w:val="46"/>
        </w:numPr>
        <w:ind w:firstLineChars="0" w:firstLine="442"/>
        <w:rPr>
          <w:b/>
          <w:bCs/>
        </w:rPr>
      </w:pPr>
      <w:r>
        <w:rPr>
          <w:b/>
          <w:bCs/>
        </w:rPr>
        <w:t>OutputOnly:</w:t>
      </w:r>
      <w:r>
        <w:t xml:space="preserve"> [dbfiles]</w:t>
      </w:r>
    </w:p>
    <w:p w14:paraId="25AD3155" w14:textId="77777777" w:rsidR="002D2325" w:rsidRPr="00A7791A" w:rsidRDefault="002D2325" w:rsidP="002D2325">
      <w:pPr>
        <w:ind w:firstLineChars="0" w:firstLine="0"/>
      </w:pPr>
    </w:p>
    <w:p w14:paraId="042F4FDC" w14:textId="27E1200C" w:rsidR="000E6E34" w:rsidRDefault="000E6E34" w:rsidP="000E6E34">
      <w:pPr>
        <w:ind w:left="440" w:firstLineChars="0" w:firstLine="0"/>
      </w:pPr>
      <w:r>
        <w:t>2</w:t>
      </w:r>
      <w:r>
        <w:rPr>
          <w:rFonts w:hint="eastAsia"/>
        </w:rPr>
        <w:t xml:space="preserve">) </w:t>
      </w:r>
      <w:r>
        <w:t>/sealCenter/console/v1.0/recovery</w:t>
      </w:r>
    </w:p>
    <w:p w14:paraId="2617636B" w14:textId="77777777" w:rsidR="000E6E34" w:rsidRDefault="000E6E34" w:rsidP="000E6E34">
      <w:pPr>
        <w:pStyle w:val="af7"/>
        <w:ind w:firstLine="440"/>
      </w:pPr>
      <w:r>
        <w:t>Method: POST</w:t>
      </w:r>
    </w:p>
    <w:p w14:paraId="6A4DD80F" w14:textId="5B03A45E" w:rsidR="000E6E34" w:rsidRDefault="000E6E34" w:rsidP="000E6E34">
      <w:pPr>
        <w:numPr>
          <w:ilvl w:val="0"/>
          <w:numId w:val="46"/>
        </w:numPr>
        <w:ind w:firstLineChars="0" w:firstLine="442"/>
        <w:rPr>
          <w:b/>
          <w:bCs/>
        </w:rPr>
      </w:pPr>
      <w:r>
        <w:rPr>
          <w:b/>
          <w:bCs/>
        </w:rPr>
        <w:t xml:space="preserve">Name: </w:t>
      </w:r>
      <w:r>
        <w:rPr>
          <w:rFonts w:hint="eastAsia"/>
        </w:rPr>
        <w:t>系统从备份中恢复</w:t>
      </w:r>
    </w:p>
    <w:p w14:paraId="4766AFA2" w14:textId="77777777" w:rsidR="000E6E34" w:rsidRDefault="000E6E34" w:rsidP="000E6E34">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0E6E34" w14:paraId="6A3A6AA1" w14:textId="77777777" w:rsidTr="000E6E34">
        <w:tc>
          <w:tcPr>
            <w:tcW w:w="1552" w:type="dxa"/>
            <w:shd w:val="clear" w:color="auto" w:fill="D8D8D8" w:themeFill="background1" w:themeFillShade="D8"/>
          </w:tcPr>
          <w:p w14:paraId="496CC12D" w14:textId="77777777" w:rsidR="000E6E34" w:rsidRDefault="000E6E34" w:rsidP="000E6E34">
            <w:pPr>
              <w:pStyle w:val="-"/>
              <w:ind w:firstLine="402"/>
              <w:jc w:val="center"/>
              <w:rPr>
                <w:b/>
                <w:bCs/>
              </w:rPr>
            </w:pPr>
            <w:r>
              <w:rPr>
                <w:b/>
                <w:bCs/>
              </w:rPr>
              <w:t>Key</w:t>
            </w:r>
          </w:p>
        </w:tc>
        <w:tc>
          <w:tcPr>
            <w:tcW w:w="5017" w:type="dxa"/>
            <w:shd w:val="clear" w:color="auto" w:fill="D8D8D8" w:themeFill="background1" w:themeFillShade="D8"/>
          </w:tcPr>
          <w:p w14:paraId="6C3BC7B1" w14:textId="77777777" w:rsidR="000E6E34" w:rsidRDefault="000E6E34" w:rsidP="000E6E34">
            <w:pPr>
              <w:pStyle w:val="-"/>
              <w:ind w:firstLine="402"/>
              <w:jc w:val="center"/>
              <w:rPr>
                <w:b/>
                <w:bCs/>
              </w:rPr>
            </w:pPr>
            <w:r>
              <w:rPr>
                <w:b/>
                <w:bCs/>
              </w:rPr>
              <w:t>Value</w:t>
            </w:r>
          </w:p>
        </w:tc>
        <w:tc>
          <w:tcPr>
            <w:tcW w:w="3285" w:type="dxa"/>
            <w:shd w:val="clear" w:color="auto" w:fill="D8D8D8" w:themeFill="background1" w:themeFillShade="D8"/>
          </w:tcPr>
          <w:p w14:paraId="4C68C42A" w14:textId="77777777" w:rsidR="000E6E34" w:rsidRDefault="000E6E34" w:rsidP="000E6E34">
            <w:pPr>
              <w:pStyle w:val="-"/>
              <w:ind w:firstLine="402"/>
              <w:jc w:val="center"/>
              <w:rPr>
                <w:b/>
                <w:bCs/>
              </w:rPr>
            </w:pPr>
            <w:r>
              <w:rPr>
                <w:b/>
                <w:bCs/>
              </w:rPr>
              <w:t>Describe</w:t>
            </w:r>
          </w:p>
        </w:tc>
      </w:tr>
      <w:tr w:rsidR="000E6E34" w14:paraId="6A74F773" w14:textId="77777777" w:rsidTr="000E6E34">
        <w:tc>
          <w:tcPr>
            <w:tcW w:w="1552" w:type="dxa"/>
          </w:tcPr>
          <w:p w14:paraId="5E19877D" w14:textId="77777777" w:rsidR="000E6E34" w:rsidRDefault="000E6E34" w:rsidP="000E6E34">
            <w:pPr>
              <w:pStyle w:val="-"/>
            </w:pPr>
            <w:r>
              <w:t>Content-Type</w:t>
            </w:r>
          </w:p>
        </w:tc>
        <w:tc>
          <w:tcPr>
            <w:tcW w:w="5017" w:type="dxa"/>
          </w:tcPr>
          <w:p w14:paraId="146FC0EC" w14:textId="77777777" w:rsidR="000E6E34" w:rsidRDefault="000E6E34" w:rsidP="000E6E34">
            <w:pPr>
              <w:pStyle w:val="-"/>
              <w:ind w:firstLine="400"/>
              <w:jc w:val="center"/>
            </w:pPr>
            <w:r>
              <w:t>application/json</w:t>
            </w:r>
          </w:p>
        </w:tc>
        <w:tc>
          <w:tcPr>
            <w:tcW w:w="3285" w:type="dxa"/>
          </w:tcPr>
          <w:p w14:paraId="1E48D08A" w14:textId="77777777" w:rsidR="000E6E34" w:rsidRDefault="000E6E34" w:rsidP="000E6E34">
            <w:pPr>
              <w:pStyle w:val="-"/>
              <w:ind w:firstLine="400"/>
            </w:pPr>
          </w:p>
        </w:tc>
      </w:tr>
    </w:tbl>
    <w:p w14:paraId="2445F542" w14:textId="77777777" w:rsidR="000E6E34" w:rsidRDefault="000E6E34" w:rsidP="000E6E34">
      <w:pPr>
        <w:numPr>
          <w:ilvl w:val="0"/>
          <w:numId w:val="46"/>
        </w:numPr>
        <w:ind w:firstLineChars="0" w:firstLine="442"/>
      </w:pPr>
      <w:r>
        <w:rPr>
          <w:b/>
          <w:bCs/>
        </w:rPr>
        <w:t xml:space="preserve">Permissions: </w:t>
      </w:r>
      <w:r>
        <w:t>[IsAdministrator]</w:t>
      </w:r>
      <w:r>
        <w:rPr>
          <w:rFonts w:hint="eastAsia"/>
        </w:rPr>
        <w:t>，</w:t>
      </w:r>
      <w:r>
        <w:t>如果是系统初始化</w:t>
      </w:r>
      <w:r>
        <w:rPr>
          <w:rFonts w:hint="eastAsia"/>
        </w:rPr>
        <w:t>阶段，</w:t>
      </w:r>
      <w:r>
        <w:t>则无权限要求</w:t>
      </w:r>
    </w:p>
    <w:p w14:paraId="2ADEAFD5" w14:textId="77777777" w:rsidR="000E6E34" w:rsidRDefault="000E6E34" w:rsidP="000E6E34">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404"/>
        <w:gridCol w:w="1628"/>
        <w:gridCol w:w="1349"/>
        <w:gridCol w:w="3890"/>
      </w:tblGrid>
      <w:tr w:rsidR="000E6E34" w14:paraId="5CFC5BEA" w14:textId="77777777" w:rsidTr="000E6E34">
        <w:tc>
          <w:tcPr>
            <w:tcW w:w="1539" w:type="dxa"/>
            <w:shd w:val="clear" w:color="auto" w:fill="D8D8D8" w:themeFill="background1" w:themeFillShade="D8"/>
          </w:tcPr>
          <w:p w14:paraId="3C0C4377" w14:textId="77777777" w:rsidR="000E6E34" w:rsidRDefault="000E6E34" w:rsidP="000E6E34">
            <w:pPr>
              <w:pStyle w:val="-"/>
              <w:ind w:firstLine="402"/>
              <w:jc w:val="left"/>
              <w:rPr>
                <w:b/>
                <w:bCs/>
              </w:rPr>
            </w:pPr>
            <w:r>
              <w:rPr>
                <w:b/>
                <w:bCs/>
              </w:rPr>
              <w:t>Key</w:t>
            </w:r>
          </w:p>
        </w:tc>
        <w:tc>
          <w:tcPr>
            <w:tcW w:w="1404" w:type="dxa"/>
            <w:shd w:val="clear" w:color="auto" w:fill="D8D8D8" w:themeFill="background1" w:themeFillShade="D8"/>
          </w:tcPr>
          <w:p w14:paraId="3D84F1D7" w14:textId="77777777" w:rsidR="000E6E34" w:rsidRDefault="000E6E34" w:rsidP="000E6E34">
            <w:pPr>
              <w:pStyle w:val="-"/>
              <w:ind w:firstLine="402"/>
              <w:jc w:val="center"/>
              <w:rPr>
                <w:b/>
                <w:bCs/>
              </w:rPr>
            </w:pPr>
            <w:r>
              <w:rPr>
                <w:b/>
                <w:bCs/>
              </w:rPr>
              <w:t>Type</w:t>
            </w:r>
          </w:p>
        </w:tc>
        <w:tc>
          <w:tcPr>
            <w:tcW w:w="1628" w:type="dxa"/>
            <w:shd w:val="clear" w:color="auto" w:fill="D8D8D8" w:themeFill="background1" w:themeFillShade="D8"/>
          </w:tcPr>
          <w:p w14:paraId="303E9521" w14:textId="77777777" w:rsidR="000E6E34" w:rsidRDefault="000E6E34" w:rsidP="000E6E34">
            <w:pPr>
              <w:pStyle w:val="-"/>
              <w:ind w:firstLine="402"/>
              <w:jc w:val="center"/>
              <w:rPr>
                <w:b/>
                <w:bCs/>
              </w:rPr>
            </w:pPr>
            <w:r>
              <w:rPr>
                <w:b/>
                <w:bCs/>
              </w:rPr>
              <w:t>Range</w:t>
            </w:r>
          </w:p>
        </w:tc>
        <w:tc>
          <w:tcPr>
            <w:tcW w:w="1349" w:type="dxa"/>
            <w:shd w:val="clear" w:color="auto" w:fill="D8D8D8" w:themeFill="background1" w:themeFillShade="D8"/>
          </w:tcPr>
          <w:p w14:paraId="6BEBEC86" w14:textId="77777777" w:rsidR="000E6E34" w:rsidRDefault="000E6E34" w:rsidP="000E6E34">
            <w:pPr>
              <w:pStyle w:val="-"/>
              <w:jc w:val="left"/>
              <w:rPr>
                <w:b/>
                <w:bCs/>
              </w:rPr>
            </w:pPr>
            <w:r>
              <w:rPr>
                <w:b/>
                <w:bCs/>
              </w:rPr>
              <w:t>Required</w:t>
            </w:r>
          </w:p>
        </w:tc>
        <w:tc>
          <w:tcPr>
            <w:tcW w:w="3890" w:type="dxa"/>
            <w:shd w:val="clear" w:color="auto" w:fill="D8D8D8" w:themeFill="background1" w:themeFillShade="D8"/>
          </w:tcPr>
          <w:p w14:paraId="54DDD334" w14:textId="77777777" w:rsidR="000E6E34" w:rsidRDefault="000E6E34" w:rsidP="000E6E34">
            <w:pPr>
              <w:pStyle w:val="-"/>
              <w:ind w:firstLine="402"/>
              <w:jc w:val="center"/>
              <w:rPr>
                <w:b/>
                <w:bCs/>
              </w:rPr>
            </w:pPr>
            <w:r>
              <w:rPr>
                <w:b/>
                <w:bCs/>
              </w:rPr>
              <w:t>Describe</w:t>
            </w:r>
          </w:p>
        </w:tc>
      </w:tr>
      <w:tr w:rsidR="000E6E34" w14:paraId="73A77EDE" w14:textId="77777777" w:rsidTr="000E6E34">
        <w:tc>
          <w:tcPr>
            <w:tcW w:w="1539" w:type="dxa"/>
          </w:tcPr>
          <w:p w14:paraId="585EFAAB" w14:textId="68B0F11D" w:rsidR="000E6E34" w:rsidRDefault="000E6E34" w:rsidP="000E6E34">
            <w:pPr>
              <w:pStyle w:val="-"/>
            </w:pPr>
            <w:r>
              <w:t>recoverylist</w:t>
            </w:r>
          </w:p>
        </w:tc>
        <w:tc>
          <w:tcPr>
            <w:tcW w:w="1404" w:type="dxa"/>
          </w:tcPr>
          <w:p w14:paraId="4EC36A15" w14:textId="77777777" w:rsidR="000E6E34" w:rsidRDefault="000E6E34" w:rsidP="000E6E34">
            <w:pPr>
              <w:pStyle w:val="-"/>
              <w:jc w:val="left"/>
            </w:pPr>
            <w:r>
              <w:t>string</w:t>
            </w:r>
          </w:p>
        </w:tc>
        <w:tc>
          <w:tcPr>
            <w:tcW w:w="1628" w:type="dxa"/>
          </w:tcPr>
          <w:p w14:paraId="39C97A0D" w14:textId="77777777" w:rsidR="000E6E34" w:rsidRDefault="000E6E34" w:rsidP="000E6E34">
            <w:pPr>
              <w:pStyle w:val="-"/>
              <w:ind w:firstLine="400"/>
              <w:jc w:val="center"/>
            </w:pPr>
          </w:p>
        </w:tc>
        <w:tc>
          <w:tcPr>
            <w:tcW w:w="1349" w:type="dxa"/>
          </w:tcPr>
          <w:p w14:paraId="015C1713" w14:textId="77777777" w:rsidR="000E6E34" w:rsidRDefault="000E6E34" w:rsidP="00125579">
            <w:pPr>
              <w:pStyle w:val="-"/>
              <w:jc w:val="left"/>
            </w:pPr>
            <w:r>
              <w:t>true</w:t>
            </w:r>
          </w:p>
        </w:tc>
        <w:tc>
          <w:tcPr>
            <w:tcW w:w="3890" w:type="dxa"/>
          </w:tcPr>
          <w:p w14:paraId="44EDD8EB" w14:textId="4BDFA4BE" w:rsidR="000E6E34" w:rsidRDefault="006549A3" w:rsidP="000E6E34">
            <w:pPr>
              <w:pStyle w:val="-"/>
            </w:pPr>
            <w:r>
              <w:rPr>
                <w:rFonts w:hint="eastAsia"/>
              </w:rPr>
              <w:t>恢复的</w:t>
            </w:r>
            <w:r w:rsidR="000E6E34">
              <w:rPr>
                <w:rFonts w:hint="eastAsia"/>
              </w:rPr>
              <w:t>项目：日志、用户、印章、证书、配置，可以是组合</w:t>
            </w:r>
          </w:p>
        </w:tc>
      </w:tr>
      <w:tr w:rsidR="000E6E34" w14:paraId="5D94DD76" w14:textId="77777777" w:rsidTr="000E6E34">
        <w:tc>
          <w:tcPr>
            <w:tcW w:w="1539" w:type="dxa"/>
          </w:tcPr>
          <w:p w14:paraId="7BBB0B99" w14:textId="77777777" w:rsidR="000E6E34" w:rsidRDefault="000E6E34" w:rsidP="000E6E34">
            <w:pPr>
              <w:pStyle w:val="-"/>
            </w:pPr>
            <w:r>
              <w:t>requestTime</w:t>
            </w:r>
          </w:p>
        </w:tc>
        <w:tc>
          <w:tcPr>
            <w:tcW w:w="1404" w:type="dxa"/>
          </w:tcPr>
          <w:p w14:paraId="51B8DDA6" w14:textId="77777777" w:rsidR="000E6E34" w:rsidRDefault="000E6E34" w:rsidP="000E6E34">
            <w:pPr>
              <w:pStyle w:val="-"/>
              <w:jc w:val="left"/>
            </w:pPr>
            <w:r>
              <w:t>datetime</w:t>
            </w:r>
          </w:p>
        </w:tc>
        <w:tc>
          <w:tcPr>
            <w:tcW w:w="1628" w:type="dxa"/>
          </w:tcPr>
          <w:p w14:paraId="3C1C06E4" w14:textId="77777777" w:rsidR="000E6E34" w:rsidRDefault="000E6E34" w:rsidP="000E6E34">
            <w:pPr>
              <w:pStyle w:val="-"/>
              <w:ind w:firstLine="400"/>
              <w:jc w:val="center"/>
            </w:pPr>
          </w:p>
        </w:tc>
        <w:tc>
          <w:tcPr>
            <w:tcW w:w="1349" w:type="dxa"/>
          </w:tcPr>
          <w:p w14:paraId="1A412DA6" w14:textId="77777777" w:rsidR="000E6E34" w:rsidRDefault="000E6E34" w:rsidP="00125579">
            <w:pPr>
              <w:pStyle w:val="-"/>
              <w:jc w:val="left"/>
            </w:pPr>
            <w:r>
              <w:t>true</w:t>
            </w:r>
          </w:p>
        </w:tc>
        <w:tc>
          <w:tcPr>
            <w:tcW w:w="3890" w:type="dxa"/>
          </w:tcPr>
          <w:p w14:paraId="51810475" w14:textId="77777777" w:rsidR="000E6E34" w:rsidRDefault="000E6E34" w:rsidP="006549A3">
            <w:pPr>
              <w:pStyle w:val="-"/>
            </w:pPr>
            <w:r>
              <w:t>请求时间，必须为当前时间</w:t>
            </w:r>
          </w:p>
        </w:tc>
      </w:tr>
      <w:tr w:rsidR="000E6E34" w14:paraId="65F48541" w14:textId="77777777" w:rsidTr="000E6E34">
        <w:tc>
          <w:tcPr>
            <w:tcW w:w="1539" w:type="dxa"/>
          </w:tcPr>
          <w:p w14:paraId="3300D35B" w14:textId="77777777" w:rsidR="000E6E34" w:rsidRDefault="000E6E34" w:rsidP="000E6E34">
            <w:pPr>
              <w:pStyle w:val="-"/>
            </w:pPr>
            <w:r>
              <w:t>status</w:t>
            </w:r>
          </w:p>
        </w:tc>
        <w:tc>
          <w:tcPr>
            <w:tcW w:w="1404" w:type="dxa"/>
          </w:tcPr>
          <w:p w14:paraId="41B91B95" w14:textId="77777777" w:rsidR="000E6E34" w:rsidRDefault="000E6E34" w:rsidP="000E6E34">
            <w:pPr>
              <w:pStyle w:val="-"/>
              <w:jc w:val="left"/>
            </w:pPr>
            <w:r>
              <w:t>string</w:t>
            </w:r>
          </w:p>
        </w:tc>
        <w:tc>
          <w:tcPr>
            <w:tcW w:w="1628" w:type="dxa"/>
          </w:tcPr>
          <w:p w14:paraId="7563EE94" w14:textId="77777777" w:rsidR="000E6E34" w:rsidRDefault="000E6E34" w:rsidP="000E6E34">
            <w:pPr>
              <w:pStyle w:val="-"/>
              <w:ind w:firstLine="400"/>
              <w:jc w:val="center"/>
            </w:pPr>
          </w:p>
        </w:tc>
        <w:tc>
          <w:tcPr>
            <w:tcW w:w="1349" w:type="dxa"/>
          </w:tcPr>
          <w:p w14:paraId="15C4A099" w14:textId="77777777" w:rsidR="000E6E34" w:rsidRDefault="000E6E34" w:rsidP="00125579">
            <w:pPr>
              <w:pStyle w:val="-"/>
              <w:jc w:val="left"/>
            </w:pPr>
            <w:r>
              <w:t>false</w:t>
            </w:r>
          </w:p>
        </w:tc>
        <w:tc>
          <w:tcPr>
            <w:tcW w:w="3890" w:type="dxa"/>
          </w:tcPr>
          <w:p w14:paraId="3351D8BC" w14:textId="03595577" w:rsidR="000E6E34" w:rsidRDefault="000E6E34" w:rsidP="006549A3">
            <w:pPr>
              <w:pStyle w:val="-"/>
            </w:pPr>
            <w:r>
              <w:rPr>
                <w:rFonts w:hint="eastAsia"/>
              </w:rPr>
              <w:t>成功、失败</w:t>
            </w:r>
          </w:p>
        </w:tc>
      </w:tr>
    </w:tbl>
    <w:p w14:paraId="70A8EA19" w14:textId="323FB625" w:rsidR="000E6E34" w:rsidRDefault="000E6E34" w:rsidP="000E6E34">
      <w:pPr>
        <w:numPr>
          <w:ilvl w:val="0"/>
          <w:numId w:val="46"/>
        </w:numPr>
        <w:ind w:firstLineChars="0" w:firstLine="442"/>
        <w:rPr>
          <w:b/>
          <w:bCs/>
        </w:rPr>
      </w:pPr>
      <w:r>
        <w:rPr>
          <w:b/>
          <w:bCs/>
        </w:rPr>
        <w:t>InputOnly:</w:t>
      </w:r>
      <w:r>
        <w:t xml:space="preserve"> [</w:t>
      </w:r>
      <w:r w:rsidR="006549A3">
        <w:t>recoverylist</w:t>
      </w:r>
      <w:r>
        <w:t>, requestTime]</w:t>
      </w:r>
    </w:p>
    <w:p w14:paraId="1B29B8F8" w14:textId="77777777" w:rsidR="000E6E34" w:rsidRDefault="000E6E34" w:rsidP="000E6E34">
      <w:pPr>
        <w:numPr>
          <w:ilvl w:val="0"/>
          <w:numId w:val="46"/>
        </w:numPr>
        <w:ind w:firstLineChars="0" w:firstLine="442"/>
        <w:rPr>
          <w:b/>
          <w:bCs/>
        </w:rPr>
      </w:pPr>
      <w:r>
        <w:rPr>
          <w:b/>
          <w:bCs/>
        </w:rPr>
        <w:t>OutputOnly:</w:t>
      </w:r>
      <w:r>
        <w:t xml:space="preserve"> [status]</w:t>
      </w:r>
    </w:p>
    <w:p w14:paraId="1F885044" w14:textId="0294FAE4" w:rsidR="00A7791A" w:rsidRDefault="00A7791A" w:rsidP="00F26A8D">
      <w:pPr>
        <w:ind w:firstLineChars="0" w:firstLine="0"/>
      </w:pPr>
    </w:p>
    <w:p w14:paraId="28699C99" w14:textId="086E506F" w:rsidR="00A7791A" w:rsidRDefault="00A7791A" w:rsidP="00F26A8D">
      <w:pPr>
        <w:ind w:firstLineChars="0" w:firstLine="0"/>
      </w:pPr>
    </w:p>
    <w:p w14:paraId="261E053D" w14:textId="7DEA0511" w:rsidR="006549A3" w:rsidRDefault="006549A3" w:rsidP="006549A3">
      <w:pPr>
        <w:ind w:left="440" w:firstLineChars="0" w:firstLine="0"/>
      </w:pPr>
      <w:r>
        <w:rPr>
          <w:rFonts w:hint="eastAsia"/>
        </w:rPr>
        <w:t xml:space="preserve">3) </w:t>
      </w:r>
      <w:r>
        <w:t>/sealCenter/console/v1.0/recovery</w:t>
      </w:r>
      <w:r>
        <w:rPr>
          <w:rFonts w:hint="eastAsia"/>
        </w:rPr>
        <w:t>/import</w:t>
      </w:r>
    </w:p>
    <w:p w14:paraId="68BBBA04" w14:textId="77777777" w:rsidR="006549A3" w:rsidRDefault="006549A3" w:rsidP="006549A3">
      <w:pPr>
        <w:pStyle w:val="af7"/>
        <w:ind w:firstLine="440"/>
      </w:pPr>
      <w:r>
        <w:t>Method: POST</w:t>
      </w:r>
    </w:p>
    <w:p w14:paraId="04DC28E3" w14:textId="43AEEF75" w:rsidR="006549A3" w:rsidRDefault="006549A3" w:rsidP="006549A3">
      <w:pPr>
        <w:numPr>
          <w:ilvl w:val="0"/>
          <w:numId w:val="46"/>
        </w:numPr>
        <w:ind w:firstLineChars="0" w:firstLine="442"/>
        <w:rPr>
          <w:b/>
          <w:bCs/>
        </w:rPr>
      </w:pPr>
      <w:r>
        <w:rPr>
          <w:b/>
          <w:bCs/>
        </w:rPr>
        <w:t xml:space="preserve">Name: </w:t>
      </w:r>
      <w:r>
        <w:rPr>
          <w:rFonts w:hint="eastAsia"/>
        </w:rPr>
        <w:t>系统从文件中恢复备份数据库（需要再次点击开始恢复，系统才真正开始恢复）</w:t>
      </w:r>
    </w:p>
    <w:p w14:paraId="0D19427E" w14:textId="77777777" w:rsidR="006549A3" w:rsidRDefault="006549A3" w:rsidP="006549A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6549A3" w14:paraId="6AA813FF" w14:textId="77777777" w:rsidTr="006F23CD">
        <w:tc>
          <w:tcPr>
            <w:tcW w:w="1552" w:type="dxa"/>
            <w:shd w:val="clear" w:color="auto" w:fill="D8D8D8" w:themeFill="background1" w:themeFillShade="D8"/>
          </w:tcPr>
          <w:p w14:paraId="1D188DD4" w14:textId="77777777" w:rsidR="006549A3" w:rsidRDefault="006549A3" w:rsidP="006F23CD">
            <w:pPr>
              <w:pStyle w:val="-"/>
              <w:ind w:firstLine="402"/>
              <w:jc w:val="center"/>
              <w:rPr>
                <w:b/>
                <w:bCs/>
              </w:rPr>
            </w:pPr>
            <w:r>
              <w:rPr>
                <w:b/>
                <w:bCs/>
              </w:rPr>
              <w:t>Key</w:t>
            </w:r>
          </w:p>
        </w:tc>
        <w:tc>
          <w:tcPr>
            <w:tcW w:w="5017" w:type="dxa"/>
            <w:shd w:val="clear" w:color="auto" w:fill="D8D8D8" w:themeFill="background1" w:themeFillShade="D8"/>
          </w:tcPr>
          <w:p w14:paraId="5205BE61" w14:textId="77777777" w:rsidR="006549A3" w:rsidRDefault="006549A3" w:rsidP="006F23CD">
            <w:pPr>
              <w:pStyle w:val="-"/>
              <w:ind w:firstLine="402"/>
              <w:jc w:val="center"/>
              <w:rPr>
                <w:b/>
                <w:bCs/>
              </w:rPr>
            </w:pPr>
            <w:r>
              <w:rPr>
                <w:b/>
                <w:bCs/>
              </w:rPr>
              <w:t>Value</w:t>
            </w:r>
          </w:p>
        </w:tc>
        <w:tc>
          <w:tcPr>
            <w:tcW w:w="3285" w:type="dxa"/>
            <w:shd w:val="clear" w:color="auto" w:fill="D8D8D8" w:themeFill="background1" w:themeFillShade="D8"/>
          </w:tcPr>
          <w:p w14:paraId="41656A34" w14:textId="77777777" w:rsidR="006549A3" w:rsidRDefault="006549A3" w:rsidP="006F23CD">
            <w:pPr>
              <w:pStyle w:val="-"/>
              <w:ind w:firstLine="402"/>
              <w:jc w:val="center"/>
              <w:rPr>
                <w:b/>
                <w:bCs/>
              </w:rPr>
            </w:pPr>
            <w:r>
              <w:rPr>
                <w:b/>
                <w:bCs/>
              </w:rPr>
              <w:t>Describe</w:t>
            </w:r>
          </w:p>
        </w:tc>
      </w:tr>
      <w:tr w:rsidR="006549A3" w14:paraId="1EFED81F" w14:textId="77777777" w:rsidTr="006F23CD">
        <w:tc>
          <w:tcPr>
            <w:tcW w:w="1552" w:type="dxa"/>
          </w:tcPr>
          <w:p w14:paraId="4D1405F0" w14:textId="77777777" w:rsidR="006549A3" w:rsidRDefault="006549A3" w:rsidP="006F23CD">
            <w:pPr>
              <w:pStyle w:val="-"/>
            </w:pPr>
            <w:r>
              <w:t>Content-Type</w:t>
            </w:r>
          </w:p>
        </w:tc>
        <w:tc>
          <w:tcPr>
            <w:tcW w:w="5017" w:type="dxa"/>
          </w:tcPr>
          <w:p w14:paraId="14349C09" w14:textId="77777777" w:rsidR="006549A3" w:rsidRDefault="006549A3" w:rsidP="006F23CD">
            <w:pPr>
              <w:pStyle w:val="-"/>
              <w:ind w:firstLine="400"/>
              <w:jc w:val="center"/>
            </w:pPr>
            <w:r>
              <w:t>application/json</w:t>
            </w:r>
          </w:p>
        </w:tc>
        <w:tc>
          <w:tcPr>
            <w:tcW w:w="3285" w:type="dxa"/>
          </w:tcPr>
          <w:p w14:paraId="4152C290" w14:textId="77777777" w:rsidR="006549A3" w:rsidRDefault="006549A3" w:rsidP="006F23CD">
            <w:pPr>
              <w:pStyle w:val="-"/>
              <w:ind w:firstLine="400"/>
            </w:pPr>
          </w:p>
        </w:tc>
      </w:tr>
    </w:tbl>
    <w:p w14:paraId="31B5CD84" w14:textId="1FC4B17E" w:rsidR="006549A3" w:rsidRDefault="006549A3" w:rsidP="006549A3">
      <w:pPr>
        <w:numPr>
          <w:ilvl w:val="0"/>
          <w:numId w:val="46"/>
        </w:numPr>
        <w:ind w:firstLineChars="0" w:firstLine="442"/>
      </w:pPr>
      <w:r>
        <w:rPr>
          <w:b/>
          <w:bCs/>
        </w:rPr>
        <w:t xml:space="preserve">Permissions: </w:t>
      </w:r>
      <w:r>
        <w:t xml:space="preserve">[IsAdministrator] </w:t>
      </w:r>
    </w:p>
    <w:p w14:paraId="269A19E5" w14:textId="77777777" w:rsidR="006549A3" w:rsidRDefault="006549A3" w:rsidP="006549A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404"/>
        <w:gridCol w:w="1628"/>
        <w:gridCol w:w="1349"/>
        <w:gridCol w:w="3890"/>
      </w:tblGrid>
      <w:tr w:rsidR="006549A3" w14:paraId="305F623E" w14:textId="77777777" w:rsidTr="006F23CD">
        <w:tc>
          <w:tcPr>
            <w:tcW w:w="1539" w:type="dxa"/>
            <w:shd w:val="clear" w:color="auto" w:fill="D8D8D8" w:themeFill="background1" w:themeFillShade="D8"/>
          </w:tcPr>
          <w:p w14:paraId="00E030F9" w14:textId="77777777" w:rsidR="006549A3" w:rsidRDefault="006549A3" w:rsidP="006F23CD">
            <w:pPr>
              <w:pStyle w:val="-"/>
              <w:ind w:firstLine="402"/>
              <w:jc w:val="left"/>
              <w:rPr>
                <w:b/>
                <w:bCs/>
              </w:rPr>
            </w:pPr>
            <w:r>
              <w:rPr>
                <w:b/>
                <w:bCs/>
              </w:rPr>
              <w:t>Key</w:t>
            </w:r>
          </w:p>
        </w:tc>
        <w:tc>
          <w:tcPr>
            <w:tcW w:w="1404" w:type="dxa"/>
            <w:shd w:val="clear" w:color="auto" w:fill="D8D8D8" w:themeFill="background1" w:themeFillShade="D8"/>
          </w:tcPr>
          <w:p w14:paraId="33C37E93" w14:textId="77777777" w:rsidR="006549A3" w:rsidRDefault="006549A3" w:rsidP="006F23CD">
            <w:pPr>
              <w:pStyle w:val="-"/>
              <w:ind w:firstLine="402"/>
              <w:jc w:val="center"/>
              <w:rPr>
                <w:b/>
                <w:bCs/>
              </w:rPr>
            </w:pPr>
            <w:r>
              <w:rPr>
                <w:b/>
                <w:bCs/>
              </w:rPr>
              <w:t>Type</w:t>
            </w:r>
          </w:p>
        </w:tc>
        <w:tc>
          <w:tcPr>
            <w:tcW w:w="1628" w:type="dxa"/>
            <w:shd w:val="clear" w:color="auto" w:fill="D8D8D8" w:themeFill="background1" w:themeFillShade="D8"/>
          </w:tcPr>
          <w:p w14:paraId="6DDB9721" w14:textId="77777777" w:rsidR="006549A3" w:rsidRDefault="006549A3" w:rsidP="006F23CD">
            <w:pPr>
              <w:pStyle w:val="-"/>
              <w:ind w:firstLine="402"/>
              <w:jc w:val="center"/>
              <w:rPr>
                <w:b/>
                <w:bCs/>
              </w:rPr>
            </w:pPr>
            <w:r>
              <w:rPr>
                <w:b/>
                <w:bCs/>
              </w:rPr>
              <w:t>Range</w:t>
            </w:r>
          </w:p>
        </w:tc>
        <w:tc>
          <w:tcPr>
            <w:tcW w:w="1349" w:type="dxa"/>
            <w:shd w:val="clear" w:color="auto" w:fill="D8D8D8" w:themeFill="background1" w:themeFillShade="D8"/>
          </w:tcPr>
          <w:p w14:paraId="1C41CE81" w14:textId="77777777" w:rsidR="006549A3" w:rsidRDefault="006549A3" w:rsidP="006F23CD">
            <w:pPr>
              <w:pStyle w:val="-"/>
              <w:jc w:val="left"/>
              <w:rPr>
                <w:b/>
                <w:bCs/>
              </w:rPr>
            </w:pPr>
            <w:r>
              <w:rPr>
                <w:b/>
                <w:bCs/>
              </w:rPr>
              <w:t>Required</w:t>
            </w:r>
          </w:p>
        </w:tc>
        <w:tc>
          <w:tcPr>
            <w:tcW w:w="3890" w:type="dxa"/>
            <w:shd w:val="clear" w:color="auto" w:fill="D8D8D8" w:themeFill="background1" w:themeFillShade="D8"/>
          </w:tcPr>
          <w:p w14:paraId="239BF053" w14:textId="77777777" w:rsidR="006549A3" w:rsidRDefault="006549A3" w:rsidP="006F23CD">
            <w:pPr>
              <w:pStyle w:val="-"/>
              <w:ind w:firstLine="402"/>
              <w:jc w:val="center"/>
              <w:rPr>
                <w:b/>
                <w:bCs/>
              </w:rPr>
            </w:pPr>
            <w:r>
              <w:rPr>
                <w:b/>
                <w:bCs/>
              </w:rPr>
              <w:t>Describe</w:t>
            </w:r>
          </w:p>
        </w:tc>
      </w:tr>
      <w:tr w:rsidR="006549A3" w14:paraId="58886116" w14:textId="77777777" w:rsidTr="006F23CD">
        <w:tc>
          <w:tcPr>
            <w:tcW w:w="1539" w:type="dxa"/>
          </w:tcPr>
          <w:p w14:paraId="56489FF1" w14:textId="77777777" w:rsidR="006549A3" w:rsidRDefault="006549A3" w:rsidP="006F23CD">
            <w:pPr>
              <w:pStyle w:val="-"/>
            </w:pPr>
            <w:r>
              <w:t>recoverylist</w:t>
            </w:r>
          </w:p>
        </w:tc>
        <w:tc>
          <w:tcPr>
            <w:tcW w:w="1404" w:type="dxa"/>
          </w:tcPr>
          <w:p w14:paraId="3B2CBBF7" w14:textId="77777777" w:rsidR="006549A3" w:rsidRDefault="006549A3" w:rsidP="006F23CD">
            <w:pPr>
              <w:pStyle w:val="-"/>
              <w:jc w:val="left"/>
            </w:pPr>
            <w:r>
              <w:t>string</w:t>
            </w:r>
          </w:p>
        </w:tc>
        <w:tc>
          <w:tcPr>
            <w:tcW w:w="1628" w:type="dxa"/>
          </w:tcPr>
          <w:p w14:paraId="3E33BD49" w14:textId="77777777" w:rsidR="006549A3" w:rsidRDefault="006549A3" w:rsidP="006F23CD">
            <w:pPr>
              <w:pStyle w:val="-"/>
              <w:ind w:firstLine="400"/>
              <w:jc w:val="center"/>
            </w:pPr>
          </w:p>
        </w:tc>
        <w:tc>
          <w:tcPr>
            <w:tcW w:w="1349" w:type="dxa"/>
          </w:tcPr>
          <w:p w14:paraId="61F16917" w14:textId="77777777" w:rsidR="006549A3" w:rsidRDefault="006549A3" w:rsidP="00125579">
            <w:pPr>
              <w:pStyle w:val="-"/>
              <w:jc w:val="left"/>
            </w:pPr>
            <w:r>
              <w:t>true</w:t>
            </w:r>
          </w:p>
        </w:tc>
        <w:tc>
          <w:tcPr>
            <w:tcW w:w="3890" w:type="dxa"/>
          </w:tcPr>
          <w:p w14:paraId="055993D1" w14:textId="77777777" w:rsidR="006549A3" w:rsidRDefault="006549A3" w:rsidP="006F23CD">
            <w:pPr>
              <w:pStyle w:val="-"/>
            </w:pPr>
            <w:r>
              <w:rPr>
                <w:rFonts w:hint="eastAsia"/>
              </w:rPr>
              <w:t>恢复的项目：日志、用户、印章、证书、配置，可以是组合</w:t>
            </w:r>
          </w:p>
        </w:tc>
      </w:tr>
      <w:tr w:rsidR="006549A3" w14:paraId="0F5A2AF7" w14:textId="77777777" w:rsidTr="006F23CD">
        <w:tc>
          <w:tcPr>
            <w:tcW w:w="1539" w:type="dxa"/>
          </w:tcPr>
          <w:p w14:paraId="206F50FA" w14:textId="77777777" w:rsidR="006549A3" w:rsidRDefault="006549A3" w:rsidP="006F23CD">
            <w:pPr>
              <w:pStyle w:val="-"/>
            </w:pPr>
            <w:r>
              <w:lastRenderedPageBreak/>
              <w:t>dbfiles</w:t>
            </w:r>
          </w:p>
        </w:tc>
        <w:tc>
          <w:tcPr>
            <w:tcW w:w="1404" w:type="dxa"/>
          </w:tcPr>
          <w:p w14:paraId="698256C4" w14:textId="77777777" w:rsidR="006549A3" w:rsidRDefault="006549A3" w:rsidP="006F23CD">
            <w:pPr>
              <w:pStyle w:val="-"/>
            </w:pPr>
            <w:r>
              <w:t>string</w:t>
            </w:r>
          </w:p>
        </w:tc>
        <w:tc>
          <w:tcPr>
            <w:tcW w:w="1628" w:type="dxa"/>
          </w:tcPr>
          <w:p w14:paraId="48479623" w14:textId="77777777" w:rsidR="006549A3" w:rsidRDefault="006549A3" w:rsidP="006F23CD">
            <w:pPr>
              <w:pStyle w:val="-"/>
              <w:ind w:firstLine="400"/>
              <w:jc w:val="center"/>
            </w:pPr>
          </w:p>
        </w:tc>
        <w:tc>
          <w:tcPr>
            <w:tcW w:w="1349" w:type="dxa"/>
          </w:tcPr>
          <w:p w14:paraId="7D579CFF" w14:textId="77777777" w:rsidR="006549A3" w:rsidRDefault="006549A3" w:rsidP="00125579">
            <w:pPr>
              <w:pStyle w:val="-"/>
              <w:jc w:val="left"/>
            </w:pPr>
            <w:r>
              <w:t>true</w:t>
            </w:r>
          </w:p>
        </w:tc>
        <w:tc>
          <w:tcPr>
            <w:tcW w:w="3890" w:type="dxa"/>
          </w:tcPr>
          <w:p w14:paraId="252ECC23" w14:textId="77777777" w:rsidR="006549A3" w:rsidRDefault="006549A3" w:rsidP="006F23CD">
            <w:pPr>
              <w:pStyle w:val="-"/>
            </w:pPr>
            <w:r>
              <w:rPr>
                <w:rFonts w:hint="eastAsia"/>
              </w:rPr>
              <w:t>恢复文件路径</w:t>
            </w:r>
          </w:p>
        </w:tc>
      </w:tr>
      <w:tr w:rsidR="006549A3" w14:paraId="33EFF36A" w14:textId="77777777" w:rsidTr="006F23CD">
        <w:tc>
          <w:tcPr>
            <w:tcW w:w="1539" w:type="dxa"/>
          </w:tcPr>
          <w:p w14:paraId="0301709F" w14:textId="77777777" w:rsidR="006549A3" w:rsidRDefault="006549A3" w:rsidP="006F23CD">
            <w:pPr>
              <w:pStyle w:val="-"/>
            </w:pPr>
            <w:r>
              <w:t>requestTime</w:t>
            </w:r>
          </w:p>
        </w:tc>
        <w:tc>
          <w:tcPr>
            <w:tcW w:w="1404" w:type="dxa"/>
          </w:tcPr>
          <w:p w14:paraId="694A3F41" w14:textId="77777777" w:rsidR="006549A3" w:rsidRDefault="006549A3" w:rsidP="006F23CD">
            <w:pPr>
              <w:pStyle w:val="-"/>
              <w:jc w:val="left"/>
            </w:pPr>
            <w:r>
              <w:t>datetime</w:t>
            </w:r>
          </w:p>
        </w:tc>
        <w:tc>
          <w:tcPr>
            <w:tcW w:w="1628" w:type="dxa"/>
          </w:tcPr>
          <w:p w14:paraId="606982FF" w14:textId="77777777" w:rsidR="006549A3" w:rsidRDefault="006549A3" w:rsidP="006F23CD">
            <w:pPr>
              <w:pStyle w:val="-"/>
              <w:ind w:firstLine="400"/>
              <w:jc w:val="center"/>
            </w:pPr>
          </w:p>
        </w:tc>
        <w:tc>
          <w:tcPr>
            <w:tcW w:w="1349" w:type="dxa"/>
          </w:tcPr>
          <w:p w14:paraId="4AD34E12" w14:textId="77777777" w:rsidR="006549A3" w:rsidRDefault="006549A3" w:rsidP="00125579">
            <w:pPr>
              <w:pStyle w:val="-"/>
              <w:jc w:val="left"/>
            </w:pPr>
            <w:r>
              <w:t>true</w:t>
            </w:r>
          </w:p>
        </w:tc>
        <w:tc>
          <w:tcPr>
            <w:tcW w:w="3890" w:type="dxa"/>
          </w:tcPr>
          <w:p w14:paraId="2766F5C9" w14:textId="77777777" w:rsidR="006549A3" w:rsidRDefault="006549A3" w:rsidP="006F23CD">
            <w:pPr>
              <w:pStyle w:val="-"/>
            </w:pPr>
            <w:r>
              <w:t>请求时间，必须为当前时间</w:t>
            </w:r>
          </w:p>
        </w:tc>
      </w:tr>
      <w:tr w:rsidR="006549A3" w14:paraId="5C285519" w14:textId="77777777" w:rsidTr="006F23CD">
        <w:tc>
          <w:tcPr>
            <w:tcW w:w="1539" w:type="dxa"/>
          </w:tcPr>
          <w:p w14:paraId="175A09B8" w14:textId="77777777" w:rsidR="006549A3" w:rsidRDefault="006549A3" w:rsidP="006F23CD">
            <w:pPr>
              <w:pStyle w:val="-"/>
            </w:pPr>
            <w:r>
              <w:t>status</w:t>
            </w:r>
          </w:p>
        </w:tc>
        <w:tc>
          <w:tcPr>
            <w:tcW w:w="1404" w:type="dxa"/>
          </w:tcPr>
          <w:p w14:paraId="74339402" w14:textId="77777777" w:rsidR="006549A3" w:rsidRDefault="006549A3" w:rsidP="006F23CD">
            <w:pPr>
              <w:pStyle w:val="-"/>
              <w:jc w:val="left"/>
            </w:pPr>
            <w:r>
              <w:t>string</w:t>
            </w:r>
          </w:p>
        </w:tc>
        <w:tc>
          <w:tcPr>
            <w:tcW w:w="1628" w:type="dxa"/>
          </w:tcPr>
          <w:p w14:paraId="79C20B75" w14:textId="77777777" w:rsidR="006549A3" w:rsidRDefault="006549A3" w:rsidP="006F23CD">
            <w:pPr>
              <w:pStyle w:val="-"/>
              <w:ind w:firstLine="400"/>
              <w:jc w:val="center"/>
            </w:pPr>
          </w:p>
        </w:tc>
        <w:tc>
          <w:tcPr>
            <w:tcW w:w="1349" w:type="dxa"/>
          </w:tcPr>
          <w:p w14:paraId="243E75BA" w14:textId="77777777" w:rsidR="006549A3" w:rsidRDefault="006549A3" w:rsidP="00125579">
            <w:pPr>
              <w:pStyle w:val="-"/>
              <w:jc w:val="left"/>
            </w:pPr>
            <w:r>
              <w:t>false</w:t>
            </w:r>
          </w:p>
        </w:tc>
        <w:tc>
          <w:tcPr>
            <w:tcW w:w="3890" w:type="dxa"/>
          </w:tcPr>
          <w:p w14:paraId="0B371B8B" w14:textId="77777777" w:rsidR="006549A3" w:rsidRDefault="006549A3" w:rsidP="006F23CD">
            <w:pPr>
              <w:pStyle w:val="-"/>
            </w:pPr>
            <w:r>
              <w:rPr>
                <w:rFonts w:hint="eastAsia"/>
              </w:rPr>
              <w:t>成功、失败</w:t>
            </w:r>
          </w:p>
        </w:tc>
      </w:tr>
    </w:tbl>
    <w:p w14:paraId="1255835D" w14:textId="7439468A" w:rsidR="006549A3" w:rsidRDefault="006549A3" w:rsidP="006549A3">
      <w:pPr>
        <w:numPr>
          <w:ilvl w:val="0"/>
          <w:numId w:val="46"/>
        </w:numPr>
        <w:ind w:firstLineChars="0" w:firstLine="442"/>
        <w:rPr>
          <w:b/>
          <w:bCs/>
        </w:rPr>
      </w:pPr>
      <w:r>
        <w:rPr>
          <w:b/>
          <w:bCs/>
        </w:rPr>
        <w:t>InputOnly:</w:t>
      </w:r>
      <w:r>
        <w:t xml:space="preserve"> [recoverylist,</w:t>
      </w:r>
      <w:r w:rsidRPr="006549A3">
        <w:t xml:space="preserve"> </w:t>
      </w:r>
      <w:r>
        <w:t xml:space="preserve">dbfiles </w:t>
      </w:r>
      <w:r>
        <w:rPr>
          <w:rFonts w:hint="eastAsia"/>
        </w:rPr>
        <w:t>,</w:t>
      </w:r>
      <w:r>
        <w:t xml:space="preserve"> requestTime]</w:t>
      </w:r>
    </w:p>
    <w:p w14:paraId="759D541C" w14:textId="77777777" w:rsidR="006549A3" w:rsidRDefault="006549A3" w:rsidP="006549A3">
      <w:pPr>
        <w:numPr>
          <w:ilvl w:val="0"/>
          <w:numId w:val="46"/>
        </w:numPr>
        <w:ind w:firstLineChars="0" w:firstLine="442"/>
        <w:rPr>
          <w:b/>
          <w:bCs/>
        </w:rPr>
      </w:pPr>
      <w:r>
        <w:rPr>
          <w:b/>
          <w:bCs/>
        </w:rPr>
        <w:t>OutputOnly:</w:t>
      </w:r>
      <w:r>
        <w:t xml:space="preserve"> [status]</w:t>
      </w:r>
    </w:p>
    <w:p w14:paraId="0B10629E" w14:textId="5DA967F8" w:rsidR="00A7791A" w:rsidRDefault="00A7791A" w:rsidP="00F26A8D">
      <w:pPr>
        <w:ind w:firstLineChars="0" w:firstLine="0"/>
      </w:pPr>
    </w:p>
    <w:p w14:paraId="47067AB2" w14:textId="6BD7523E" w:rsidR="00A7791A" w:rsidRDefault="00A7791A" w:rsidP="00F26A8D">
      <w:pPr>
        <w:ind w:firstLineChars="0" w:firstLine="0"/>
      </w:pPr>
    </w:p>
    <w:p w14:paraId="4BE60779" w14:textId="4A235BD5" w:rsidR="007B2473" w:rsidRDefault="007B2473" w:rsidP="007B2473">
      <w:pPr>
        <w:pStyle w:val="3"/>
      </w:pPr>
      <w:r>
        <w:rPr>
          <w:rFonts w:hint="eastAsia"/>
        </w:rPr>
        <w:t>日志管理功能</w:t>
      </w:r>
    </w:p>
    <w:p w14:paraId="68E3900F" w14:textId="1EC26554" w:rsidR="00E62B24" w:rsidRDefault="00E62B24" w:rsidP="00E62B24">
      <w:pPr>
        <w:ind w:left="440" w:firstLineChars="0" w:firstLine="0"/>
      </w:pPr>
      <w:r>
        <w:rPr>
          <w:rFonts w:hint="eastAsia"/>
        </w:rPr>
        <w:t xml:space="preserve">1) </w:t>
      </w:r>
      <w:r>
        <w:t>/sealCenter/console/v1.0/</w:t>
      </w:r>
      <w:r>
        <w:rPr>
          <w:rFonts w:hint="eastAsia"/>
        </w:rPr>
        <w:t>logs</w:t>
      </w:r>
      <w:r w:rsidR="00B97517">
        <w:rPr>
          <w:rFonts w:hint="eastAsia"/>
        </w:rPr>
        <w:t>？</w:t>
      </w:r>
      <w:proofErr w:type="gramStart"/>
      <w:r w:rsidR="00B97517">
        <w:rPr>
          <w:rFonts w:hint="eastAsia"/>
        </w:rPr>
        <w:t>s</w:t>
      </w:r>
      <w:r w:rsidR="00B97517">
        <w:t>tart=</w:t>
      </w:r>
      <w:proofErr w:type="gramEnd"/>
      <w:r w:rsidR="007D7C4D">
        <w:t>YYMMDD</w:t>
      </w:r>
      <w:r w:rsidR="00B97517">
        <w:t>&amp;end=</w:t>
      </w:r>
      <w:r w:rsidR="007D7C4D">
        <w:t>YYMMDD&amp;</w:t>
      </w:r>
      <w:r w:rsidR="005D42CD">
        <w:rPr>
          <w:rFonts w:hint="eastAsia"/>
        </w:rPr>
        <w:t>log</w:t>
      </w:r>
      <w:r w:rsidR="007D7C4D">
        <w:t>type=</w:t>
      </w:r>
    </w:p>
    <w:p w14:paraId="0EC1B0B8" w14:textId="77777777" w:rsidR="00E62B24" w:rsidRDefault="00E62B24" w:rsidP="00E62B24">
      <w:pPr>
        <w:pStyle w:val="af7"/>
        <w:ind w:firstLine="440"/>
      </w:pPr>
      <w:r>
        <w:t>Method: GET</w:t>
      </w:r>
    </w:p>
    <w:p w14:paraId="37A53CD7" w14:textId="4FA2313D" w:rsidR="00E62B24" w:rsidRDefault="00E62B24" w:rsidP="00E62B24">
      <w:pPr>
        <w:numPr>
          <w:ilvl w:val="0"/>
          <w:numId w:val="46"/>
        </w:numPr>
        <w:ind w:firstLineChars="0" w:firstLine="442"/>
        <w:rPr>
          <w:b/>
          <w:bCs/>
        </w:rPr>
      </w:pPr>
      <w:r>
        <w:rPr>
          <w:b/>
          <w:bCs/>
        </w:rPr>
        <w:t xml:space="preserve">Name: </w:t>
      </w:r>
      <w:r w:rsidR="00AC4785">
        <w:rPr>
          <w:rFonts w:hint="eastAsia"/>
        </w:rPr>
        <w:t>获取日志信息</w:t>
      </w:r>
    </w:p>
    <w:p w14:paraId="591BCE35" w14:textId="77777777" w:rsidR="00E62B24" w:rsidRDefault="00E62B24" w:rsidP="00E62B24">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E62B24" w14:paraId="0DB033C8" w14:textId="77777777" w:rsidTr="006F23CD">
        <w:tc>
          <w:tcPr>
            <w:tcW w:w="1552" w:type="dxa"/>
            <w:shd w:val="clear" w:color="auto" w:fill="D8D8D8" w:themeFill="background1" w:themeFillShade="D8"/>
          </w:tcPr>
          <w:p w14:paraId="1AC2B9BF" w14:textId="77777777" w:rsidR="00E62B24" w:rsidRDefault="00E62B24" w:rsidP="006F23CD">
            <w:pPr>
              <w:pStyle w:val="-"/>
              <w:ind w:firstLine="442"/>
              <w:jc w:val="center"/>
              <w:rPr>
                <w:b/>
                <w:bCs/>
              </w:rPr>
            </w:pPr>
            <w:r>
              <w:rPr>
                <w:b/>
                <w:bCs/>
              </w:rPr>
              <w:t>Key</w:t>
            </w:r>
          </w:p>
        </w:tc>
        <w:tc>
          <w:tcPr>
            <w:tcW w:w="5017" w:type="dxa"/>
            <w:shd w:val="clear" w:color="auto" w:fill="D8D8D8" w:themeFill="background1" w:themeFillShade="D8"/>
          </w:tcPr>
          <w:p w14:paraId="3B5C9CD8" w14:textId="77777777" w:rsidR="00E62B24" w:rsidRDefault="00E62B24" w:rsidP="006F23CD">
            <w:pPr>
              <w:pStyle w:val="-"/>
              <w:ind w:firstLine="442"/>
              <w:jc w:val="center"/>
              <w:rPr>
                <w:b/>
                <w:bCs/>
              </w:rPr>
            </w:pPr>
            <w:r>
              <w:rPr>
                <w:b/>
                <w:bCs/>
              </w:rPr>
              <w:t>Value</w:t>
            </w:r>
          </w:p>
        </w:tc>
        <w:tc>
          <w:tcPr>
            <w:tcW w:w="3285" w:type="dxa"/>
            <w:shd w:val="clear" w:color="auto" w:fill="D8D8D8" w:themeFill="background1" w:themeFillShade="D8"/>
          </w:tcPr>
          <w:p w14:paraId="6AF9D6BE" w14:textId="77777777" w:rsidR="00E62B24" w:rsidRDefault="00E62B24" w:rsidP="006F23CD">
            <w:pPr>
              <w:pStyle w:val="-"/>
              <w:ind w:firstLine="442"/>
              <w:jc w:val="center"/>
              <w:rPr>
                <w:b/>
                <w:bCs/>
              </w:rPr>
            </w:pPr>
            <w:r>
              <w:rPr>
                <w:b/>
                <w:bCs/>
              </w:rPr>
              <w:t>Describe</w:t>
            </w:r>
          </w:p>
        </w:tc>
      </w:tr>
      <w:tr w:rsidR="00E62B24" w14:paraId="7A0F5846" w14:textId="77777777" w:rsidTr="006F23CD">
        <w:tc>
          <w:tcPr>
            <w:tcW w:w="1552" w:type="dxa"/>
          </w:tcPr>
          <w:p w14:paraId="3BBF43C4" w14:textId="77777777" w:rsidR="00E62B24" w:rsidRDefault="00E62B24" w:rsidP="00AC4785">
            <w:pPr>
              <w:pStyle w:val="-"/>
            </w:pPr>
            <w:r>
              <w:t>Content-Type</w:t>
            </w:r>
          </w:p>
        </w:tc>
        <w:tc>
          <w:tcPr>
            <w:tcW w:w="5017" w:type="dxa"/>
          </w:tcPr>
          <w:p w14:paraId="33979450" w14:textId="77777777" w:rsidR="00E62B24" w:rsidRDefault="00E62B24" w:rsidP="006F23CD">
            <w:pPr>
              <w:pStyle w:val="-"/>
              <w:ind w:firstLine="440"/>
              <w:jc w:val="center"/>
            </w:pPr>
            <w:r>
              <w:t>application/json</w:t>
            </w:r>
          </w:p>
        </w:tc>
        <w:tc>
          <w:tcPr>
            <w:tcW w:w="3285" w:type="dxa"/>
          </w:tcPr>
          <w:p w14:paraId="5921A04C" w14:textId="77777777" w:rsidR="00E62B24" w:rsidRDefault="00E62B24" w:rsidP="006F23CD">
            <w:pPr>
              <w:pStyle w:val="-"/>
              <w:ind w:firstLine="440"/>
            </w:pPr>
          </w:p>
        </w:tc>
      </w:tr>
    </w:tbl>
    <w:p w14:paraId="39BA7F60" w14:textId="579BA086" w:rsidR="00E62B24" w:rsidRDefault="00E62B24" w:rsidP="00E62B24">
      <w:pPr>
        <w:numPr>
          <w:ilvl w:val="0"/>
          <w:numId w:val="46"/>
        </w:numPr>
        <w:ind w:firstLineChars="0" w:firstLine="442"/>
      </w:pPr>
      <w:r>
        <w:rPr>
          <w:b/>
          <w:bCs/>
        </w:rPr>
        <w:t xml:space="preserve">Permissions: </w:t>
      </w:r>
      <w:r>
        <w:t>[IsAdministrator]</w:t>
      </w:r>
      <w:r w:rsidR="00B97517">
        <w:rPr>
          <w:rFonts w:hint="eastAsia"/>
        </w:rPr>
        <w:t>，只能是审计员</w:t>
      </w:r>
    </w:p>
    <w:p w14:paraId="42B548C9" w14:textId="77777777" w:rsidR="00E62B24" w:rsidRDefault="00E62B24" w:rsidP="00E62B24">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404"/>
        <w:gridCol w:w="1628"/>
        <w:gridCol w:w="1349"/>
        <w:gridCol w:w="3890"/>
      </w:tblGrid>
      <w:tr w:rsidR="00E62B24" w14:paraId="7C9361D9" w14:textId="77777777" w:rsidTr="006F23CD">
        <w:tc>
          <w:tcPr>
            <w:tcW w:w="1539" w:type="dxa"/>
            <w:shd w:val="clear" w:color="auto" w:fill="D8D8D8" w:themeFill="background1" w:themeFillShade="D8"/>
          </w:tcPr>
          <w:p w14:paraId="3FB628BA" w14:textId="77777777" w:rsidR="00E62B24" w:rsidRDefault="00E62B24" w:rsidP="006F23CD">
            <w:pPr>
              <w:pStyle w:val="-"/>
              <w:ind w:firstLine="402"/>
              <w:jc w:val="left"/>
              <w:rPr>
                <w:b/>
                <w:bCs/>
              </w:rPr>
            </w:pPr>
            <w:r>
              <w:rPr>
                <w:b/>
                <w:bCs/>
              </w:rPr>
              <w:t>Key</w:t>
            </w:r>
          </w:p>
        </w:tc>
        <w:tc>
          <w:tcPr>
            <w:tcW w:w="1404" w:type="dxa"/>
            <w:shd w:val="clear" w:color="auto" w:fill="D8D8D8" w:themeFill="background1" w:themeFillShade="D8"/>
          </w:tcPr>
          <w:p w14:paraId="4A453C04" w14:textId="77777777" w:rsidR="00E62B24" w:rsidRDefault="00E62B24" w:rsidP="006F23CD">
            <w:pPr>
              <w:pStyle w:val="-"/>
              <w:ind w:firstLine="402"/>
              <w:jc w:val="center"/>
              <w:rPr>
                <w:b/>
                <w:bCs/>
              </w:rPr>
            </w:pPr>
            <w:r>
              <w:rPr>
                <w:b/>
                <w:bCs/>
              </w:rPr>
              <w:t>Type</w:t>
            </w:r>
          </w:p>
        </w:tc>
        <w:tc>
          <w:tcPr>
            <w:tcW w:w="1628" w:type="dxa"/>
            <w:shd w:val="clear" w:color="auto" w:fill="D8D8D8" w:themeFill="background1" w:themeFillShade="D8"/>
          </w:tcPr>
          <w:p w14:paraId="5D1C3420" w14:textId="77777777" w:rsidR="00E62B24" w:rsidRDefault="00E62B24" w:rsidP="006F23CD">
            <w:pPr>
              <w:pStyle w:val="-"/>
              <w:ind w:firstLine="402"/>
              <w:jc w:val="center"/>
              <w:rPr>
                <w:b/>
                <w:bCs/>
              </w:rPr>
            </w:pPr>
            <w:r>
              <w:rPr>
                <w:b/>
                <w:bCs/>
              </w:rPr>
              <w:t>Range</w:t>
            </w:r>
          </w:p>
        </w:tc>
        <w:tc>
          <w:tcPr>
            <w:tcW w:w="1349" w:type="dxa"/>
            <w:shd w:val="clear" w:color="auto" w:fill="D8D8D8" w:themeFill="background1" w:themeFillShade="D8"/>
          </w:tcPr>
          <w:p w14:paraId="1E08A531" w14:textId="77777777" w:rsidR="00E62B24" w:rsidRDefault="00E62B24" w:rsidP="006F23CD">
            <w:pPr>
              <w:pStyle w:val="-"/>
              <w:jc w:val="left"/>
              <w:rPr>
                <w:b/>
                <w:bCs/>
              </w:rPr>
            </w:pPr>
            <w:r>
              <w:rPr>
                <w:b/>
                <w:bCs/>
              </w:rPr>
              <w:t>Required</w:t>
            </w:r>
          </w:p>
        </w:tc>
        <w:tc>
          <w:tcPr>
            <w:tcW w:w="3890" w:type="dxa"/>
            <w:shd w:val="clear" w:color="auto" w:fill="D8D8D8" w:themeFill="background1" w:themeFillShade="D8"/>
          </w:tcPr>
          <w:p w14:paraId="4CB5FC0D" w14:textId="77777777" w:rsidR="00E62B24" w:rsidRDefault="00E62B24" w:rsidP="006F23CD">
            <w:pPr>
              <w:pStyle w:val="-"/>
              <w:ind w:firstLine="442"/>
              <w:jc w:val="center"/>
              <w:rPr>
                <w:b/>
                <w:bCs/>
              </w:rPr>
            </w:pPr>
            <w:r>
              <w:rPr>
                <w:b/>
                <w:bCs/>
              </w:rPr>
              <w:t>Describe</w:t>
            </w:r>
          </w:p>
        </w:tc>
      </w:tr>
      <w:tr w:rsidR="00E62B24" w14:paraId="37959BD9" w14:textId="77777777" w:rsidTr="006F23CD">
        <w:tc>
          <w:tcPr>
            <w:tcW w:w="1539" w:type="dxa"/>
          </w:tcPr>
          <w:p w14:paraId="4EBF297F" w14:textId="77777777" w:rsidR="00E62B24" w:rsidRDefault="00E62B24" w:rsidP="00AC4785">
            <w:pPr>
              <w:pStyle w:val="-"/>
            </w:pPr>
            <w:r>
              <w:t>requestTime</w:t>
            </w:r>
          </w:p>
        </w:tc>
        <w:tc>
          <w:tcPr>
            <w:tcW w:w="1404" w:type="dxa"/>
          </w:tcPr>
          <w:p w14:paraId="16A7C661" w14:textId="77777777" w:rsidR="00E62B24" w:rsidRDefault="00E62B24" w:rsidP="00AC4785">
            <w:pPr>
              <w:pStyle w:val="-"/>
              <w:jc w:val="left"/>
            </w:pPr>
            <w:r>
              <w:t>datetime</w:t>
            </w:r>
          </w:p>
        </w:tc>
        <w:tc>
          <w:tcPr>
            <w:tcW w:w="1628" w:type="dxa"/>
          </w:tcPr>
          <w:p w14:paraId="3D723787" w14:textId="77777777" w:rsidR="00E62B24" w:rsidRDefault="00E62B24" w:rsidP="006F23CD">
            <w:pPr>
              <w:pStyle w:val="-"/>
              <w:ind w:firstLine="440"/>
              <w:jc w:val="center"/>
            </w:pPr>
          </w:p>
        </w:tc>
        <w:tc>
          <w:tcPr>
            <w:tcW w:w="1349" w:type="dxa"/>
          </w:tcPr>
          <w:p w14:paraId="61C90A09" w14:textId="77777777" w:rsidR="00E62B24" w:rsidRDefault="00E62B24" w:rsidP="00B029CA">
            <w:pPr>
              <w:pStyle w:val="-"/>
              <w:jc w:val="left"/>
            </w:pPr>
            <w:r>
              <w:t>true</w:t>
            </w:r>
          </w:p>
        </w:tc>
        <w:tc>
          <w:tcPr>
            <w:tcW w:w="3890" w:type="dxa"/>
          </w:tcPr>
          <w:p w14:paraId="7892ECDC" w14:textId="77777777" w:rsidR="00E62B24" w:rsidRDefault="00E62B24" w:rsidP="00AC4785">
            <w:pPr>
              <w:pStyle w:val="-"/>
            </w:pPr>
            <w:r>
              <w:t>请求时间，必须为当前时间</w:t>
            </w:r>
          </w:p>
        </w:tc>
      </w:tr>
      <w:tr w:rsidR="00E62B24" w14:paraId="1730CD70" w14:textId="77777777" w:rsidTr="006F23CD">
        <w:tc>
          <w:tcPr>
            <w:tcW w:w="1539" w:type="dxa"/>
          </w:tcPr>
          <w:p w14:paraId="0188AB47" w14:textId="37167602" w:rsidR="00E62B24" w:rsidRDefault="00AC4785" w:rsidP="00AC4785">
            <w:pPr>
              <w:pStyle w:val="-"/>
            </w:pPr>
            <w:r>
              <w:rPr>
                <w:rFonts w:hint="eastAsia"/>
              </w:rPr>
              <w:t>log</w:t>
            </w:r>
            <w:r>
              <w:t>id</w:t>
            </w:r>
          </w:p>
        </w:tc>
        <w:tc>
          <w:tcPr>
            <w:tcW w:w="1404" w:type="dxa"/>
          </w:tcPr>
          <w:p w14:paraId="731F754B" w14:textId="7A23C219" w:rsidR="00E62B24" w:rsidRDefault="00AC4785" w:rsidP="00AC4785">
            <w:pPr>
              <w:pStyle w:val="-"/>
              <w:jc w:val="left"/>
            </w:pPr>
            <w:r>
              <w:t>uuid4</w:t>
            </w:r>
          </w:p>
        </w:tc>
        <w:tc>
          <w:tcPr>
            <w:tcW w:w="1628" w:type="dxa"/>
          </w:tcPr>
          <w:p w14:paraId="18E3A86C" w14:textId="77777777" w:rsidR="00E62B24" w:rsidRDefault="00E62B24" w:rsidP="006F23CD">
            <w:pPr>
              <w:pStyle w:val="-"/>
              <w:ind w:firstLine="440"/>
              <w:jc w:val="center"/>
            </w:pPr>
          </w:p>
        </w:tc>
        <w:tc>
          <w:tcPr>
            <w:tcW w:w="1349" w:type="dxa"/>
          </w:tcPr>
          <w:p w14:paraId="70C10515" w14:textId="56EEFDC4" w:rsidR="00E62B24" w:rsidRDefault="007B2F3D" w:rsidP="00B029CA">
            <w:pPr>
              <w:pStyle w:val="-"/>
              <w:jc w:val="left"/>
            </w:pPr>
            <w:r>
              <w:t>false</w:t>
            </w:r>
          </w:p>
        </w:tc>
        <w:tc>
          <w:tcPr>
            <w:tcW w:w="3890" w:type="dxa"/>
          </w:tcPr>
          <w:p w14:paraId="37ECEC44" w14:textId="01BCD76B" w:rsidR="00E62B24" w:rsidRDefault="00AC4785" w:rsidP="00AC4785">
            <w:pPr>
              <w:pStyle w:val="-"/>
            </w:pPr>
            <w:r>
              <w:rPr>
                <w:rFonts w:hint="eastAsia"/>
              </w:rPr>
              <w:t>日志</w:t>
            </w:r>
            <w:r>
              <w:rPr>
                <w:rFonts w:hint="eastAsia"/>
              </w:rPr>
              <w:t>id</w:t>
            </w:r>
          </w:p>
        </w:tc>
      </w:tr>
      <w:tr w:rsidR="00AC4785" w14:paraId="6FCD2496" w14:textId="77777777" w:rsidTr="006F23CD">
        <w:tc>
          <w:tcPr>
            <w:tcW w:w="1539" w:type="dxa"/>
          </w:tcPr>
          <w:p w14:paraId="19CA8A2D" w14:textId="2C17A388" w:rsidR="00AC4785" w:rsidRDefault="00AC4785" w:rsidP="00AC4785">
            <w:pPr>
              <w:pStyle w:val="-"/>
            </w:pPr>
            <w:r>
              <w:t>createTime</w:t>
            </w:r>
          </w:p>
        </w:tc>
        <w:tc>
          <w:tcPr>
            <w:tcW w:w="1404" w:type="dxa"/>
          </w:tcPr>
          <w:p w14:paraId="0A239E18" w14:textId="3C820074" w:rsidR="00AC4785" w:rsidRDefault="00AC4785" w:rsidP="00AC4785">
            <w:pPr>
              <w:pStyle w:val="-"/>
            </w:pPr>
            <w:r>
              <w:t>string</w:t>
            </w:r>
          </w:p>
        </w:tc>
        <w:tc>
          <w:tcPr>
            <w:tcW w:w="1628" w:type="dxa"/>
          </w:tcPr>
          <w:p w14:paraId="1374A59C" w14:textId="77777777" w:rsidR="00AC4785" w:rsidRDefault="00AC4785" w:rsidP="00AC4785">
            <w:pPr>
              <w:pStyle w:val="-"/>
              <w:ind w:firstLine="440"/>
              <w:jc w:val="center"/>
            </w:pPr>
          </w:p>
        </w:tc>
        <w:tc>
          <w:tcPr>
            <w:tcW w:w="1349" w:type="dxa"/>
          </w:tcPr>
          <w:p w14:paraId="7D020F8F" w14:textId="1EA5AFED" w:rsidR="00AC4785" w:rsidRDefault="007B2F3D" w:rsidP="00B029CA">
            <w:pPr>
              <w:pStyle w:val="-"/>
              <w:jc w:val="left"/>
            </w:pPr>
            <w:r>
              <w:t>false</w:t>
            </w:r>
          </w:p>
        </w:tc>
        <w:tc>
          <w:tcPr>
            <w:tcW w:w="3890" w:type="dxa"/>
          </w:tcPr>
          <w:p w14:paraId="531BE280" w14:textId="592FB9D8" w:rsidR="00AC4785" w:rsidRDefault="00AC4785" w:rsidP="00AC4785">
            <w:pPr>
              <w:pStyle w:val="-"/>
            </w:pPr>
            <w:r>
              <w:rPr>
                <w:rFonts w:hint="eastAsia"/>
              </w:rPr>
              <w:t>日志的创建时间</w:t>
            </w:r>
          </w:p>
        </w:tc>
      </w:tr>
      <w:tr w:rsidR="00AC4785" w14:paraId="37F07D13" w14:textId="77777777" w:rsidTr="006F23CD">
        <w:tc>
          <w:tcPr>
            <w:tcW w:w="1539" w:type="dxa"/>
          </w:tcPr>
          <w:p w14:paraId="311E6F05" w14:textId="1A596698" w:rsidR="00AC4785" w:rsidRDefault="00AC4785" w:rsidP="00AC4785">
            <w:pPr>
              <w:pStyle w:val="-"/>
            </w:pPr>
            <w:r>
              <w:rPr>
                <w:rFonts w:hint="eastAsia"/>
              </w:rPr>
              <w:t>l</w:t>
            </w:r>
            <w:r>
              <w:t>ogtype</w:t>
            </w:r>
          </w:p>
        </w:tc>
        <w:tc>
          <w:tcPr>
            <w:tcW w:w="1404" w:type="dxa"/>
          </w:tcPr>
          <w:p w14:paraId="7795E6CF" w14:textId="47BE1AD0" w:rsidR="00AC4785" w:rsidRDefault="007D7C4D" w:rsidP="00AC4785">
            <w:pPr>
              <w:pStyle w:val="-"/>
            </w:pPr>
            <w:r>
              <w:t>s</w:t>
            </w:r>
            <w:r>
              <w:rPr>
                <w:rFonts w:hint="eastAsia"/>
              </w:rPr>
              <w:t>tring</w:t>
            </w:r>
          </w:p>
        </w:tc>
        <w:tc>
          <w:tcPr>
            <w:tcW w:w="1628" w:type="dxa"/>
          </w:tcPr>
          <w:p w14:paraId="4CC484CA" w14:textId="77777777" w:rsidR="00AC4785" w:rsidRDefault="00AC4785" w:rsidP="006F23CD">
            <w:pPr>
              <w:pStyle w:val="-"/>
              <w:ind w:firstLine="440"/>
              <w:jc w:val="center"/>
            </w:pPr>
          </w:p>
        </w:tc>
        <w:tc>
          <w:tcPr>
            <w:tcW w:w="1349" w:type="dxa"/>
          </w:tcPr>
          <w:p w14:paraId="2A27214F" w14:textId="1C536C78" w:rsidR="00AC4785" w:rsidRDefault="007B2F3D" w:rsidP="00B029CA">
            <w:pPr>
              <w:pStyle w:val="-"/>
              <w:jc w:val="left"/>
            </w:pPr>
            <w:r>
              <w:t>false</w:t>
            </w:r>
          </w:p>
        </w:tc>
        <w:tc>
          <w:tcPr>
            <w:tcW w:w="3890" w:type="dxa"/>
          </w:tcPr>
          <w:p w14:paraId="3A35AB11" w14:textId="6F4D8174" w:rsidR="00AC4785" w:rsidRDefault="00AC4785" w:rsidP="00AC4785">
            <w:pPr>
              <w:pStyle w:val="-"/>
            </w:pPr>
            <w:r>
              <w:rPr>
                <w:rFonts w:hint="eastAsia"/>
              </w:rPr>
              <w:t>日志类型</w:t>
            </w:r>
            <w:r w:rsidR="007D7C4D">
              <w:rPr>
                <w:rFonts w:hint="eastAsia"/>
              </w:rPr>
              <w:t>:</w:t>
            </w:r>
            <w:r w:rsidR="007D7C4D">
              <w:t xml:space="preserve"> </w:t>
            </w:r>
            <w:r w:rsidR="007D7C4D">
              <w:rPr>
                <w:rFonts w:hint="eastAsia"/>
              </w:rPr>
              <w:t>异常、</w:t>
            </w:r>
          </w:p>
        </w:tc>
      </w:tr>
      <w:tr w:rsidR="00AC4785" w14:paraId="3D086AAA" w14:textId="77777777" w:rsidTr="006F23CD">
        <w:tc>
          <w:tcPr>
            <w:tcW w:w="1539" w:type="dxa"/>
          </w:tcPr>
          <w:p w14:paraId="640EA01C" w14:textId="1C73C675" w:rsidR="00AC4785" w:rsidRDefault="00AC4785" w:rsidP="00AC4785">
            <w:pPr>
              <w:pStyle w:val="-"/>
            </w:pPr>
            <w:r>
              <w:t>target</w:t>
            </w:r>
          </w:p>
        </w:tc>
        <w:tc>
          <w:tcPr>
            <w:tcW w:w="1404" w:type="dxa"/>
          </w:tcPr>
          <w:p w14:paraId="2021384D" w14:textId="4EA00BC7" w:rsidR="00AC4785" w:rsidRDefault="00AC4785" w:rsidP="00AC4785">
            <w:pPr>
              <w:pStyle w:val="-"/>
            </w:pPr>
            <w:r>
              <w:rPr>
                <w:rFonts w:hint="eastAsia"/>
              </w:rPr>
              <w:t>s</w:t>
            </w:r>
            <w:r>
              <w:t>tring</w:t>
            </w:r>
          </w:p>
        </w:tc>
        <w:tc>
          <w:tcPr>
            <w:tcW w:w="1628" w:type="dxa"/>
          </w:tcPr>
          <w:p w14:paraId="3579AB8E" w14:textId="77777777" w:rsidR="00AC4785" w:rsidRDefault="00AC4785" w:rsidP="006F23CD">
            <w:pPr>
              <w:pStyle w:val="-"/>
              <w:ind w:firstLine="440"/>
              <w:jc w:val="center"/>
            </w:pPr>
          </w:p>
        </w:tc>
        <w:tc>
          <w:tcPr>
            <w:tcW w:w="1349" w:type="dxa"/>
          </w:tcPr>
          <w:p w14:paraId="17B7284D" w14:textId="414DF092" w:rsidR="00AC4785" w:rsidRDefault="007B2F3D" w:rsidP="00B029CA">
            <w:pPr>
              <w:pStyle w:val="-"/>
              <w:jc w:val="left"/>
            </w:pPr>
            <w:r>
              <w:t>false</w:t>
            </w:r>
          </w:p>
        </w:tc>
        <w:tc>
          <w:tcPr>
            <w:tcW w:w="3890" w:type="dxa"/>
          </w:tcPr>
          <w:p w14:paraId="6891D0E9" w14:textId="03AA8A6D" w:rsidR="00AC4785" w:rsidRDefault="00AC4785" w:rsidP="00AC4785">
            <w:pPr>
              <w:pStyle w:val="-"/>
            </w:pPr>
            <w:r>
              <w:rPr>
                <w:rFonts w:hint="eastAsia"/>
              </w:rPr>
              <w:t>日志操作的对象</w:t>
            </w:r>
          </w:p>
        </w:tc>
      </w:tr>
      <w:tr w:rsidR="00AC4785" w14:paraId="31B5FA4B" w14:textId="77777777" w:rsidTr="006F23CD">
        <w:tc>
          <w:tcPr>
            <w:tcW w:w="1539" w:type="dxa"/>
          </w:tcPr>
          <w:p w14:paraId="32F26345" w14:textId="34DDF757" w:rsidR="00AC4785" w:rsidRDefault="00AC4785" w:rsidP="00AC4785">
            <w:pPr>
              <w:pStyle w:val="-"/>
            </w:pPr>
            <w:r>
              <w:t>account</w:t>
            </w:r>
          </w:p>
        </w:tc>
        <w:tc>
          <w:tcPr>
            <w:tcW w:w="1404" w:type="dxa"/>
          </w:tcPr>
          <w:p w14:paraId="17D72BCE" w14:textId="62CACB78" w:rsidR="00AC4785" w:rsidRDefault="00AC4785" w:rsidP="00AC4785">
            <w:pPr>
              <w:pStyle w:val="-"/>
            </w:pPr>
            <w:r>
              <w:rPr>
                <w:rFonts w:hint="eastAsia"/>
              </w:rPr>
              <w:t>s</w:t>
            </w:r>
            <w:r>
              <w:t>tring</w:t>
            </w:r>
          </w:p>
        </w:tc>
        <w:tc>
          <w:tcPr>
            <w:tcW w:w="1628" w:type="dxa"/>
          </w:tcPr>
          <w:p w14:paraId="34B83A3B" w14:textId="77777777" w:rsidR="00AC4785" w:rsidRDefault="00AC4785" w:rsidP="006F23CD">
            <w:pPr>
              <w:pStyle w:val="-"/>
              <w:ind w:firstLine="440"/>
              <w:jc w:val="center"/>
            </w:pPr>
          </w:p>
        </w:tc>
        <w:tc>
          <w:tcPr>
            <w:tcW w:w="1349" w:type="dxa"/>
          </w:tcPr>
          <w:p w14:paraId="1A9EAC59" w14:textId="35CB3055" w:rsidR="00AC4785" w:rsidRDefault="007B2F3D" w:rsidP="00B029CA">
            <w:pPr>
              <w:pStyle w:val="-"/>
              <w:jc w:val="left"/>
            </w:pPr>
            <w:r>
              <w:t>false</w:t>
            </w:r>
          </w:p>
        </w:tc>
        <w:tc>
          <w:tcPr>
            <w:tcW w:w="3890" w:type="dxa"/>
          </w:tcPr>
          <w:p w14:paraId="54468DAD" w14:textId="091D7F19" w:rsidR="00AC4785" w:rsidRDefault="00AC4785" w:rsidP="00AC4785">
            <w:pPr>
              <w:pStyle w:val="-"/>
            </w:pPr>
            <w:r>
              <w:rPr>
                <w:rFonts w:hint="eastAsia"/>
              </w:rPr>
              <w:t>操作人账号</w:t>
            </w:r>
          </w:p>
        </w:tc>
      </w:tr>
      <w:tr w:rsidR="00AC4785" w14:paraId="36E7F21E" w14:textId="77777777" w:rsidTr="006F23CD">
        <w:tc>
          <w:tcPr>
            <w:tcW w:w="1539" w:type="dxa"/>
          </w:tcPr>
          <w:p w14:paraId="7F42DBA6" w14:textId="17020503" w:rsidR="00AC4785" w:rsidRDefault="00AC4785" w:rsidP="00AC4785">
            <w:pPr>
              <w:pStyle w:val="-"/>
            </w:pPr>
            <w:r>
              <w:rPr>
                <w:rFonts w:hint="eastAsia"/>
              </w:rPr>
              <w:t>l</w:t>
            </w:r>
            <w:r>
              <w:t>oginfo</w:t>
            </w:r>
          </w:p>
        </w:tc>
        <w:tc>
          <w:tcPr>
            <w:tcW w:w="1404" w:type="dxa"/>
          </w:tcPr>
          <w:p w14:paraId="42F15DE6" w14:textId="302FF1CD" w:rsidR="00AC4785" w:rsidRDefault="00AC4785" w:rsidP="00AC4785">
            <w:pPr>
              <w:pStyle w:val="-"/>
            </w:pPr>
            <w:r>
              <w:rPr>
                <w:rFonts w:hint="eastAsia"/>
              </w:rPr>
              <w:t>s</w:t>
            </w:r>
            <w:r>
              <w:t>tring</w:t>
            </w:r>
          </w:p>
        </w:tc>
        <w:tc>
          <w:tcPr>
            <w:tcW w:w="1628" w:type="dxa"/>
          </w:tcPr>
          <w:p w14:paraId="40AC1E4A" w14:textId="77777777" w:rsidR="00AC4785" w:rsidRDefault="00AC4785" w:rsidP="006F23CD">
            <w:pPr>
              <w:pStyle w:val="-"/>
              <w:ind w:firstLine="440"/>
              <w:jc w:val="center"/>
            </w:pPr>
          </w:p>
        </w:tc>
        <w:tc>
          <w:tcPr>
            <w:tcW w:w="1349" w:type="dxa"/>
          </w:tcPr>
          <w:p w14:paraId="2612DFA4" w14:textId="62B28E69" w:rsidR="00AC4785" w:rsidRDefault="007B2F3D" w:rsidP="00B029CA">
            <w:pPr>
              <w:pStyle w:val="-"/>
              <w:jc w:val="left"/>
            </w:pPr>
            <w:r>
              <w:t>false</w:t>
            </w:r>
          </w:p>
        </w:tc>
        <w:tc>
          <w:tcPr>
            <w:tcW w:w="3890" w:type="dxa"/>
          </w:tcPr>
          <w:p w14:paraId="3D1A597D" w14:textId="493ED66D" w:rsidR="00AC4785" w:rsidRDefault="00AC4785" w:rsidP="00AC4785">
            <w:pPr>
              <w:pStyle w:val="-"/>
            </w:pPr>
            <w:r>
              <w:rPr>
                <w:rFonts w:hint="eastAsia"/>
              </w:rPr>
              <w:t>日志内容</w:t>
            </w:r>
          </w:p>
        </w:tc>
      </w:tr>
    </w:tbl>
    <w:p w14:paraId="46460845" w14:textId="25C668D5" w:rsidR="00E62B24" w:rsidRDefault="00E62B24" w:rsidP="00E62B24">
      <w:pPr>
        <w:numPr>
          <w:ilvl w:val="0"/>
          <w:numId w:val="46"/>
        </w:numPr>
        <w:ind w:firstLineChars="0" w:firstLine="442"/>
        <w:rPr>
          <w:b/>
          <w:bCs/>
        </w:rPr>
      </w:pPr>
      <w:r>
        <w:rPr>
          <w:b/>
          <w:bCs/>
        </w:rPr>
        <w:t>InputOnly:</w:t>
      </w:r>
      <w:r>
        <w:t xml:space="preserve"> [ requestTime]</w:t>
      </w:r>
    </w:p>
    <w:p w14:paraId="07B81CF5" w14:textId="77803F3A" w:rsidR="00E62B24" w:rsidRDefault="00E62B24" w:rsidP="00E62B24">
      <w:pPr>
        <w:numPr>
          <w:ilvl w:val="0"/>
          <w:numId w:val="46"/>
        </w:numPr>
        <w:ind w:firstLineChars="0" w:firstLine="442"/>
        <w:rPr>
          <w:b/>
          <w:bCs/>
        </w:rPr>
      </w:pPr>
      <w:r>
        <w:rPr>
          <w:b/>
          <w:bCs/>
        </w:rPr>
        <w:t>OutputOnly:</w:t>
      </w:r>
      <w:r>
        <w:t xml:space="preserve"> [</w:t>
      </w:r>
      <w:r w:rsidR="007B2F3D">
        <w:rPr>
          <w:rFonts w:hint="eastAsia"/>
        </w:rPr>
        <w:t>log</w:t>
      </w:r>
      <w:r w:rsidR="007B2F3D">
        <w:t>id</w:t>
      </w:r>
      <w:r w:rsidR="007B2F3D">
        <w:rPr>
          <w:rFonts w:hint="eastAsia"/>
        </w:rPr>
        <w:t>，</w:t>
      </w:r>
      <w:r w:rsidR="007B2F3D">
        <w:t>createTime</w:t>
      </w:r>
      <w:r w:rsidR="007B2F3D">
        <w:rPr>
          <w:rFonts w:hint="eastAsia"/>
        </w:rPr>
        <w:t>，</w:t>
      </w:r>
      <w:r w:rsidR="007B2F3D">
        <w:t>target</w:t>
      </w:r>
      <w:r w:rsidR="007B2F3D">
        <w:rPr>
          <w:rFonts w:hint="eastAsia"/>
        </w:rPr>
        <w:t>，</w:t>
      </w:r>
      <w:r w:rsidR="007B2F3D">
        <w:t>account</w:t>
      </w:r>
      <w:r w:rsidR="007B2F3D">
        <w:rPr>
          <w:rFonts w:hint="eastAsia"/>
        </w:rPr>
        <w:t>，</w:t>
      </w:r>
      <w:r w:rsidR="007B2F3D">
        <w:rPr>
          <w:rFonts w:hint="eastAsia"/>
        </w:rPr>
        <w:t>l</w:t>
      </w:r>
      <w:r w:rsidR="007B2F3D">
        <w:t>oginfo</w:t>
      </w:r>
      <w:r>
        <w:t>]</w:t>
      </w:r>
    </w:p>
    <w:p w14:paraId="3D3B86F8" w14:textId="77777777" w:rsidR="00E62B24" w:rsidRPr="00A7791A" w:rsidRDefault="00E62B24" w:rsidP="00E62B24">
      <w:pPr>
        <w:ind w:firstLineChars="0" w:firstLine="0"/>
      </w:pPr>
    </w:p>
    <w:p w14:paraId="485B3B7C" w14:textId="420AD810" w:rsidR="007D7C4D" w:rsidRDefault="007D7C4D" w:rsidP="007D7C4D">
      <w:pPr>
        <w:pStyle w:val="af7"/>
        <w:ind w:firstLine="440"/>
      </w:pPr>
      <w:r>
        <w:t>Method: POST</w:t>
      </w:r>
    </w:p>
    <w:p w14:paraId="6F05D9FD" w14:textId="579B5F02" w:rsidR="007D7C4D" w:rsidRDefault="007D7C4D" w:rsidP="007D7C4D">
      <w:pPr>
        <w:numPr>
          <w:ilvl w:val="0"/>
          <w:numId w:val="46"/>
        </w:numPr>
        <w:ind w:firstLineChars="0" w:firstLine="442"/>
        <w:rPr>
          <w:b/>
          <w:bCs/>
        </w:rPr>
      </w:pPr>
      <w:r>
        <w:rPr>
          <w:b/>
          <w:bCs/>
        </w:rPr>
        <w:t xml:space="preserve">Name: </w:t>
      </w:r>
      <w:r>
        <w:rPr>
          <w:rFonts w:hint="eastAsia"/>
        </w:rPr>
        <w:t>备份日志信息</w:t>
      </w:r>
    </w:p>
    <w:p w14:paraId="4E88A5DC" w14:textId="77777777" w:rsidR="007D7C4D" w:rsidRDefault="007D7C4D" w:rsidP="007D7C4D">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7D7C4D" w14:paraId="39DFDD3F" w14:textId="77777777" w:rsidTr="006F23CD">
        <w:tc>
          <w:tcPr>
            <w:tcW w:w="1552" w:type="dxa"/>
            <w:shd w:val="clear" w:color="auto" w:fill="D8D8D8" w:themeFill="background1" w:themeFillShade="D8"/>
          </w:tcPr>
          <w:p w14:paraId="6B4FD8F0" w14:textId="77777777" w:rsidR="007D7C4D" w:rsidRDefault="007D7C4D" w:rsidP="006F23CD">
            <w:pPr>
              <w:pStyle w:val="-"/>
              <w:ind w:firstLine="442"/>
              <w:jc w:val="center"/>
              <w:rPr>
                <w:b/>
                <w:bCs/>
              </w:rPr>
            </w:pPr>
            <w:r>
              <w:rPr>
                <w:b/>
                <w:bCs/>
              </w:rPr>
              <w:t>Key</w:t>
            </w:r>
          </w:p>
        </w:tc>
        <w:tc>
          <w:tcPr>
            <w:tcW w:w="5017" w:type="dxa"/>
            <w:shd w:val="clear" w:color="auto" w:fill="D8D8D8" w:themeFill="background1" w:themeFillShade="D8"/>
          </w:tcPr>
          <w:p w14:paraId="71425E3B" w14:textId="77777777" w:rsidR="007D7C4D" w:rsidRDefault="007D7C4D" w:rsidP="006F23CD">
            <w:pPr>
              <w:pStyle w:val="-"/>
              <w:ind w:firstLine="442"/>
              <w:jc w:val="center"/>
              <w:rPr>
                <w:b/>
                <w:bCs/>
              </w:rPr>
            </w:pPr>
            <w:r>
              <w:rPr>
                <w:b/>
                <w:bCs/>
              </w:rPr>
              <w:t>Value</w:t>
            </w:r>
          </w:p>
        </w:tc>
        <w:tc>
          <w:tcPr>
            <w:tcW w:w="3285" w:type="dxa"/>
            <w:shd w:val="clear" w:color="auto" w:fill="D8D8D8" w:themeFill="background1" w:themeFillShade="D8"/>
          </w:tcPr>
          <w:p w14:paraId="1A25DEC5" w14:textId="77777777" w:rsidR="007D7C4D" w:rsidRDefault="007D7C4D" w:rsidP="006F23CD">
            <w:pPr>
              <w:pStyle w:val="-"/>
              <w:ind w:firstLine="442"/>
              <w:jc w:val="center"/>
              <w:rPr>
                <w:b/>
                <w:bCs/>
              </w:rPr>
            </w:pPr>
            <w:r>
              <w:rPr>
                <w:b/>
                <w:bCs/>
              </w:rPr>
              <w:t>Describe</w:t>
            </w:r>
          </w:p>
        </w:tc>
      </w:tr>
      <w:tr w:rsidR="007D7C4D" w14:paraId="42A2A2D3" w14:textId="77777777" w:rsidTr="006F23CD">
        <w:tc>
          <w:tcPr>
            <w:tcW w:w="1552" w:type="dxa"/>
          </w:tcPr>
          <w:p w14:paraId="5C377DC5" w14:textId="77777777" w:rsidR="007D7C4D" w:rsidRDefault="007D7C4D" w:rsidP="006F23CD">
            <w:pPr>
              <w:pStyle w:val="-"/>
            </w:pPr>
            <w:r>
              <w:t>Content-Type</w:t>
            </w:r>
          </w:p>
        </w:tc>
        <w:tc>
          <w:tcPr>
            <w:tcW w:w="5017" w:type="dxa"/>
          </w:tcPr>
          <w:p w14:paraId="57E0DE22" w14:textId="77777777" w:rsidR="007D7C4D" w:rsidRDefault="007D7C4D" w:rsidP="006F23CD">
            <w:pPr>
              <w:pStyle w:val="-"/>
              <w:ind w:firstLine="440"/>
              <w:jc w:val="center"/>
            </w:pPr>
            <w:r>
              <w:t>application/json</w:t>
            </w:r>
          </w:p>
        </w:tc>
        <w:tc>
          <w:tcPr>
            <w:tcW w:w="3285" w:type="dxa"/>
          </w:tcPr>
          <w:p w14:paraId="68B6A9F2" w14:textId="77777777" w:rsidR="007D7C4D" w:rsidRDefault="007D7C4D" w:rsidP="006F23CD">
            <w:pPr>
              <w:pStyle w:val="-"/>
              <w:ind w:firstLine="440"/>
            </w:pPr>
          </w:p>
        </w:tc>
      </w:tr>
    </w:tbl>
    <w:p w14:paraId="744D406E" w14:textId="77777777" w:rsidR="007D7C4D" w:rsidRDefault="007D7C4D" w:rsidP="007D7C4D">
      <w:pPr>
        <w:numPr>
          <w:ilvl w:val="0"/>
          <w:numId w:val="46"/>
        </w:numPr>
        <w:ind w:firstLineChars="0" w:firstLine="442"/>
      </w:pPr>
      <w:r>
        <w:rPr>
          <w:b/>
          <w:bCs/>
        </w:rPr>
        <w:t xml:space="preserve">Permissions: </w:t>
      </w:r>
      <w:r>
        <w:t>[IsAdministrator]</w:t>
      </w:r>
      <w:r>
        <w:rPr>
          <w:rFonts w:hint="eastAsia"/>
        </w:rPr>
        <w:t>，只能是审计员</w:t>
      </w:r>
    </w:p>
    <w:p w14:paraId="52ADBC9D" w14:textId="77777777" w:rsidR="007D7C4D" w:rsidRDefault="007D7C4D" w:rsidP="007D7C4D">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404"/>
        <w:gridCol w:w="1628"/>
        <w:gridCol w:w="1349"/>
        <w:gridCol w:w="3890"/>
      </w:tblGrid>
      <w:tr w:rsidR="007D7C4D" w14:paraId="4C614C2E" w14:textId="77777777" w:rsidTr="006F23CD">
        <w:tc>
          <w:tcPr>
            <w:tcW w:w="1539" w:type="dxa"/>
            <w:shd w:val="clear" w:color="auto" w:fill="D8D8D8" w:themeFill="background1" w:themeFillShade="D8"/>
          </w:tcPr>
          <w:p w14:paraId="6E29A83A" w14:textId="77777777" w:rsidR="007D7C4D" w:rsidRDefault="007D7C4D" w:rsidP="006F23CD">
            <w:pPr>
              <w:pStyle w:val="-"/>
              <w:ind w:firstLine="402"/>
              <w:jc w:val="left"/>
              <w:rPr>
                <w:b/>
                <w:bCs/>
              </w:rPr>
            </w:pPr>
            <w:r>
              <w:rPr>
                <w:b/>
                <w:bCs/>
              </w:rPr>
              <w:t>Key</w:t>
            </w:r>
          </w:p>
        </w:tc>
        <w:tc>
          <w:tcPr>
            <w:tcW w:w="1404" w:type="dxa"/>
            <w:shd w:val="clear" w:color="auto" w:fill="D8D8D8" w:themeFill="background1" w:themeFillShade="D8"/>
          </w:tcPr>
          <w:p w14:paraId="4F27A710" w14:textId="77777777" w:rsidR="007D7C4D" w:rsidRDefault="007D7C4D" w:rsidP="006F23CD">
            <w:pPr>
              <w:pStyle w:val="-"/>
              <w:ind w:firstLine="402"/>
              <w:jc w:val="center"/>
              <w:rPr>
                <w:b/>
                <w:bCs/>
              </w:rPr>
            </w:pPr>
            <w:r>
              <w:rPr>
                <w:b/>
                <w:bCs/>
              </w:rPr>
              <w:t>Type</w:t>
            </w:r>
          </w:p>
        </w:tc>
        <w:tc>
          <w:tcPr>
            <w:tcW w:w="1628" w:type="dxa"/>
            <w:shd w:val="clear" w:color="auto" w:fill="D8D8D8" w:themeFill="background1" w:themeFillShade="D8"/>
          </w:tcPr>
          <w:p w14:paraId="3F410387" w14:textId="77777777" w:rsidR="007D7C4D" w:rsidRDefault="007D7C4D" w:rsidP="006F23CD">
            <w:pPr>
              <w:pStyle w:val="-"/>
              <w:ind w:firstLine="402"/>
              <w:jc w:val="center"/>
              <w:rPr>
                <w:b/>
                <w:bCs/>
              </w:rPr>
            </w:pPr>
            <w:r>
              <w:rPr>
                <w:b/>
                <w:bCs/>
              </w:rPr>
              <w:t>Range</w:t>
            </w:r>
          </w:p>
        </w:tc>
        <w:tc>
          <w:tcPr>
            <w:tcW w:w="1349" w:type="dxa"/>
            <w:shd w:val="clear" w:color="auto" w:fill="D8D8D8" w:themeFill="background1" w:themeFillShade="D8"/>
          </w:tcPr>
          <w:p w14:paraId="3C312F67" w14:textId="77777777" w:rsidR="007D7C4D" w:rsidRDefault="007D7C4D" w:rsidP="006F23CD">
            <w:pPr>
              <w:pStyle w:val="-"/>
              <w:jc w:val="left"/>
              <w:rPr>
                <w:b/>
                <w:bCs/>
              </w:rPr>
            </w:pPr>
            <w:r>
              <w:rPr>
                <w:b/>
                <w:bCs/>
              </w:rPr>
              <w:t>Required</w:t>
            </w:r>
          </w:p>
        </w:tc>
        <w:tc>
          <w:tcPr>
            <w:tcW w:w="3890" w:type="dxa"/>
            <w:shd w:val="clear" w:color="auto" w:fill="D8D8D8" w:themeFill="background1" w:themeFillShade="D8"/>
          </w:tcPr>
          <w:p w14:paraId="45F468B2" w14:textId="77777777" w:rsidR="007D7C4D" w:rsidRDefault="007D7C4D" w:rsidP="006F23CD">
            <w:pPr>
              <w:pStyle w:val="-"/>
              <w:ind w:firstLine="442"/>
              <w:jc w:val="center"/>
              <w:rPr>
                <w:b/>
                <w:bCs/>
              </w:rPr>
            </w:pPr>
            <w:r>
              <w:rPr>
                <w:b/>
                <w:bCs/>
              </w:rPr>
              <w:t>Describe</w:t>
            </w:r>
          </w:p>
        </w:tc>
      </w:tr>
      <w:tr w:rsidR="007D7C4D" w14:paraId="5E9E3E21" w14:textId="77777777" w:rsidTr="006F23CD">
        <w:tc>
          <w:tcPr>
            <w:tcW w:w="1539" w:type="dxa"/>
          </w:tcPr>
          <w:p w14:paraId="4BB4608B" w14:textId="77777777" w:rsidR="007D7C4D" w:rsidRDefault="007D7C4D" w:rsidP="006F23CD">
            <w:pPr>
              <w:pStyle w:val="-"/>
            </w:pPr>
            <w:r>
              <w:t>requestTime</w:t>
            </w:r>
          </w:p>
        </w:tc>
        <w:tc>
          <w:tcPr>
            <w:tcW w:w="1404" w:type="dxa"/>
          </w:tcPr>
          <w:p w14:paraId="61E89A8C" w14:textId="77777777" w:rsidR="007D7C4D" w:rsidRDefault="007D7C4D" w:rsidP="006F23CD">
            <w:pPr>
              <w:pStyle w:val="-"/>
              <w:jc w:val="left"/>
            </w:pPr>
            <w:r>
              <w:t>datetime</w:t>
            </w:r>
          </w:p>
        </w:tc>
        <w:tc>
          <w:tcPr>
            <w:tcW w:w="1628" w:type="dxa"/>
          </w:tcPr>
          <w:p w14:paraId="337DD5D6" w14:textId="77777777" w:rsidR="007D7C4D" w:rsidRDefault="007D7C4D" w:rsidP="006F23CD">
            <w:pPr>
              <w:pStyle w:val="-"/>
              <w:ind w:firstLine="440"/>
              <w:jc w:val="center"/>
            </w:pPr>
          </w:p>
        </w:tc>
        <w:tc>
          <w:tcPr>
            <w:tcW w:w="1349" w:type="dxa"/>
          </w:tcPr>
          <w:p w14:paraId="7D813892" w14:textId="77777777" w:rsidR="007D7C4D" w:rsidRDefault="007D7C4D" w:rsidP="00B029CA">
            <w:pPr>
              <w:pStyle w:val="-"/>
              <w:jc w:val="left"/>
            </w:pPr>
            <w:r>
              <w:t>true</w:t>
            </w:r>
          </w:p>
        </w:tc>
        <w:tc>
          <w:tcPr>
            <w:tcW w:w="3890" w:type="dxa"/>
          </w:tcPr>
          <w:p w14:paraId="61644454" w14:textId="77777777" w:rsidR="007D7C4D" w:rsidRDefault="007D7C4D" w:rsidP="006F23CD">
            <w:pPr>
              <w:pStyle w:val="-"/>
            </w:pPr>
            <w:r>
              <w:t>请求时间，必须为当前时间</w:t>
            </w:r>
          </w:p>
        </w:tc>
      </w:tr>
      <w:tr w:rsidR="007D7C4D" w14:paraId="49441F9B" w14:textId="77777777" w:rsidTr="006F23CD">
        <w:tc>
          <w:tcPr>
            <w:tcW w:w="1539" w:type="dxa"/>
          </w:tcPr>
          <w:p w14:paraId="5BA7E75C" w14:textId="54AE77D4" w:rsidR="007D7C4D" w:rsidRDefault="007D7C4D" w:rsidP="006F23CD">
            <w:pPr>
              <w:pStyle w:val="-"/>
            </w:pPr>
            <w:r>
              <w:t>S</w:t>
            </w:r>
            <w:r>
              <w:rPr>
                <w:rFonts w:hint="eastAsia"/>
              </w:rPr>
              <w:t>tatus</w:t>
            </w:r>
          </w:p>
        </w:tc>
        <w:tc>
          <w:tcPr>
            <w:tcW w:w="1404" w:type="dxa"/>
          </w:tcPr>
          <w:p w14:paraId="53639501" w14:textId="1F31D1F2" w:rsidR="007D7C4D" w:rsidRDefault="007D7C4D" w:rsidP="006F23CD">
            <w:pPr>
              <w:pStyle w:val="-"/>
            </w:pPr>
            <w:r>
              <w:rPr>
                <w:rFonts w:hint="eastAsia"/>
              </w:rPr>
              <w:t>s</w:t>
            </w:r>
            <w:r>
              <w:t>tring</w:t>
            </w:r>
          </w:p>
        </w:tc>
        <w:tc>
          <w:tcPr>
            <w:tcW w:w="1628" w:type="dxa"/>
          </w:tcPr>
          <w:p w14:paraId="2E582660" w14:textId="77777777" w:rsidR="007D7C4D" w:rsidRDefault="007D7C4D" w:rsidP="006F23CD">
            <w:pPr>
              <w:pStyle w:val="-"/>
              <w:ind w:firstLine="440"/>
              <w:jc w:val="center"/>
            </w:pPr>
          </w:p>
        </w:tc>
        <w:tc>
          <w:tcPr>
            <w:tcW w:w="1349" w:type="dxa"/>
          </w:tcPr>
          <w:p w14:paraId="06C4F0A5" w14:textId="19EEA110" w:rsidR="007D7C4D" w:rsidRDefault="007D7C4D" w:rsidP="00B029CA">
            <w:pPr>
              <w:pStyle w:val="-"/>
              <w:jc w:val="left"/>
            </w:pPr>
            <w:r>
              <w:rPr>
                <w:rFonts w:hint="eastAsia"/>
              </w:rPr>
              <w:t>f</w:t>
            </w:r>
            <w:r>
              <w:t>alse</w:t>
            </w:r>
          </w:p>
        </w:tc>
        <w:tc>
          <w:tcPr>
            <w:tcW w:w="3890" w:type="dxa"/>
          </w:tcPr>
          <w:p w14:paraId="4C508D28" w14:textId="5A1F505B" w:rsidR="007D7C4D" w:rsidRDefault="007D7C4D" w:rsidP="006F23CD">
            <w:pPr>
              <w:pStyle w:val="-"/>
            </w:pPr>
            <w:r>
              <w:rPr>
                <w:rFonts w:hint="eastAsia"/>
              </w:rPr>
              <w:t>成功、失败</w:t>
            </w:r>
          </w:p>
        </w:tc>
      </w:tr>
    </w:tbl>
    <w:p w14:paraId="48270ACC" w14:textId="77777777" w:rsidR="007D7C4D" w:rsidRDefault="007D7C4D" w:rsidP="007D7C4D">
      <w:pPr>
        <w:numPr>
          <w:ilvl w:val="0"/>
          <w:numId w:val="46"/>
        </w:numPr>
        <w:ind w:firstLineChars="0" w:firstLine="442"/>
        <w:rPr>
          <w:b/>
          <w:bCs/>
        </w:rPr>
      </w:pPr>
      <w:r>
        <w:rPr>
          <w:b/>
          <w:bCs/>
        </w:rPr>
        <w:t>InputOnly:</w:t>
      </w:r>
      <w:r>
        <w:t xml:space="preserve"> [ requestTime]</w:t>
      </w:r>
    </w:p>
    <w:p w14:paraId="3E7B0DFC" w14:textId="03E64B3C" w:rsidR="00A7791A" w:rsidRPr="007D7C4D" w:rsidRDefault="007D7C4D" w:rsidP="007D7C4D">
      <w:pPr>
        <w:numPr>
          <w:ilvl w:val="0"/>
          <w:numId w:val="46"/>
        </w:numPr>
        <w:ind w:firstLineChars="0" w:firstLine="442"/>
      </w:pPr>
      <w:r>
        <w:rPr>
          <w:b/>
          <w:bCs/>
        </w:rPr>
        <w:t>OutputOnly:</w:t>
      </w:r>
      <w:r>
        <w:t xml:space="preserve"> [</w:t>
      </w:r>
      <w:r>
        <w:rPr>
          <w:rFonts w:hint="eastAsia"/>
        </w:rPr>
        <w:t>status</w:t>
      </w:r>
      <w:r>
        <w:t>]</w:t>
      </w:r>
    </w:p>
    <w:p w14:paraId="7ADE3E1D" w14:textId="77777777" w:rsidR="00A7791A" w:rsidRDefault="00A7791A" w:rsidP="00F26A8D">
      <w:pPr>
        <w:ind w:firstLineChars="0" w:firstLine="0"/>
      </w:pPr>
    </w:p>
    <w:p w14:paraId="59C893C9" w14:textId="0FF59E1F" w:rsidR="005D42CD" w:rsidRDefault="005D42CD" w:rsidP="005D42CD">
      <w:pPr>
        <w:pStyle w:val="3"/>
      </w:pPr>
      <w:r>
        <w:rPr>
          <w:rFonts w:hint="eastAsia"/>
        </w:rPr>
        <w:t>系统自检功能</w:t>
      </w:r>
    </w:p>
    <w:p w14:paraId="7EDA7E5A" w14:textId="616C216A" w:rsidR="005D42CD" w:rsidRDefault="005D42CD" w:rsidP="005D42CD">
      <w:pPr>
        <w:ind w:left="440" w:firstLineChars="0" w:firstLine="0"/>
      </w:pPr>
      <w:r>
        <w:rPr>
          <w:rFonts w:hint="eastAsia"/>
        </w:rPr>
        <w:t xml:space="preserve">1) </w:t>
      </w:r>
      <w:r>
        <w:t>/sealCenter/console/v1.0/syscheck</w:t>
      </w:r>
    </w:p>
    <w:p w14:paraId="18BCD5EA" w14:textId="77777777" w:rsidR="005D42CD" w:rsidRDefault="005D42CD" w:rsidP="005D42CD">
      <w:pPr>
        <w:pStyle w:val="af7"/>
        <w:ind w:firstLine="440"/>
      </w:pPr>
      <w:r>
        <w:t>Method: GET</w:t>
      </w:r>
    </w:p>
    <w:p w14:paraId="1F672DE1" w14:textId="5D642FB1" w:rsidR="005D42CD" w:rsidRDefault="005D42CD" w:rsidP="005D42CD">
      <w:pPr>
        <w:numPr>
          <w:ilvl w:val="0"/>
          <w:numId w:val="46"/>
        </w:numPr>
        <w:ind w:firstLineChars="0" w:firstLine="442"/>
        <w:rPr>
          <w:b/>
          <w:bCs/>
        </w:rPr>
      </w:pPr>
      <w:r>
        <w:rPr>
          <w:b/>
          <w:bCs/>
        </w:rPr>
        <w:lastRenderedPageBreak/>
        <w:t xml:space="preserve">Name: </w:t>
      </w:r>
      <w:r>
        <w:rPr>
          <w:rFonts w:hint="eastAsia"/>
        </w:rPr>
        <w:t>获取系统状态信息</w:t>
      </w:r>
    </w:p>
    <w:p w14:paraId="5457C93C" w14:textId="77777777" w:rsidR="005D42CD" w:rsidRDefault="005D42CD" w:rsidP="005D42CD">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5D42CD" w14:paraId="5265FE52" w14:textId="77777777" w:rsidTr="001D27F6">
        <w:tc>
          <w:tcPr>
            <w:tcW w:w="1552" w:type="dxa"/>
            <w:shd w:val="clear" w:color="auto" w:fill="D8D8D8" w:themeFill="background1" w:themeFillShade="D8"/>
          </w:tcPr>
          <w:p w14:paraId="46CFDAFD" w14:textId="77777777" w:rsidR="005D42CD" w:rsidRDefault="005D42CD" w:rsidP="001D27F6">
            <w:pPr>
              <w:pStyle w:val="-"/>
              <w:ind w:firstLine="442"/>
              <w:jc w:val="center"/>
              <w:rPr>
                <w:b/>
                <w:bCs/>
              </w:rPr>
            </w:pPr>
            <w:r>
              <w:rPr>
                <w:b/>
                <w:bCs/>
              </w:rPr>
              <w:t>Key</w:t>
            </w:r>
          </w:p>
        </w:tc>
        <w:tc>
          <w:tcPr>
            <w:tcW w:w="5017" w:type="dxa"/>
            <w:shd w:val="clear" w:color="auto" w:fill="D8D8D8" w:themeFill="background1" w:themeFillShade="D8"/>
          </w:tcPr>
          <w:p w14:paraId="2F10EDBC" w14:textId="77777777" w:rsidR="005D42CD" w:rsidRDefault="005D42CD" w:rsidP="001D27F6">
            <w:pPr>
              <w:pStyle w:val="-"/>
              <w:ind w:firstLine="442"/>
              <w:jc w:val="center"/>
              <w:rPr>
                <w:b/>
                <w:bCs/>
              </w:rPr>
            </w:pPr>
            <w:r>
              <w:rPr>
                <w:b/>
                <w:bCs/>
              </w:rPr>
              <w:t>Value</w:t>
            </w:r>
          </w:p>
        </w:tc>
        <w:tc>
          <w:tcPr>
            <w:tcW w:w="3285" w:type="dxa"/>
            <w:shd w:val="clear" w:color="auto" w:fill="D8D8D8" w:themeFill="background1" w:themeFillShade="D8"/>
          </w:tcPr>
          <w:p w14:paraId="377D0643" w14:textId="77777777" w:rsidR="005D42CD" w:rsidRDefault="005D42CD" w:rsidP="001D27F6">
            <w:pPr>
              <w:pStyle w:val="-"/>
              <w:ind w:firstLine="442"/>
              <w:jc w:val="center"/>
              <w:rPr>
                <w:b/>
                <w:bCs/>
              </w:rPr>
            </w:pPr>
            <w:r>
              <w:rPr>
                <w:b/>
                <w:bCs/>
              </w:rPr>
              <w:t>Describe</w:t>
            </w:r>
          </w:p>
        </w:tc>
      </w:tr>
      <w:tr w:rsidR="005D42CD" w14:paraId="473AB778" w14:textId="77777777" w:rsidTr="001D27F6">
        <w:tc>
          <w:tcPr>
            <w:tcW w:w="1552" w:type="dxa"/>
          </w:tcPr>
          <w:p w14:paraId="2DDA82A8" w14:textId="77777777" w:rsidR="005D42CD" w:rsidRDefault="005D42CD" w:rsidP="001D27F6">
            <w:pPr>
              <w:pStyle w:val="-"/>
            </w:pPr>
            <w:r>
              <w:t>Content-Type</w:t>
            </w:r>
          </w:p>
        </w:tc>
        <w:tc>
          <w:tcPr>
            <w:tcW w:w="5017" w:type="dxa"/>
          </w:tcPr>
          <w:p w14:paraId="32D32BF7" w14:textId="77777777" w:rsidR="005D42CD" w:rsidRDefault="005D42CD" w:rsidP="001D27F6">
            <w:pPr>
              <w:pStyle w:val="-"/>
              <w:ind w:firstLine="440"/>
              <w:jc w:val="center"/>
            </w:pPr>
            <w:r>
              <w:t>application/json</w:t>
            </w:r>
          </w:p>
        </w:tc>
        <w:tc>
          <w:tcPr>
            <w:tcW w:w="3285" w:type="dxa"/>
          </w:tcPr>
          <w:p w14:paraId="6A4A80C3" w14:textId="77777777" w:rsidR="005D42CD" w:rsidRDefault="005D42CD" w:rsidP="001D27F6">
            <w:pPr>
              <w:pStyle w:val="-"/>
              <w:ind w:firstLine="440"/>
            </w:pPr>
          </w:p>
        </w:tc>
      </w:tr>
    </w:tbl>
    <w:p w14:paraId="329D4F63" w14:textId="77777777" w:rsidR="005D42CD" w:rsidRDefault="005D42CD" w:rsidP="005D42CD">
      <w:pPr>
        <w:numPr>
          <w:ilvl w:val="0"/>
          <w:numId w:val="46"/>
        </w:numPr>
        <w:ind w:firstLineChars="0" w:firstLine="442"/>
      </w:pPr>
      <w:r>
        <w:rPr>
          <w:b/>
          <w:bCs/>
        </w:rPr>
        <w:t xml:space="preserve">Permissions: </w:t>
      </w:r>
      <w:r>
        <w:t>[IsAdministrator]</w:t>
      </w:r>
      <w:r>
        <w:rPr>
          <w:rFonts w:hint="eastAsia"/>
        </w:rPr>
        <w:t>，只能是审计员</w:t>
      </w:r>
    </w:p>
    <w:p w14:paraId="57FB45CE" w14:textId="77777777" w:rsidR="005D42CD" w:rsidRDefault="005D42CD" w:rsidP="005D42CD">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404"/>
        <w:gridCol w:w="1628"/>
        <w:gridCol w:w="1349"/>
        <w:gridCol w:w="3890"/>
      </w:tblGrid>
      <w:tr w:rsidR="005D42CD" w14:paraId="704E9296" w14:textId="77777777" w:rsidTr="001D27F6">
        <w:tc>
          <w:tcPr>
            <w:tcW w:w="1539" w:type="dxa"/>
            <w:shd w:val="clear" w:color="auto" w:fill="D8D8D8" w:themeFill="background1" w:themeFillShade="D8"/>
          </w:tcPr>
          <w:p w14:paraId="5DB1DC8E" w14:textId="77777777" w:rsidR="005D42CD" w:rsidRDefault="005D42CD" w:rsidP="001D27F6">
            <w:pPr>
              <w:pStyle w:val="-"/>
              <w:ind w:firstLine="402"/>
              <w:jc w:val="left"/>
              <w:rPr>
                <w:b/>
                <w:bCs/>
              </w:rPr>
            </w:pPr>
            <w:r>
              <w:rPr>
                <w:b/>
                <w:bCs/>
              </w:rPr>
              <w:t>Key</w:t>
            </w:r>
          </w:p>
        </w:tc>
        <w:tc>
          <w:tcPr>
            <w:tcW w:w="1404" w:type="dxa"/>
            <w:shd w:val="clear" w:color="auto" w:fill="D8D8D8" w:themeFill="background1" w:themeFillShade="D8"/>
          </w:tcPr>
          <w:p w14:paraId="0B6722EF" w14:textId="77777777" w:rsidR="005D42CD" w:rsidRDefault="005D42CD" w:rsidP="001D27F6">
            <w:pPr>
              <w:pStyle w:val="-"/>
              <w:ind w:firstLine="402"/>
              <w:jc w:val="center"/>
              <w:rPr>
                <w:b/>
                <w:bCs/>
              </w:rPr>
            </w:pPr>
            <w:r>
              <w:rPr>
                <w:b/>
                <w:bCs/>
              </w:rPr>
              <w:t>Type</w:t>
            </w:r>
          </w:p>
        </w:tc>
        <w:tc>
          <w:tcPr>
            <w:tcW w:w="1628" w:type="dxa"/>
            <w:shd w:val="clear" w:color="auto" w:fill="D8D8D8" w:themeFill="background1" w:themeFillShade="D8"/>
          </w:tcPr>
          <w:p w14:paraId="0EB3DB28" w14:textId="77777777" w:rsidR="005D42CD" w:rsidRDefault="005D42CD" w:rsidP="001D27F6">
            <w:pPr>
              <w:pStyle w:val="-"/>
              <w:ind w:firstLine="402"/>
              <w:jc w:val="center"/>
              <w:rPr>
                <w:b/>
                <w:bCs/>
              </w:rPr>
            </w:pPr>
            <w:r>
              <w:rPr>
                <w:b/>
                <w:bCs/>
              </w:rPr>
              <w:t>Range</w:t>
            </w:r>
          </w:p>
        </w:tc>
        <w:tc>
          <w:tcPr>
            <w:tcW w:w="1349" w:type="dxa"/>
            <w:shd w:val="clear" w:color="auto" w:fill="D8D8D8" w:themeFill="background1" w:themeFillShade="D8"/>
          </w:tcPr>
          <w:p w14:paraId="24EB4714" w14:textId="77777777" w:rsidR="005D42CD" w:rsidRDefault="005D42CD" w:rsidP="001D27F6">
            <w:pPr>
              <w:pStyle w:val="-"/>
              <w:jc w:val="left"/>
              <w:rPr>
                <w:b/>
                <w:bCs/>
              </w:rPr>
            </w:pPr>
            <w:r>
              <w:rPr>
                <w:b/>
                <w:bCs/>
              </w:rPr>
              <w:t>Required</w:t>
            </w:r>
          </w:p>
        </w:tc>
        <w:tc>
          <w:tcPr>
            <w:tcW w:w="3890" w:type="dxa"/>
            <w:shd w:val="clear" w:color="auto" w:fill="D8D8D8" w:themeFill="background1" w:themeFillShade="D8"/>
          </w:tcPr>
          <w:p w14:paraId="711290EC" w14:textId="77777777" w:rsidR="005D42CD" w:rsidRDefault="005D42CD" w:rsidP="001D27F6">
            <w:pPr>
              <w:pStyle w:val="-"/>
              <w:ind w:firstLine="442"/>
              <w:jc w:val="center"/>
              <w:rPr>
                <w:b/>
                <w:bCs/>
              </w:rPr>
            </w:pPr>
            <w:r>
              <w:rPr>
                <w:b/>
                <w:bCs/>
              </w:rPr>
              <w:t>Describe</w:t>
            </w:r>
          </w:p>
        </w:tc>
      </w:tr>
      <w:tr w:rsidR="005D42CD" w14:paraId="495C697D" w14:textId="77777777" w:rsidTr="001D27F6">
        <w:tc>
          <w:tcPr>
            <w:tcW w:w="1539" w:type="dxa"/>
          </w:tcPr>
          <w:p w14:paraId="115A7137" w14:textId="77777777" w:rsidR="005D42CD" w:rsidRDefault="005D42CD" w:rsidP="001D27F6">
            <w:pPr>
              <w:pStyle w:val="-"/>
            </w:pPr>
            <w:r>
              <w:t>requestTime</w:t>
            </w:r>
          </w:p>
        </w:tc>
        <w:tc>
          <w:tcPr>
            <w:tcW w:w="1404" w:type="dxa"/>
          </w:tcPr>
          <w:p w14:paraId="55B61409" w14:textId="77777777" w:rsidR="005D42CD" w:rsidRDefault="005D42CD" w:rsidP="001D27F6">
            <w:pPr>
              <w:pStyle w:val="-"/>
              <w:jc w:val="left"/>
            </w:pPr>
            <w:r>
              <w:t>datetime</w:t>
            </w:r>
          </w:p>
        </w:tc>
        <w:tc>
          <w:tcPr>
            <w:tcW w:w="1628" w:type="dxa"/>
          </w:tcPr>
          <w:p w14:paraId="452B7AEE" w14:textId="77777777" w:rsidR="005D42CD" w:rsidRDefault="005D42CD" w:rsidP="001D27F6">
            <w:pPr>
              <w:pStyle w:val="-"/>
              <w:ind w:firstLine="440"/>
              <w:jc w:val="center"/>
            </w:pPr>
          </w:p>
        </w:tc>
        <w:tc>
          <w:tcPr>
            <w:tcW w:w="1349" w:type="dxa"/>
          </w:tcPr>
          <w:p w14:paraId="3017D840" w14:textId="77777777" w:rsidR="005D42CD" w:rsidRDefault="005D42CD" w:rsidP="001D27F6">
            <w:pPr>
              <w:pStyle w:val="-"/>
              <w:jc w:val="left"/>
            </w:pPr>
            <w:r>
              <w:t>true</w:t>
            </w:r>
          </w:p>
        </w:tc>
        <w:tc>
          <w:tcPr>
            <w:tcW w:w="3890" w:type="dxa"/>
          </w:tcPr>
          <w:p w14:paraId="1DCFD649" w14:textId="77777777" w:rsidR="005D42CD" w:rsidRDefault="005D42CD" w:rsidP="001D27F6">
            <w:pPr>
              <w:pStyle w:val="-"/>
            </w:pPr>
            <w:r>
              <w:t>请求时间，必须为当前时间</w:t>
            </w:r>
          </w:p>
        </w:tc>
      </w:tr>
      <w:tr w:rsidR="005D42CD" w14:paraId="1A5A29E0" w14:textId="77777777" w:rsidTr="001D27F6">
        <w:tc>
          <w:tcPr>
            <w:tcW w:w="1539" w:type="dxa"/>
          </w:tcPr>
          <w:p w14:paraId="7947B85F" w14:textId="24526AB0" w:rsidR="005D42CD" w:rsidRDefault="005D42CD" w:rsidP="001D27F6">
            <w:pPr>
              <w:pStyle w:val="-"/>
            </w:pPr>
            <w:r>
              <w:t>cryptoCard</w:t>
            </w:r>
          </w:p>
        </w:tc>
        <w:tc>
          <w:tcPr>
            <w:tcW w:w="1404" w:type="dxa"/>
          </w:tcPr>
          <w:p w14:paraId="4F791E28" w14:textId="40C9A1C3" w:rsidR="005D42CD" w:rsidRDefault="005D42CD" w:rsidP="001D27F6">
            <w:pPr>
              <w:pStyle w:val="-"/>
              <w:jc w:val="left"/>
            </w:pPr>
            <w:r>
              <w:t>string</w:t>
            </w:r>
          </w:p>
        </w:tc>
        <w:tc>
          <w:tcPr>
            <w:tcW w:w="1628" w:type="dxa"/>
          </w:tcPr>
          <w:p w14:paraId="7486B1EE" w14:textId="77777777" w:rsidR="005D42CD" w:rsidRDefault="005D42CD" w:rsidP="001D27F6">
            <w:pPr>
              <w:pStyle w:val="-"/>
              <w:ind w:firstLine="440"/>
              <w:jc w:val="center"/>
            </w:pPr>
          </w:p>
        </w:tc>
        <w:tc>
          <w:tcPr>
            <w:tcW w:w="1349" w:type="dxa"/>
          </w:tcPr>
          <w:p w14:paraId="6E64E9A6" w14:textId="77777777" w:rsidR="005D42CD" w:rsidRDefault="005D42CD" w:rsidP="001D27F6">
            <w:pPr>
              <w:pStyle w:val="-"/>
              <w:jc w:val="left"/>
            </w:pPr>
            <w:r>
              <w:t>false</w:t>
            </w:r>
          </w:p>
        </w:tc>
        <w:tc>
          <w:tcPr>
            <w:tcW w:w="3890" w:type="dxa"/>
          </w:tcPr>
          <w:p w14:paraId="30647E9D" w14:textId="58327A40" w:rsidR="005D42CD" w:rsidRDefault="005D42CD" w:rsidP="001D27F6">
            <w:pPr>
              <w:pStyle w:val="-"/>
            </w:pPr>
            <w:r>
              <w:rPr>
                <w:rFonts w:hint="eastAsia"/>
              </w:rPr>
              <w:t>密码卡状态</w:t>
            </w:r>
          </w:p>
        </w:tc>
      </w:tr>
      <w:tr w:rsidR="005D42CD" w14:paraId="6BD4DA4C" w14:textId="77777777" w:rsidTr="001D27F6">
        <w:tc>
          <w:tcPr>
            <w:tcW w:w="1539" w:type="dxa"/>
          </w:tcPr>
          <w:p w14:paraId="10052BE1" w14:textId="1C11FD94" w:rsidR="005D42CD" w:rsidRDefault="004F774C" w:rsidP="001D27F6">
            <w:pPr>
              <w:pStyle w:val="-"/>
            </w:pPr>
            <w:r>
              <w:t>service</w:t>
            </w:r>
          </w:p>
        </w:tc>
        <w:tc>
          <w:tcPr>
            <w:tcW w:w="1404" w:type="dxa"/>
          </w:tcPr>
          <w:p w14:paraId="3170FE60" w14:textId="77777777" w:rsidR="005D42CD" w:rsidRDefault="005D42CD" w:rsidP="001D27F6">
            <w:pPr>
              <w:pStyle w:val="-"/>
            </w:pPr>
            <w:r>
              <w:t>string</w:t>
            </w:r>
          </w:p>
        </w:tc>
        <w:tc>
          <w:tcPr>
            <w:tcW w:w="1628" w:type="dxa"/>
          </w:tcPr>
          <w:p w14:paraId="56DB8616" w14:textId="77777777" w:rsidR="005D42CD" w:rsidRDefault="005D42CD" w:rsidP="001D27F6">
            <w:pPr>
              <w:pStyle w:val="-"/>
              <w:ind w:firstLine="440"/>
              <w:jc w:val="center"/>
            </w:pPr>
          </w:p>
        </w:tc>
        <w:tc>
          <w:tcPr>
            <w:tcW w:w="1349" w:type="dxa"/>
          </w:tcPr>
          <w:p w14:paraId="3EB3D255" w14:textId="77777777" w:rsidR="005D42CD" w:rsidRDefault="005D42CD" w:rsidP="001D27F6">
            <w:pPr>
              <w:pStyle w:val="-"/>
              <w:jc w:val="left"/>
            </w:pPr>
            <w:r>
              <w:t>false</w:t>
            </w:r>
          </w:p>
        </w:tc>
        <w:tc>
          <w:tcPr>
            <w:tcW w:w="3890" w:type="dxa"/>
          </w:tcPr>
          <w:p w14:paraId="1398E6A4" w14:textId="4ACA53E5" w:rsidR="005D42CD" w:rsidRDefault="004F774C" w:rsidP="001D27F6">
            <w:pPr>
              <w:pStyle w:val="-"/>
            </w:pPr>
            <w:r>
              <w:rPr>
                <w:rFonts w:hint="eastAsia"/>
              </w:rPr>
              <w:t>服务系统状态</w:t>
            </w:r>
          </w:p>
        </w:tc>
      </w:tr>
      <w:tr w:rsidR="005D42CD" w14:paraId="20A9C16D" w14:textId="77777777" w:rsidTr="001D27F6">
        <w:tc>
          <w:tcPr>
            <w:tcW w:w="1539" w:type="dxa"/>
          </w:tcPr>
          <w:p w14:paraId="5FC782B4" w14:textId="363EE347" w:rsidR="005D42CD" w:rsidRDefault="004F774C" w:rsidP="001D27F6">
            <w:pPr>
              <w:pStyle w:val="-"/>
            </w:pPr>
            <w:r>
              <w:t>functions</w:t>
            </w:r>
          </w:p>
        </w:tc>
        <w:tc>
          <w:tcPr>
            <w:tcW w:w="1404" w:type="dxa"/>
          </w:tcPr>
          <w:p w14:paraId="03EE1F37" w14:textId="77777777" w:rsidR="005D42CD" w:rsidRDefault="005D42CD" w:rsidP="001D27F6">
            <w:pPr>
              <w:pStyle w:val="-"/>
            </w:pPr>
            <w:r>
              <w:t>s</w:t>
            </w:r>
            <w:r>
              <w:rPr>
                <w:rFonts w:hint="eastAsia"/>
              </w:rPr>
              <w:t>tring</w:t>
            </w:r>
          </w:p>
        </w:tc>
        <w:tc>
          <w:tcPr>
            <w:tcW w:w="1628" w:type="dxa"/>
          </w:tcPr>
          <w:p w14:paraId="61304311" w14:textId="77777777" w:rsidR="005D42CD" w:rsidRDefault="005D42CD" w:rsidP="001D27F6">
            <w:pPr>
              <w:pStyle w:val="-"/>
              <w:ind w:firstLine="440"/>
              <w:jc w:val="center"/>
            </w:pPr>
          </w:p>
        </w:tc>
        <w:tc>
          <w:tcPr>
            <w:tcW w:w="1349" w:type="dxa"/>
          </w:tcPr>
          <w:p w14:paraId="1389C4F6" w14:textId="77777777" w:rsidR="005D42CD" w:rsidRDefault="005D42CD" w:rsidP="001D27F6">
            <w:pPr>
              <w:pStyle w:val="-"/>
              <w:jc w:val="left"/>
            </w:pPr>
            <w:r>
              <w:t>false</w:t>
            </w:r>
          </w:p>
        </w:tc>
        <w:tc>
          <w:tcPr>
            <w:tcW w:w="3890" w:type="dxa"/>
          </w:tcPr>
          <w:p w14:paraId="2755C66B" w14:textId="3A649C82" w:rsidR="005D42CD" w:rsidRDefault="004F774C" w:rsidP="001D27F6">
            <w:pPr>
              <w:pStyle w:val="-"/>
            </w:pPr>
            <w:r>
              <w:rPr>
                <w:rFonts w:hint="eastAsia"/>
              </w:rPr>
              <w:t>系统功能</w:t>
            </w:r>
          </w:p>
        </w:tc>
      </w:tr>
      <w:tr w:rsidR="005D42CD" w14:paraId="38012A83" w14:textId="77777777" w:rsidTr="001D27F6">
        <w:tc>
          <w:tcPr>
            <w:tcW w:w="1539" w:type="dxa"/>
          </w:tcPr>
          <w:p w14:paraId="2B6E422C" w14:textId="10DB5E8B" w:rsidR="005D42CD" w:rsidRDefault="004F774C" w:rsidP="001D27F6">
            <w:pPr>
              <w:pStyle w:val="-"/>
            </w:pPr>
            <w:r>
              <w:t>sysconfigs</w:t>
            </w:r>
          </w:p>
        </w:tc>
        <w:tc>
          <w:tcPr>
            <w:tcW w:w="1404" w:type="dxa"/>
          </w:tcPr>
          <w:p w14:paraId="3FED6814" w14:textId="77777777" w:rsidR="005D42CD" w:rsidRDefault="005D42CD" w:rsidP="001D27F6">
            <w:pPr>
              <w:pStyle w:val="-"/>
            </w:pPr>
            <w:r>
              <w:rPr>
                <w:rFonts w:hint="eastAsia"/>
              </w:rPr>
              <w:t>s</w:t>
            </w:r>
            <w:r>
              <w:t>tring</w:t>
            </w:r>
          </w:p>
        </w:tc>
        <w:tc>
          <w:tcPr>
            <w:tcW w:w="1628" w:type="dxa"/>
          </w:tcPr>
          <w:p w14:paraId="11BE95CB" w14:textId="77777777" w:rsidR="005D42CD" w:rsidRDefault="005D42CD" w:rsidP="001D27F6">
            <w:pPr>
              <w:pStyle w:val="-"/>
              <w:ind w:firstLine="440"/>
              <w:jc w:val="center"/>
            </w:pPr>
          </w:p>
        </w:tc>
        <w:tc>
          <w:tcPr>
            <w:tcW w:w="1349" w:type="dxa"/>
          </w:tcPr>
          <w:p w14:paraId="57854E02" w14:textId="77777777" w:rsidR="005D42CD" w:rsidRDefault="005D42CD" w:rsidP="001D27F6">
            <w:pPr>
              <w:pStyle w:val="-"/>
              <w:jc w:val="left"/>
            </w:pPr>
            <w:r>
              <w:t>false</w:t>
            </w:r>
          </w:p>
        </w:tc>
        <w:tc>
          <w:tcPr>
            <w:tcW w:w="3890" w:type="dxa"/>
          </w:tcPr>
          <w:p w14:paraId="300E8496" w14:textId="2A9EEE0D" w:rsidR="005D42CD" w:rsidRDefault="004F774C" w:rsidP="001D27F6">
            <w:pPr>
              <w:pStyle w:val="-"/>
            </w:pPr>
            <w:r>
              <w:rPr>
                <w:rFonts w:hint="eastAsia"/>
              </w:rPr>
              <w:t>系统配置</w:t>
            </w:r>
          </w:p>
        </w:tc>
      </w:tr>
      <w:tr w:rsidR="005D42CD" w14:paraId="012B3EDC" w14:textId="77777777" w:rsidTr="001D27F6">
        <w:tc>
          <w:tcPr>
            <w:tcW w:w="1539" w:type="dxa"/>
          </w:tcPr>
          <w:p w14:paraId="1FC8AA06" w14:textId="6BDCFA9E" w:rsidR="005D42CD" w:rsidRDefault="004F774C" w:rsidP="001D27F6">
            <w:pPr>
              <w:pStyle w:val="-"/>
            </w:pPr>
            <w:r>
              <w:t>sysdata</w:t>
            </w:r>
          </w:p>
        </w:tc>
        <w:tc>
          <w:tcPr>
            <w:tcW w:w="1404" w:type="dxa"/>
          </w:tcPr>
          <w:p w14:paraId="702F7820" w14:textId="77777777" w:rsidR="005D42CD" w:rsidRDefault="005D42CD" w:rsidP="001D27F6">
            <w:pPr>
              <w:pStyle w:val="-"/>
            </w:pPr>
            <w:r>
              <w:rPr>
                <w:rFonts w:hint="eastAsia"/>
              </w:rPr>
              <w:t>s</w:t>
            </w:r>
            <w:r>
              <w:t>tring</w:t>
            </w:r>
          </w:p>
        </w:tc>
        <w:tc>
          <w:tcPr>
            <w:tcW w:w="1628" w:type="dxa"/>
          </w:tcPr>
          <w:p w14:paraId="68205C8F" w14:textId="77777777" w:rsidR="005D42CD" w:rsidRDefault="005D42CD" w:rsidP="001D27F6">
            <w:pPr>
              <w:pStyle w:val="-"/>
              <w:ind w:firstLine="440"/>
              <w:jc w:val="center"/>
            </w:pPr>
          </w:p>
        </w:tc>
        <w:tc>
          <w:tcPr>
            <w:tcW w:w="1349" w:type="dxa"/>
          </w:tcPr>
          <w:p w14:paraId="3C8BBA62" w14:textId="77777777" w:rsidR="005D42CD" w:rsidRDefault="005D42CD" w:rsidP="001D27F6">
            <w:pPr>
              <w:pStyle w:val="-"/>
              <w:jc w:val="left"/>
            </w:pPr>
            <w:r>
              <w:t>false</w:t>
            </w:r>
          </w:p>
        </w:tc>
        <w:tc>
          <w:tcPr>
            <w:tcW w:w="3890" w:type="dxa"/>
          </w:tcPr>
          <w:p w14:paraId="577A12AC" w14:textId="527AD84B" w:rsidR="005D42CD" w:rsidRDefault="004F774C" w:rsidP="001D27F6">
            <w:pPr>
              <w:pStyle w:val="-"/>
            </w:pPr>
            <w:r>
              <w:rPr>
                <w:rFonts w:hint="eastAsia"/>
              </w:rPr>
              <w:t>系统数据</w:t>
            </w:r>
          </w:p>
        </w:tc>
      </w:tr>
    </w:tbl>
    <w:p w14:paraId="1333BE58" w14:textId="77777777" w:rsidR="005D42CD" w:rsidRDefault="005D42CD" w:rsidP="005D42CD">
      <w:pPr>
        <w:numPr>
          <w:ilvl w:val="0"/>
          <w:numId w:val="46"/>
        </w:numPr>
        <w:ind w:firstLineChars="0" w:firstLine="442"/>
        <w:rPr>
          <w:b/>
          <w:bCs/>
        </w:rPr>
      </w:pPr>
      <w:r>
        <w:rPr>
          <w:b/>
          <w:bCs/>
        </w:rPr>
        <w:t>InputOnly:</w:t>
      </w:r>
      <w:r>
        <w:t xml:space="preserve"> [ requestTime]</w:t>
      </w:r>
    </w:p>
    <w:p w14:paraId="4319E1BA" w14:textId="270913D5" w:rsidR="005D42CD" w:rsidRDefault="005D42CD" w:rsidP="005D42CD">
      <w:pPr>
        <w:numPr>
          <w:ilvl w:val="0"/>
          <w:numId w:val="46"/>
        </w:numPr>
        <w:ind w:firstLineChars="0" w:firstLine="442"/>
        <w:rPr>
          <w:b/>
          <w:bCs/>
        </w:rPr>
      </w:pPr>
      <w:r>
        <w:rPr>
          <w:b/>
          <w:bCs/>
        </w:rPr>
        <w:t>OutputOnly:</w:t>
      </w:r>
      <w:r>
        <w:t xml:space="preserve"> [</w:t>
      </w:r>
      <w:r w:rsidR="004F774C">
        <w:t>cryptoCard</w:t>
      </w:r>
      <w:r>
        <w:rPr>
          <w:rFonts w:hint="eastAsia"/>
        </w:rPr>
        <w:t>，</w:t>
      </w:r>
      <w:r w:rsidR="004F774C">
        <w:t>service</w:t>
      </w:r>
      <w:r>
        <w:rPr>
          <w:rFonts w:hint="eastAsia"/>
        </w:rPr>
        <w:t>，</w:t>
      </w:r>
      <w:r w:rsidR="004F774C">
        <w:t>functions</w:t>
      </w:r>
      <w:r>
        <w:rPr>
          <w:rFonts w:hint="eastAsia"/>
        </w:rPr>
        <w:t>，</w:t>
      </w:r>
      <w:r w:rsidR="004F774C">
        <w:t>sysconfigs</w:t>
      </w:r>
      <w:r>
        <w:rPr>
          <w:rFonts w:hint="eastAsia"/>
        </w:rPr>
        <w:t>，</w:t>
      </w:r>
      <w:r w:rsidR="004F774C">
        <w:t>sysdata</w:t>
      </w:r>
      <w:r>
        <w:t>]</w:t>
      </w:r>
    </w:p>
    <w:p w14:paraId="52F57968" w14:textId="77777777" w:rsidR="005D42CD" w:rsidRPr="00A7791A" w:rsidRDefault="005D42CD" w:rsidP="005D42CD">
      <w:pPr>
        <w:ind w:firstLineChars="0" w:firstLine="0"/>
      </w:pPr>
    </w:p>
    <w:p w14:paraId="3F7434DE" w14:textId="43DFF80E" w:rsidR="00E82E83" w:rsidRPr="005D42CD" w:rsidRDefault="00E82E83" w:rsidP="00F26A8D">
      <w:pPr>
        <w:ind w:firstLineChars="0" w:firstLine="0"/>
      </w:pPr>
    </w:p>
    <w:p w14:paraId="72208BCC" w14:textId="1C9BF150" w:rsidR="001D7425" w:rsidRDefault="001D7425" w:rsidP="001D7425">
      <w:pPr>
        <w:pStyle w:val="3"/>
      </w:pPr>
      <w:r>
        <w:rPr>
          <w:rFonts w:hint="eastAsia"/>
        </w:rPr>
        <w:t>NTP</w:t>
      </w:r>
      <w:r>
        <w:rPr>
          <w:rFonts w:hint="eastAsia"/>
        </w:rPr>
        <w:t>时间同步功能</w:t>
      </w:r>
    </w:p>
    <w:p w14:paraId="659FF3B7" w14:textId="3BF4A6BE" w:rsidR="001D7425" w:rsidRDefault="001D7425" w:rsidP="001D7425">
      <w:pPr>
        <w:ind w:left="440" w:firstLineChars="0" w:firstLine="0"/>
      </w:pPr>
      <w:r>
        <w:rPr>
          <w:rFonts w:hint="eastAsia"/>
        </w:rPr>
        <w:t xml:space="preserve">1) </w:t>
      </w:r>
      <w:r>
        <w:t>/sealCenter/console/v1.0/sys</w:t>
      </w:r>
      <w:r>
        <w:rPr>
          <w:rFonts w:hint="eastAsia"/>
        </w:rPr>
        <w:t>Time</w:t>
      </w:r>
    </w:p>
    <w:p w14:paraId="70E0BC67" w14:textId="77777777" w:rsidR="001D7425" w:rsidRDefault="001D7425" w:rsidP="001D7425">
      <w:pPr>
        <w:pStyle w:val="af7"/>
        <w:ind w:firstLine="440"/>
      </w:pPr>
      <w:r>
        <w:t>Method: GET</w:t>
      </w:r>
    </w:p>
    <w:p w14:paraId="78A8B0F1" w14:textId="78531859" w:rsidR="001D7425" w:rsidRDefault="001D7425" w:rsidP="001D7425">
      <w:pPr>
        <w:numPr>
          <w:ilvl w:val="0"/>
          <w:numId w:val="46"/>
        </w:numPr>
        <w:ind w:firstLineChars="0" w:firstLine="442"/>
        <w:rPr>
          <w:b/>
          <w:bCs/>
        </w:rPr>
      </w:pPr>
      <w:r>
        <w:rPr>
          <w:b/>
          <w:bCs/>
        </w:rPr>
        <w:t xml:space="preserve">Name: </w:t>
      </w:r>
      <w:r>
        <w:rPr>
          <w:rFonts w:hint="eastAsia"/>
        </w:rPr>
        <w:t>同步系统时间</w:t>
      </w:r>
    </w:p>
    <w:p w14:paraId="7A98F6F9" w14:textId="77777777" w:rsidR="001D7425" w:rsidRDefault="001D7425" w:rsidP="001D7425">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1D7425" w14:paraId="0F042A30" w14:textId="77777777" w:rsidTr="001D27F6">
        <w:tc>
          <w:tcPr>
            <w:tcW w:w="1552" w:type="dxa"/>
            <w:shd w:val="clear" w:color="auto" w:fill="D8D8D8" w:themeFill="background1" w:themeFillShade="D8"/>
          </w:tcPr>
          <w:p w14:paraId="59479E2D" w14:textId="77777777" w:rsidR="001D7425" w:rsidRDefault="001D7425" w:rsidP="001D27F6">
            <w:pPr>
              <w:pStyle w:val="-"/>
              <w:ind w:firstLine="442"/>
              <w:jc w:val="center"/>
              <w:rPr>
                <w:b/>
                <w:bCs/>
              </w:rPr>
            </w:pPr>
            <w:r>
              <w:rPr>
                <w:b/>
                <w:bCs/>
              </w:rPr>
              <w:t>Key</w:t>
            </w:r>
          </w:p>
        </w:tc>
        <w:tc>
          <w:tcPr>
            <w:tcW w:w="5017" w:type="dxa"/>
            <w:shd w:val="clear" w:color="auto" w:fill="D8D8D8" w:themeFill="background1" w:themeFillShade="D8"/>
          </w:tcPr>
          <w:p w14:paraId="2B8BF798" w14:textId="77777777" w:rsidR="001D7425" w:rsidRDefault="001D7425" w:rsidP="001D27F6">
            <w:pPr>
              <w:pStyle w:val="-"/>
              <w:ind w:firstLine="442"/>
              <w:jc w:val="center"/>
              <w:rPr>
                <w:b/>
                <w:bCs/>
              </w:rPr>
            </w:pPr>
            <w:r>
              <w:rPr>
                <w:b/>
                <w:bCs/>
              </w:rPr>
              <w:t>Value</w:t>
            </w:r>
          </w:p>
        </w:tc>
        <w:tc>
          <w:tcPr>
            <w:tcW w:w="3285" w:type="dxa"/>
            <w:shd w:val="clear" w:color="auto" w:fill="D8D8D8" w:themeFill="background1" w:themeFillShade="D8"/>
          </w:tcPr>
          <w:p w14:paraId="33A6547E" w14:textId="77777777" w:rsidR="001D7425" w:rsidRDefault="001D7425" w:rsidP="001D27F6">
            <w:pPr>
              <w:pStyle w:val="-"/>
              <w:ind w:firstLine="442"/>
              <w:jc w:val="center"/>
              <w:rPr>
                <w:b/>
                <w:bCs/>
              </w:rPr>
            </w:pPr>
            <w:r>
              <w:rPr>
                <w:b/>
                <w:bCs/>
              </w:rPr>
              <w:t>Describe</w:t>
            </w:r>
          </w:p>
        </w:tc>
      </w:tr>
      <w:tr w:rsidR="001D7425" w14:paraId="2AD3CD58" w14:textId="77777777" w:rsidTr="001D27F6">
        <w:tc>
          <w:tcPr>
            <w:tcW w:w="1552" w:type="dxa"/>
          </w:tcPr>
          <w:p w14:paraId="2DD320B2" w14:textId="77777777" w:rsidR="001D7425" w:rsidRDefault="001D7425" w:rsidP="001D27F6">
            <w:pPr>
              <w:pStyle w:val="-"/>
            </w:pPr>
            <w:r>
              <w:t>Content-Type</w:t>
            </w:r>
          </w:p>
        </w:tc>
        <w:tc>
          <w:tcPr>
            <w:tcW w:w="5017" w:type="dxa"/>
          </w:tcPr>
          <w:p w14:paraId="179A1B6B" w14:textId="77777777" w:rsidR="001D7425" w:rsidRDefault="001D7425" w:rsidP="001D27F6">
            <w:pPr>
              <w:pStyle w:val="-"/>
              <w:ind w:firstLine="440"/>
              <w:jc w:val="center"/>
            </w:pPr>
            <w:r>
              <w:t>application/json</w:t>
            </w:r>
          </w:p>
        </w:tc>
        <w:tc>
          <w:tcPr>
            <w:tcW w:w="3285" w:type="dxa"/>
          </w:tcPr>
          <w:p w14:paraId="0E1A87AE" w14:textId="77777777" w:rsidR="001D7425" w:rsidRDefault="001D7425" w:rsidP="001D27F6">
            <w:pPr>
              <w:pStyle w:val="-"/>
              <w:ind w:firstLine="440"/>
            </w:pPr>
          </w:p>
        </w:tc>
      </w:tr>
    </w:tbl>
    <w:p w14:paraId="1A79661D" w14:textId="77777777" w:rsidR="001D7425" w:rsidRDefault="001D7425" w:rsidP="001D7425">
      <w:pPr>
        <w:numPr>
          <w:ilvl w:val="0"/>
          <w:numId w:val="46"/>
        </w:numPr>
        <w:ind w:firstLineChars="0" w:firstLine="442"/>
      </w:pPr>
      <w:r>
        <w:rPr>
          <w:b/>
          <w:bCs/>
        </w:rPr>
        <w:t xml:space="preserve">Permissions: </w:t>
      </w:r>
      <w:r>
        <w:t>[IsAdministrator]</w:t>
      </w:r>
      <w:r>
        <w:rPr>
          <w:rFonts w:hint="eastAsia"/>
        </w:rPr>
        <w:t>，只能是审计员</w:t>
      </w:r>
    </w:p>
    <w:p w14:paraId="3E4F2267" w14:textId="77777777" w:rsidR="001D7425" w:rsidRDefault="001D7425" w:rsidP="001D7425">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404"/>
        <w:gridCol w:w="1628"/>
        <w:gridCol w:w="1349"/>
        <w:gridCol w:w="3890"/>
      </w:tblGrid>
      <w:tr w:rsidR="001D7425" w14:paraId="4A9E640A" w14:textId="77777777" w:rsidTr="001D27F6">
        <w:tc>
          <w:tcPr>
            <w:tcW w:w="1539" w:type="dxa"/>
            <w:shd w:val="clear" w:color="auto" w:fill="D8D8D8" w:themeFill="background1" w:themeFillShade="D8"/>
          </w:tcPr>
          <w:p w14:paraId="7CE7A846" w14:textId="77777777" w:rsidR="001D7425" w:rsidRDefault="001D7425" w:rsidP="001D27F6">
            <w:pPr>
              <w:pStyle w:val="-"/>
              <w:ind w:firstLine="402"/>
              <w:jc w:val="left"/>
              <w:rPr>
                <w:b/>
                <w:bCs/>
              </w:rPr>
            </w:pPr>
            <w:r>
              <w:rPr>
                <w:b/>
                <w:bCs/>
              </w:rPr>
              <w:t>Key</w:t>
            </w:r>
          </w:p>
        </w:tc>
        <w:tc>
          <w:tcPr>
            <w:tcW w:w="1404" w:type="dxa"/>
            <w:shd w:val="clear" w:color="auto" w:fill="D8D8D8" w:themeFill="background1" w:themeFillShade="D8"/>
          </w:tcPr>
          <w:p w14:paraId="5E2F83FB" w14:textId="77777777" w:rsidR="001D7425" w:rsidRDefault="001D7425" w:rsidP="001D27F6">
            <w:pPr>
              <w:pStyle w:val="-"/>
              <w:ind w:firstLine="402"/>
              <w:jc w:val="center"/>
              <w:rPr>
                <w:b/>
                <w:bCs/>
              </w:rPr>
            </w:pPr>
            <w:r>
              <w:rPr>
                <w:b/>
                <w:bCs/>
              </w:rPr>
              <w:t>Type</w:t>
            </w:r>
          </w:p>
        </w:tc>
        <w:tc>
          <w:tcPr>
            <w:tcW w:w="1628" w:type="dxa"/>
            <w:shd w:val="clear" w:color="auto" w:fill="D8D8D8" w:themeFill="background1" w:themeFillShade="D8"/>
          </w:tcPr>
          <w:p w14:paraId="5FE72C71" w14:textId="77777777" w:rsidR="001D7425" w:rsidRDefault="001D7425" w:rsidP="001D27F6">
            <w:pPr>
              <w:pStyle w:val="-"/>
              <w:ind w:firstLine="402"/>
              <w:jc w:val="center"/>
              <w:rPr>
                <w:b/>
                <w:bCs/>
              </w:rPr>
            </w:pPr>
            <w:r>
              <w:rPr>
                <w:b/>
                <w:bCs/>
              </w:rPr>
              <w:t>Range</w:t>
            </w:r>
          </w:p>
        </w:tc>
        <w:tc>
          <w:tcPr>
            <w:tcW w:w="1349" w:type="dxa"/>
            <w:shd w:val="clear" w:color="auto" w:fill="D8D8D8" w:themeFill="background1" w:themeFillShade="D8"/>
          </w:tcPr>
          <w:p w14:paraId="42A0D958" w14:textId="77777777" w:rsidR="001D7425" w:rsidRDefault="001D7425" w:rsidP="001D27F6">
            <w:pPr>
              <w:pStyle w:val="-"/>
              <w:jc w:val="left"/>
              <w:rPr>
                <w:b/>
                <w:bCs/>
              </w:rPr>
            </w:pPr>
            <w:r>
              <w:rPr>
                <w:b/>
                <w:bCs/>
              </w:rPr>
              <w:t>Required</w:t>
            </w:r>
          </w:p>
        </w:tc>
        <w:tc>
          <w:tcPr>
            <w:tcW w:w="3890" w:type="dxa"/>
            <w:shd w:val="clear" w:color="auto" w:fill="D8D8D8" w:themeFill="background1" w:themeFillShade="D8"/>
          </w:tcPr>
          <w:p w14:paraId="2FBEED32" w14:textId="77777777" w:rsidR="001D7425" w:rsidRDefault="001D7425" w:rsidP="001D27F6">
            <w:pPr>
              <w:pStyle w:val="-"/>
              <w:ind w:firstLine="442"/>
              <w:jc w:val="center"/>
              <w:rPr>
                <w:b/>
                <w:bCs/>
              </w:rPr>
            </w:pPr>
            <w:r>
              <w:rPr>
                <w:b/>
                <w:bCs/>
              </w:rPr>
              <w:t>Describe</w:t>
            </w:r>
          </w:p>
        </w:tc>
      </w:tr>
      <w:tr w:rsidR="001D7425" w14:paraId="059C06A0" w14:textId="77777777" w:rsidTr="001D27F6">
        <w:tc>
          <w:tcPr>
            <w:tcW w:w="1539" w:type="dxa"/>
          </w:tcPr>
          <w:p w14:paraId="3970BB69" w14:textId="77777777" w:rsidR="001D7425" w:rsidRDefault="001D7425" w:rsidP="001D27F6">
            <w:pPr>
              <w:pStyle w:val="-"/>
            </w:pPr>
            <w:r>
              <w:t>requestTime</w:t>
            </w:r>
          </w:p>
        </w:tc>
        <w:tc>
          <w:tcPr>
            <w:tcW w:w="1404" w:type="dxa"/>
          </w:tcPr>
          <w:p w14:paraId="34D27493" w14:textId="77777777" w:rsidR="001D7425" w:rsidRDefault="001D7425" w:rsidP="001D27F6">
            <w:pPr>
              <w:pStyle w:val="-"/>
              <w:jc w:val="left"/>
            </w:pPr>
            <w:r>
              <w:t>datetime</w:t>
            </w:r>
          </w:p>
        </w:tc>
        <w:tc>
          <w:tcPr>
            <w:tcW w:w="1628" w:type="dxa"/>
          </w:tcPr>
          <w:p w14:paraId="08CF058B" w14:textId="77777777" w:rsidR="001D7425" w:rsidRDefault="001D7425" w:rsidP="001D27F6">
            <w:pPr>
              <w:pStyle w:val="-"/>
              <w:ind w:firstLine="440"/>
              <w:jc w:val="center"/>
            </w:pPr>
          </w:p>
        </w:tc>
        <w:tc>
          <w:tcPr>
            <w:tcW w:w="1349" w:type="dxa"/>
          </w:tcPr>
          <w:p w14:paraId="09146CAF" w14:textId="77777777" w:rsidR="001D7425" w:rsidRDefault="001D7425" w:rsidP="001D27F6">
            <w:pPr>
              <w:pStyle w:val="-"/>
              <w:jc w:val="left"/>
            </w:pPr>
            <w:r>
              <w:t>true</w:t>
            </w:r>
          </w:p>
        </w:tc>
        <w:tc>
          <w:tcPr>
            <w:tcW w:w="3890" w:type="dxa"/>
          </w:tcPr>
          <w:p w14:paraId="6F9A181D" w14:textId="77777777" w:rsidR="001D7425" w:rsidRDefault="001D7425" w:rsidP="001D27F6">
            <w:pPr>
              <w:pStyle w:val="-"/>
            </w:pPr>
            <w:r>
              <w:t>请求时间，必须为当前时间</w:t>
            </w:r>
          </w:p>
        </w:tc>
      </w:tr>
    </w:tbl>
    <w:p w14:paraId="6D4F83E4" w14:textId="77777777" w:rsidR="001D7425" w:rsidRDefault="001D7425" w:rsidP="001D7425">
      <w:pPr>
        <w:numPr>
          <w:ilvl w:val="0"/>
          <w:numId w:val="46"/>
        </w:numPr>
        <w:ind w:firstLineChars="0" w:firstLine="442"/>
        <w:rPr>
          <w:b/>
          <w:bCs/>
        </w:rPr>
      </w:pPr>
      <w:r>
        <w:rPr>
          <w:b/>
          <w:bCs/>
        </w:rPr>
        <w:t>InputOnly:</w:t>
      </w:r>
      <w:r>
        <w:t xml:space="preserve"> [ requestTime]</w:t>
      </w:r>
    </w:p>
    <w:p w14:paraId="1E83B692" w14:textId="3C511320" w:rsidR="001D7425" w:rsidRDefault="001D7425" w:rsidP="001D7425">
      <w:pPr>
        <w:numPr>
          <w:ilvl w:val="0"/>
          <w:numId w:val="46"/>
        </w:numPr>
        <w:ind w:firstLineChars="0" w:firstLine="442"/>
        <w:rPr>
          <w:b/>
          <w:bCs/>
        </w:rPr>
      </w:pPr>
      <w:r>
        <w:rPr>
          <w:b/>
          <w:bCs/>
        </w:rPr>
        <w:t>OutputOnly:</w:t>
      </w:r>
      <w:r>
        <w:t xml:space="preserve"> []</w:t>
      </w:r>
    </w:p>
    <w:p w14:paraId="023C17BE" w14:textId="77777777" w:rsidR="005D42CD" w:rsidRPr="001D7425" w:rsidRDefault="005D42CD" w:rsidP="00F26A8D">
      <w:pPr>
        <w:ind w:firstLineChars="0" w:firstLine="0"/>
      </w:pPr>
    </w:p>
    <w:p w14:paraId="11E542DB" w14:textId="73D0BF78" w:rsidR="00767033" w:rsidRDefault="00767033" w:rsidP="004F4C51">
      <w:pPr>
        <w:pStyle w:val="a"/>
        <w:numPr>
          <w:ilvl w:val="0"/>
          <w:numId w:val="0"/>
        </w:numPr>
      </w:pPr>
    </w:p>
    <w:p w14:paraId="597DECE1" w14:textId="3776CF1D" w:rsidR="00CE3661" w:rsidRDefault="00CE3661" w:rsidP="000C3486">
      <w:pPr>
        <w:pStyle w:val="3"/>
      </w:pPr>
      <w:r>
        <w:rPr>
          <w:rFonts w:hint="eastAsia"/>
        </w:rPr>
        <w:t>电子签章</w:t>
      </w:r>
      <w:r w:rsidR="00FE2A68">
        <w:rPr>
          <w:rFonts w:hint="eastAsia"/>
        </w:rPr>
        <w:t>系统</w:t>
      </w:r>
      <w:r>
        <w:rPr>
          <w:rFonts w:hint="eastAsia"/>
        </w:rPr>
        <w:t>签章生成</w:t>
      </w:r>
      <w:r w:rsidR="009674F8">
        <w:rPr>
          <w:rFonts w:hint="eastAsia"/>
        </w:rPr>
        <w:t>/</w:t>
      </w:r>
      <w:r w:rsidR="009674F8">
        <w:rPr>
          <w:rFonts w:hint="eastAsia"/>
        </w:rPr>
        <w:t>验证</w:t>
      </w:r>
      <w:r>
        <w:rPr>
          <w:rFonts w:hint="eastAsia"/>
        </w:rPr>
        <w:t>接口</w:t>
      </w:r>
    </w:p>
    <w:p w14:paraId="4EF54689" w14:textId="5F2A6FCA" w:rsidR="00CE3661" w:rsidRDefault="009674F8" w:rsidP="00B53EE9">
      <w:pPr>
        <w:ind w:firstLine="440"/>
      </w:pPr>
      <w:r>
        <w:rPr>
          <w:rFonts w:hint="eastAsia"/>
        </w:rPr>
        <w:t>参考签名服务器</w:t>
      </w:r>
      <w:r w:rsidR="009B71F2">
        <w:rPr>
          <w:rFonts w:hint="eastAsia"/>
        </w:rPr>
        <w:t>规范</w:t>
      </w:r>
      <w:r w:rsidR="009B71F2">
        <w:rPr>
          <w:rFonts w:hint="eastAsia"/>
        </w:rPr>
        <w:t>GM/T 0029-2014</w:t>
      </w:r>
      <w:r w:rsidR="009B71F2">
        <w:rPr>
          <w:rFonts w:hint="eastAsia"/>
        </w:rPr>
        <w:t>的附录</w:t>
      </w:r>
      <w:r w:rsidR="009B71F2">
        <w:rPr>
          <w:rFonts w:hint="eastAsia"/>
        </w:rPr>
        <w:t>A</w:t>
      </w:r>
      <w:r w:rsidR="00B53EE9">
        <w:rPr>
          <w:rFonts w:hint="eastAsia"/>
        </w:rPr>
        <w:t>、</w:t>
      </w:r>
      <w:r w:rsidR="00B53EE9">
        <w:rPr>
          <w:rFonts w:hint="eastAsia"/>
        </w:rPr>
        <w:t>B</w:t>
      </w:r>
      <w:r w:rsidR="00C509E1">
        <w:rPr>
          <w:rFonts w:hint="eastAsia"/>
        </w:rPr>
        <w:t>。</w:t>
      </w:r>
    </w:p>
    <w:p w14:paraId="4CF62279" w14:textId="625DDF08" w:rsidR="00CF2F2D" w:rsidRPr="009B71F2" w:rsidRDefault="009B71F2" w:rsidP="009B71F2">
      <w:pPr>
        <w:pStyle w:val="af"/>
        <w:framePr w:wrap="notBeside"/>
      </w:pPr>
      <w:r>
        <w:object w:dxaOrig="8418" w:dyaOrig="1226" w14:anchorId="3FA970EC">
          <v:shape id="_x0000_i1029" type="#_x0000_t75" style="width:422.2pt;height:61.65pt" o:ole="">
            <v:imagedata r:id="rId30" o:title=""/>
          </v:shape>
          <o:OLEObject Type="Embed" ProgID="Visio.Drawing.11" ShapeID="_x0000_i1029" DrawAspect="Content" ObjectID="_1606662016" r:id="rId31"/>
        </w:object>
      </w:r>
    </w:p>
    <w:p w14:paraId="01EB2925" w14:textId="1BEF15B6" w:rsidR="004218F7" w:rsidRDefault="006F253C" w:rsidP="006F253C">
      <w:pPr>
        <w:ind w:firstLine="360"/>
        <w:jc w:val="center"/>
      </w:pPr>
      <w:r w:rsidRPr="00ED5784">
        <w:rPr>
          <w:rFonts w:hint="eastAsia"/>
          <w:sz w:val="18"/>
          <w:szCs w:val="18"/>
        </w:rPr>
        <w:t>图</w:t>
      </w:r>
      <w:r>
        <w:rPr>
          <w:rFonts w:hint="eastAsia"/>
          <w:sz w:val="18"/>
          <w:szCs w:val="18"/>
        </w:rPr>
        <w:t>3</w:t>
      </w:r>
      <w:r w:rsidRPr="00ED5784">
        <w:rPr>
          <w:rFonts w:hint="eastAsia"/>
          <w:sz w:val="18"/>
          <w:szCs w:val="18"/>
        </w:rPr>
        <w:t>-</w:t>
      </w:r>
      <w:r>
        <w:rPr>
          <w:rFonts w:hint="eastAsia"/>
          <w:sz w:val="18"/>
          <w:szCs w:val="18"/>
        </w:rPr>
        <w:t>1</w:t>
      </w:r>
      <w:r w:rsidRPr="00ED5784">
        <w:rPr>
          <w:rFonts w:hint="eastAsia"/>
          <w:sz w:val="18"/>
          <w:szCs w:val="18"/>
        </w:rPr>
        <w:t>电子</w:t>
      </w:r>
      <w:r>
        <w:rPr>
          <w:rFonts w:hint="eastAsia"/>
          <w:sz w:val="18"/>
          <w:szCs w:val="18"/>
        </w:rPr>
        <w:t>签章</w:t>
      </w:r>
      <w:r w:rsidRPr="00ED5784">
        <w:rPr>
          <w:rFonts w:hint="eastAsia"/>
          <w:sz w:val="18"/>
          <w:szCs w:val="18"/>
        </w:rPr>
        <w:t>系统</w:t>
      </w:r>
      <w:r>
        <w:rPr>
          <w:rFonts w:hint="eastAsia"/>
          <w:sz w:val="18"/>
          <w:szCs w:val="18"/>
        </w:rPr>
        <w:t>接口</w:t>
      </w:r>
    </w:p>
    <w:p w14:paraId="39DC5F94" w14:textId="77777777" w:rsidR="001D27F6" w:rsidRDefault="001D27F6" w:rsidP="004F4C51">
      <w:pPr>
        <w:ind w:firstLine="440"/>
      </w:pPr>
    </w:p>
    <w:p w14:paraId="6682DED7" w14:textId="5B8C8042" w:rsidR="001D27F6" w:rsidRDefault="004D4FA9" w:rsidP="001D27F6">
      <w:pPr>
        <w:ind w:firstLine="440"/>
      </w:pPr>
      <w:r>
        <w:rPr>
          <w:rFonts w:hint="eastAsia"/>
        </w:rPr>
        <w:t>1</w:t>
      </w:r>
      <w:r>
        <w:rPr>
          <w:rFonts w:hint="eastAsia"/>
        </w:rPr>
        <w:t>）</w:t>
      </w:r>
      <w:r w:rsidR="001D27F6">
        <w:t>/</w:t>
      </w:r>
      <w:r>
        <w:t>sealCenter/entities/v1.0/sealData</w:t>
      </w:r>
    </w:p>
    <w:p w14:paraId="1B480DF9" w14:textId="77777777" w:rsidR="001D27F6" w:rsidRDefault="001D27F6" w:rsidP="001D27F6">
      <w:pPr>
        <w:pStyle w:val="af7"/>
        <w:ind w:firstLine="440"/>
      </w:pPr>
      <w:r>
        <w:t>Method: POST</w:t>
      </w:r>
    </w:p>
    <w:p w14:paraId="364CD74F" w14:textId="3C2C1559" w:rsidR="001D27F6" w:rsidRDefault="001D27F6" w:rsidP="001D27F6">
      <w:pPr>
        <w:numPr>
          <w:ilvl w:val="0"/>
          <w:numId w:val="46"/>
        </w:numPr>
        <w:ind w:firstLineChars="0" w:firstLine="442"/>
        <w:rPr>
          <w:b/>
          <w:bCs/>
        </w:rPr>
      </w:pPr>
      <w:r>
        <w:rPr>
          <w:b/>
          <w:bCs/>
        </w:rPr>
        <w:t xml:space="preserve">Name: </w:t>
      </w:r>
      <w:r w:rsidR="004D4FA9">
        <w:rPr>
          <w:rFonts w:hint="eastAsia"/>
        </w:rPr>
        <w:t>签章请求</w:t>
      </w:r>
    </w:p>
    <w:p w14:paraId="3CECC0F9" w14:textId="77777777" w:rsidR="001D27F6" w:rsidRDefault="001D27F6" w:rsidP="001D27F6">
      <w:pPr>
        <w:numPr>
          <w:ilvl w:val="0"/>
          <w:numId w:val="46"/>
        </w:numPr>
        <w:ind w:firstLineChars="0" w:firstLine="442"/>
        <w:rPr>
          <w:b/>
          <w:bCs/>
        </w:rPr>
      </w:pPr>
      <w:r>
        <w:rPr>
          <w:b/>
          <w:bCs/>
        </w:rPr>
        <w:lastRenderedPageBreak/>
        <w:t>Header:</w:t>
      </w:r>
    </w:p>
    <w:tbl>
      <w:tblPr>
        <w:tblStyle w:val="ad"/>
        <w:tblW w:w="9854" w:type="dxa"/>
        <w:tblLayout w:type="fixed"/>
        <w:tblLook w:val="04A0" w:firstRow="1" w:lastRow="0" w:firstColumn="1" w:lastColumn="0" w:noHBand="0" w:noVBand="1"/>
      </w:tblPr>
      <w:tblGrid>
        <w:gridCol w:w="2376"/>
        <w:gridCol w:w="4193"/>
        <w:gridCol w:w="3285"/>
      </w:tblGrid>
      <w:tr w:rsidR="001D27F6" w14:paraId="23346156" w14:textId="77777777" w:rsidTr="001D27F6">
        <w:tc>
          <w:tcPr>
            <w:tcW w:w="2376" w:type="dxa"/>
            <w:shd w:val="clear" w:color="auto" w:fill="D8D8D8" w:themeFill="background1" w:themeFillShade="D8"/>
          </w:tcPr>
          <w:p w14:paraId="61B3F10A" w14:textId="77777777" w:rsidR="001D27F6" w:rsidRDefault="001D27F6" w:rsidP="001D27F6">
            <w:pPr>
              <w:pStyle w:val="-"/>
              <w:ind w:firstLine="442"/>
              <w:jc w:val="center"/>
              <w:rPr>
                <w:b/>
                <w:bCs/>
              </w:rPr>
            </w:pPr>
            <w:r>
              <w:rPr>
                <w:b/>
                <w:bCs/>
              </w:rPr>
              <w:t>Key</w:t>
            </w:r>
          </w:p>
        </w:tc>
        <w:tc>
          <w:tcPr>
            <w:tcW w:w="4193" w:type="dxa"/>
            <w:shd w:val="clear" w:color="auto" w:fill="D8D8D8" w:themeFill="background1" w:themeFillShade="D8"/>
          </w:tcPr>
          <w:p w14:paraId="4F32EBA4" w14:textId="77777777" w:rsidR="001D27F6" w:rsidRDefault="001D27F6" w:rsidP="001D27F6">
            <w:pPr>
              <w:pStyle w:val="-"/>
              <w:ind w:firstLine="442"/>
              <w:jc w:val="center"/>
              <w:rPr>
                <w:b/>
                <w:bCs/>
              </w:rPr>
            </w:pPr>
            <w:r>
              <w:rPr>
                <w:b/>
                <w:bCs/>
              </w:rPr>
              <w:t>Value</w:t>
            </w:r>
          </w:p>
        </w:tc>
        <w:tc>
          <w:tcPr>
            <w:tcW w:w="3285" w:type="dxa"/>
            <w:shd w:val="clear" w:color="auto" w:fill="D8D8D8" w:themeFill="background1" w:themeFillShade="D8"/>
          </w:tcPr>
          <w:p w14:paraId="6F86D8B4" w14:textId="77777777" w:rsidR="001D27F6" w:rsidRDefault="001D27F6" w:rsidP="001D27F6">
            <w:pPr>
              <w:pStyle w:val="-"/>
              <w:ind w:firstLine="442"/>
              <w:jc w:val="center"/>
              <w:rPr>
                <w:b/>
                <w:bCs/>
              </w:rPr>
            </w:pPr>
            <w:r>
              <w:rPr>
                <w:b/>
                <w:bCs/>
              </w:rPr>
              <w:t>Describe</w:t>
            </w:r>
          </w:p>
        </w:tc>
      </w:tr>
      <w:tr w:rsidR="001D27F6" w14:paraId="1F1B4534" w14:textId="77777777" w:rsidTr="001D27F6">
        <w:tc>
          <w:tcPr>
            <w:tcW w:w="2376" w:type="dxa"/>
          </w:tcPr>
          <w:p w14:paraId="2B86E21B" w14:textId="77777777" w:rsidR="001D27F6" w:rsidRDefault="001D27F6" w:rsidP="00F50271">
            <w:pPr>
              <w:pStyle w:val="ae"/>
            </w:pPr>
            <w:r>
              <w:t>Content-Type</w:t>
            </w:r>
          </w:p>
        </w:tc>
        <w:tc>
          <w:tcPr>
            <w:tcW w:w="4193" w:type="dxa"/>
          </w:tcPr>
          <w:p w14:paraId="709CF2AF" w14:textId="5D119F75" w:rsidR="001D27F6" w:rsidRDefault="004D4FA9" w:rsidP="00F50271">
            <w:pPr>
              <w:pStyle w:val="ae"/>
            </w:pPr>
            <w:r>
              <w:t>application/x-www-form-urlencoded</w:t>
            </w:r>
          </w:p>
        </w:tc>
        <w:tc>
          <w:tcPr>
            <w:tcW w:w="3285" w:type="dxa"/>
          </w:tcPr>
          <w:p w14:paraId="50170B59" w14:textId="77777777" w:rsidR="001D27F6" w:rsidRDefault="001D27F6" w:rsidP="00F50271">
            <w:pPr>
              <w:pStyle w:val="ae"/>
            </w:pPr>
          </w:p>
        </w:tc>
      </w:tr>
      <w:tr w:rsidR="001D27F6" w14:paraId="76D69A26" w14:textId="77777777" w:rsidTr="001D27F6">
        <w:tc>
          <w:tcPr>
            <w:tcW w:w="2376" w:type="dxa"/>
          </w:tcPr>
          <w:p w14:paraId="359074CD" w14:textId="5A71BC71" w:rsidR="001D27F6" w:rsidRDefault="001D27F6" w:rsidP="00F50271">
            <w:pPr>
              <w:pStyle w:val="ae"/>
            </w:pPr>
            <w:r>
              <w:rPr>
                <w:rFonts w:hint="eastAsia"/>
              </w:rPr>
              <w:t>SVS-Request-Version</w:t>
            </w:r>
          </w:p>
        </w:tc>
        <w:tc>
          <w:tcPr>
            <w:tcW w:w="4193" w:type="dxa"/>
          </w:tcPr>
          <w:p w14:paraId="01DDADC6" w14:textId="435C5241" w:rsidR="001D27F6" w:rsidRDefault="001D27F6" w:rsidP="00F50271">
            <w:pPr>
              <w:pStyle w:val="ae"/>
            </w:pPr>
            <w:r>
              <w:t>v</w:t>
            </w:r>
            <w:r>
              <w:rPr>
                <w:rFonts w:hint="eastAsia"/>
              </w:rPr>
              <w:t>1</w:t>
            </w:r>
          </w:p>
        </w:tc>
        <w:tc>
          <w:tcPr>
            <w:tcW w:w="3285" w:type="dxa"/>
          </w:tcPr>
          <w:p w14:paraId="30603B7B" w14:textId="77777777" w:rsidR="001D27F6" w:rsidRDefault="001D27F6" w:rsidP="00F50271">
            <w:pPr>
              <w:pStyle w:val="ae"/>
            </w:pPr>
          </w:p>
        </w:tc>
      </w:tr>
      <w:tr w:rsidR="001D27F6" w14:paraId="084738BB" w14:textId="77777777" w:rsidTr="001D27F6">
        <w:tc>
          <w:tcPr>
            <w:tcW w:w="2376" w:type="dxa"/>
          </w:tcPr>
          <w:p w14:paraId="67CC29DA" w14:textId="52AEBCC7" w:rsidR="001D27F6" w:rsidRDefault="001D27F6" w:rsidP="00F50271">
            <w:pPr>
              <w:pStyle w:val="ae"/>
            </w:pPr>
            <w:r>
              <w:rPr>
                <w:rFonts w:hint="eastAsia"/>
              </w:rPr>
              <w:t>S</w:t>
            </w:r>
            <w:r>
              <w:t>VS-Request-Time</w:t>
            </w:r>
          </w:p>
        </w:tc>
        <w:tc>
          <w:tcPr>
            <w:tcW w:w="4193" w:type="dxa"/>
          </w:tcPr>
          <w:p w14:paraId="1E6E73C7" w14:textId="1815655C" w:rsidR="001D27F6" w:rsidRDefault="004D4FA9" w:rsidP="00F50271">
            <w:pPr>
              <w:pStyle w:val="ae"/>
            </w:pPr>
            <w:r>
              <w:t>datetime</w:t>
            </w:r>
          </w:p>
        </w:tc>
        <w:tc>
          <w:tcPr>
            <w:tcW w:w="3285" w:type="dxa"/>
          </w:tcPr>
          <w:p w14:paraId="0E5C5C22" w14:textId="77777777" w:rsidR="001D27F6" w:rsidRDefault="001D27F6" w:rsidP="00F50271">
            <w:pPr>
              <w:pStyle w:val="ae"/>
            </w:pPr>
          </w:p>
        </w:tc>
      </w:tr>
    </w:tbl>
    <w:p w14:paraId="743A96A2" w14:textId="077CC96D" w:rsidR="001D27F6" w:rsidRDefault="001D27F6" w:rsidP="001D27F6">
      <w:pPr>
        <w:numPr>
          <w:ilvl w:val="0"/>
          <w:numId w:val="46"/>
        </w:numPr>
        <w:ind w:firstLineChars="0" w:firstLine="442"/>
      </w:pPr>
      <w:r>
        <w:rPr>
          <w:b/>
          <w:bCs/>
        </w:rPr>
        <w:t xml:space="preserve">Permissions: </w:t>
      </w:r>
      <w:r>
        <w:t>[]</w:t>
      </w:r>
    </w:p>
    <w:p w14:paraId="06B1AE48" w14:textId="77777777" w:rsidR="001D27F6" w:rsidRDefault="001D27F6" w:rsidP="001D27F6">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979"/>
        <w:gridCol w:w="1701"/>
        <w:gridCol w:w="1418"/>
        <w:gridCol w:w="4173"/>
      </w:tblGrid>
      <w:tr w:rsidR="001D27F6" w14:paraId="6B52BA90" w14:textId="77777777" w:rsidTr="00F50271">
        <w:tc>
          <w:tcPr>
            <w:tcW w:w="1539" w:type="dxa"/>
            <w:shd w:val="clear" w:color="auto" w:fill="D8D8D8" w:themeFill="background1" w:themeFillShade="D8"/>
          </w:tcPr>
          <w:p w14:paraId="6977A325" w14:textId="77777777" w:rsidR="001D27F6" w:rsidRDefault="001D27F6" w:rsidP="001D27F6">
            <w:pPr>
              <w:pStyle w:val="-"/>
              <w:ind w:firstLine="402"/>
              <w:jc w:val="left"/>
              <w:rPr>
                <w:b/>
                <w:bCs/>
              </w:rPr>
            </w:pPr>
            <w:r>
              <w:rPr>
                <w:b/>
                <w:bCs/>
              </w:rPr>
              <w:t>Key</w:t>
            </w:r>
          </w:p>
        </w:tc>
        <w:tc>
          <w:tcPr>
            <w:tcW w:w="979" w:type="dxa"/>
            <w:shd w:val="clear" w:color="auto" w:fill="D8D8D8" w:themeFill="background1" w:themeFillShade="D8"/>
          </w:tcPr>
          <w:p w14:paraId="2DBABBFA" w14:textId="77777777" w:rsidR="001D27F6" w:rsidRDefault="001D27F6" w:rsidP="00F50271">
            <w:pPr>
              <w:pStyle w:val="-"/>
              <w:jc w:val="left"/>
              <w:rPr>
                <w:b/>
                <w:bCs/>
              </w:rPr>
            </w:pPr>
            <w:r>
              <w:rPr>
                <w:b/>
                <w:bCs/>
              </w:rPr>
              <w:t>Type</w:t>
            </w:r>
          </w:p>
        </w:tc>
        <w:tc>
          <w:tcPr>
            <w:tcW w:w="1701" w:type="dxa"/>
            <w:shd w:val="clear" w:color="auto" w:fill="D8D8D8" w:themeFill="background1" w:themeFillShade="D8"/>
          </w:tcPr>
          <w:p w14:paraId="6FCA311F" w14:textId="77777777" w:rsidR="001D27F6" w:rsidRDefault="001D27F6" w:rsidP="001D27F6">
            <w:pPr>
              <w:pStyle w:val="-"/>
              <w:ind w:firstLine="402"/>
              <w:jc w:val="center"/>
              <w:rPr>
                <w:b/>
                <w:bCs/>
              </w:rPr>
            </w:pPr>
            <w:r>
              <w:rPr>
                <w:b/>
                <w:bCs/>
              </w:rPr>
              <w:t>Range</w:t>
            </w:r>
          </w:p>
        </w:tc>
        <w:tc>
          <w:tcPr>
            <w:tcW w:w="1418" w:type="dxa"/>
            <w:shd w:val="clear" w:color="auto" w:fill="D8D8D8" w:themeFill="background1" w:themeFillShade="D8"/>
          </w:tcPr>
          <w:p w14:paraId="3ACB6128" w14:textId="77777777" w:rsidR="001D27F6" w:rsidRDefault="001D27F6" w:rsidP="001D27F6">
            <w:pPr>
              <w:pStyle w:val="-"/>
              <w:jc w:val="left"/>
              <w:rPr>
                <w:b/>
                <w:bCs/>
              </w:rPr>
            </w:pPr>
            <w:r>
              <w:rPr>
                <w:b/>
                <w:bCs/>
              </w:rPr>
              <w:t>Required</w:t>
            </w:r>
          </w:p>
        </w:tc>
        <w:tc>
          <w:tcPr>
            <w:tcW w:w="4173" w:type="dxa"/>
            <w:shd w:val="clear" w:color="auto" w:fill="D8D8D8" w:themeFill="background1" w:themeFillShade="D8"/>
          </w:tcPr>
          <w:p w14:paraId="275B0EC7" w14:textId="77777777" w:rsidR="001D27F6" w:rsidRDefault="001D27F6" w:rsidP="001D27F6">
            <w:pPr>
              <w:pStyle w:val="-"/>
              <w:ind w:firstLine="442"/>
              <w:jc w:val="center"/>
              <w:rPr>
                <w:b/>
                <w:bCs/>
              </w:rPr>
            </w:pPr>
            <w:r>
              <w:rPr>
                <w:b/>
                <w:bCs/>
              </w:rPr>
              <w:t>Describe</w:t>
            </w:r>
          </w:p>
        </w:tc>
      </w:tr>
      <w:tr w:rsidR="004D4FA9" w14:paraId="7597A9C5" w14:textId="77777777" w:rsidTr="00F50271">
        <w:tc>
          <w:tcPr>
            <w:tcW w:w="1539" w:type="dxa"/>
          </w:tcPr>
          <w:p w14:paraId="14161910" w14:textId="77777777" w:rsidR="004D4FA9" w:rsidRDefault="004D4FA9" w:rsidP="00F50271">
            <w:pPr>
              <w:pStyle w:val="ae"/>
            </w:pPr>
            <w:r>
              <w:rPr>
                <w:rFonts w:hint="eastAsia"/>
              </w:rPr>
              <w:t>signMethod</w:t>
            </w:r>
          </w:p>
        </w:tc>
        <w:tc>
          <w:tcPr>
            <w:tcW w:w="979" w:type="dxa"/>
          </w:tcPr>
          <w:p w14:paraId="2ECC2479" w14:textId="4A15E15E" w:rsidR="004D4FA9" w:rsidRDefault="005F3171" w:rsidP="00F50271">
            <w:pPr>
              <w:pStyle w:val="ae"/>
            </w:pPr>
            <w:r>
              <w:t>int</w:t>
            </w:r>
          </w:p>
        </w:tc>
        <w:tc>
          <w:tcPr>
            <w:tcW w:w="1701" w:type="dxa"/>
          </w:tcPr>
          <w:p w14:paraId="68A00F7F" w14:textId="77777777" w:rsidR="004D4FA9" w:rsidRDefault="004D4FA9" w:rsidP="00F50271">
            <w:pPr>
              <w:pStyle w:val="ae"/>
            </w:pPr>
          </w:p>
        </w:tc>
        <w:tc>
          <w:tcPr>
            <w:tcW w:w="1418" w:type="dxa"/>
          </w:tcPr>
          <w:p w14:paraId="5F7F574C" w14:textId="181BEA9B" w:rsidR="004D4FA9" w:rsidRDefault="005932C1" w:rsidP="00F50271">
            <w:pPr>
              <w:pStyle w:val="ae"/>
            </w:pPr>
            <w:r>
              <w:t>true</w:t>
            </w:r>
          </w:p>
        </w:tc>
        <w:tc>
          <w:tcPr>
            <w:tcW w:w="4173" w:type="dxa"/>
          </w:tcPr>
          <w:p w14:paraId="3344E87C" w14:textId="75B91AA6" w:rsidR="004D4FA9" w:rsidRDefault="004D4FA9" w:rsidP="00F50271">
            <w:pPr>
              <w:pStyle w:val="ae"/>
            </w:pPr>
            <w:r>
              <w:rPr>
                <w:rFonts w:hint="eastAsia"/>
              </w:rPr>
              <w:t>使用的签名算法类型</w:t>
            </w:r>
            <w:r w:rsidR="000F46D7">
              <w:rPr>
                <w:rFonts w:hint="eastAsia"/>
              </w:rPr>
              <w:t>，定义见</w:t>
            </w:r>
            <w:r w:rsidR="000F46D7">
              <w:rPr>
                <w:rFonts w:hint="eastAsia"/>
              </w:rPr>
              <w:t>GM</w:t>
            </w:r>
            <w:r w:rsidR="000F46D7">
              <w:t xml:space="preserve">/T 0006-2012 </w:t>
            </w:r>
            <w:r w:rsidR="000F46D7">
              <w:rPr>
                <w:rFonts w:hint="eastAsia"/>
              </w:rPr>
              <w:t>签名算法标识</w:t>
            </w:r>
          </w:p>
        </w:tc>
      </w:tr>
      <w:tr w:rsidR="004D4FA9" w14:paraId="379CD0C1" w14:textId="77777777" w:rsidTr="00F50271">
        <w:tc>
          <w:tcPr>
            <w:tcW w:w="1539" w:type="dxa"/>
          </w:tcPr>
          <w:p w14:paraId="5658EAC5" w14:textId="77777777" w:rsidR="004D4FA9" w:rsidRDefault="004D4FA9" w:rsidP="00F50271">
            <w:pPr>
              <w:pStyle w:val="ae"/>
            </w:pPr>
            <w:r w:rsidRPr="007774C3">
              <w:t>C</w:t>
            </w:r>
            <w:r w:rsidRPr="007774C3">
              <w:rPr>
                <w:rFonts w:hint="eastAsia"/>
              </w:rPr>
              <w:t>ert</w:t>
            </w:r>
          </w:p>
        </w:tc>
        <w:tc>
          <w:tcPr>
            <w:tcW w:w="979" w:type="dxa"/>
          </w:tcPr>
          <w:p w14:paraId="2C335951" w14:textId="258ADAAE" w:rsidR="004D4FA9" w:rsidRDefault="0016023F" w:rsidP="00F50271">
            <w:pPr>
              <w:pStyle w:val="ae"/>
            </w:pPr>
            <w:r>
              <w:t>string</w:t>
            </w:r>
          </w:p>
        </w:tc>
        <w:tc>
          <w:tcPr>
            <w:tcW w:w="1701" w:type="dxa"/>
          </w:tcPr>
          <w:p w14:paraId="48F6326C" w14:textId="77777777" w:rsidR="004D4FA9" w:rsidRDefault="004D4FA9" w:rsidP="00F50271">
            <w:pPr>
              <w:pStyle w:val="ae"/>
            </w:pPr>
          </w:p>
        </w:tc>
        <w:tc>
          <w:tcPr>
            <w:tcW w:w="1418" w:type="dxa"/>
          </w:tcPr>
          <w:p w14:paraId="27F92357" w14:textId="4B521D0E" w:rsidR="004D4FA9" w:rsidRDefault="005932C1" w:rsidP="00F50271">
            <w:pPr>
              <w:pStyle w:val="ae"/>
            </w:pPr>
            <w:r>
              <w:t>true</w:t>
            </w:r>
          </w:p>
        </w:tc>
        <w:tc>
          <w:tcPr>
            <w:tcW w:w="4173" w:type="dxa"/>
          </w:tcPr>
          <w:p w14:paraId="1BCD8CBC" w14:textId="36ED5081" w:rsidR="004D4FA9" w:rsidRDefault="004D4FA9" w:rsidP="00F50271">
            <w:pPr>
              <w:pStyle w:val="ae"/>
            </w:pPr>
            <w:r w:rsidRPr="007774C3">
              <w:rPr>
                <w:rFonts w:hint="eastAsia"/>
              </w:rPr>
              <w:t>签章人对应的签名证书</w:t>
            </w:r>
            <w:r>
              <w:rPr>
                <w:rFonts w:hint="eastAsia"/>
              </w:rPr>
              <w:t>（因为要验证证书，所以不能传证书序列号）</w:t>
            </w:r>
            <w:r w:rsidR="0016023F">
              <w:rPr>
                <w:rFonts w:hint="eastAsia"/>
              </w:rPr>
              <w:t>，对</w:t>
            </w:r>
            <w:r w:rsidR="0016023F">
              <w:rPr>
                <w:rFonts w:hint="eastAsia"/>
              </w:rPr>
              <w:t>DER</w:t>
            </w:r>
            <w:r w:rsidR="0016023F">
              <w:rPr>
                <w:rFonts w:hint="eastAsia"/>
              </w:rPr>
              <w:t>证书进行</w:t>
            </w:r>
            <w:r w:rsidR="0016023F">
              <w:rPr>
                <w:rFonts w:hint="eastAsia"/>
              </w:rPr>
              <w:t>BASE64</w:t>
            </w:r>
            <w:r w:rsidR="0016023F">
              <w:rPr>
                <w:rFonts w:hint="eastAsia"/>
              </w:rPr>
              <w:t>编码。</w:t>
            </w:r>
          </w:p>
        </w:tc>
      </w:tr>
      <w:tr w:rsidR="004D4FA9" w14:paraId="674269D4" w14:textId="77777777" w:rsidTr="00F50271">
        <w:tc>
          <w:tcPr>
            <w:tcW w:w="1539" w:type="dxa"/>
          </w:tcPr>
          <w:p w14:paraId="16014865" w14:textId="77777777" w:rsidR="004D4FA9" w:rsidRDefault="004D4FA9" w:rsidP="00F50271">
            <w:pPr>
              <w:pStyle w:val="ae"/>
            </w:pPr>
            <w:r w:rsidRPr="007774C3">
              <w:rPr>
                <w:rFonts w:hint="eastAsia"/>
              </w:rPr>
              <w:t>keyIndex</w:t>
            </w:r>
          </w:p>
        </w:tc>
        <w:tc>
          <w:tcPr>
            <w:tcW w:w="979" w:type="dxa"/>
          </w:tcPr>
          <w:p w14:paraId="4A42FAB8" w14:textId="35F9D68C" w:rsidR="004D4FA9" w:rsidRDefault="005F3171" w:rsidP="00F50271">
            <w:pPr>
              <w:pStyle w:val="ae"/>
            </w:pPr>
            <w:r>
              <w:t>int</w:t>
            </w:r>
          </w:p>
        </w:tc>
        <w:tc>
          <w:tcPr>
            <w:tcW w:w="1701" w:type="dxa"/>
          </w:tcPr>
          <w:p w14:paraId="06994F3F" w14:textId="77777777" w:rsidR="004D4FA9" w:rsidRDefault="004D4FA9" w:rsidP="00F50271">
            <w:pPr>
              <w:pStyle w:val="ae"/>
            </w:pPr>
          </w:p>
        </w:tc>
        <w:tc>
          <w:tcPr>
            <w:tcW w:w="1418" w:type="dxa"/>
          </w:tcPr>
          <w:p w14:paraId="4281D4AA" w14:textId="3D8B36E9" w:rsidR="004D4FA9" w:rsidRDefault="005932C1" w:rsidP="00F50271">
            <w:pPr>
              <w:pStyle w:val="ae"/>
            </w:pPr>
            <w:r>
              <w:t>true</w:t>
            </w:r>
          </w:p>
        </w:tc>
        <w:tc>
          <w:tcPr>
            <w:tcW w:w="4173" w:type="dxa"/>
          </w:tcPr>
          <w:p w14:paraId="09C8611E" w14:textId="77777777" w:rsidR="004D4FA9" w:rsidRDefault="004D4FA9" w:rsidP="00F50271">
            <w:pPr>
              <w:pStyle w:val="ae"/>
            </w:pPr>
            <w:r w:rsidRPr="007774C3">
              <w:rPr>
                <w:rFonts w:hint="eastAsia"/>
              </w:rPr>
              <w:t>签名者私</w:t>
            </w:r>
            <w:proofErr w:type="gramStart"/>
            <w:r w:rsidRPr="007774C3">
              <w:rPr>
                <w:rFonts w:hint="eastAsia"/>
              </w:rPr>
              <w:t>钥</w:t>
            </w:r>
            <w:proofErr w:type="gramEnd"/>
            <w:r w:rsidRPr="007774C3">
              <w:rPr>
                <w:rFonts w:hint="eastAsia"/>
              </w:rPr>
              <w:t>的索引值，如十进制</w:t>
            </w:r>
            <w:r w:rsidRPr="007774C3">
              <w:rPr>
                <w:rFonts w:hint="eastAsia"/>
              </w:rPr>
              <w:t>1</w:t>
            </w:r>
            <w:r w:rsidRPr="007774C3">
              <w:rPr>
                <w:rFonts w:hint="eastAsia"/>
              </w:rPr>
              <w:t>表示索引值为</w:t>
            </w:r>
            <w:r w:rsidRPr="007774C3">
              <w:rPr>
                <w:rFonts w:hint="eastAsia"/>
              </w:rPr>
              <w:t>1</w:t>
            </w:r>
            <w:r w:rsidRPr="007774C3">
              <w:rPr>
                <w:rFonts w:hint="eastAsia"/>
              </w:rPr>
              <w:t>的密钥</w:t>
            </w:r>
          </w:p>
        </w:tc>
      </w:tr>
      <w:tr w:rsidR="004D4FA9" w14:paraId="07FAAD66" w14:textId="77777777" w:rsidTr="00F50271">
        <w:tc>
          <w:tcPr>
            <w:tcW w:w="1539" w:type="dxa"/>
          </w:tcPr>
          <w:p w14:paraId="79E2D11D" w14:textId="77777777" w:rsidR="004D4FA9" w:rsidRDefault="004D4FA9" w:rsidP="00F50271">
            <w:pPr>
              <w:pStyle w:val="ae"/>
            </w:pPr>
            <w:r>
              <w:rPr>
                <w:rFonts w:hint="eastAsia"/>
              </w:rPr>
              <w:t>keyValue</w:t>
            </w:r>
          </w:p>
        </w:tc>
        <w:tc>
          <w:tcPr>
            <w:tcW w:w="979" w:type="dxa"/>
          </w:tcPr>
          <w:p w14:paraId="0D7D4358" w14:textId="31D882CF" w:rsidR="004D4FA9" w:rsidRDefault="005F3171" w:rsidP="00F50271">
            <w:pPr>
              <w:pStyle w:val="ae"/>
            </w:pPr>
            <w:r>
              <w:t>string</w:t>
            </w:r>
          </w:p>
        </w:tc>
        <w:tc>
          <w:tcPr>
            <w:tcW w:w="1701" w:type="dxa"/>
          </w:tcPr>
          <w:p w14:paraId="198D398C" w14:textId="77777777" w:rsidR="004D4FA9" w:rsidRDefault="004D4FA9" w:rsidP="00F50271">
            <w:pPr>
              <w:pStyle w:val="ae"/>
            </w:pPr>
          </w:p>
        </w:tc>
        <w:tc>
          <w:tcPr>
            <w:tcW w:w="1418" w:type="dxa"/>
          </w:tcPr>
          <w:p w14:paraId="59E57AA3" w14:textId="26A49E6B" w:rsidR="004D4FA9" w:rsidRDefault="005932C1" w:rsidP="00F50271">
            <w:pPr>
              <w:pStyle w:val="ae"/>
            </w:pPr>
            <w:r>
              <w:t>true</w:t>
            </w:r>
          </w:p>
        </w:tc>
        <w:tc>
          <w:tcPr>
            <w:tcW w:w="4173" w:type="dxa"/>
          </w:tcPr>
          <w:p w14:paraId="539EA3B1" w14:textId="77777777" w:rsidR="004D4FA9" w:rsidRDefault="004D4FA9" w:rsidP="00F50271">
            <w:pPr>
              <w:pStyle w:val="ae"/>
            </w:pPr>
            <w:r>
              <w:rPr>
                <w:rFonts w:hint="eastAsia"/>
              </w:rPr>
              <w:t>签名者</w:t>
            </w:r>
            <w:r w:rsidRPr="00410B12">
              <w:rPr>
                <w:rFonts w:hint="eastAsia"/>
              </w:rPr>
              <w:t>私</w:t>
            </w:r>
            <w:proofErr w:type="gramStart"/>
            <w:r w:rsidRPr="00410B12">
              <w:rPr>
                <w:rFonts w:hint="eastAsia"/>
              </w:rPr>
              <w:t>钥</w:t>
            </w:r>
            <w:proofErr w:type="gramEnd"/>
            <w:r w:rsidRPr="00410B12">
              <w:rPr>
                <w:rFonts w:hint="eastAsia"/>
              </w:rPr>
              <w:t>权限标识码</w:t>
            </w:r>
          </w:p>
        </w:tc>
      </w:tr>
      <w:tr w:rsidR="004D4FA9" w14:paraId="12527116" w14:textId="77777777" w:rsidTr="00F50271">
        <w:tc>
          <w:tcPr>
            <w:tcW w:w="1539" w:type="dxa"/>
          </w:tcPr>
          <w:p w14:paraId="36DACB57" w14:textId="77777777" w:rsidR="004D4FA9" w:rsidRDefault="004D4FA9" w:rsidP="00F50271">
            <w:pPr>
              <w:pStyle w:val="ae"/>
            </w:pPr>
            <w:r w:rsidRPr="007774C3">
              <w:rPr>
                <w:rFonts w:hint="eastAsia"/>
              </w:rPr>
              <w:t>esID</w:t>
            </w:r>
          </w:p>
        </w:tc>
        <w:tc>
          <w:tcPr>
            <w:tcW w:w="979" w:type="dxa"/>
          </w:tcPr>
          <w:p w14:paraId="02B7A5AC" w14:textId="17B6B077" w:rsidR="004D4FA9" w:rsidRDefault="0016023F" w:rsidP="00F50271">
            <w:pPr>
              <w:pStyle w:val="ae"/>
            </w:pPr>
            <w:r>
              <w:t>string</w:t>
            </w:r>
          </w:p>
        </w:tc>
        <w:tc>
          <w:tcPr>
            <w:tcW w:w="1701" w:type="dxa"/>
          </w:tcPr>
          <w:p w14:paraId="5A5B5B86" w14:textId="77777777" w:rsidR="004D4FA9" w:rsidRDefault="004D4FA9" w:rsidP="00F50271">
            <w:pPr>
              <w:pStyle w:val="ae"/>
            </w:pPr>
          </w:p>
        </w:tc>
        <w:tc>
          <w:tcPr>
            <w:tcW w:w="1418" w:type="dxa"/>
          </w:tcPr>
          <w:p w14:paraId="7DD30BAE" w14:textId="59C5EBEA" w:rsidR="004D4FA9" w:rsidRDefault="005932C1" w:rsidP="00F50271">
            <w:pPr>
              <w:pStyle w:val="ae"/>
            </w:pPr>
            <w:r>
              <w:t>true</w:t>
            </w:r>
          </w:p>
        </w:tc>
        <w:tc>
          <w:tcPr>
            <w:tcW w:w="4173" w:type="dxa"/>
          </w:tcPr>
          <w:p w14:paraId="2474078D" w14:textId="77777777" w:rsidR="004D4FA9" w:rsidRDefault="004D4FA9" w:rsidP="00F50271">
            <w:pPr>
              <w:pStyle w:val="ae"/>
            </w:pPr>
            <w:r w:rsidRPr="007774C3">
              <w:rPr>
                <w:rFonts w:hint="eastAsia"/>
              </w:rPr>
              <w:t>电子印章标识，用来选择电子印章</w:t>
            </w:r>
          </w:p>
        </w:tc>
      </w:tr>
      <w:tr w:rsidR="004D4FA9" w14:paraId="4DB944C3" w14:textId="77777777" w:rsidTr="00F50271">
        <w:tc>
          <w:tcPr>
            <w:tcW w:w="1539" w:type="dxa"/>
          </w:tcPr>
          <w:p w14:paraId="7FC909B1" w14:textId="77777777" w:rsidR="004D4FA9" w:rsidRDefault="004D4FA9" w:rsidP="00F50271">
            <w:pPr>
              <w:pStyle w:val="ae"/>
            </w:pPr>
            <w:r w:rsidRPr="007774C3">
              <w:rPr>
                <w:rFonts w:hint="eastAsia"/>
              </w:rPr>
              <w:t>inDataLen</w:t>
            </w:r>
          </w:p>
        </w:tc>
        <w:tc>
          <w:tcPr>
            <w:tcW w:w="979" w:type="dxa"/>
          </w:tcPr>
          <w:p w14:paraId="5E85CE0D" w14:textId="0F30375E" w:rsidR="004D4FA9" w:rsidRDefault="005F3171" w:rsidP="00F50271">
            <w:pPr>
              <w:pStyle w:val="ae"/>
            </w:pPr>
            <w:r>
              <w:t>int</w:t>
            </w:r>
          </w:p>
        </w:tc>
        <w:tc>
          <w:tcPr>
            <w:tcW w:w="1701" w:type="dxa"/>
          </w:tcPr>
          <w:p w14:paraId="4E3EA136" w14:textId="77777777" w:rsidR="004D4FA9" w:rsidRDefault="004D4FA9" w:rsidP="00F50271">
            <w:pPr>
              <w:pStyle w:val="ae"/>
            </w:pPr>
          </w:p>
        </w:tc>
        <w:tc>
          <w:tcPr>
            <w:tcW w:w="1418" w:type="dxa"/>
          </w:tcPr>
          <w:p w14:paraId="53BB8250" w14:textId="28BB4295" w:rsidR="004D4FA9" w:rsidRDefault="005932C1" w:rsidP="00F50271">
            <w:pPr>
              <w:pStyle w:val="ae"/>
            </w:pPr>
            <w:r>
              <w:t>true</w:t>
            </w:r>
          </w:p>
        </w:tc>
        <w:tc>
          <w:tcPr>
            <w:tcW w:w="4173" w:type="dxa"/>
          </w:tcPr>
          <w:p w14:paraId="5B830DE7" w14:textId="77777777" w:rsidR="004D4FA9" w:rsidRDefault="004D4FA9" w:rsidP="00F50271">
            <w:pPr>
              <w:pStyle w:val="ae"/>
            </w:pPr>
            <w:r w:rsidRPr="007774C3">
              <w:rPr>
                <w:rFonts w:hint="eastAsia"/>
              </w:rPr>
              <w:t>待签的数据原文长度</w:t>
            </w:r>
          </w:p>
        </w:tc>
      </w:tr>
      <w:tr w:rsidR="004D4FA9" w14:paraId="05F4D46F" w14:textId="77777777" w:rsidTr="00F50271">
        <w:tc>
          <w:tcPr>
            <w:tcW w:w="1539" w:type="dxa"/>
          </w:tcPr>
          <w:p w14:paraId="578FD19E" w14:textId="77777777" w:rsidR="004D4FA9" w:rsidRDefault="004D4FA9" w:rsidP="00F50271">
            <w:pPr>
              <w:pStyle w:val="ae"/>
            </w:pPr>
            <w:r w:rsidRPr="007774C3">
              <w:rPr>
                <w:rFonts w:hint="eastAsia"/>
              </w:rPr>
              <w:t>inData</w:t>
            </w:r>
          </w:p>
        </w:tc>
        <w:tc>
          <w:tcPr>
            <w:tcW w:w="979" w:type="dxa"/>
          </w:tcPr>
          <w:p w14:paraId="43698000" w14:textId="3856830A" w:rsidR="004D4FA9" w:rsidRDefault="0016023F" w:rsidP="00F50271">
            <w:pPr>
              <w:pStyle w:val="ae"/>
            </w:pPr>
            <w:r>
              <w:t>string</w:t>
            </w:r>
          </w:p>
        </w:tc>
        <w:tc>
          <w:tcPr>
            <w:tcW w:w="1701" w:type="dxa"/>
          </w:tcPr>
          <w:p w14:paraId="41606587" w14:textId="77777777" w:rsidR="004D4FA9" w:rsidRDefault="004D4FA9" w:rsidP="00F50271">
            <w:pPr>
              <w:pStyle w:val="ae"/>
            </w:pPr>
          </w:p>
        </w:tc>
        <w:tc>
          <w:tcPr>
            <w:tcW w:w="1418" w:type="dxa"/>
          </w:tcPr>
          <w:p w14:paraId="2A23CA9B" w14:textId="037A3453" w:rsidR="004D4FA9" w:rsidRDefault="005932C1" w:rsidP="00F50271">
            <w:pPr>
              <w:pStyle w:val="ae"/>
            </w:pPr>
            <w:r>
              <w:t>true</w:t>
            </w:r>
          </w:p>
        </w:tc>
        <w:tc>
          <w:tcPr>
            <w:tcW w:w="4173" w:type="dxa"/>
          </w:tcPr>
          <w:p w14:paraId="3A2058A0" w14:textId="3B57318F" w:rsidR="004D4FA9" w:rsidRDefault="004D4FA9" w:rsidP="00F50271">
            <w:pPr>
              <w:pStyle w:val="ae"/>
            </w:pPr>
            <w:r w:rsidRPr="007774C3">
              <w:rPr>
                <w:rFonts w:hint="eastAsia"/>
              </w:rPr>
              <w:t>待签的数据原文</w:t>
            </w:r>
            <w:r>
              <w:rPr>
                <w:rFonts w:hint="eastAsia"/>
              </w:rPr>
              <w:t>（各种电子文档格式，将在服务器转换成</w:t>
            </w:r>
            <w:r>
              <w:rPr>
                <w:rFonts w:hint="eastAsia"/>
              </w:rPr>
              <w:t>PDF</w:t>
            </w:r>
            <w:r>
              <w:rPr>
                <w:rFonts w:hint="eastAsia"/>
              </w:rPr>
              <w:t>）</w:t>
            </w:r>
            <w:r w:rsidR="0016023F">
              <w:rPr>
                <w:rFonts w:hint="eastAsia"/>
              </w:rPr>
              <w:t>，</w:t>
            </w:r>
            <w:r w:rsidR="0016023F">
              <w:rPr>
                <w:rFonts w:hint="eastAsia"/>
              </w:rPr>
              <w:t>BASE64</w:t>
            </w:r>
            <w:r w:rsidR="0016023F">
              <w:rPr>
                <w:rFonts w:hint="eastAsia"/>
              </w:rPr>
              <w:t>编码</w:t>
            </w:r>
          </w:p>
        </w:tc>
      </w:tr>
      <w:tr w:rsidR="004D4FA9" w14:paraId="3435DEB6" w14:textId="77777777" w:rsidTr="00F50271">
        <w:tc>
          <w:tcPr>
            <w:tcW w:w="1539" w:type="dxa"/>
          </w:tcPr>
          <w:p w14:paraId="1C8665CA" w14:textId="77777777" w:rsidR="004D4FA9" w:rsidRPr="007774C3" w:rsidRDefault="004D4FA9" w:rsidP="00F50271">
            <w:pPr>
              <w:pStyle w:val="ae"/>
            </w:pPr>
            <w:r w:rsidRPr="007774C3">
              <w:rPr>
                <w:rFonts w:hint="eastAsia"/>
              </w:rPr>
              <w:t>respValue</w:t>
            </w:r>
          </w:p>
        </w:tc>
        <w:tc>
          <w:tcPr>
            <w:tcW w:w="979" w:type="dxa"/>
          </w:tcPr>
          <w:p w14:paraId="6AFBCA73" w14:textId="77777777" w:rsidR="004D4FA9" w:rsidRPr="007774C3" w:rsidRDefault="004D4FA9" w:rsidP="00F50271">
            <w:pPr>
              <w:pStyle w:val="ae"/>
            </w:pPr>
            <w:r w:rsidRPr="007774C3">
              <w:rPr>
                <w:rFonts w:hint="eastAsia"/>
              </w:rPr>
              <w:t>Integer</w:t>
            </w:r>
          </w:p>
        </w:tc>
        <w:tc>
          <w:tcPr>
            <w:tcW w:w="1701" w:type="dxa"/>
          </w:tcPr>
          <w:p w14:paraId="58929656" w14:textId="77777777" w:rsidR="004D4FA9" w:rsidRDefault="004D4FA9" w:rsidP="00F50271">
            <w:pPr>
              <w:pStyle w:val="ae"/>
            </w:pPr>
          </w:p>
        </w:tc>
        <w:tc>
          <w:tcPr>
            <w:tcW w:w="1418" w:type="dxa"/>
          </w:tcPr>
          <w:p w14:paraId="0A9E4520" w14:textId="20A0B30C" w:rsidR="004D4FA9" w:rsidRDefault="005932C1" w:rsidP="00F50271">
            <w:pPr>
              <w:pStyle w:val="ae"/>
            </w:pPr>
            <w:r>
              <w:t>false</w:t>
            </w:r>
          </w:p>
        </w:tc>
        <w:tc>
          <w:tcPr>
            <w:tcW w:w="4173" w:type="dxa"/>
          </w:tcPr>
          <w:p w14:paraId="74CE94F8" w14:textId="77777777" w:rsidR="004D4FA9" w:rsidRPr="007774C3" w:rsidRDefault="004D4FA9" w:rsidP="00F50271">
            <w:pPr>
              <w:pStyle w:val="ae"/>
            </w:pPr>
            <w:r w:rsidRPr="007774C3">
              <w:rPr>
                <w:rFonts w:hint="eastAsia"/>
              </w:rPr>
              <w:t>0</w:t>
            </w:r>
            <w:r w:rsidRPr="007774C3">
              <w:rPr>
                <w:rFonts w:hint="eastAsia"/>
              </w:rPr>
              <w:t>标识成功，非</w:t>
            </w:r>
            <w:r w:rsidRPr="007774C3">
              <w:rPr>
                <w:rFonts w:hint="eastAsia"/>
              </w:rPr>
              <w:t>0</w:t>
            </w:r>
            <w:r w:rsidRPr="007774C3">
              <w:rPr>
                <w:rFonts w:hint="eastAsia"/>
              </w:rPr>
              <w:t>失败</w:t>
            </w:r>
          </w:p>
        </w:tc>
      </w:tr>
      <w:tr w:rsidR="004D4FA9" w14:paraId="3BBB3073" w14:textId="77777777" w:rsidTr="00F50271">
        <w:tc>
          <w:tcPr>
            <w:tcW w:w="1539" w:type="dxa"/>
          </w:tcPr>
          <w:p w14:paraId="11ADC642" w14:textId="77777777" w:rsidR="004D4FA9" w:rsidRPr="007774C3" w:rsidRDefault="004D4FA9" w:rsidP="00F50271">
            <w:pPr>
              <w:pStyle w:val="ae"/>
            </w:pPr>
            <w:r>
              <w:rPr>
                <w:rFonts w:hint="eastAsia"/>
              </w:rPr>
              <w:t>out</w:t>
            </w:r>
            <w:r w:rsidRPr="007774C3">
              <w:rPr>
                <w:rFonts w:hint="eastAsia"/>
              </w:rPr>
              <w:t>DataLen</w:t>
            </w:r>
          </w:p>
        </w:tc>
        <w:tc>
          <w:tcPr>
            <w:tcW w:w="979" w:type="dxa"/>
          </w:tcPr>
          <w:p w14:paraId="529B9928" w14:textId="23736613" w:rsidR="004D4FA9" w:rsidRPr="007774C3" w:rsidRDefault="005F3171" w:rsidP="00F50271">
            <w:pPr>
              <w:pStyle w:val="ae"/>
            </w:pPr>
            <w:r>
              <w:t>int</w:t>
            </w:r>
          </w:p>
        </w:tc>
        <w:tc>
          <w:tcPr>
            <w:tcW w:w="1701" w:type="dxa"/>
          </w:tcPr>
          <w:p w14:paraId="364F82CD" w14:textId="77777777" w:rsidR="004D4FA9" w:rsidRDefault="004D4FA9" w:rsidP="00F50271">
            <w:pPr>
              <w:pStyle w:val="ae"/>
            </w:pPr>
          </w:p>
        </w:tc>
        <w:tc>
          <w:tcPr>
            <w:tcW w:w="1418" w:type="dxa"/>
          </w:tcPr>
          <w:p w14:paraId="2359C233" w14:textId="34418ADB" w:rsidR="004D4FA9" w:rsidRDefault="005932C1" w:rsidP="00F50271">
            <w:pPr>
              <w:pStyle w:val="ae"/>
            </w:pPr>
            <w:r>
              <w:t>false</w:t>
            </w:r>
          </w:p>
        </w:tc>
        <w:tc>
          <w:tcPr>
            <w:tcW w:w="4173" w:type="dxa"/>
          </w:tcPr>
          <w:p w14:paraId="457BDC31" w14:textId="77777777" w:rsidR="004D4FA9" w:rsidRPr="007774C3" w:rsidRDefault="004D4FA9" w:rsidP="00F50271">
            <w:pPr>
              <w:pStyle w:val="ae"/>
            </w:pPr>
            <w:r>
              <w:rPr>
                <w:rFonts w:hint="eastAsia"/>
              </w:rPr>
              <w:t>带</w:t>
            </w:r>
            <w:r w:rsidRPr="007774C3">
              <w:rPr>
                <w:rFonts w:hint="eastAsia"/>
              </w:rPr>
              <w:t>签</w:t>
            </w:r>
            <w:r>
              <w:rPr>
                <w:rFonts w:hint="eastAsia"/>
              </w:rPr>
              <w:t>章</w:t>
            </w:r>
            <w:r w:rsidRPr="007774C3">
              <w:rPr>
                <w:rFonts w:hint="eastAsia"/>
              </w:rPr>
              <w:t>的数据文</w:t>
            </w:r>
            <w:r>
              <w:rPr>
                <w:rFonts w:hint="eastAsia"/>
              </w:rPr>
              <w:t>档</w:t>
            </w:r>
            <w:r w:rsidRPr="007774C3">
              <w:rPr>
                <w:rFonts w:hint="eastAsia"/>
              </w:rPr>
              <w:t>长度</w:t>
            </w:r>
          </w:p>
        </w:tc>
      </w:tr>
      <w:tr w:rsidR="004D4FA9" w14:paraId="4CBA9408" w14:textId="77777777" w:rsidTr="00F50271">
        <w:tc>
          <w:tcPr>
            <w:tcW w:w="1539" w:type="dxa"/>
          </w:tcPr>
          <w:p w14:paraId="173E6DCB" w14:textId="77777777" w:rsidR="004D4FA9" w:rsidRDefault="004D4FA9" w:rsidP="00F50271">
            <w:pPr>
              <w:pStyle w:val="ae"/>
            </w:pPr>
            <w:r>
              <w:t>outData</w:t>
            </w:r>
          </w:p>
        </w:tc>
        <w:tc>
          <w:tcPr>
            <w:tcW w:w="979" w:type="dxa"/>
          </w:tcPr>
          <w:p w14:paraId="5106B932" w14:textId="5D1D2689" w:rsidR="004D4FA9" w:rsidRPr="007774C3" w:rsidRDefault="0016023F" w:rsidP="00F50271">
            <w:pPr>
              <w:pStyle w:val="ae"/>
            </w:pPr>
            <w:r>
              <w:t>string</w:t>
            </w:r>
          </w:p>
        </w:tc>
        <w:tc>
          <w:tcPr>
            <w:tcW w:w="1701" w:type="dxa"/>
          </w:tcPr>
          <w:p w14:paraId="09FB92B4" w14:textId="77777777" w:rsidR="004D4FA9" w:rsidRDefault="004D4FA9" w:rsidP="00F50271">
            <w:pPr>
              <w:pStyle w:val="ae"/>
            </w:pPr>
          </w:p>
        </w:tc>
        <w:tc>
          <w:tcPr>
            <w:tcW w:w="1418" w:type="dxa"/>
          </w:tcPr>
          <w:p w14:paraId="1337A736" w14:textId="2F399FC7" w:rsidR="004D4FA9" w:rsidRDefault="005932C1" w:rsidP="00F50271">
            <w:pPr>
              <w:pStyle w:val="ae"/>
            </w:pPr>
            <w:r>
              <w:t>false</w:t>
            </w:r>
          </w:p>
        </w:tc>
        <w:tc>
          <w:tcPr>
            <w:tcW w:w="4173" w:type="dxa"/>
          </w:tcPr>
          <w:p w14:paraId="59166F59" w14:textId="6EBCFB10" w:rsidR="004D4FA9" w:rsidRPr="007774C3" w:rsidRDefault="004D4FA9" w:rsidP="00F50271">
            <w:pPr>
              <w:pStyle w:val="ae"/>
            </w:pPr>
            <w:r>
              <w:rPr>
                <w:rFonts w:hint="eastAsia"/>
              </w:rPr>
              <w:t>带签章的数据文档</w:t>
            </w:r>
            <w:r>
              <w:rPr>
                <w:rFonts w:hint="eastAsia"/>
              </w:rPr>
              <w:t>(PDF)</w:t>
            </w:r>
            <w:r w:rsidR="0016023F">
              <w:rPr>
                <w:rFonts w:hint="eastAsia"/>
              </w:rPr>
              <w:t xml:space="preserve"> </w:t>
            </w:r>
            <w:r w:rsidR="0016023F">
              <w:rPr>
                <w:rFonts w:hint="eastAsia"/>
              </w:rPr>
              <w:t>，</w:t>
            </w:r>
            <w:r w:rsidR="0016023F">
              <w:rPr>
                <w:rFonts w:hint="eastAsia"/>
              </w:rPr>
              <w:t>BASE64</w:t>
            </w:r>
            <w:r w:rsidR="0016023F">
              <w:rPr>
                <w:rFonts w:hint="eastAsia"/>
              </w:rPr>
              <w:t>编码</w:t>
            </w:r>
          </w:p>
        </w:tc>
      </w:tr>
    </w:tbl>
    <w:p w14:paraId="3438BF20" w14:textId="0606AF5E" w:rsidR="001D27F6" w:rsidRDefault="001D27F6" w:rsidP="001D27F6">
      <w:pPr>
        <w:numPr>
          <w:ilvl w:val="0"/>
          <w:numId w:val="46"/>
        </w:numPr>
        <w:ind w:firstLineChars="0" w:firstLine="442"/>
        <w:rPr>
          <w:b/>
          <w:bCs/>
        </w:rPr>
      </w:pPr>
      <w:r>
        <w:rPr>
          <w:b/>
          <w:bCs/>
        </w:rPr>
        <w:t>InputOnly:</w:t>
      </w:r>
      <w:r>
        <w:t xml:space="preserve"> [ </w:t>
      </w:r>
      <w:r w:rsidR="005932C1">
        <w:rPr>
          <w:rFonts w:hint="eastAsia"/>
        </w:rPr>
        <w:t>signMethod</w:t>
      </w:r>
      <w:r w:rsidR="005932C1">
        <w:rPr>
          <w:rFonts w:hint="eastAsia"/>
        </w:rPr>
        <w:t>，</w:t>
      </w:r>
      <w:r w:rsidR="005932C1" w:rsidRPr="007774C3">
        <w:t>C</w:t>
      </w:r>
      <w:r w:rsidR="005932C1" w:rsidRPr="007774C3">
        <w:rPr>
          <w:rFonts w:hint="eastAsia"/>
        </w:rPr>
        <w:t>ert</w:t>
      </w:r>
      <w:r w:rsidR="005932C1">
        <w:rPr>
          <w:rFonts w:hint="eastAsia"/>
        </w:rPr>
        <w:t>，</w:t>
      </w:r>
      <w:r w:rsidR="005932C1" w:rsidRPr="007774C3">
        <w:rPr>
          <w:rFonts w:hint="eastAsia"/>
        </w:rPr>
        <w:t>keyIndex</w:t>
      </w:r>
      <w:r w:rsidR="005932C1">
        <w:rPr>
          <w:rFonts w:hint="eastAsia"/>
        </w:rPr>
        <w:t>，</w:t>
      </w:r>
      <w:r w:rsidR="005932C1">
        <w:rPr>
          <w:rFonts w:hint="eastAsia"/>
        </w:rPr>
        <w:t>keyValue</w:t>
      </w:r>
      <w:r w:rsidR="005932C1">
        <w:rPr>
          <w:rFonts w:hint="eastAsia"/>
        </w:rPr>
        <w:t>，</w:t>
      </w:r>
      <w:r w:rsidR="005932C1" w:rsidRPr="007774C3">
        <w:rPr>
          <w:rFonts w:hint="eastAsia"/>
        </w:rPr>
        <w:t>esID</w:t>
      </w:r>
      <w:r w:rsidR="005932C1">
        <w:rPr>
          <w:rFonts w:hint="eastAsia"/>
        </w:rPr>
        <w:t>，</w:t>
      </w:r>
      <w:r w:rsidR="005932C1" w:rsidRPr="007774C3">
        <w:rPr>
          <w:rFonts w:hint="eastAsia"/>
        </w:rPr>
        <w:t>inDataLen</w:t>
      </w:r>
      <w:r w:rsidR="005932C1">
        <w:rPr>
          <w:rFonts w:hint="eastAsia"/>
        </w:rPr>
        <w:t>，</w:t>
      </w:r>
      <w:r w:rsidR="005932C1" w:rsidRPr="007774C3">
        <w:rPr>
          <w:rFonts w:hint="eastAsia"/>
        </w:rPr>
        <w:t>inData</w:t>
      </w:r>
      <w:r>
        <w:t>]</w:t>
      </w:r>
    </w:p>
    <w:p w14:paraId="0008ECA9" w14:textId="7169E109" w:rsidR="001D27F6" w:rsidRPr="007D7C4D" w:rsidRDefault="001D27F6" w:rsidP="001D27F6">
      <w:pPr>
        <w:numPr>
          <w:ilvl w:val="0"/>
          <w:numId w:val="46"/>
        </w:numPr>
        <w:ind w:firstLineChars="0" w:firstLine="442"/>
      </w:pPr>
      <w:r>
        <w:rPr>
          <w:b/>
          <w:bCs/>
        </w:rPr>
        <w:t>OutputOnly:</w:t>
      </w:r>
      <w:r>
        <w:t xml:space="preserve"> [</w:t>
      </w:r>
      <w:r w:rsidR="005932C1" w:rsidRPr="007774C3">
        <w:rPr>
          <w:rFonts w:hint="eastAsia"/>
        </w:rPr>
        <w:t>respValue</w:t>
      </w:r>
      <w:r w:rsidR="005932C1">
        <w:rPr>
          <w:rFonts w:hint="eastAsia"/>
        </w:rPr>
        <w:t>，</w:t>
      </w:r>
      <w:r w:rsidR="005932C1">
        <w:rPr>
          <w:rFonts w:hint="eastAsia"/>
        </w:rPr>
        <w:t>out</w:t>
      </w:r>
      <w:r w:rsidR="005932C1" w:rsidRPr="007774C3">
        <w:rPr>
          <w:rFonts w:hint="eastAsia"/>
        </w:rPr>
        <w:t>DataLen</w:t>
      </w:r>
      <w:r w:rsidR="005932C1">
        <w:rPr>
          <w:rFonts w:hint="eastAsia"/>
        </w:rPr>
        <w:t>，</w:t>
      </w:r>
      <w:r w:rsidR="005932C1">
        <w:t>outData</w:t>
      </w:r>
      <w:r>
        <w:t>]</w:t>
      </w:r>
    </w:p>
    <w:p w14:paraId="716BC2E8" w14:textId="77777777" w:rsidR="001D27F6" w:rsidRDefault="001D27F6" w:rsidP="001D27F6">
      <w:pPr>
        <w:ind w:firstLineChars="0" w:firstLine="0"/>
      </w:pPr>
    </w:p>
    <w:p w14:paraId="4EC2EAAD" w14:textId="4F24E498" w:rsidR="004D4FA9" w:rsidRDefault="004D4FA9" w:rsidP="004D4FA9">
      <w:pPr>
        <w:ind w:firstLine="440"/>
      </w:pPr>
      <w:r>
        <w:rPr>
          <w:rFonts w:hint="eastAsia"/>
        </w:rPr>
        <w:t>2</w:t>
      </w:r>
      <w:r>
        <w:rPr>
          <w:rFonts w:hint="eastAsia"/>
        </w:rPr>
        <w:t>）</w:t>
      </w:r>
      <w:r>
        <w:t>/sealCenter/entities/v1.0/verifysealData</w:t>
      </w:r>
    </w:p>
    <w:p w14:paraId="26B1DAE5" w14:textId="77777777" w:rsidR="004D4FA9" w:rsidRDefault="004D4FA9" w:rsidP="004D4FA9">
      <w:pPr>
        <w:pStyle w:val="af7"/>
        <w:ind w:firstLine="440"/>
      </w:pPr>
      <w:r>
        <w:t>Method: POST</w:t>
      </w:r>
    </w:p>
    <w:p w14:paraId="10275A30" w14:textId="61C08B04" w:rsidR="004D4FA9" w:rsidRDefault="004D4FA9" w:rsidP="004D4FA9">
      <w:pPr>
        <w:numPr>
          <w:ilvl w:val="0"/>
          <w:numId w:val="46"/>
        </w:numPr>
        <w:ind w:firstLineChars="0" w:firstLine="442"/>
        <w:rPr>
          <w:b/>
          <w:bCs/>
        </w:rPr>
      </w:pPr>
      <w:r>
        <w:rPr>
          <w:b/>
          <w:bCs/>
        </w:rPr>
        <w:t xml:space="preserve">Name: </w:t>
      </w:r>
      <w:r>
        <w:rPr>
          <w:rFonts w:hint="eastAsia"/>
        </w:rPr>
        <w:t>验证签章请求</w:t>
      </w:r>
    </w:p>
    <w:p w14:paraId="50BB927E" w14:textId="77777777" w:rsidR="004D4FA9" w:rsidRDefault="004D4FA9" w:rsidP="004D4FA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2376"/>
        <w:gridCol w:w="4193"/>
        <w:gridCol w:w="3285"/>
      </w:tblGrid>
      <w:tr w:rsidR="004D4FA9" w14:paraId="3E61070B" w14:textId="77777777" w:rsidTr="00835B53">
        <w:tc>
          <w:tcPr>
            <w:tcW w:w="2376" w:type="dxa"/>
            <w:shd w:val="clear" w:color="auto" w:fill="D8D8D8" w:themeFill="background1" w:themeFillShade="D8"/>
          </w:tcPr>
          <w:p w14:paraId="46EFC84F" w14:textId="77777777" w:rsidR="004D4FA9" w:rsidRDefault="004D4FA9" w:rsidP="00835B53">
            <w:pPr>
              <w:pStyle w:val="-"/>
              <w:ind w:firstLine="442"/>
              <w:jc w:val="center"/>
              <w:rPr>
                <w:b/>
                <w:bCs/>
              </w:rPr>
            </w:pPr>
            <w:r>
              <w:rPr>
                <w:b/>
                <w:bCs/>
              </w:rPr>
              <w:t>Key</w:t>
            </w:r>
          </w:p>
        </w:tc>
        <w:tc>
          <w:tcPr>
            <w:tcW w:w="4193" w:type="dxa"/>
            <w:shd w:val="clear" w:color="auto" w:fill="D8D8D8" w:themeFill="background1" w:themeFillShade="D8"/>
          </w:tcPr>
          <w:p w14:paraId="77E4650C" w14:textId="77777777" w:rsidR="004D4FA9" w:rsidRDefault="004D4FA9" w:rsidP="00835B53">
            <w:pPr>
              <w:pStyle w:val="-"/>
              <w:ind w:firstLine="442"/>
              <w:jc w:val="center"/>
              <w:rPr>
                <w:b/>
                <w:bCs/>
              </w:rPr>
            </w:pPr>
            <w:r>
              <w:rPr>
                <w:b/>
                <w:bCs/>
              </w:rPr>
              <w:t>Value</w:t>
            </w:r>
          </w:p>
        </w:tc>
        <w:tc>
          <w:tcPr>
            <w:tcW w:w="3285" w:type="dxa"/>
            <w:shd w:val="clear" w:color="auto" w:fill="D8D8D8" w:themeFill="background1" w:themeFillShade="D8"/>
          </w:tcPr>
          <w:p w14:paraId="10058236" w14:textId="77777777" w:rsidR="004D4FA9" w:rsidRDefault="004D4FA9" w:rsidP="00835B53">
            <w:pPr>
              <w:pStyle w:val="-"/>
              <w:ind w:firstLine="442"/>
              <w:jc w:val="center"/>
              <w:rPr>
                <w:b/>
                <w:bCs/>
              </w:rPr>
            </w:pPr>
            <w:r>
              <w:rPr>
                <w:b/>
                <w:bCs/>
              </w:rPr>
              <w:t>Describe</w:t>
            </w:r>
          </w:p>
        </w:tc>
      </w:tr>
      <w:tr w:rsidR="004D4FA9" w14:paraId="31EBFEE3" w14:textId="77777777" w:rsidTr="00835B53">
        <w:tc>
          <w:tcPr>
            <w:tcW w:w="2376" w:type="dxa"/>
          </w:tcPr>
          <w:p w14:paraId="2B57F808" w14:textId="77777777" w:rsidR="004D4FA9" w:rsidRDefault="004D4FA9" w:rsidP="00835B53">
            <w:pPr>
              <w:pStyle w:val="-"/>
            </w:pPr>
            <w:r>
              <w:t>Content-Type</w:t>
            </w:r>
          </w:p>
        </w:tc>
        <w:tc>
          <w:tcPr>
            <w:tcW w:w="4193" w:type="dxa"/>
          </w:tcPr>
          <w:p w14:paraId="68D305DF" w14:textId="77777777" w:rsidR="004D4FA9" w:rsidRDefault="004D4FA9" w:rsidP="00835B53">
            <w:pPr>
              <w:pStyle w:val="-"/>
              <w:ind w:firstLine="440"/>
              <w:jc w:val="center"/>
            </w:pPr>
            <w:r>
              <w:t>application/x-www-form-urlencoded</w:t>
            </w:r>
          </w:p>
        </w:tc>
        <w:tc>
          <w:tcPr>
            <w:tcW w:w="3285" w:type="dxa"/>
          </w:tcPr>
          <w:p w14:paraId="02953A58" w14:textId="77777777" w:rsidR="004D4FA9" w:rsidRDefault="004D4FA9" w:rsidP="00835B53">
            <w:pPr>
              <w:pStyle w:val="-"/>
              <w:ind w:firstLine="440"/>
            </w:pPr>
          </w:p>
        </w:tc>
      </w:tr>
      <w:tr w:rsidR="004D4FA9" w14:paraId="6A938BB1" w14:textId="77777777" w:rsidTr="00835B53">
        <w:tc>
          <w:tcPr>
            <w:tcW w:w="2376" w:type="dxa"/>
          </w:tcPr>
          <w:p w14:paraId="459E17CB" w14:textId="77777777" w:rsidR="004D4FA9" w:rsidRDefault="004D4FA9" w:rsidP="00835B53">
            <w:pPr>
              <w:pStyle w:val="-"/>
            </w:pPr>
            <w:r>
              <w:rPr>
                <w:rFonts w:hint="eastAsia"/>
              </w:rPr>
              <w:t>SVS-Request-Version</w:t>
            </w:r>
          </w:p>
        </w:tc>
        <w:tc>
          <w:tcPr>
            <w:tcW w:w="4193" w:type="dxa"/>
          </w:tcPr>
          <w:p w14:paraId="5D03A29B" w14:textId="77777777" w:rsidR="004D4FA9" w:rsidRDefault="004D4FA9" w:rsidP="00835B53">
            <w:pPr>
              <w:pStyle w:val="-"/>
              <w:ind w:firstLine="440"/>
              <w:jc w:val="center"/>
            </w:pPr>
            <w:r>
              <w:t>v</w:t>
            </w:r>
            <w:r>
              <w:rPr>
                <w:rFonts w:hint="eastAsia"/>
              </w:rPr>
              <w:t>1</w:t>
            </w:r>
          </w:p>
        </w:tc>
        <w:tc>
          <w:tcPr>
            <w:tcW w:w="3285" w:type="dxa"/>
          </w:tcPr>
          <w:p w14:paraId="6F8208AB" w14:textId="77777777" w:rsidR="004D4FA9" w:rsidRDefault="004D4FA9" w:rsidP="00835B53">
            <w:pPr>
              <w:pStyle w:val="-"/>
              <w:ind w:firstLine="440"/>
            </w:pPr>
          </w:p>
        </w:tc>
      </w:tr>
      <w:tr w:rsidR="004D4FA9" w14:paraId="24C5DB11" w14:textId="77777777" w:rsidTr="00835B53">
        <w:tc>
          <w:tcPr>
            <w:tcW w:w="2376" w:type="dxa"/>
          </w:tcPr>
          <w:p w14:paraId="39630401" w14:textId="77777777" w:rsidR="004D4FA9" w:rsidRDefault="004D4FA9" w:rsidP="00835B53">
            <w:pPr>
              <w:pStyle w:val="-"/>
            </w:pPr>
            <w:r>
              <w:rPr>
                <w:rFonts w:hint="eastAsia"/>
              </w:rPr>
              <w:t>S</w:t>
            </w:r>
            <w:r>
              <w:t>VS-Request-Time</w:t>
            </w:r>
          </w:p>
        </w:tc>
        <w:tc>
          <w:tcPr>
            <w:tcW w:w="4193" w:type="dxa"/>
          </w:tcPr>
          <w:p w14:paraId="269D7A20" w14:textId="77777777" w:rsidR="004D4FA9" w:rsidRDefault="004D4FA9" w:rsidP="00835B53">
            <w:pPr>
              <w:pStyle w:val="-"/>
              <w:ind w:firstLine="440"/>
              <w:jc w:val="center"/>
            </w:pPr>
            <w:r>
              <w:t>datetime</w:t>
            </w:r>
          </w:p>
        </w:tc>
        <w:tc>
          <w:tcPr>
            <w:tcW w:w="3285" w:type="dxa"/>
          </w:tcPr>
          <w:p w14:paraId="0262D65A" w14:textId="77777777" w:rsidR="004D4FA9" w:rsidRDefault="004D4FA9" w:rsidP="00835B53">
            <w:pPr>
              <w:pStyle w:val="-"/>
              <w:ind w:firstLine="440"/>
            </w:pPr>
          </w:p>
        </w:tc>
      </w:tr>
    </w:tbl>
    <w:p w14:paraId="5571E0A3" w14:textId="58E3A810" w:rsidR="004D4FA9" w:rsidRDefault="004D4FA9" w:rsidP="004D4FA9">
      <w:pPr>
        <w:numPr>
          <w:ilvl w:val="0"/>
          <w:numId w:val="46"/>
        </w:numPr>
        <w:ind w:firstLineChars="0" w:firstLine="442"/>
      </w:pPr>
      <w:r>
        <w:rPr>
          <w:b/>
          <w:bCs/>
        </w:rPr>
        <w:t xml:space="preserve">Permissions: </w:t>
      </w:r>
      <w:r>
        <w:t>[]</w:t>
      </w:r>
    </w:p>
    <w:p w14:paraId="0CC3A64F" w14:textId="77777777" w:rsidR="004D4FA9" w:rsidRDefault="004D4FA9" w:rsidP="004D4FA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404"/>
        <w:gridCol w:w="1628"/>
        <w:gridCol w:w="1349"/>
        <w:gridCol w:w="3890"/>
      </w:tblGrid>
      <w:tr w:rsidR="004D4FA9" w14:paraId="06203712" w14:textId="77777777" w:rsidTr="00835B53">
        <w:tc>
          <w:tcPr>
            <w:tcW w:w="1539" w:type="dxa"/>
            <w:shd w:val="clear" w:color="auto" w:fill="D8D8D8" w:themeFill="background1" w:themeFillShade="D8"/>
          </w:tcPr>
          <w:p w14:paraId="48CFD70D" w14:textId="77777777" w:rsidR="004D4FA9" w:rsidRDefault="004D4FA9" w:rsidP="00835B53">
            <w:pPr>
              <w:pStyle w:val="-"/>
              <w:ind w:firstLine="402"/>
              <w:jc w:val="left"/>
              <w:rPr>
                <w:b/>
                <w:bCs/>
              </w:rPr>
            </w:pPr>
            <w:r>
              <w:rPr>
                <w:b/>
                <w:bCs/>
              </w:rPr>
              <w:t>Key</w:t>
            </w:r>
          </w:p>
        </w:tc>
        <w:tc>
          <w:tcPr>
            <w:tcW w:w="1404" w:type="dxa"/>
            <w:shd w:val="clear" w:color="auto" w:fill="D8D8D8" w:themeFill="background1" w:themeFillShade="D8"/>
          </w:tcPr>
          <w:p w14:paraId="6879E9F5" w14:textId="77777777" w:rsidR="004D4FA9" w:rsidRDefault="004D4FA9" w:rsidP="00835B53">
            <w:pPr>
              <w:pStyle w:val="-"/>
              <w:ind w:firstLine="402"/>
              <w:jc w:val="center"/>
              <w:rPr>
                <w:b/>
                <w:bCs/>
              </w:rPr>
            </w:pPr>
            <w:r>
              <w:rPr>
                <w:b/>
                <w:bCs/>
              </w:rPr>
              <w:t>Type</w:t>
            </w:r>
          </w:p>
        </w:tc>
        <w:tc>
          <w:tcPr>
            <w:tcW w:w="1628" w:type="dxa"/>
            <w:shd w:val="clear" w:color="auto" w:fill="D8D8D8" w:themeFill="background1" w:themeFillShade="D8"/>
          </w:tcPr>
          <w:p w14:paraId="28114CD9" w14:textId="77777777" w:rsidR="004D4FA9" w:rsidRDefault="004D4FA9" w:rsidP="00835B53">
            <w:pPr>
              <w:pStyle w:val="-"/>
              <w:ind w:firstLine="402"/>
              <w:jc w:val="center"/>
              <w:rPr>
                <w:b/>
                <w:bCs/>
              </w:rPr>
            </w:pPr>
            <w:r>
              <w:rPr>
                <w:b/>
                <w:bCs/>
              </w:rPr>
              <w:t>Range</w:t>
            </w:r>
          </w:p>
        </w:tc>
        <w:tc>
          <w:tcPr>
            <w:tcW w:w="1349" w:type="dxa"/>
            <w:shd w:val="clear" w:color="auto" w:fill="D8D8D8" w:themeFill="background1" w:themeFillShade="D8"/>
          </w:tcPr>
          <w:p w14:paraId="3ABDE970" w14:textId="77777777" w:rsidR="004D4FA9" w:rsidRDefault="004D4FA9" w:rsidP="00835B53">
            <w:pPr>
              <w:pStyle w:val="-"/>
              <w:jc w:val="left"/>
              <w:rPr>
                <w:b/>
                <w:bCs/>
              </w:rPr>
            </w:pPr>
            <w:r>
              <w:rPr>
                <w:b/>
                <w:bCs/>
              </w:rPr>
              <w:t>Required</w:t>
            </w:r>
          </w:p>
        </w:tc>
        <w:tc>
          <w:tcPr>
            <w:tcW w:w="3890" w:type="dxa"/>
            <w:shd w:val="clear" w:color="auto" w:fill="D8D8D8" w:themeFill="background1" w:themeFillShade="D8"/>
          </w:tcPr>
          <w:p w14:paraId="22B147E7" w14:textId="77777777" w:rsidR="004D4FA9" w:rsidRDefault="004D4FA9" w:rsidP="00835B53">
            <w:pPr>
              <w:pStyle w:val="-"/>
              <w:ind w:firstLine="442"/>
              <w:jc w:val="center"/>
              <w:rPr>
                <w:b/>
                <w:bCs/>
              </w:rPr>
            </w:pPr>
            <w:r>
              <w:rPr>
                <w:b/>
                <w:bCs/>
              </w:rPr>
              <w:t>Describe</w:t>
            </w:r>
          </w:p>
        </w:tc>
      </w:tr>
      <w:tr w:rsidR="004D4FA9" w14:paraId="44CC85AD" w14:textId="77777777" w:rsidTr="00835B53">
        <w:tc>
          <w:tcPr>
            <w:tcW w:w="1539" w:type="dxa"/>
          </w:tcPr>
          <w:p w14:paraId="04A7E510" w14:textId="71059E15" w:rsidR="004D4FA9" w:rsidRDefault="004D4FA9" w:rsidP="00835B53">
            <w:pPr>
              <w:pStyle w:val="-"/>
            </w:pPr>
            <w:r w:rsidRPr="007774C3">
              <w:t>C</w:t>
            </w:r>
            <w:r w:rsidRPr="007774C3">
              <w:rPr>
                <w:rFonts w:hint="eastAsia"/>
              </w:rPr>
              <w:t>ert</w:t>
            </w:r>
          </w:p>
        </w:tc>
        <w:tc>
          <w:tcPr>
            <w:tcW w:w="1404" w:type="dxa"/>
          </w:tcPr>
          <w:p w14:paraId="380B3BC1" w14:textId="4D4DFC0D" w:rsidR="004D4FA9" w:rsidRDefault="0016023F" w:rsidP="00835B53">
            <w:pPr>
              <w:pStyle w:val="-"/>
            </w:pPr>
            <w:r>
              <w:t>string</w:t>
            </w:r>
          </w:p>
        </w:tc>
        <w:tc>
          <w:tcPr>
            <w:tcW w:w="1628" w:type="dxa"/>
          </w:tcPr>
          <w:p w14:paraId="220023A5" w14:textId="77777777" w:rsidR="004D4FA9" w:rsidRDefault="004D4FA9" w:rsidP="00835B53">
            <w:pPr>
              <w:pStyle w:val="-"/>
              <w:ind w:firstLine="440"/>
              <w:jc w:val="center"/>
            </w:pPr>
          </w:p>
        </w:tc>
        <w:tc>
          <w:tcPr>
            <w:tcW w:w="1349" w:type="dxa"/>
          </w:tcPr>
          <w:p w14:paraId="7A64442F" w14:textId="4A9EC107" w:rsidR="004D4FA9" w:rsidRDefault="005932C1" w:rsidP="00835B53">
            <w:pPr>
              <w:pStyle w:val="-"/>
              <w:jc w:val="left"/>
            </w:pPr>
            <w:r>
              <w:t>true</w:t>
            </w:r>
          </w:p>
        </w:tc>
        <w:tc>
          <w:tcPr>
            <w:tcW w:w="3890" w:type="dxa"/>
          </w:tcPr>
          <w:p w14:paraId="7398B7B5" w14:textId="1511AE78" w:rsidR="004D4FA9" w:rsidRDefault="004D4FA9" w:rsidP="005932C1">
            <w:pPr>
              <w:pStyle w:val="-"/>
            </w:pPr>
            <w:r w:rsidRPr="007774C3">
              <w:rPr>
                <w:rFonts w:hint="eastAsia"/>
              </w:rPr>
              <w:t>签名证书</w:t>
            </w:r>
            <w:r w:rsidR="0016023F">
              <w:rPr>
                <w:rFonts w:hint="eastAsia"/>
              </w:rPr>
              <w:t>，对</w:t>
            </w:r>
            <w:r w:rsidR="0016023F">
              <w:rPr>
                <w:rFonts w:hint="eastAsia"/>
              </w:rPr>
              <w:t>DER</w:t>
            </w:r>
            <w:r w:rsidR="0016023F">
              <w:rPr>
                <w:rFonts w:hint="eastAsia"/>
              </w:rPr>
              <w:t>证书进行</w:t>
            </w:r>
            <w:r w:rsidR="0016023F">
              <w:rPr>
                <w:rFonts w:hint="eastAsia"/>
              </w:rPr>
              <w:t>BASE64</w:t>
            </w:r>
            <w:r w:rsidR="0016023F">
              <w:rPr>
                <w:rFonts w:hint="eastAsia"/>
              </w:rPr>
              <w:t>编码。</w:t>
            </w:r>
          </w:p>
        </w:tc>
      </w:tr>
      <w:tr w:rsidR="004D4FA9" w14:paraId="647070D6" w14:textId="77777777" w:rsidTr="00835B53">
        <w:tc>
          <w:tcPr>
            <w:tcW w:w="1539" w:type="dxa"/>
          </w:tcPr>
          <w:p w14:paraId="240C114F" w14:textId="66C3C046" w:rsidR="004D4FA9" w:rsidRDefault="004D4FA9" w:rsidP="00835B53">
            <w:pPr>
              <w:pStyle w:val="-"/>
            </w:pPr>
            <w:r w:rsidRPr="007774C3">
              <w:rPr>
                <w:rFonts w:hint="eastAsia"/>
              </w:rPr>
              <w:t>inDataLen</w:t>
            </w:r>
          </w:p>
        </w:tc>
        <w:tc>
          <w:tcPr>
            <w:tcW w:w="1404" w:type="dxa"/>
          </w:tcPr>
          <w:p w14:paraId="7E00CC9A" w14:textId="3FD90229" w:rsidR="004D4FA9" w:rsidRDefault="0016023F" w:rsidP="00835B53">
            <w:pPr>
              <w:pStyle w:val="-"/>
            </w:pPr>
            <w:r>
              <w:t>int</w:t>
            </w:r>
          </w:p>
        </w:tc>
        <w:tc>
          <w:tcPr>
            <w:tcW w:w="1628" w:type="dxa"/>
          </w:tcPr>
          <w:p w14:paraId="7FB62607" w14:textId="77777777" w:rsidR="004D4FA9" w:rsidRDefault="004D4FA9" w:rsidP="00835B53">
            <w:pPr>
              <w:pStyle w:val="-"/>
              <w:ind w:firstLine="440"/>
              <w:jc w:val="center"/>
            </w:pPr>
          </w:p>
        </w:tc>
        <w:tc>
          <w:tcPr>
            <w:tcW w:w="1349" w:type="dxa"/>
          </w:tcPr>
          <w:p w14:paraId="09DDE4F0" w14:textId="17CA5695" w:rsidR="004D4FA9" w:rsidRDefault="005932C1" w:rsidP="00835B53">
            <w:pPr>
              <w:pStyle w:val="-"/>
            </w:pPr>
            <w:r>
              <w:t>true</w:t>
            </w:r>
          </w:p>
        </w:tc>
        <w:tc>
          <w:tcPr>
            <w:tcW w:w="3890" w:type="dxa"/>
          </w:tcPr>
          <w:p w14:paraId="20A4918C" w14:textId="5A11BDF3" w:rsidR="004D4FA9" w:rsidRDefault="005932C1" w:rsidP="00835B53">
            <w:pPr>
              <w:pStyle w:val="-"/>
            </w:pPr>
            <w:r>
              <w:rPr>
                <w:rFonts w:hint="eastAsia"/>
              </w:rPr>
              <w:t>待验章的</w:t>
            </w:r>
            <w:r>
              <w:rPr>
                <w:rFonts w:hint="eastAsia"/>
              </w:rPr>
              <w:t>PDF</w:t>
            </w:r>
            <w:r>
              <w:rPr>
                <w:rFonts w:hint="eastAsia"/>
              </w:rPr>
              <w:t>长度</w:t>
            </w:r>
          </w:p>
        </w:tc>
      </w:tr>
      <w:tr w:rsidR="004D4FA9" w14:paraId="639E1C71" w14:textId="77777777" w:rsidTr="00835B53">
        <w:tc>
          <w:tcPr>
            <w:tcW w:w="1539" w:type="dxa"/>
          </w:tcPr>
          <w:p w14:paraId="1323FB18" w14:textId="308CB8B6" w:rsidR="004D4FA9" w:rsidRDefault="004D4FA9" w:rsidP="00835B53">
            <w:pPr>
              <w:pStyle w:val="-"/>
            </w:pPr>
            <w:r w:rsidRPr="007774C3">
              <w:rPr>
                <w:rFonts w:hint="eastAsia"/>
              </w:rPr>
              <w:t>inData</w:t>
            </w:r>
          </w:p>
        </w:tc>
        <w:tc>
          <w:tcPr>
            <w:tcW w:w="1404" w:type="dxa"/>
          </w:tcPr>
          <w:p w14:paraId="6664713A" w14:textId="48483D60" w:rsidR="004D4FA9" w:rsidRDefault="0016023F" w:rsidP="00835B53">
            <w:pPr>
              <w:pStyle w:val="-"/>
            </w:pPr>
            <w:r>
              <w:t>string</w:t>
            </w:r>
          </w:p>
        </w:tc>
        <w:tc>
          <w:tcPr>
            <w:tcW w:w="1628" w:type="dxa"/>
          </w:tcPr>
          <w:p w14:paraId="3658B00A" w14:textId="77777777" w:rsidR="004D4FA9" w:rsidRDefault="004D4FA9" w:rsidP="00835B53">
            <w:pPr>
              <w:pStyle w:val="-"/>
              <w:ind w:firstLine="440"/>
              <w:jc w:val="center"/>
            </w:pPr>
          </w:p>
        </w:tc>
        <w:tc>
          <w:tcPr>
            <w:tcW w:w="1349" w:type="dxa"/>
          </w:tcPr>
          <w:p w14:paraId="03662DAD" w14:textId="7B73E50D" w:rsidR="004D4FA9" w:rsidRDefault="005932C1" w:rsidP="00835B53">
            <w:pPr>
              <w:pStyle w:val="-"/>
            </w:pPr>
            <w:r>
              <w:t>true</w:t>
            </w:r>
          </w:p>
        </w:tc>
        <w:tc>
          <w:tcPr>
            <w:tcW w:w="3890" w:type="dxa"/>
          </w:tcPr>
          <w:p w14:paraId="01F3089D" w14:textId="6E3C5A66" w:rsidR="004D4FA9" w:rsidRDefault="005932C1" w:rsidP="00835B53">
            <w:pPr>
              <w:pStyle w:val="-"/>
            </w:pPr>
            <w:r>
              <w:rPr>
                <w:rFonts w:hint="eastAsia"/>
              </w:rPr>
              <w:t>待验签章的</w:t>
            </w:r>
            <w:r>
              <w:rPr>
                <w:rFonts w:hint="eastAsia"/>
              </w:rPr>
              <w:t>PDF</w:t>
            </w:r>
            <w:r>
              <w:rPr>
                <w:rFonts w:hint="eastAsia"/>
              </w:rPr>
              <w:t>（服务器从</w:t>
            </w:r>
            <w:r>
              <w:rPr>
                <w:rFonts w:hint="eastAsia"/>
              </w:rPr>
              <w:t>PDF</w:t>
            </w:r>
            <w:r>
              <w:rPr>
                <w:rFonts w:hint="eastAsia"/>
              </w:rPr>
              <w:t>中分离出签章数据）</w:t>
            </w:r>
            <w:r w:rsidR="0016023F">
              <w:rPr>
                <w:rFonts w:hint="eastAsia"/>
              </w:rPr>
              <w:t>，</w:t>
            </w:r>
            <w:r w:rsidR="0016023F">
              <w:rPr>
                <w:rFonts w:hint="eastAsia"/>
              </w:rPr>
              <w:t>BASE64</w:t>
            </w:r>
            <w:r w:rsidR="0016023F">
              <w:rPr>
                <w:rFonts w:hint="eastAsia"/>
              </w:rPr>
              <w:t>编码</w:t>
            </w:r>
          </w:p>
        </w:tc>
      </w:tr>
      <w:tr w:rsidR="004D4FA9" w14:paraId="65D6B21A" w14:textId="77777777" w:rsidTr="00835B53">
        <w:tc>
          <w:tcPr>
            <w:tcW w:w="1539" w:type="dxa"/>
          </w:tcPr>
          <w:p w14:paraId="111297FB" w14:textId="44DF5604" w:rsidR="004D4FA9" w:rsidRPr="007774C3" w:rsidRDefault="004D4FA9" w:rsidP="00835B53">
            <w:pPr>
              <w:pStyle w:val="-"/>
            </w:pPr>
            <w:r w:rsidRPr="007774C3">
              <w:rPr>
                <w:rFonts w:hint="eastAsia"/>
              </w:rPr>
              <w:lastRenderedPageBreak/>
              <w:t>respValue</w:t>
            </w:r>
          </w:p>
        </w:tc>
        <w:tc>
          <w:tcPr>
            <w:tcW w:w="1404" w:type="dxa"/>
          </w:tcPr>
          <w:p w14:paraId="115D3447" w14:textId="658FADFD" w:rsidR="004D4FA9" w:rsidRPr="007774C3" w:rsidRDefault="005F3171" w:rsidP="00835B53">
            <w:pPr>
              <w:pStyle w:val="-"/>
            </w:pPr>
            <w:r>
              <w:t>int</w:t>
            </w:r>
          </w:p>
        </w:tc>
        <w:tc>
          <w:tcPr>
            <w:tcW w:w="1628" w:type="dxa"/>
          </w:tcPr>
          <w:p w14:paraId="3FAB5532" w14:textId="77777777" w:rsidR="004D4FA9" w:rsidRDefault="004D4FA9" w:rsidP="00835B53">
            <w:pPr>
              <w:pStyle w:val="-"/>
              <w:ind w:firstLine="440"/>
              <w:jc w:val="center"/>
            </w:pPr>
          </w:p>
        </w:tc>
        <w:tc>
          <w:tcPr>
            <w:tcW w:w="1349" w:type="dxa"/>
          </w:tcPr>
          <w:p w14:paraId="2AF02AFE" w14:textId="0589D6A2" w:rsidR="004D4FA9" w:rsidRDefault="005932C1" w:rsidP="00835B53">
            <w:pPr>
              <w:pStyle w:val="-"/>
            </w:pPr>
            <w:r>
              <w:t>false</w:t>
            </w:r>
          </w:p>
        </w:tc>
        <w:tc>
          <w:tcPr>
            <w:tcW w:w="3890" w:type="dxa"/>
          </w:tcPr>
          <w:p w14:paraId="5AAE2538" w14:textId="0A43F711" w:rsidR="004D4FA9" w:rsidRPr="007774C3" w:rsidRDefault="004D4FA9" w:rsidP="00835B53">
            <w:pPr>
              <w:pStyle w:val="-"/>
            </w:pPr>
            <w:r w:rsidRPr="007774C3">
              <w:rPr>
                <w:rFonts w:hint="eastAsia"/>
              </w:rPr>
              <w:t>0</w:t>
            </w:r>
            <w:r w:rsidRPr="007774C3">
              <w:rPr>
                <w:rFonts w:hint="eastAsia"/>
              </w:rPr>
              <w:t>标识成功，非</w:t>
            </w:r>
            <w:r w:rsidRPr="007774C3">
              <w:rPr>
                <w:rFonts w:hint="eastAsia"/>
              </w:rPr>
              <w:t>0</w:t>
            </w:r>
            <w:r w:rsidRPr="007774C3">
              <w:rPr>
                <w:rFonts w:hint="eastAsia"/>
              </w:rPr>
              <w:t>失败</w:t>
            </w:r>
          </w:p>
        </w:tc>
      </w:tr>
    </w:tbl>
    <w:p w14:paraId="75311F7A" w14:textId="252AAA83" w:rsidR="004D4FA9" w:rsidRDefault="004D4FA9" w:rsidP="004D4FA9">
      <w:pPr>
        <w:numPr>
          <w:ilvl w:val="0"/>
          <w:numId w:val="46"/>
        </w:numPr>
        <w:ind w:firstLineChars="0" w:firstLine="442"/>
        <w:rPr>
          <w:b/>
          <w:bCs/>
        </w:rPr>
      </w:pPr>
      <w:r>
        <w:rPr>
          <w:b/>
          <w:bCs/>
        </w:rPr>
        <w:t>InputOnly:</w:t>
      </w:r>
      <w:r>
        <w:t xml:space="preserve"> [ </w:t>
      </w:r>
      <w:r w:rsidR="005932C1" w:rsidRPr="007774C3">
        <w:t>C</w:t>
      </w:r>
      <w:r w:rsidR="005932C1" w:rsidRPr="007774C3">
        <w:rPr>
          <w:rFonts w:hint="eastAsia"/>
        </w:rPr>
        <w:t>ert</w:t>
      </w:r>
      <w:r w:rsidR="005932C1">
        <w:rPr>
          <w:rFonts w:hint="eastAsia"/>
        </w:rPr>
        <w:t>，</w:t>
      </w:r>
      <w:r w:rsidR="005932C1" w:rsidRPr="007774C3">
        <w:rPr>
          <w:rFonts w:hint="eastAsia"/>
        </w:rPr>
        <w:t>inDataLen</w:t>
      </w:r>
      <w:r w:rsidR="005932C1">
        <w:rPr>
          <w:rFonts w:hint="eastAsia"/>
        </w:rPr>
        <w:t>，</w:t>
      </w:r>
      <w:r w:rsidR="005932C1" w:rsidRPr="007774C3">
        <w:rPr>
          <w:rFonts w:hint="eastAsia"/>
        </w:rPr>
        <w:t>inData</w:t>
      </w:r>
      <w:r>
        <w:t>]</w:t>
      </w:r>
    </w:p>
    <w:p w14:paraId="78917F28" w14:textId="1DF0D1EB" w:rsidR="004D4FA9" w:rsidRPr="007D7C4D" w:rsidRDefault="004D4FA9" w:rsidP="004D4FA9">
      <w:pPr>
        <w:numPr>
          <w:ilvl w:val="0"/>
          <w:numId w:val="46"/>
        </w:numPr>
        <w:ind w:firstLineChars="0" w:firstLine="442"/>
      </w:pPr>
      <w:r>
        <w:rPr>
          <w:b/>
          <w:bCs/>
        </w:rPr>
        <w:t>OutputOnly:</w:t>
      </w:r>
      <w:r>
        <w:t xml:space="preserve"> [</w:t>
      </w:r>
      <w:r w:rsidR="005932C1" w:rsidRPr="007774C3">
        <w:rPr>
          <w:rFonts w:hint="eastAsia"/>
        </w:rPr>
        <w:t>respValue</w:t>
      </w:r>
      <w:r>
        <w:t>]</w:t>
      </w:r>
    </w:p>
    <w:p w14:paraId="2C8D2748" w14:textId="77777777" w:rsidR="00A51E7F" w:rsidRPr="00CE3661" w:rsidRDefault="00A51E7F" w:rsidP="004F4C51">
      <w:pPr>
        <w:ind w:firstLine="440"/>
      </w:pPr>
    </w:p>
    <w:p w14:paraId="23427452" w14:textId="6E87DCBE" w:rsidR="00767033" w:rsidRDefault="00BB6613">
      <w:pPr>
        <w:pStyle w:val="af6"/>
      </w:pPr>
      <w:bookmarkStart w:id="56" w:name="_Toc532919954"/>
      <w:r>
        <w:rPr>
          <w:rFonts w:hint="eastAsia"/>
        </w:rPr>
        <w:t>外部接口</w:t>
      </w:r>
      <w:bookmarkEnd w:id="56"/>
    </w:p>
    <w:p w14:paraId="4775406F" w14:textId="0DEF05CD" w:rsidR="00767033" w:rsidRDefault="007D300A">
      <w:pPr>
        <w:pStyle w:val="af7"/>
      </w:pPr>
      <w:bookmarkStart w:id="57" w:name="_Toc1142706779"/>
      <w:r>
        <w:rPr>
          <w:rFonts w:hint="eastAsia"/>
        </w:rPr>
        <w:t xml:space="preserve">3.2.1 </w:t>
      </w:r>
      <w:bookmarkEnd w:id="57"/>
      <w:r w:rsidR="00592855">
        <w:rPr>
          <w:rFonts w:hint="eastAsia"/>
        </w:rPr>
        <w:t>密码</w:t>
      </w:r>
      <w:proofErr w:type="gramStart"/>
      <w:r w:rsidR="00592855">
        <w:rPr>
          <w:rFonts w:hint="eastAsia"/>
        </w:rPr>
        <w:t>卡访问</w:t>
      </w:r>
      <w:proofErr w:type="gramEnd"/>
      <w:r w:rsidR="00592855">
        <w:rPr>
          <w:rFonts w:hint="eastAsia"/>
        </w:rPr>
        <w:t>接口</w:t>
      </w:r>
    </w:p>
    <w:p w14:paraId="25BE3EAC" w14:textId="1A7F8A18" w:rsidR="00225751" w:rsidRPr="00225751" w:rsidRDefault="00225751" w:rsidP="00225751">
      <w:pPr>
        <w:ind w:firstLine="440"/>
      </w:pPr>
      <w:r>
        <w:rPr>
          <w:rFonts w:hint="eastAsia"/>
        </w:rPr>
        <w:t>本节内容参考卫士通</w:t>
      </w:r>
      <w:r>
        <w:rPr>
          <w:rFonts w:hint="eastAsia"/>
        </w:rPr>
        <w:t>PCIE</w:t>
      </w:r>
      <w:r>
        <w:rPr>
          <w:rFonts w:hint="eastAsia"/>
        </w:rPr>
        <w:t>密码卡用户手册。</w:t>
      </w:r>
    </w:p>
    <w:p w14:paraId="6BA94A9D" w14:textId="05A17B8F" w:rsidR="00B51E87" w:rsidRDefault="002B2207" w:rsidP="00021DF6">
      <w:pPr>
        <w:ind w:firstLine="440"/>
      </w:pPr>
      <w:r>
        <w:t>1</w:t>
      </w:r>
      <w:r>
        <w:t>、</w:t>
      </w:r>
      <w:r w:rsidR="00E91610">
        <w:rPr>
          <w:rFonts w:hint="eastAsia"/>
        </w:rPr>
        <w:t>关键</w:t>
      </w:r>
      <w:r>
        <w:rPr>
          <w:rFonts w:hint="eastAsia"/>
        </w:rPr>
        <w:t>函数接口：</w:t>
      </w:r>
    </w:p>
    <w:p w14:paraId="6BF31002" w14:textId="5DCE30F2" w:rsidR="00B51E87" w:rsidRDefault="008E1A6A" w:rsidP="002B2207">
      <w:pPr>
        <w:pStyle w:val="afc"/>
        <w:numPr>
          <w:ilvl w:val="0"/>
          <w:numId w:val="40"/>
        </w:numPr>
        <w:ind w:firstLineChars="0"/>
      </w:pPr>
      <w:hyperlink r:id="rId32" w:history="1">
        <w:r w:rsidR="00B51E87" w:rsidRPr="008F54C5">
          <w:rPr>
            <w:rFonts w:hint="eastAsia"/>
          </w:rPr>
          <w:t>设备访问</w:t>
        </w:r>
      </w:hyperlink>
    </w:p>
    <w:p w14:paraId="09EF6AED" w14:textId="6E1F85F0" w:rsidR="00B51E87" w:rsidRDefault="00B51E87" w:rsidP="00021DF6">
      <w:pPr>
        <w:ind w:firstLine="440"/>
      </w:pPr>
      <w:r w:rsidRPr="008F54C5">
        <w:rPr>
          <w:rFonts w:hint="eastAsia"/>
        </w:rPr>
        <w:t>设备访问是整个安全模块的基础。用户在使用时，首先必须使用该系统获得对硬件设备的访问权限，读取设备的基本信息。之后，才能够继续后续的</w:t>
      </w:r>
      <w:hyperlink r:id="rId33" w:history="1">
        <w:r w:rsidRPr="008F54C5">
          <w:rPr>
            <w:rFonts w:hint="eastAsia"/>
          </w:rPr>
          <w:t>安全管道访问</w:t>
        </w:r>
      </w:hyperlink>
      <w:r w:rsidRPr="008F54C5">
        <w:rPr>
          <w:rFonts w:hint="eastAsia"/>
        </w:rPr>
        <w:t>和</w:t>
      </w:r>
      <w:hyperlink r:id="rId34" w:history="1">
        <w:r w:rsidRPr="008F54C5">
          <w:rPr>
            <w:rFonts w:hint="eastAsia"/>
          </w:rPr>
          <w:t>密钥访问</w:t>
        </w:r>
      </w:hyperlink>
      <w:r w:rsidRPr="008F54C5">
        <w:rPr>
          <w:rFonts w:hint="eastAsia"/>
        </w:rPr>
        <w:t>操作。</w:t>
      </w:r>
    </w:p>
    <w:p w14:paraId="45756DC4" w14:textId="5D7504B8" w:rsidR="00B51E87" w:rsidRDefault="00B51E87" w:rsidP="00021DF6">
      <w:pPr>
        <w:ind w:firstLine="440"/>
      </w:pPr>
    </w:p>
    <w:tbl>
      <w:tblPr>
        <w:tblStyle w:val="ad"/>
        <w:tblW w:w="0" w:type="auto"/>
        <w:tblLook w:val="04A0" w:firstRow="1" w:lastRow="0" w:firstColumn="1" w:lastColumn="0" w:noHBand="0" w:noVBand="1"/>
      </w:tblPr>
      <w:tblGrid>
        <w:gridCol w:w="2123"/>
        <w:gridCol w:w="7731"/>
      </w:tblGrid>
      <w:tr w:rsidR="0048684B" w:rsidRPr="008E1F9D" w14:paraId="09D585DE" w14:textId="77777777" w:rsidTr="00523BA6">
        <w:tc>
          <w:tcPr>
            <w:tcW w:w="2123" w:type="dxa"/>
          </w:tcPr>
          <w:p w14:paraId="6EB0EB94" w14:textId="0578A77E" w:rsidR="0048684B" w:rsidRPr="008E1F9D" w:rsidRDefault="0048684B" w:rsidP="00021DF6">
            <w:pPr>
              <w:ind w:firstLineChars="0" w:firstLine="0"/>
              <w:rPr>
                <w:rStyle w:val="af8"/>
              </w:rPr>
            </w:pPr>
            <w:r w:rsidRPr="008E1F9D">
              <w:rPr>
                <w:rStyle w:val="af8"/>
                <w:rFonts w:hint="eastAsia"/>
              </w:rPr>
              <w:t>函数名</w:t>
            </w:r>
          </w:p>
        </w:tc>
        <w:tc>
          <w:tcPr>
            <w:tcW w:w="7731" w:type="dxa"/>
          </w:tcPr>
          <w:p w14:paraId="144A84CE" w14:textId="60022E1D" w:rsidR="0048684B" w:rsidRPr="008E1F9D" w:rsidRDefault="0048684B" w:rsidP="00021DF6">
            <w:pPr>
              <w:ind w:firstLineChars="0" w:firstLine="0"/>
              <w:rPr>
                <w:rStyle w:val="af8"/>
              </w:rPr>
            </w:pPr>
            <w:r w:rsidRPr="008E1F9D">
              <w:rPr>
                <w:rStyle w:val="af8"/>
                <w:rFonts w:hint="eastAsia"/>
              </w:rPr>
              <w:t>功能</w:t>
            </w:r>
          </w:p>
        </w:tc>
      </w:tr>
      <w:tr w:rsidR="0048684B" w14:paraId="386D79F2" w14:textId="77777777" w:rsidTr="00523BA6">
        <w:tc>
          <w:tcPr>
            <w:tcW w:w="2123" w:type="dxa"/>
          </w:tcPr>
          <w:p w14:paraId="5F7D3D82" w14:textId="14915212" w:rsidR="0048684B" w:rsidRDefault="008E1A6A" w:rsidP="00B074E2">
            <w:pPr>
              <w:pStyle w:val="-"/>
            </w:pPr>
            <w:hyperlink r:id="rId35" w:history="1">
              <w:r w:rsidR="0048684B" w:rsidRPr="008F54C5">
                <w:t>SM_OpenDevice</w:t>
              </w:r>
            </w:hyperlink>
          </w:p>
        </w:tc>
        <w:tc>
          <w:tcPr>
            <w:tcW w:w="7731" w:type="dxa"/>
          </w:tcPr>
          <w:p w14:paraId="1F026B64" w14:textId="09E5064F" w:rsidR="005260D3" w:rsidRDefault="005260D3" w:rsidP="00B074E2">
            <w:pPr>
              <w:pStyle w:val="-"/>
            </w:pPr>
            <w:r w:rsidRPr="008F54C5">
              <w:rPr>
                <w:rFonts w:hint="eastAsia"/>
              </w:rPr>
              <w:t>该函数用来打开安全模块并获取设备访问句柄</w:t>
            </w:r>
            <w:r>
              <w:rPr>
                <w:rFonts w:hint="eastAsia"/>
              </w:rPr>
              <w:t>。</w:t>
            </w:r>
          </w:p>
          <w:p w14:paraId="1F444747" w14:textId="2C7481D3" w:rsidR="0048684B" w:rsidRDefault="0048684B" w:rsidP="00B074E2">
            <w:pPr>
              <w:pStyle w:val="-"/>
            </w:pPr>
            <w:r w:rsidRPr="008F54C5">
              <w:rPr>
                <w:rFonts w:hint="eastAsia"/>
              </w:rPr>
              <w:t>用户在使用</w:t>
            </w:r>
            <w:hyperlink r:id="rId36" w:history="1">
              <w:r w:rsidRPr="008F54C5">
                <w:t>SM_OpenDevice</w:t>
              </w:r>
            </w:hyperlink>
            <w:r w:rsidRPr="008F54C5">
              <w:rPr>
                <w:rFonts w:hint="eastAsia"/>
              </w:rPr>
              <w:t>函数打开指定</w:t>
            </w:r>
            <w:r w:rsidRPr="008F54C5">
              <w:t>安全模块</w:t>
            </w:r>
            <w:r w:rsidRPr="008F54C5">
              <w:rPr>
                <w:rFonts w:hint="eastAsia"/>
              </w:rPr>
              <w:t>硬件设备时，通过参数</w:t>
            </w:r>
            <w:r>
              <w:t>u</w:t>
            </w:r>
            <w:r>
              <w:rPr>
                <w:rFonts w:hint="eastAsia"/>
              </w:rPr>
              <w:t>i</w:t>
            </w:r>
            <w:r w:rsidRPr="008F54C5">
              <w:t>DevID</w:t>
            </w:r>
            <w:r w:rsidRPr="008F54C5">
              <w:rPr>
                <w:rFonts w:hint="eastAsia"/>
              </w:rPr>
              <w:t>与指定的硬件设备相关联。</w:t>
            </w:r>
          </w:p>
          <w:p w14:paraId="62AD9657" w14:textId="196F27BE" w:rsidR="00A556D6" w:rsidRDefault="00A556D6" w:rsidP="00B074E2">
            <w:pPr>
              <w:pStyle w:val="-"/>
            </w:pPr>
            <w:r w:rsidRPr="008F54C5">
              <w:rPr>
                <w:rFonts w:hint="eastAsia"/>
              </w:rPr>
              <w:t>该函数需要与函数</w:t>
            </w:r>
            <w:r w:rsidRPr="008F54C5">
              <w:rPr>
                <w:rFonts w:hint="eastAsia"/>
              </w:rPr>
              <w:t>SM_CloseDevice</w:t>
            </w:r>
            <w:r w:rsidRPr="008F54C5">
              <w:rPr>
                <w:rFonts w:hint="eastAsia"/>
              </w:rPr>
              <w:t>一一对应使用</w:t>
            </w:r>
          </w:p>
        </w:tc>
      </w:tr>
      <w:tr w:rsidR="0048684B" w14:paraId="43E1A522" w14:textId="77777777" w:rsidTr="00523BA6">
        <w:tc>
          <w:tcPr>
            <w:tcW w:w="2123" w:type="dxa"/>
          </w:tcPr>
          <w:p w14:paraId="5AEC19CC" w14:textId="01F13568" w:rsidR="0048684B" w:rsidRDefault="008E1A6A" w:rsidP="00B074E2">
            <w:pPr>
              <w:pStyle w:val="-"/>
            </w:pPr>
            <w:hyperlink r:id="rId37" w:history="1">
              <w:r w:rsidR="0048684B" w:rsidRPr="008F54C5">
                <w:rPr>
                  <w:rFonts w:hint="eastAsia"/>
                </w:rPr>
                <w:t>SM_GetDeviceNum</w:t>
              </w:r>
            </w:hyperlink>
          </w:p>
        </w:tc>
        <w:tc>
          <w:tcPr>
            <w:tcW w:w="7731" w:type="dxa"/>
          </w:tcPr>
          <w:p w14:paraId="2EA67BA1" w14:textId="0E80BA8F" w:rsidR="0048684B" w:rsidRDefault="0048684B" w:rsidP="00B074E2">
            <w:pPr>
              <w:pStyle w:val="-"/>
            </w:pPr>
            <w:r w:rsidRPr="008F54C5">
              <w:rPr>
                <w:rFonts w:hint="eastAsia"/>
              </w:rPr>
              <w:t>主机中存在的</w:t>
            </w:r>
            <w:r w:rsidRPr="008F54C5">
              <w:t>安全模块</w:t>
            </w:r>
            <w:r w:rsidRPr="008F54C5">
              <w:rPr>
                <w:rFonts w:hint="eastAsia"/>
              </w:rPr>
              <w:t>硬件设备有效数量。</w:t>
            </w:r>
          </w:p>
        </w:tc>
      </w:tr>
      <w:tr w:rsidR="0048684B" w14:paraId="3D699EE3" w14:textId="77777777" w:rsidTr="00523BA6">
        <w:tc>
          <w:tcPr>
            <w:tcW w:w="2123" w:type="dxa"/>
          </w:tcPr>
          <w:p w14:paraId="4288D46E" w14:textId="615AC93F" w:rsidR="0048684B" w:rsidRDefault="0078338C" w:rsidP="00B074E2">
            <w:pPr>
              <w:pStyle w:val="-"/>
            </w:pPr>
            <w:r w:rsidRPr="0078338C">
              <w:t>SM_CloseDevice</w:t>
            </w:r>
          </w:p>
        </w:tc>
        <w:tc>
          <w:tcPr>
            <w:tcW w:w="7731" w:type="dxa"/>
          </w:tcPr>
          <w:p w14:paraId="164A59F4" w14:textId="17F17349" w:rsidR="0048684B" w:rsidRDefault="0078338C" w:rsidP="00B074E2">
            <w:pPr>
              <w:pStyle w:val="-"/>
            </w:pPr>
            <w:r w:rsidRPr="008F54C5">
              <w:t>函数用来关闭安全模块</w:t>
            </w:r>
          </w:p>
        </w:tc>
      </w:tr>
      <w:tr w:rsidR="0048684B" w14:paraId="228AC8CD" w14:textId="77777777" w:rsidTr="00523BA6">
        <w:tc>
          <w:tcPr>
            <w:tcW w:w="2123" w:type="dxa"/>
          </w:tcPr>
          <w:p w14:paraId="18013B9D" w14:textId="35477D0C" w:rsidR="0048684B" w:rsidRDefault="00C80669" w:rsidP="00B074E2">
            <w:pPr>
              <w:pStyle w:val="-"/>
            </w:pPr>
            <w:r w:rsidRPr="00C80669">
              <w:t>SM_TestDevice</w:t>
            </w:r>
          </w:p>
        </w:tc>
        <w:tc>
          <w:tcPr>
            <w:tcW w:w="7731" w:type="dxa"/>
          </w:tcPr>
          <w:p w14:paraId="0258C503" w14:textId="7458E6B6" w:rsidR="0048684B" w:rsidRDefault="00C80669" w:rsidP="00B074E2">
            <w:pPr>
              <w:pStyle w:val="-"/>
            </w:pPr>
            <w:r w:rsidRPr="008F54C5">
              <w:rPr>
                <w:rFonts w:hint="eastAsia"/>
              </w:rPr>
              <w:t>用来测试模块平台当前状态</w:t>
            </w:r>
            <w:r>
              <w:rPr>
                <w:rFonts w:hint="eastAsia"/>
              </w:rPr>
              <w:t>。</w:t>
            </w:r>
            <w:r w:rsidRPr="008F54C5">
              <w:rPr>
                <w:rFonts w:hint="eastAsia"/>
              </w:rPr>
              <w:t>建议在调用</w:t>
            </w:r>
            <w:r w:rsidRPr="008F54C5">
              <w:rPr>
                <w:rFonts w:hint="eastAsia"/>
              </w:rPr>
              <w:t>SM_OpenDevice</w:t>
            </w:r>
            <w:r w:rsidRPr="008F54C5">
              <w:rPr>
                <w:rFonts w:hint="eastAsia"/>
              </w:rPr>
              <w:t>函数后立即调用该函数，以保证模块平台处于正常的工作状态</w:t>
            </w:r>
          </w:p>
        </w:tc>
      </w:tr>
      <w:tr w:rsidR="00115370" w14:paraId="5FCA2049" w14:textId="77777777" w:rsidTr="00523BA6">
        <w:tc>
          <w:tcPr>
            <w:tcW w:w="2123" w:type="dxa"/>
          </w:tcPr>
          <w:p w14:paraId="020438CC" w14:textId="3024BDC2" w:rsidR="00115370" w:rsidRPr="00C80669" w:rsidRDefault="00115370" w:rsidP="00B074E2">
            <w:pPr>
              <w:pStyle w:val="-"/>
            </w:pPr>
            <w:r w:rsidRPr="00115370">
              <w:t>SM_GetDeviceInfo</w:t>
            </w:r>
          </w:p>
        </w:tc>
        <w:tc>
          <w:tcPr>
            <w:tcW w:w="7731" w:type="dxa"/>
          </w:tcPr>
          <w:p w14:paraId="77039723" w14:textId="3EAC9D71" w:rsidR="00115370" w:rsidRPr="008F54C5" w:rsidRDefault="00115370" w:rsidP="00B074E2">
            <w:pPr>
              <w:pStyle w:val="-"/>
            </w:pPr>
            <w:r w:rsidRPr="008F54C5">
              <w:rPr>
                <w:rFonts w:hint="eastAsia"/>
              </w:rPr>
              <w:t>该函数可用于获取模块平台的安全管道、密钥分组长度、安全存储区、非易失存储区的长度、版本、插槽等方面的信息。</w:t>
            </w:r>
          </w:p>
        </w:tc>
      </w:tr>
      <w:tr w:rsidR="009E494C" w14:paraId="7BA95324" w14:textId="77777777" w:rsidTr="00523BA6">
        <w:tc>
          <w:tcPr>
            <w:tcW w:w="2123" w:type="dxa"/>
          </w:tcPr>
          <w:p w14:paraId="55BE64E5" w14:textId="4719A1D8" w:rsidR="009E494C" w:rsidRPr="00115370" w:rsidRDefault="009E494C" w:rsidP="00B074E2">
            <w:pPr>
              <w:pStyle w:val="-"/>
            </w:pPr>
            <w:r w:rsidRPr="009E494C">
              <w:t>SM_BuildAuthDev</w:t>
            </w:r>
          </w:p>
        </w:tc>
        <w:tc>
          <w:tcPr>
            <w:tcW w:w="7731" w:type="dxa"/>
          </w:tcPr>
          <w:p w14:paraId="39333367" w14:textId="77777777" w:rsidR="007C5F35" w:rsidRDefault="007C5F35" w:rsidP="00B074E2">
            <w:pPr>
              <w:pStyle w:val="-"/>
            </w:pPr>
            <w:r>
              <w:t>函数用来</w:t>
            </w:r>
            <w:r>
              <w:rPr>
                <w:rFonts w:hint="eastAsia"/>
              </w:rPr>
              <w:t>制作用户的认证介质。</w:t>
            </w:r>
          </w:p>
          <w:p w14:paraId="04318AE0" w14:textId="7C47C2C4" w:rsidR="009E494C" w:rsidRPr="008F54C5" w:rsidRDefault="009E494C" w:rsidP="00B074E2">
            <w:pPr>
              <w:pStyle w:val="-"/>
            </w:pPr>
            <w:r>
              <w:rPr>
                <w:rFonts w:hint="eastAsia"/>
              </w:rPr>
              <w:t>输入缺省的</w:t>
            </w:r>
            <w:r>
              <w:rPr>
                <w:rFonts w:hint="eastAsia"/>
              </w:rPr>
              <w:t>PIN</w:t>
            </w:r>
            <w:r>
              <w:rPr>
                <w:rFonts w:hint="eastAsia"/>
              </w:rPr>
              <w:t>，模块在内部产生</w:t>
            </w:r>
            <w:r>
              <w:rPr>
                <w:rFonts w:hint="eastAsia"/>
              </w:rPr>
              <w:t>2</w:t>
            </w:r>
            <w:r>
              <w:rPr>
                <w:rFonts w:hint="eastAsia"/>
              </w:rPr>
              <w:t>对（或</w:t>
            </w:r>
            <w:r>
              <w:rPr>
                <w:rFonts w:hint="eastAsia"/>
              </w:rPr>
              <w:t>1</w:t>
            </w:r>
            <w:r>
              <w:rPr>
                <w:rFonts w:hint="eastAsia"/>
              </w:rPr>
              <w:t>对）公私</w:t>
            </w:r>
            <w:proofErr w:type="gramStart"/>
            <w:r>
              <w:rPr>
                <w:rFonts w:hint="eastAsia"/>
              </w:rPr>
              <w:t>钥</w:t>
            </w:r>
            <w:proofErr w:type="gramEnd"/>
            <w:r>
              <w:rPr>
                <w:rFonts w:hint="eastAsia"/>
              </w:rPr>
              <w:t>，将公私</w:t>
            </w:r>
            <w:proofErr w:type="gramStart"/>
            <w:r>
              <w:rPr>
                <w:rFonts w:hint="eastAsia"/>
              </w:rPr>
              <w:t>钥</w:t>
            </w:r>
            <w:proofErr w:type="gramEnd"/>
            <w:r>
              <w:rPr>
                <w:rFonts w:hint="eastAsia"/>
              </w:rPr>
              <w:t>存储在认证介质上，并将对应公</w:t>
            </w:r>
            <w:proofErr w:type="gramStart"/>
            <w:r>
              <w:rPr>
                <w:rFonts w:hint="eastAsia"/>
              </w:rPr>
              <w:t>钥</w:t>
            </w:r>
            <w:proofErr w:type="gramEnd"/>
            <w:r>
              <w:rPr>
                <w:rFonts w:hint="eastAsia"/>
              </w:rPr>
              <w:t>输出给调用方。这些公私</w:t>
            </w:r>
            <w:proofErr w:type="gramStart"/>
            <w:r>
              <w:rPr>
                <w:rFonts w:hint="eastAsia"/>
              </w:rPr>
              <w:t>钥</w:t>
            </w:r>
            <w:proofErr w:type="gramEnd"/>
            <w:r>
              <w:rPr>
                <w:rFonts w:hint="eastAsia"/>
              </w:rPr>
              <w:t>在成功调用了</w:t>
            </w:r>
            <w:r>
              <w:rPr>
                <w:rFonts w:hint="eastAsia"/>
              </w:rPr>
              <w:t>SM_Login</w:t>
            </w:r>
            <w:r>
              <w:rPr>
                <w:rFonts w:hint="eastAsia"/>
              </w:rPr>
              <w:t>命令后作为设备的配用密钥使用</w:t>
            </w:r>
          </w:p>
        </w:tc>
      </w:tr>
      <w:tr w:rsidR="0029689E" w14:paraId="43B3B0A4" w14:textId="77777777" w:rsidTr="00523BA6">
        <w:tc>
          <w:tcPr>
            <w:tcW w:w="2123" w:type="dxa"/>
          </w:tcPr>
          <w:p w14:paraId="183AFED8" w14:textId="6328FDD5" w:rsidR="0029689E" w:rsidRPr="009E494C" w:rsidRDefault="0029689E" w:rsidP="00B074E2">
            <w:pPr>
              <w:pStyle w:val="-"/>
            </w:pPr>
            <w:r w:rsidRPr="0029689E">
              <w:t>SM_ChangeUserPin</w:t>
            </w:r>
          </w:p>
        </w:tc>
        <w:tc>
          <w:tcPr>
            <w:tcW w:w="7731" w:type="dxa"/>
          </w:tcPr>
          <w:p w14:paraId="2A4F6A74" w14:textId="31057110" w:rsidR="0029689E" w:rsidRDefault="0029689E" w:rsidP="00B074E2">
            <w:pPr>
              <w:pStyle w:val="-"/>
            </w:pPr>
            <w:r>
              <w:rPr>
                <w:rFonts w:hint="eastAsia"/>
              </w:rPr>
              <w:t>更换用户口令</w:t>
            </w:r>
          </w:p>
        </w:tc>
      </w:tr>
      <w:tr w:rsidR="0029689E" w14:paraId="0279EF66" w14:textId="77777777" w:rsidTr="00523BA6">
        <w:tc>
          <w:tcPr>
            <w:tcW w:w="2123" w:type="dxa"/>
          </w:tcPr>
          <w:p w14:paraId="2ED494F7" w14:textId="3E567FAF" w:rsidR="0029689E" w:rsidRPr="0029689E" w:rsidRDefault="0029689E" w:rsidP="00B074E2">
            <w:pPr>
              <w:pStyle w:val="-"/>
            </w:pPr>
            <w:r w:rsidRPr="0029689E">
              <w:t xml:space="preserve">SM_BackupAuthDev </w:t>
            </w:r>
          </w:p>
        </w:tc>
        <w:tc>
          <w:tcPr>
            <w:tcW w:w="7731" w:type="dxa"/>
          </w:tcPr>
          <w:p w14:paraId="6D43EFA7" w14:textId="77777777" w:rsidR="00497331" w:rsidRDefault="0029689E" w:rsidP="00B074E2">
            <w:pPr>
              <w:pStyle w:val="-"/>
            </w:pPr>
            <w:r>
              <w:rPr>
                <w:rFonts w:hint="eastAsia"/>
              </w:rPr>
              <w:t>备份认证介质上的配用密钥</w:t>
            </w:r>
          </w:p>
          <w:p w14:paraId="2C638F37" w14:textId="624DC051" w:rsidR="0029689E" w:rsidRDefault="00497331" w:rsidP="00B074E2">
            <w:pPr>
              <w:pStyle w:val="-"/>
            </w:pPr>
            <w:r w:rsidRPr="006D4248">
              <w:rPr>
                <w:rFonts w:hint="eastAsia"/>
              </w:rPr>
              <w:t>在备份认证介质时，需要调用方</w:t>
            </w:r>
            <w:r w:rsidRPr="00D80704">
              <w:rPr>
                <w:rFonts w:hint="eastAsia"/>
                <w:b/>
                <w:color w:val="FF0000"/>
              </w:rPr>
              <w:t>插上备用的认证介质</w:t>
            </w:r>
            <w:r w:rsidRPr="006D4248">
              <w:rPr>
                <w:rFonts w:hint="eastAsia"/>
              </w:rPr>
              <w:t>，并输入该认证介质的缺省</w:t>
            </w:r>
            <w:r w:rsidRPr="006D4248">
              <w:rPr>
                <w:rFonts w:hint="eastAsia"/>
              </w:rPr>
              <w:t>PIN</w:t>
            </w:r>
            <w:r w:rsidRPr="006D4248">
              <w:rPr>
                <w:rFonts w:hint="eastAsia"/>
              </w:rPr>
              <w:t>。在成功调用</w:t>
            </w:r>
            <w:r w:rsidRPr="006D4248">
              <w:rPr>
                <w:rFonts w:hint="eastAsia"/>
              </w:rPr>
              <w:t>SM_Login</w:t>
            </w:r>
            <w:r w:rsidRPr="006D4248">
              <w:rPr>
                <w:rFonts w:hint="eastAsia"/>
              </w:rPr>
              <w:t>函数登录模块平台以后该函数的调用才有效</w:t>
            </w:r>
          </w:p>
        </w:tc>
      </w:tr>
    </w:tbl>
    <w:p w14:paraId="52C6B1B7" w14:textId="77777777" w:rsidR="0048684B" w:rsidRDefault="0048684B" w:rsidP="00021DF6">
      <w:pPr>
        <w:ind w:firstLine="440"/>
      </w:pPr>
    </w:p>
    <w:p w14:paraId="476375B4" w14:textId="40E3E523" w:rsidR="00B51E87" w:rsidRDefault="008E1A6A" w:rsidP="002B2207">
      <w:pPr>
        <w:pStyle w:val="afc"/>
        <w:numPr>
          <w:ilvl w:val="0"/>
          <w:numId w:val="40"/>
        </w:numPr>
        <w:ind w:firstLineChars="0"/>
      </w:pPr>
      <w:hyperlink r:id="rId38" w:history="1">
        <w:r w:rsidR="00B51E87" w:rsidRPr="008F54C5">
          <w:rPr>
            <w:rFonts w:hint="eastAsia"/>
          </w:rPr>
          <w:t>安全管道访问</w:t>
        </w:r>
      </w:hyperlink>
    </w:p>
    <w:p w14:paraId="29373782" w14:textId="78C45368" w:rsidR="00B51E87" w:rsidRDefault="008D08A7" w:rsidP="00021DF6">
      <w:pPr>
        <w:ind w:firstLine="440"/>
      </w:pPr>
      <w:r w:rsidRPr="008F54C5">
        <w:rPr>
          <w:rFonts w:hint="eastAsia"/>
        </w:rPr>
        <w:t>安全管道访问是负责除密钥管理外的安全功能访问操作的子系统。通过访问该子系统，用户可实现数据加解密、数据块摘要、数据签名</w:t>
      </w:r>
      <w:r w:rsidRPr="008F54C5">
        <w:rPr>
          <w:rFonts w:hint="eastAsia"/>
        </w:rPr>
        <w:t>/</w:t>
      </w:r>
      <w:r w:rsidRPr="008F54C5">
        <w:rPr>
          <w:rFonts w:hint="eastAsia"/>
        </w:rPr>
        <w:t>验签等安全功能的应用。</w:t>
      </w:r>
    </w:p>
    <w:p w14:paraId="465951F0" w14:textId="3958ABCD" w:rsidR="00B51E87" w:rsidRDefault="008D08A7" w:rsidP="00021DF6">
      <w:pPr>
        <w:ind w:firstLine="440"/>
      </w:pPr>
      <w:r w:rsidRPr="008F54C5">
        <w:rPr>
          <w:rFonts w:hint="eastAsia"/>
        </w:rPr>
        <w:t>对称算法加解密运算函数、数据块摘要函数设计为三段式结构函数。</w:t>
      </w:r>
      <w:r>
        <w:rPr>
          <w:rFonts w:hint="eastAsia"/>
        </w:rPr>
        <w:t>即：</w:t>
      </w:r>
    </w:p>
    <w:p w14:paraId="66C0B791" w14:textId="3F1FF61C" w:rsidR="008D08A7" w:rsidRDefault="008D08A7" w:rsidP="008D08A7">
      <w:pPr>
        <w:ind w:firstLine="440"/>
      </w:pPr>
      <w:r>
        <w:t>SM_xxxInit</w:t>
      </w:r>
      <w:r>
        <w:rPr>
          <w:rFonts w:hint="eastAsia"/>
        </w:rPr>
        <w:t xml:space="preserve"> //</w:t>
      </w:r>
      <w:r w:rsidRPr="008F54C5">
        <w:rPr>
          <w:rFonts w:hint="eastAsia"/>
        </w:rPr>
        <w:t>该函数用于三段式结构运算初始化操作</w:t>
      </w:r>
    </w:p>
    <w:p w14:paraId="0A4F1EE1" w14:textId="5972F6F2" w:rsidR="008D08A7" w:rsidRDefault="008D08A7" w:rsidP="008D08A7">
      <w:pPr>
        <w:ind w:firstLine="440"/>
      </w:pPr>
      <w:r>
        <w:rPr>
          <w:rFonts w:hint="eastAsia"/>
        </w:rPr>
        <w:t>SM_xxxUpdate //</w:t>
      </w:r>
      <w:r w:rsidRPr="008F54C5">
        <w:rPr>
          <w:rFonts w:hint="eastAsia"/>
        </w:rPr>
        <w:t>该函数用于三段式结构运算中间数据运算操作。这里，当参与三段式运算的数据流较大时（大于</w:t>
      </w:r>
      <w:smartTag w:uri="urn:schemas-microsoft-com:office:smarttags" w:element="chmetcnv">
        <w:smartTagPr>
          <w:attr w:name="UnitName" w:val="m"/>
          <w:attr w:name="SourceValue" w:val="1"/>
          <w:attr w:name="HasSpace" w:val="False"/>
          <w:attr w:name="Negative" w:val="False"/>
          <w:attr w:name="NumberType" w:val="1"/>
          <w:attr w:name="TCSC" w:val="0"/>
        </w:smartTagPr>
        <w:r w:rsidRPr="008F54C5">
          <w:t>1M</w:t>
        </w:r>
      </w:smartTag>
      <w:r w:rsidRPr="008F54C5">
        <w:rPr>
          <w:rFonts w:hint="eastAsia"/>
        </w:rPr>
        <w:t>字节），推荐将数据流根据三段式结构运算分组长度的大小，进行整数</w:t>
      </w:r>
      <w:proofErr w:type="gramStart"/>
      <w:r w:rsidRPr="008F54C5">
        <w:rPr>
          <w:rFonts w:hint="eastAsia"/>
        </w:rPr>
        <w:t>倍</w:t>
      </w:r>
      <w:proofErr w:type="gramEnd"/>
      <w:r w:rsidRPr="008F54C5">
        <w:rPr>
          <w:rFonts w:hint="eastAsia"/>
        </w:rPr>
        <w:t>分块后重复调用该函数，以提高设备的处理效率（图示</w:t>
      </w:r>
      <w:r w:rsidRPr="008F54C5">
        <w:t>A</w:t>
      </w:r>
      <w:r w:rsidRPr="008F54C5">
        <w:rPr>
          <w:rFonts w:hint="eastAsia"/>
        </w:rPr>
        <w:t>流程）；而对于数据流较小的运算（小于</w:t>
      </w:r>
      <w:smartTag w:uri="urn:schemas-microsoft-com:office:smarttags" w:element="chmetcnv">
        <w:smartTagPr>
          <w:attr w:name="UnitName" w:val="m"/>
          <w:attr w:name="SourceValue" w:val="1"/>
          <w:attr w:name="HasSpace" w:val="False"/>
          <w:attr w:name="Negative" w:val="False"/>
          <w:attr w:name="NumberType" w:val="1"/>
          <w:attr w:name="TCSC" w:val="0"/>
        </w:smartTagPr>
        <w:r w:rsidRPr="008F54C5">
          <w:t>1M</w:t>
        </w:r>
      </w:smartTag>
      <w:r w:rsidRPr="008F54C5">
        <w:rPr>
          <w:rFonts w:hint="eastAsia"/>
        </w:rPr>
        <w:t>字节），则可直接调用</w:t>
      </w:r>
      <w:r w:rsidRPr="008F54C5">
        <w:t>SM_xxxFinal</w:t>
      </w:r>
      <w:r w:rsidRPr="008F54C5">
        <w:rPr>
          <w:rFonts w:hint="eastAsia"/>
        </w:rPr>
        <w:t>函数（函数内部将自动调用</w:t>
      </w:r>
      <w:r w:rsidRPr="008F54C5">
        <w:t>SM_xxxUpdate</w:t>
      </w:r>
      <w:r w:rsidRPr="008F54C5">
        <w:rPr>
          <w:rFonts w:hint="eastAsia"/>
        </w:rPr>
        <w:t>函数，图示</w:t>
      </w:r>
      <w:r w:rsidRPr="008F54C5">
        <w:t>B</w:t>
      </w:r>
      <w:r w:rsidRPr="008F54C5">
        <w:rPr>
          <w:rFonts w:hint="eastAsia"/>
        </w:rPr>
        <w:t>流程）。</w:t>
      </w:r>
    </w:p>
    <w:p w14:paraId="2A7897B4" w14:textId="701AAF34" w:rsidR="006F253C" w:rsidRDefault="006F253C" w:rsidP="008D08A7">
      <w:pPr>
        <w:ind w:firstLine="440"/>
      </w:pPr>
      <w:r>
        <w:t>SM_xxxFinal</w:t>
      </w:r>
      <w:r>
        <w:rPr>
          <w:rFonts w:hint="eastAsia"/>
        </w:rPr>
        <w:t xml:space="preserve"> //</w:t>
      </w:r>
      <w:r w:rsidRPr="008F54C5">
        <w:rPr>
          <w:rFonts w:hint="eastAsia"/>
        </w:rPr>
        <w:t>该函数用于三段式结构运算最后一组数据运算操作</w:t>
      </w:r>
    </w:p>
    <w:p w14:paraId="53D1AE86" w14:textId="2E212306" w:rsidR="00E578BC" w:rsidRDefault="00E578BC" w:rsidP="00E578BC">
      <w:pPr>
        <w:pStyle w:val="af"/>
        <w:framePr w:wrap="notBeside"/>
      </w:pPr>
      <w:r w:rsidRPr="008F54C5">
        <w:rPr>
          <w:noProof/>
        </w:rPr>
        <w:lastRenderedPageBreak/>
        <w:drawing>
          <wp:inline distT="0" distB="0" distL="0" distR="0" wp14:anchorId="48495693" wp14:editId="3463886C">
            <wp:extent cx="2398143" cy="170075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2404093" cy="1704979"/>
                    </a:xfrm>
                    <a:prstGeom prst="rect">
                      <a:avLst/>
                    </a:prstGeom>
                    <a:noFill/>
                    <a:ln w="9525">
                      <a:noFill/>
                      <a:miter lim="800000"/>
                      <a:headEnd/>
                      <a:tailEnd/>
                    </a:ln>
                  </pic:spPr>
                </pic:pic>
              </a:graphicData>
            </a:graphic>
          </wp:inline>
        </w:drawing>
      </w:r>
    </w:p>
    <w:p w14:paraId="04248DF0" w14:textId="34B6B052" w:rsidR="008D08A7" w:rsidRDefault="006F253C" w:rsidP="006F253C">
      <w:pPr>
        <w:ind w:firstLine="360"/>
        <w:jc w:val="center"/>
      </w:pPr>
      <w:r w:rsidRPr="00ED5784">
        <w:rPr>
          <w:rFonts w:hint="eastAsia"/>
          <w:sz w:val="18"/>
          <w:szCs w:val="18"/>
        </w:rPr>
        <w:t>图</w:t>
      </w:r>
      <w:r>
        <w:rPr>
          <w:rFonts w:hint="eastAsia"/>
          <w:sz w:val="18"/>
          <w:szCs w:val="18"/>
        </w:rPr>
        <w:t>3</w:t>
      </w:r>
      <w:r w:rsidRPr="00ED5784">
        <w:rPr>
          <w:rFonts w:hint="eastAsia"/>
          <w:sz w:val="18"/>
          <w:szCs w:val="18"/>
        </w:rPr>
        <w:t>-</w:t>
      </w:r>
      <w:r>
        <w:rPr>
          <w:rFonts w:hint="eastAsia"/>
          <w:sz w:val="18"/>
          <w:szCs w:val="18"/>
        </w:rPr>
        <w:t>2</w:t>
      </w:r>
      <w:r>
        <w:rPr>
          <w:rFonts w:hint="eastAsia"/>
          <w:sz w:val="18"/>
          <w:szCs w:val="18"/>
        </w:rPr>
        <w:t>三段式结构</w:t>
      </w:r>
    </w:p>
    <w:p w14:paraId="24D322D2" w14:textId="77777777" w:rsidR="008D08A7" w:rsidRDefault="008D08A7" w:rsidP="00021DF6">
      <w:pPr>
        <w:ind w:firstLine="440"/>
      </w:pPr>
    </w:p>
    <w:tbl>
      <w:tblPr>
        <w:tblStyle w:val="ad"/>
        <w:tblW w:w="0" w:type="auto"/>
        <w:tblLook w:val="04A0" w:firstRow="1" w:lastRow="0" w:firstColumn="1" w:lastColumn="0" w:noHBand="0" w:noVBand="1"/>
      </w:tblPr>
      <w:tblGrid>
        <w:gridCol w:w="2123"/>
        <w:gridCol w:w="7731"/>
      </w:tblGrid>
      <w:tr w:rsidR="000F3935" w:rsidRPr="008E1F9D" w14:paraId="0A85E151" w14:textId="77777777" w:rsidTr="00246132">
        <w:tc>
          <w:tcPr>
            <w:tcW w:w="2123" w:type="dxa"/>
          </w:tcPr>
          <w:p w14:paraId="055D5E57" w14:textId="77777777" w:rsidR="000F3935" w:rsidRPr="008E1F9D" w:rsidRDefault="000F3935" w:rsidP="00246132">
            <w:pPr>
              <w:ind w:firstLineChars="0" w:firstLine="0"/>
              <w:rPr>
                <w:rStyle w:val="af8"/>
              </w:rPr>
            </w:pPr>
            <w:r w:rsidRPr="008E1F9D">
              <w:rPr>
                <w:rStyle w:val="af8"/>
                <w:rFonts w:hint="eastAsia"/>
              </w:rPr>
              <w:t>函数名</w:t>
            </w:r>
          </w:p>
        </w:tc>
        <w:tc>
          <w:tcPr>
            <w:tcW w:w="7731" w:type="dxa"/>
          </w:tcPr>
          <w:p w14:paraId="69F8D811" w14:textId="77777777" w:rsidR="000F3935" w:rsidRPr="008E1F9D" w:rsidRDefault="000F3935" w:rsidP="00246132">
            <w:pPr>
              <w:ind w:firstLineChars="0" w:firstLine="0"/>
              <w:rPr>
                <w:rStyle w:val="af8"/>
              </w:rPr>
            </w:pPr>
            <w:r w:rsidRPr="008E1F9D">
              <w:rPr>
                <w:rStyle w:val="af8"/>
                <w:rFonts w:hint="eastAsia"/>
              </w:rPr>
              <w:t>功能</w:t>
            </w:r>
          </w:p>
        </w:tc>
      </w:tr>
      <w:tr w:rsidR="000F3935" w14:paraId="4F542C30" w14:textId="77777777" w:rsidTr="000F3935">
        <w:tc>
          <w:tcPr>
            <w:tcW w:w="2123" w:type="dxa"/>
          </w:tcPr>
          <w:p w14:paraId="73A4E267" w14:textId="40BE84CE" w:rsidR="000F3935" w:rsidRDefault="00EA418A" w:rsidP="00A037E7">
            <w:pPr>
              <w:pStyle w:val="-"/>
            </w:pPr>
            <w:r w:rsidRPr="00EA418A">
              <w:t>SM_OpenSecPipe</w:t>
            </w:r>
          </w:p>
        </w:tc>
        <w:tc>
          <w:tcPr>
            <w:tcW w:w="7731" w:type="dxa"/>
          </w:tcPr>
          <w:p w14:paraId="178E7611" w14:textId="0112AEFD" w:rsidR="000F3935" w:rsidRDefault="00EA418A" w:rsidP="00A037E7">
            <w:pPr>
              <w:pStyle w:val="-"/>
            </w:pPr>
            <w:r w:rsidRPr="008F54C5">
              <w:rPr>
                <w:rFonts w:hint="eastAsia"/>
              </w:rPr>
              <w:t>调用进程在安全模块内部分配资源。多个共享进程（或线程）可以独立地调用该函数，得到各自的操作句柄</w:t>
            </w:r>
            <w:r w:rsidRPr="008F54C5">
              <w:rPr>
                <w:rFonts w:hint="eastAsia"/>
              </w:rPr>
              <w:t>phPipe</w:t>
            </w:r>
            <w:r w:rsidRPr="008F54C5">
              <w:rPr>
                <w:rFonts w:hint="eastAsia"/>
              </w:rPr>
              <w:t>。该命令成功返回后，如果某个进程（或线程）不再使用安全管道，它必须调用函数</w:t>
            </w:r>
            <w:hyperlink r:id="rId40" w:history="1">
              <w:r w:rsidRPr="008F54C5">
                <w:t>SM_CloseSecPipe</w:t>
              </w:r>
            </w:hyperlink>
            <w:r w:rsidRPr="008F54C5">
              <w:rPr>
                <w:rFonts w:hint="eastAsia"/>
              </w:rPr>
              <w:t>命令关闭安全管道，释放</w:t>
            </w:r>
            <w:r w:rsidRPr="008F54C5">
              <w:rPr>
                <w:rFonts w:hint="eastAsia"/>
              </w:rPr>
              <w:t>phPipe</w:t>
            </w:r>
            <w:r w:rsidRPr="008F54C5">
              <w:rPr>
                <w:rFonts w:hint="eastAsia"/>
              </w:rPr>
              <w:t>。否则，会造成安全模块内部资源无效占用，参考函数</w:t>
            </w:r>
            <w:r w:rsidRPr="008F54C5">
              <w:rPr>
                <w:rFonts w:hint="eastAsia"/>
              </w:rPr>
              <w:t>SM_CloseSecPipe</w:t>
            </w:r>
            <w:r w:rsidRPr="008F54C5">
              <w:rPr>
                <w:rFonts w:hint="eastAsia"/>
              </w:rPr>
              <w:t>的说明</w:t>
            </w:r>
          </w:p>
        </w:tc>
      </w:tr>
      <w:tr w:rsidR="000F3935" w14:paraId="5E760F46" w14:textId="77777777" w:rsidTr="000F3935">
        <w:tc>
          <w:tcPr>
            <w:tcW w:w="2123" w:type="dxa"/>
          </w:tcPr>
          <w:p w14:paraId="6B300840" w14:textId="2AD2EC25" w:rsidR="000F3935" w:rsidRDefault="008E1A6A" w:rsidP="00A037E7">
            <w:pPr>
              <w:pStyle w:val="-"/>
            </w:pPr>
            <w:hyperlink r:id="rId41" w:history="1">
              <w:r w:rsidR="0017766E" w:rsidRPr="008F54C5">
                <w:t>SM_CloseSecPipe</w:t>
              </w:r>
            </w:hyperlink>
          </w:p>
        </w:tc>
        <w:tc>
          <w:tcPr>
            <w:tcW w:w="7731" w:type="dxa"/>
          </w:tcPr>
          <w:p w14:paraId="2CB95EC9" w14:textId="5309862F" w:rsidR="000F3935" w:rsidRDefault="0017766E" w:rsidP="00A037E7">
            <w:pPr>
              <w:pStyle w:val="-"/>
            </w:pPr>
            <w:r w:rsidRPr="008F54C5">
              <w:rPr>
                <w:rFonts w:hint="eastAsia"/>
              </w:rPr>
              <w:t>该函数释放安全模块内部对应于</w:t>
            </w:r>
            <w:r w:rsidRPr="008F54C5">
              <w:rPr>
                <w:rFonts w:hint="eastAsia"/>
              </w:rPr>
              <w:t>hPipe</w:t>
            </w:r>
            <w:r w:rsidRPr="008F54C5">
              <w:rPr>
                <w:rFonts w:hint="eastAsia"/>
              </w:rPr>
              <w:t>的占用资源。</w:t>
            </w:r>
          </w:p>
        </w:tc>
      </w:tr>
      <w:tr w:rsidR="000F3935" w14:paraId="07EA8BCD" w14:textId="77777777" w:rsidTr="000F3935">
        <w:tc>
          <w:tcPr>
            <w:tcW w:w="2123" w:type="dxa"/>
          </w:tcPr>
          <w:p w14:paraId="7234CA7E" w14:textId="4E90CC9A" w:rsidR="000F3935" w:rsidRDefault="0017766E" w:rsidP="00A037E7">
            <w:pPr>
              <w:pStyle w:val="-"/>
            </w:pPr>
            <w:r w:rsidRPr="0017766E">
              <w:t>SM_EncryptInit</w:t>
            </w:r>
          </w:p>
        </w:tc>
        <w:tc>
          <w:tcPr>
            <w:tcW w:w="7731" w:type="dxa"/>
          </w:tcPr>
          <w:p w14:paraId="6E492A59" w14:textId="4088D0EC" w:rsidR="000F3935" w:rsidRDefault="0017766E" w:rsidP="00A037E7">
            <w:pPr>
              <w:pStyle w:val="-"/>
            </w:pPr>
            <w:r w:rsidRPr="008F54C5">
              <w:rPr>
                <w:rFonts w:hint="eastAsia"/>
              </w:rPr>
              <w:t>该函数用参数</w:t>
            </w:r>
            <w:r w:rsidRPr="008F54C5">
              <w:rPr>
                <w:rFonts w:ascii="黑体" w:hint="eastAsia"/>
                <w:iCs/>
              </w:rPr>
              <w:t>pstKey</w:t>
            </w:r>
            <w:r w:rsidRPr="008F54C5">
              <w:rPr>
                <w:rFonts w:hint="eastAsia"/>
              </w:rPr>
              <w:t>所标识的密钥来初始化加密过程。该函数和函数</w:t>
            </w:r>
            <w:hyperlink r:id="rId42" w:history="1">
              <w:r w:rsidRPr="008F54C5">
                <w:t>SM_EncryptUpdate</w:t>
              </w:r>
            </w:hyperlink>
            <w:r w:rsidRPr="008F54C5">
              <w:rPr>
                <w:rFonts w:hint="eastAsia"/>
              </w:rPr>
              <w:t>、</w:t>
            </w:r>
            <w:hyperlink r:id="rId43" w:history="1">
              <w:r w:rsidRPr="008F54C5">
                <w:t>SM_EncryptFinal</w:t>
              </w:r>
            </w:hyperlink>
            <w:r w:rsidRPr="008F54C5">
              <w:rPr>
                <w:rFonts w:hint="eastAsia"/>
              </w:rPr>
              <w:t>一起构成了加密数据的三段式结构</w:t>
            </w:r>
          </w:p>
        </w:tc>
      </w:tr>
      <w:tr w:rsidR="000F3935" w14:paraId="277165B3" w14:textId="77777777" w:rsidTr="000F3935">
        <w:tc>
          <w:tcPr>
            <w:tcW w:w="2123" w:type="dxa"/>
          </w:tcPr>
          <w:p w14:paraId="4C01E780" w14:textId="6EA57809" w:rsidR="000F3935" w:rsidRDefault="0017766E" w:rsidP="00A037E7">
            <w:pPr>
              <w:pStyle w:val="-"/>
            </w:pPr>
            <w:r w:rsidRPr="0017766E">
              <w:t>SM_EncryptUpdate</w:t>
            </w:r>
          </w:p>
        </w:tc>
        <w:tc>
          <w:tcPr>
            <w:tcW w:w="7731" w:type="dxa"/>
          </w:tcPr>
          <w:p w14:paraId="6655F586" w14:textId="77777777" w:rsidR="000F3935" w:rsidRDefault="0017766E" w:rsidP="00A037E7">
            <w:pPr>
              <w:pStyle w:val="-"/>
            </w:pPr>
            <w:r w:rsidRPr="008F54C5">
              <w:rPr>
                <w:rFonts w:hint="eastAsia"/>
              </w:rPr>
              <w:t>加密中间数据块</w:t>
            </w:r>
          </w:p>
          <w:p w14:paraId="001B03E7" w14:textId="080FFD33" w:rsidR="0017766E" w:rsidRDefault="0017766E" w:rsidP="00A037E7">
            <w:pPr>
              <w:pStyle w:val="-"/>
            </w:pPr>
            <w:r w:rsidRPr="008F54C5">
              <w:t>明文数据块的字节数，必须为算法分组长度的整数倍。算法的分组长度可通过调用函数</w:t>
            </w:r>
            <w:hyperlink r:id="rId44" w:history="1">
              <w:r w:rsidRPr="008F54C5">
                <w:t>SM_GetMechanismInfo</w:t>
              </w:r>
            </w:hyperlink>
            <w:r w:rsidRPr="008F54C5">
              <w:t>获取。</w:t>
            </w:r>
          </w:p>
        </w:tc>
      </w:tr>
      <w:tr w:rsidR="000F3935" w14:paraId="079ECD72" w14:textId="77777777" w:rsidTr="000F3935">
        <w:tc>
          <w:tcPr>
            <w:tcW w:w="2123" w:type="dxa"/>
          </w:tcPr>
          <w:p w14:paraId="44574105" w14:textId="5DB3D85D" w:rsidR="000F3935" w:rsidRDefault="00CC27AF" w:rsidP="00A037E7">
            <w:pPr>
              <w:pStyle w:val="-"/>
            </w:pPr>
            <w:r w:rsidRPr="00CC27AF">
              <w:t>SM_EncryptFinal</w:t>
            </w:r>
          </w:p>
        </w:tc>
        <w:tc>
          <w:tcPr>
            <w:tcW w:w="7731" w:type="dxa"/>
          </w:tcPr>
          <w:p w14:paraId="75B543C7" w14:textId="77777777" w:rsidR="000F3935" w:rsidRDefault="00CC27AF" w:rsidP="00A037E7">
            <w:pPr>
              <w:pStyle w:val="-"/>
            </w:pPr>
            <w:r w:rsidRPr="008F54C5">
              <w:rPr>
                <w:rFonts w:hint="eastAsia"/>
              </w:rPr>
              <w:t>加密最后一个数据块</w:t>
            </w:r>
          </w:p>
          <w:p w14:paraId="62663F7F" w14:textId="1014C798" w:rsidR="00CC27AF" w:rsidRDefault="00CC27AF" w:rsidP="00A037E7">
            <w:pPr>
              <w:pStyle w:val="-"/>
            </w:pPr>
            <w:r w:rsidRPr="00CC27AF">
              <w:rPr>
                <w:rFonts w:hint="eastAsia"/>
              </w:rPr>
              <w:t>该函数执行后，下一轮加密操作如需更换密钥，则必须重新调用函数</w:t>
            </w:r>
            <w:r w:rsidRPr="00CC27AF">
              <w:rPr>
                <w:rFonts w:hint="eastAsia"/>
              </w:rPr>
              <w:t>SM_EncryptInit</w:t>
            </w:r>
            <w:r w:rsidRPr="00CC27AF">
              <w:rPr>
                <w:rFonts w:hint="eastAsia"/>
              </w:rPr>
              <w:t>；如继续使用上一轮的密钥，则可直接调用函数</w:t>
            </w:r>
            <w:r w:rsidRPr="00CC27AF">
              <w:rPr>
                <w:rFonts w:hint="eastAsia"/>
              </w:rPr>
              <w:t>SM_EncryptUpdate</w:t>
            </w:r>
            <w:r w:rsidRPr="00CC27AF">
              <w:rPr>
                <w:rFonts w:hint="eastAsia"/>
              </w:rPr>
              <w:t>。</w:t>
            </w:r>
          </w:p>
        </w:tc>
      </w:tr>
      <w:tr w:rsidR="000F3935" w14:paraId="0CE7CB66" w14:textId="77777777" w:rsidTr="000F3935">
        <w:tc>
          <w:tcPr>
            <w:tcW w:w="2123" w:type="dxa"/>
          </w:tcPr>
          <w:p w14:paraId="723C4DE0" w14:textId="6D58C93B" w:rsidR="000F3935" w:rsidRDefault="00CC27AF" w:rsidP="00A037E7">
            <w:pPr>
              <w:pStyle w:val="-"/>
            </w:pPr>
            <w:r w:rsidRPr="00CC27AF">
              <w:t>SM_Encrypt</w:t>
            </w:r>
          </w:p>
        </w:tc>
        <w:tc>
          <w:tcPr>
            <w:tcW w:w="7731" w:type="dxa"/>
          </w:tcPr>
          <w:p w14:paraId="0E8484D0" w14:textId="249CC65C" w:rsidR="000F3935" w:rsidRDefault="00CC27AF" w:rsidP="00A037E7">
            <w:pPr>
              <w:pStyle w:val="-"/>
            </w:pPr>
            <w:r w:rsidRPr="008F54C5">
              <w:rPr>
                <w:rFonts w:hint="eastAsia"/>
              </w:rPr>
              <w:t>该函数加密一个任意大小的数据块</w:t>
            </w:r>
          </w:p>
        </w:tc>
      </w:tr>
      <w:tr w:rsidR="0012029C" w14:paraId="3F37AC7F" w14:textId="77777777" w:rsidTr="000F3935">
        <w:tc>
          <w:tcPr>
            <w:tcW w:w="2123" w:type="dxa"/>
          </w:tcPr>
          <w:p w14:paraId="735FA1F9" w14:textId="5ADD1A79" w:rsidR="0012029C" w:rsidRPr="00CC27AF" w:rsidRDefault="0054724D" w:rsidP="00A037E7">
            <w:pPr>
              <w:pStyle w:val="-"/>
            </w:pPr>
            <w:r w:rsidRPr="0054724D">
              <w:t>SM_DecryptInit</w:t>
            </w:r>
          </w:p>
        </w:tc>
        <w:tc>
          <w:tcPr>
            <w:tcW w:w="7731" w:type="dxa"/>
          </w:tcPr>
          <w:p w14:paraId="506112DB" w14:textId="77777777" w:rsidR="0012029C" w:rsidRDefault="0054724D" w:rsidP="00A037E7">
            <w:pPr>
              <w:pStyle w:val="-"/>
            </w:pPr>
            <w:r w:rsidRPr="008F54C5">
              <w:rPr>
                <w:rFonts w:hint="eastAsia"/>
              </w:rPr>
              <w:t>该函数执行解密初始化操作</w:t>
            </w:r>
          </w:p>
          <w:p w14:paraId="36D5B2C3" w14:textId="5D0DEBFD" w:rsidR="0054724D" w:rsidRPr="008F54C5" w:rsidRDefault="0054724D" w:rsidP="00A037E7">
            <w:pPr>
              <w:pStyle w:val="-"/>
            </w:pPr>
            <w:r>
              <w:rPr>
                <w:rFonts w:hint="eastAsia"/>
              </w:rPr>
              <w:t>pAlgo</w:t>
            </w:r>
            <w:r w:rsidRPr="008F54C5">
              <w:t>对称算法类型，具体参数设置方式请参考</w:t>
            </w:r>
            <w:r w:rsidRPr="008F54C5">
              <w:rPr>
                <w:rFonts w:hint="eastAsia"/>
              </w:rPr>
              <w:t>结构体</w:t>
            </w:r>
            <w:hyperlink r:id="rId45" w:history="1">
              <w:r w:rsidRPr="008F54C5">
                <w:t>SM_ALGORITHM</w:t>
              </w:r>
            </w:hyperlink>
            <w:r w:rsidRPr="008F54C5">
              <w:t>说明</w:t>
            </w:r>
            <w:r w:rsidRPr="008F54C5">
              <w:rPr>
                <w:rFonts w:hint="eastAsia"/>
              </w:rPr>
              <w:t>。</w:t>
            </w:r>
            <w:r w:rsidRPr="008F54C5">
              <w:t>此处指算法工作模式为</w:t>
            </w:r>
            <w:r w:rsidRPr="008F54C5">
              <w:rPr>
                <w:rFonts w:hint="eastAsia"/>
              </w:rPr>
              <w:t>CBC</w:t>
            </w:r>
          </w:p>
        </w:tc>
      </w:tr>
      <w:tr w:rsidR="0012029C" w14:paraId="580D83A5" w14:textId="77777777" w:rsidTr="000F3935">
        <w:tc>
          <w:tcPr>
            <w:tcW w:w="2123" w:type="dxa"/>
          </w:tcPr>
          <w:p w14:paraId="27798573" w14:textId="7F14299A" w:rsidR="0012029C" w:rsidRPr="00CC27AF" w:rsidRDefault="00F04A20" w:rsidP="00A037E7">
            <w:pPr>
              <w:pStyle w:val="-"/>
            </w:pPr>
            <w:r w:rsidRPr="00F04A20">
              <w:t>SM_DecryptUpdate</w:t>
            </w:r>
          </w:p>
        </w:tc>
        <w:tc>
          <w:tcPr>
            <w:tcW w:w="7731" w:type="dxa"/>
          </w:tcPr>
          <w:p w14:paraId="7C0146FE" w14:textId="250222F3" w:rsidR="0012029C" w:rsidRPr="008F54C5" w:rsidRDefault="00F04A20" w:rsidP="00A037E7">
            <w:pPr>
              <w:pStyle w:val="-"/>
            </w:pPr>
            <w:r w:rsidRPr="008F54C5">
              <w:rPr>
                <w:rFonts w:hint="eastAsia"/>
              </w:rPr>
              <w:t>解密中间数据块</w:t>
            </w:r>
          </w:p>
        </w:tc>
      </w:tr>
      <w:tr w:rsidR="0012029C" w14:paraId="252216F1" w14:textId="77777777" w:rsidTr="000F3935">
        <w:tc>
          <w:tcPr>
            <w:tcW w:w="2123" w:type="dxa"/>
          </w:tcPr>
          <w:p w14:paraId="1B446093" w14:textId="68281C0D" w:rsidR="0012029C" w:rsidRPr="00CC27AF" w:rsidRDefault="00F04A20" w:rsidP="00A037E7">
            <w:pPr>
              <w:pStyle w:val="-"/>
            </w:pPr>
            <w:r w:rsidRPr="00F04A20">
              <w:t>SM_DecryptFinal</w:t>
            </w:r>
          </w:p>
        </w:tc>
        <w:tc>
          <w:tcPr>
            <w:tcW w:w="7731" w:type="dxa"/>
          </w:tcPr>
          <w:p w14:paraId="2939B002" w14:textId="559EBA42" w:rsidR="0012029C" w:rsidRPr="008F54C5" w:rsidRDefault="00F04A20" w:rsidP="00A037E7">
            <w:pPr>
              <w:pStyle w:val="-"/>
            </w:pPr>
            <w:r w:rsidRPr="008F54C5">
              <w:rPr>
                <w:rFonts w:hint="eastAsia"/>
              </w:rPr>
              <w:t>解密最后一个数据块</w:t>
            </w:r>
          </w:p>
        </w:tc>
      </w:tr>
      <w:tr w:rsidR="000F3935" w14:paraId="4C6A361D" w14:textId="77777777" w:rsidTr="000F3935">
        <w:tc>
          <w:tcPr>
            <w:tcW w:w="2123" w:type="dxa"/>
          </w:tcPr>
          <w:p w14:paraId="3372C57F" w14:textId="174A6440" w:rsidR="000F3935" w:rsidRDefault="00F04A20" w:rsidP="00A037E7">
            <w:pPr>
              <w:pStyle w:val="-"/>
            </w:pPr>
            <w:r w:rsidRPr="00F04A20">
              <w:t>SM_Decrypt</w:t>
            </w:r>
          </w:p>
        </w:tc>
        <w:tc>
          <w:tcPr>
            <w:tcW w:w="7731" w:type="dxa"/>
          </w:tcPr>
          <w:p w14:paraId="550F70E0" w14:textId="1BCA1E48" w:rsidR="000F3935" w:rsidRDefault="00F04A20" w:rsidP="00A037E7">
            <w:pPr>
              <w:pStyle w:val="-"/>
            </w:pPr>
            <w:r w:rsidRPr="008F54C5">
              <w:rPr>
                <w:rFonts w:hint="eastAsia"/>
              </w:rPr>
              <w:t>解密一个任意大小的数据块</w:t>
            </w:r>
          </w:p>
        </w:tc>
      </w:tr>
      <w:tr w:rsidR="00F04A20" w14:paraId="60641A66" w14:textId="77777777" w:rsidTr="000F3935">
        <w:tc>
          <w:tcPr>
            <w:tcW w:w="2123" w:type="dxa"/>
          </w:tcPr>
          <w:p w14:paraId="46897F11" w14:textId="446278CA" w:rsidR="00F04A20" w:rsidRPr="00F04A20" w:rsidRDefault="00AA3F66" w:rsidP="00A037E7">
            <w:pPr>
              <w:pStyle w:val="-"/>
            </w:pPr>
            <w:r w:rsidRPr="00AA3F66">
              <w:t>SM_DigestInit</w:t>
            </w:r>
          </w:p>
        </w:tc>
        <w:tc>
          <w:tcPr>
            <w:tcW w:w="7731" w:type="dxa"/>
          </w:tcPr>
          <w:p w14:paraId="6CFDDA2E" w14:textId="77777777" w:rsidR="00F04A20" w:rsidRDefault="00AA3F66" w:rsidP="00A037E7">
            <w:pPr>
              <w:pStyle w:val="-"/>
            </w:pPr>
            <w:r w:rsidRPr="008F54C5">
              <w:rPr>
                <w:rFonts w:hint="eastAsia"/>
              </w:rPr>
              <w:t>执行对数据块摘要的初始化操作</w:t>
            </w:r>
          </w:p>
          <w:p w14:paraId="23DC959B" w14:textId="1974AE6A" w:rsidR="00AA3F66" w:rsidRPr="008F54C5" w:rsidRDefault="00AA3F66" w:rsidP="00A037E7">
            <w:pPr>
              <w:pStyle w:val="-"/>
            </w:pPr>
            <w:r>
              <w:rPr>
                <w:rFonts w:hint="eastAsia"/>
              </w:rPr>
              <w:t>当</w:t>
            </w:r>
            <w:r w:rsidRPr="008F54C5">
              <w:rPr>
                <w:rFonts w:hint="eastAsia"/>
              </w:rPr>
              <w:t>参数</w:t>
            </w:r>
            <w:r>
              <w:rPr>
                <w:rFonts w:hint="eastAsia"/>
              </w:rPr>
              <w:t>pstKey</w:t>
            </w:r>
            <w:r w:rsidRPr="008F54C5">
              <w:rPr>
                <w:rFonts w:hint="eastAsia"/>
              </w:rPr>
              <w:t>为</w:t>
            </w:r>
            <w:r w:rsidRPr="008F54C5">
              <w:rPr>
                <w:rFonts w:hint="eastAsia"/>
              </w:rPr>
              <w:t>SM_NULL</w:t>
            </w:r>
            <w:r w:rsidRPr="008F54C5">
              <w:rPr>
                <w:rFonts w:hint="eastAsia"/>
              </w:rPr>
              <w:t>时，表示进行</w:t>
            </w:r>
            <w:r w:rsidRPr="008F54C5">
              <w:rPr>
                <w:rFonts w:hint="eastAsia"/>
              </w:rPr>
              <w:t>Hash</w:t>
            </w:r>
            <w:r w:rsidRPr="008F54C5">
              <w:rPr>
                <w:rFonts w:hint="eastAsia"/>
              </w:rPr>
              <w:t>运算，</w:t>
            </w:r>
            <w:r w:rsidRPr="008F54C5">
              <w:rPr>
                <w:rFonts w:hint="eastAsia"/>
              </w:rPr>
              <w:t>pAlgo</w:t>
            </w:r>
            <w:r w:rsidRPr="008F54C5">
              <w:rPr>
                <w:rFonts w:hint="eastAsia"/>
              </w:rPr>
              <w:t>指出工作模式采用</w:t>
            </w:r>
            <w:r w:rsidRPr="008F54C5">
              <w:rPr>
                <w:rFonts w:hint="eastAsia"/>
              </w:rPr>
              <w:t>Hash</w:t>
            </w:r>
            <w:r w:rsidRPr="008F54C5">
              <w:rPr>
                <w:rFonts w:hint="eastAsia"/>
              </w:rPr>
              <w:t>算法</w:t>
            </w:r>
          </w:p>
        </w:tc>
      </w:tr>
      <w:tr w:rsidR="00F04A20" w14:paraId="7EBBEC31" w14:textId="77777777" w:rsidTr="000F3935">
        <w:tc>
          <w:tcPr>
            <w:tcW w:w="2123" w:type="dxa"/>
          </w:tcPr>
          <w:p w14:paraId="2EAB1B19" w14:textId="68F0E24C" w:rsidR="00F04A20" w:rsidRPr="00F04A20" w:rsidRDefault="008E1A6A" w:rsidP="00A037E7">
            <w:pPr>
              <w:pStyle w:val="-"/>
            </w:pPr>
            <w:hyperlink r:id="rId46" w:history="1">
              <w:r w:rsidR="00AA3F66" w:rsidRPr="008F54C5">
                <w:t>SM_DigestUpdate</w:t>
              </w:r>
            </w:hyperlink>
          </w:p>
        </w:tc>
        <w:tc>
          <w:tcPr>
            <w:tcW w:w="7731" w:type="dxa"/>
          </w:tcPr>
          <w:p w14:paraId="46257C72" w14:textId="77777777" w:rsidR="00F04A20" w:rsidRDefault="00AA3F66" w:rsidP="00A037E7">
            <w:pPr>
              <w:pStyle w:val="-"/>
            </w:pPr>
            <w:r w:rsidRPr="008F54C5">
              <w:rPr>
                <w:rFonts w:hint="eastAsia"/>
              </w:rPr>
              <w:t>该函数对中间数据块进行摘要运算</w:t>
            </w:r>
          </w:p>
          <w:p w14:paraId="753B4B12" w14:textId="27240A77" w:rsidR="00AA3F66" w:rsidRPr="008F54C5" w:rsidRDefault="00AA3F66" w:rsidP="00A037E7">
            <w:pPr>
              <w:pStyle w:val="-"/>
            </w:pPr>
            <w:r w:rsidRPr="008F54C5">
              <w:t>数据块的字节数，必须为</w:t>
            </w:r>
            <w:r w:rsidRPr="008F54C5">
              <w:rPr>
                <w:rFonts w:hint="eastAsia"/>
              </w:rPr>
              <w:t>摘要</w:t>
            </w:r>
            <w:r w:rsidRPr="008F54C5">
              <w:t>分组长度的整数倍。</w:t>
            </w:r>
          </w:p>
        </w:tc>
      </w:tr>
      <w:tr w:rsidR="00F04A20" w14:paraId="36E8E67A" w14:textId="77777777" w:rsidTr="000F3935">
        <w:tc>
          <w:tcPr>
            <w:tcW w:w="2123" w:type="dxa"/>
          </w:tcPr>
          <w:p w14:paraId="573F8D21" w14:textId="4D2EA304" w:rsidR="00F04A20" w:rsidRPr="00F04A20" w:rsidRDefault="008E1A6A" w:rsidP="00A037E7">
            <w:pPr>
              <w:pStyle w:val="-"/>
            </w:pPr>
            <w:hyperlink r:id="rId47" w:history="1">
              <w:r w:rsidR="00AA3F66" w:rsidRPr="008F54C5">
                <w:t>SM_DigestFinal</w:t>
              </w:r>
            </w:hyperlink>
          </w:p>
        </w:tc>
        <w:tc>
          <w:tcPr>
            <w:tcW w:w="7731" w:type="dxa"/>
          </w:tcPr>
          <w:p w14:paraId="3C1619CF" w14:textId="76428507" w:rsidR="00F04A20" w:rsidRPr="008F54C5" w:rsidRDefault="00AA3F66" w:rsidP="00A037E7">
            <w:pPr>
              <w:pStyle w:val="-"/>
            </w:pPr>
            <w:r w:rsidRPr="008F54C5">
              <w:rPr>
                <w:rFonts w:hint="eastAsia"/>
              </w:rPr>
              <w:t>该函数对最后一个数据块进行摘要运算</w:t>
            </w:r>
          </w:p>
        </w:tc>
      </w:tr>
      <w:tr w:rsidR="00F04A20" w14:paraId="50B1C2FE" w14:textId="77777777" w:rsidTr="000F3935">
        <w:tc>
          <w:tcPr>
            <w:tcW w:w="2123" w:type="dxa"/>
          </w:tcPr>
          <w:p w14:paraId="5F99F5F3" w14:textId="185913C8" w:rsidR="00F04A20" w:rsidRPr="00F04A20" w:rsidRDefault="00AA3F66" w:rsidP="00A037E7">
            <w:pPr>
              <w:pStyle w:val="-"/>
            </w:pPr>
            <w:r w:rsidRPr="00AA3F66">
              <w:t>SM_Digest</w:t>
            </w:r>
          </w:p>
        </w:tc>
        <w:tc>
          <w:tcPr>
            <w:tcW w:w="7731" w:type="dxa"/>
          </w:tcPr>
          <w:p w14:paraId="307D444B" w14:textId="2CE35B06" w:rsidR="00F04A20" w:rsidRPr="008F54C5" w:rsidRDefault="00AA3F66" w:rsidP="00A037E7">
            <w:pPr>
              <w:pStyle w:val="-"/>
            </w:pPr>
            <w:r w:rsidRPr="008F54C5">
              <w:rPr>
                <w:rFonts w:hint="eastAsia"/>
              </w:rPr>
              <w:t>该函数执行对数据块摘要的操作</w:t>
            </w:r>
          </w:p>
        </w:tc>
      </w:tr>
      <w:tr w:rsidR="00F04A20" w14:paraId="28FB19CE" w14:textId="77777777" w:rsidTr="000F3935">
        <w:tc>
          <w:tcPr>
            <w:tcW w:w="2123" w:type="dxa"/>
          </w:tcPr>
          <w:p w14:paraId="6D97EB65" w14:textId="4B13316B" w:rsidR="00F04A20" w:rsidRPr="00F04A20" w:rsidRDefault="00A43014" w:rsidP="00A037E7">
            <w:pPr>
              <w:pStyle w:val="-"/>
            </w:pPr>
            <w:r w:rsidRPr="00A43014">
              <w:t>SM_ECCSignature</w:t>
            </w:r>
          </w:p>
        </w:tc>
        <w:tc>
          <w:tcPr>
            <w:tcW w:w="7731" w:type="dxa"/>
          </w:tcPr>
          <w:p w14:paraId="782E72E8" w14:textId="42ABAB4C" w:rsidR="00F04A20" w:rsidRPr="008F54C5" w:rsidRDefault="00A43014" w:rsidP="00A037E7">
            <w:pPr>
              <w:pStyle w:val="-"/>
            </w:pPr>
            <w:r w:rsidRPr="008F54C5">
              <w:rPr>
                <w:rFonts w:hint="eastAsia"/>
              </w:rPr>
              <w:t>该函数使用</w:t>
            </w:r>
            <w:r w:rsidRPr="008F54C5">
              <w:rPr>
                <w:rFonts w:hint="eastAsia"/>
              </w:rPr>
              <w:t>ECC</w:t>
            </w:r>
            <w:r w:rsidRPr="008F54C5">
              <w:rPr>
                <w:rFonts w:hint="eastAsia"/>
              </w:rPr>
              <w:t>私钥对数据进行签名运算</w:t>
            </w:r>
          </w:p>
        </w:tc>
      </w:tr>
      <w:tr w:rsidR="00F04A20" w14:paraId="7AA96BBE" w14:textId="77777777" w:rsidTr="000F3935">
        <w:tc>
          <w:tcPr>
            <w:tcW w:w="2123" w:type="dxa"/>
          </w:tcPr>
          <w:p w14:paraId="0A7F98D6" w14:textId="4A96B932" w:rsidR="00F04A20" w:rsidRPr="00F04A20" w:rsidRDefault="00017E9E" w:rsidP="00A037E7">
            <w:pPr>
              <w:pStyle w:val="-"/>
            </w:pPr>
            <w:r w:rsidRPr="00017E9E">
              <w:t>SM_</w:t>
            </w:r>
            <w:r>
              <w:rPr>
                <w:rFonts w:hint="eastAsia"/>
              </w:rPr>
              <w:t>ECC</w:t>
            </w:r>
            <w:r w:rsidRPr="00017E9E">
              <w:t>Verify</w:t>
            </w:r>
          </w:p>
        </w:tc>
        <w:tc>
          <w:tcPr>
            <w:tcW w:w="7731" w:type="dxa"/>
          </w:tcPr>
          <w:p w14:paraId="5C170861" w14:textId="272CD93E" w:rsidR="00F04A20" w:rsidRPr="008F54C5" w:rsidRDefault="00017E9E" w:rsidP="00A037E7">
            <w:pPr>
              <w:pStyle w:val="-"/>
            </w:pPr>
            <w:r w:rsidRPr="008F54C5">
              <w:rPr>
                <w:rFonts w:hint="eastAsia"/>
              </w:rPr>
              <w:t>使用</w:t>
            </w:r>
            <w:r w:rsidRPr="008F54C5">
              <w:rPr>
                <w:rFonts w:hint="eastAsia"/>
              </w:rPr>
              <w:t>ECC</w:t>
            </w:r>
            <w:r w:rsidRPr="008F54C5">
              <w:rPr>
                <w:rFonts w:hint="eastAsia"/>
              </w:rPr>
              <w:t>公开密钥对输入数据进行验证签名运算</w:t>
            </w:r>
          </w:p>
        </w:tc>
      </w:tr>
      <w:tr w:rsidR="00017E9E" w14:paraId="4AEE970C" w14:textId="77777777" w:rsidTr="000F3935">
        <w:tc>
          <w:tcPr>
            <w:tcW w:w="2123" w:type="dxa"/>
          </w:tcPr>
          <w:p w14:paraId="7CDFF06F" w14:textId="7B104E20" w:rsidR="00017E9E" w:rsidRPr="00017E9E" w:rsidRDefault="00017E9E" w:rsidP="00A037E7">
            <w:pPr>
              <w:pStyle w:val="-"/>
            </w:pPr>
            <w:r w:rsidRPr="00017E9E">
              <w:t>SM_GenRandom</w:t>
            </w:r>
          </w:p>
        </w:tc>
        <w:tc>
          <w:tcPr>
            <w:tcW w:w="7731" w:type="dxa"/>
          </w:tcPr>
          <w:p w14:paraId="3617D261" w14:textId="383A51A3" w:rsidR="00017E9E" w:rsidRPr="008F54C5" w:rsidRDefault="00017E9E" w:rsidP="00A037E7">
            <w:pPr>
              <w:pStyle w:val="-"/>
            </w:pPr>
            <w:r w:rsidRPr="008F54C5">
              <w:rPr>
                <w:rFonts w:hint="eastAsia"/>
              </w:rPr>
              <w:t>从安全模块上获取一定长度随机数</w:t>
            </w:r>
          </w:p>
        </w:tc>
      </w:tr>
      <w:tr w:rsidR="00BC57AC" w14:paraId="29AB6E47" w14:textId="77777777" w:rsidTr="000F3935">
        <w:tc>
          <w:tcPr>
            <w:tcW w:w="2123" w:type="dxa"/>
          </w:tcPr>
          <w:p w14:paraId="3E7CC377" w14:textId="60B58FDE" w:rsidR="00BC57AC" w:rsidRPr="00017E9E" w:rsidRDefault="00BC57AC" w:rsidP="00A037E7">
            <w:pPr>
              <w:pStyle w:val="-"/>
            </w:pPr>
            <w:r w:rsidRPr="00BC57AC">
              <w:lastRenderedPageBreak/>
              <w:t>SM_ECCEncrypt</w:t>
            </w:r>
          </w:p>
        </w:tc>
        <w:tc>
          <w:tcPr>
            <w:tcW w:w="7731" w:type="dxa"/>
          </w:tcPr>
          <w:p w14:paraId="536375CF" w14:textId="34773D21" w:rsidR="00BC57AC" w:rsidRPr="008F54C5" w:rsidRDefault="00BC57AC" w:rsidP="00A037E7">
            <w:pPr>
              <w:pStyle w:val="-"/>
            </w:pPr>
            <w:r w:rsidRPr="008F54C5">
              <w:rPr>
                <w:rFonts w:hint="eastAsia"/>
              </w:rPr>
              <w:t>该函数使用用户指定</w:t>
            </w:r>
            <w:r w:rsidRPr="008F54C5">
              <w:rPr>
                <w:rFonts w:hint="eastAsia"/>
              </w:rPr>
              <w:t>ECC</w:t>
            </w:r>
            <w:r w:rsidRPr="008F54C5">
              <w:rPr>
                <w:rFonts w:hint="eastAsia"/>
              </w:rPr>
              <w:t>公开密钥对输入数据进行</w:t>
            </w:r>
            <w:r w:rsidRPr="008F54C5">
              <w:rPr>
                <w:rFonts w:hint="eastAsia"/>
              </w:rPr>
              <w:t>ECC</w:t>
            </w:r>
            <w:r w:rsidRPr="008F54C5">
              <w:rPr>
                <w:rFonts w:hint="eastAsia"/>
              </w:rPr>
              <w:t>加密运算操作。</w:t>
            </w:r>
          </w:p>
        </w:tc>
      </w:tr>
      <w:tr w:rsidR="00BC57AC" w14:paraId="74407B0B" w14:textId="77777777" w:rsidTr="000F3935">
        <w:tc>
          <w:tcPr>
            <w:tcW w:w="2123" w:type="dxa"/>
          </w:tcPr>
          <w:p w14:paraId="04199231" w14:textId="6C805BDB" w:rsidR="00BC57AC" w:rsidRPr="00BC57AC" w:rsidRDefault="00BC57AC" w:rsidP="00A037E7">
            <w:pPr>
              <w:pStyle w:val="-"/>
            </w:pPr>
            <w:r w:rsidRPr="00BC57AC">
              <w:t>SM_ECCDecrypt</w:t>
            </w:r>
          </w:p>
        </w:tc>
        <w:tc>
          <w:tcPr>
            <w:tcW w:w="7731" w:type="dxa"/>
          </w:tcPr>
          <w:p w14:paraId="640A2529" w14:textId="4BF28007" w:rsidR="00BC57AC" w:rsidRPr="008F54C5" w:rsidRDefault="00BC57AC" w:rsidP="00A037E7">
            <w:pPr>
              <w:pStyle w:val="-"/>
            </w:pPr>
            <w:r w:rsidRPr="008F54C5">
              <w:rPr>
                <w:rFonts w:hint="eastAsia"/>
              </w:rPr>
              <w:t>该函数使用用户指定</w:t>
            </w:r>
            <w:r w:rsidRPr="008F54C5">
              <w:rPr>
                <w:rFonts w:hint="eastAsia"/>
              </w:rPr>
              <w:t>ECC</w:t>
            </w:r>
            <w:r>
              <w:rPr>
                <w:rFonts w:hint="eastAsia"/>
              </w:rPr>
              <w:t>私钥</w:t>
            </w:r>
            <w:r w:rsidRPr="008F54C5">
              <w:rPr>
                <w:rFonts w:hint="eastAsia"/>
              </w:rPr>
              <w:t>对输入数据进行</w:t>
            </w:r>
            <w:r w:rsidRPr="008F54C5">
              <w:rPr>
                <w:rFonts w:hint="eastAsia"/>
              </w:rPr>
              <w:t>ECC</w:t>
            </w:r>
            <w:r>
              <w:rPr>
                <w:rFonts w:hint="eastAsia"/>
              </w:rPr>
              <w:t>解</w:t>
            </w:r>
            <w:r w:rsidRPr="008F54C5">
              <w:rPr>
                <w:rFonts w:hint="eastAsia"/>
              </w:rPr>
              <w:t>密运算操作</w:t>
            </w:r>
          </w:p>
        </w:tc>
      </w:tr>
      <w:tr w:rsidR="00261ADF" w14:paraId="2D10C058" w14:textId="77777777" w:rsidTr="000F3935">
        <w:tc>
          <w:tcPr>
            <w:tcW w:w="2123" w:type="dxa"/>
          </w:tcPr>
          <w:p w14:paraId="7E89546B" w14:textId="403D4C48" w:rsidR="00261ADF" w:rsidRPr="00BC57AC" w:rsidRDefault="00261ADF" w:rsidP="00A037E7">
            <w:pPr>
              <w:pStyle w:val="-"/>
            </w:pPr>
            <w:r w:rsidRPr="00261ADF">
              <w:t>SM_Login</w:t>
            </w:r>
          </w:p>
        </w:tc>
        <w:tc>
          <w:tcPr>
            <w:tcW w:w="7731" w:type="dxa"/>
          </w:tcPr>
          <w:p w14:paraId="69030985" w14:textId="77777777" w:rsidR="00261ADF" w:rsidRDefault="00261ADF" w:rsidP="00A037E7">
            <w:pPr>
              <w:pStyle w:val="-"/>
            </w:pPr>
            <w:r>
              <w:t>该函数使用用户</w:t>
            </w:r>
            <w:r>
              <w:rPr>
                <w:rFonts w:hint="eastAsia"/>
              </w:rPr>
              <w:t>认证介质</w:t>
            </w:r>
            <w:r>
              <w:t>口令登录模块平台</w:t>
            </w:r>
          </w:p>
          <w:p w14:paraId="75788EF2" w14:textId="349127C2" w:rsidR="00EA1FA0" w:rsidRPr="008F54C5" w:rsidRDefault="00EA1FA0" w:rsidP="00A037E7">
            <w:pPr>
              <w:pStyle w:val="-"/>
            </w:pPr>
            <w:r>
              <w:rPr>
                <w:rFonts w:hint="eastAsia"/>
              </w:rPr>
              <w:t>该函数调用成功之前，所有非对称密钥对等敏感数据均处于加密状态，禁止进行私钥的导入</w:t>
            </w:r>
            <w:r>
              <w:rPr>
                <w:rFonts w:hint="eastAsia"/>
              </w:rPr>
              <w:t>\</w:t>
            </w:r>
            <w:r>
              <w:rPr>
                <w:rFonts w:hint="eastAsia"/>
              </w:rPr>
              <w:t>导出以及私钥加解密运算等操作；该函数调用成功后，上述数据即可在模块内部脱密，并允许私钥的导入</w:t>
            </w:r>
            <w:r>
              <w:rPr>
                <w:rFonts w:hint="eastAsia"/>
              </w:rPr>
              <w:t>\</w:t>
            </w:r>
            <w:r>
              <w:rPr>
                <w:rFonts w:hint="eastAsia"/>
              </w:rPr>
              <w:t>导出以及私钥加解密运算等操作</w:t>
            </w:r>
          </w:p>
        </w:tc>
      </w:tr>
      <w:tr w:rsidR="00FD5D6C" w14:paraId="666D6478" w14:textId="77777777" w:rsidTr="000F3935">
        <w:tc>
          <w:tcPr>
            <w:tcW w:w="2123" w:type="dxa"/>
          </w:tcPr>
          <w:p w14:paraId="0D25813B" w14:textId="47E7CEE9" w:rsidR="00FD5D6C" w:rsidRPr="00261ADF" w:rsidRDefault="00FD5D6C" w:rsidP="00A037E7">
            <w:pPr>
              <w:pStyle w:val="-"/>
            </w:pPr>
            <w:r w:rsidRPr="00FD5D6C">
              <w:t>SM_Logout</w:t>
            </w:r>
          </w:p>
        </w:tc>
        <w:tc>
          <w:tcPr>
            <w:tcW w:w="7731" w:type="dxa"/>
          </w:tcPr>
          <w:p w14:paraId="72DB698E" w14:textId="0DB4416A" w:rsidR="00FD5D6C" w:rsidRDefault="00FD5D6C" w:rsidP="00A037E7">
            <w:pPr>
              <w:pStyle w:val="-"/>
            </w:pPr>
            <w:r>
              <w:rPr>
                <w:rFonts w:hint="eastAsia"/>
              </w:rPr>
              <w:t>函数用来退出登录状态</w:t>
            </w:r>
          </w:p>
        </w:tc>
      </w:tr>
    </w:tbl>
    <w:p w14:paraId="5DEA64D6" w14:textId="77777777" w:rsidR="000F3935" w:rsidRDefault="000F3935" w:rsidP="00021DF6">
      <w:pPr>
        <w:ind w:firstLine="440"/>
      </w:pPr>
    </w:p>
    <w:p w14:paraId="12C363D2" w14:textId="0A2369CA" w:rsidR="00021DF6" w:rsidRDefault="008E1A6A" w:rsidP="002B2207">
      <w:pPr>
        <w:pStyle w:val="afc"/>
        <w:numPr>
          <w:ilvl w:val="0"/>
          <w:numId w:val="40"/>
        </w:numPr>
        <w:ind w:firstLineChars="0"/>
      </w:pPr>
      <w:hyperlink r:id="rId48" w:history="1">
        <w:r w:rsidR="00B51E87" w:rsidRPr="008F54C5">
          <w:rPr>
            <w:rFonts w:hint="eastAsia"/>
          </w:rPr>
          <w:t>密钥访问</w:t>
        </w:r>
      </w:hyperlink>
      <w:r w:rsidR="00FD5D6C">
        <w:rPr>
          <w:rFonts w:hint="eastAsia"/>
        </w:rPr>
        <w:t>管理</w:t>
      </w:r>
    </w:p>
    <w:p w14:paraId="6CD9254F" w14:textId="1F820848" w:rsidR="00021DF6" w:rsidRDefault="002C6164" w:rsidP="00021DF6">
      <w:pPr>
        <w:ind w:firstLine="440"/>
      </w:pPr>
      <w:r w:rsidRPr="008F54C5">
        <w:rPr>
          <w:rFonts w:hint="eastAsia"/>
        </w:rPr>
        <w:t>密钥访问是基于</w:t>
      </w:r>
      <w:hyperlink r:id="rId49" w:history="1">
        <w:r w:rsidRPr="008F54C5">
          <w:rPr>
            <w:rFonts w:hint="eastAsia"/>
          </w:rPr>
          <w:t>安全管道访问</w:t>
        </w:r>
      </w:hyperlink>
      <w:r w:rsidRPr="008F54C5">
        <w:rPr>
          <w:rFonts w:hint="eastAsia"/>
        </w:rPr>
        <w:t>子系统，负责设备对称密钥和非对称密钥管理的子系统。通过访问该子系统，用户可实现密钥的创建、导入、导出以及销毁等安全管理应用。</w:t>
      </w:r>
    </w:p>
    <w:tbl>
      <w:tblPr>
        <w:tblStyle w:val="ad"/>
        <w:tblW w:w="0" w:type="auto"/>
        <w:tblLook w:val="04A0" w:firstRow="1" w:lastRow="0" w:firstColumn="1" w:lastColumn="0" w:noHBand="0" w:noVBand="1"/>
      </w:tblPr>
      <w:tblGrid>
        <w:gridCol w:w="2331"/>
        <w:gridCol w:w="7523"/>
      </w:tblGrid>
      <w:tr w:rsidR="00A1539C" w:rsidRPr="008E1F9D" w14:paraId="53B987E0" w14:textId="77777777" w:rsidTr="00246132">
        <w:tc>
          <w:tcPr>
            <w:tcW w:w="2123" w:type="dxa"/>
          </w:tcPr>
          <w:p w14:paraId="031F1757" w14:textId="77777777" w:rsidR="00395587" w:rsidRPr="008E1F9D" w:rsidRDefault="00395587" w:rsidP="00246132">
            <w:pPr>
              <w:ind w:firstLineChars="0" w:firstLine="0"/>
              <w:rPr>
                <w:rStyle w:val="af8"/>
              </w:rPr>
            </w:pPr>
            <w:r w:rsidRPr="008E1F9D">
              <w:rPr>
                <w:rStyle w:val="af8"/>
                <w:rFonts w:hint="eastAsia"/>
              </w:rPr>
              <w:t>函数名</w:t>
            </w:r>
          </w:p>
        </w:tc>
        <w:tc>
          <w:tcPr>
            <w:tcW w:w="7731" w:type="dxa"/>
          </w:tcPr>
          <w:p w14:paraId="5ACF09D8" w14:textId="77777777" w:rsidR="00395587" w:rsidRPr="008E1F9D" w:rsidRDefault="00395587" w:rsidP="00246132">
            <w:pPr>
              <w:ind w:firstLineChars="0" w:firstLine="0"/>
              <w:rPr>
                <w:rStyle w:val="af8"/>
              </w:rPr>
            </w:pPr>
            <w:r w:rsidRPr="008E1F9D">
              <w:rPr>
                <w:rStyle w:val="af8"/>
                <w:rFonts w:hint="eastAsia"/>
              </w:rPr>
              <w:t>功能</w:t>
            </w:r>
          </w:p>
        </w:tc>
      </w:tr>
      <w:tr w:rsidR="00395587" w:rsidRPr="00DC2A53" w14:paraId="26021B4F" w14:textId="77777777" w:rsidTr="00246132">
        <w:tc>
          <w:tcPr>
            <w:tcW w:w="2123" w:type="dxa"/>
          </w:tcPr>
          <w:p w14:paraId="6E488F2A" w14:textId="12AC7487" w:rsidR="00395587" w:rsidRPr="00DC2A53" w:rsidRDefault="005C3914" w:rsidP="00DC2A53">
            <w:pPr>
              <w:pStyle w:val="-"/>
            </w:pPr>
            <w:r w:rsidRPr="00DC2A53">
              <w:t>SM_ImportKey</w:t>
            </w:r>
          </w:p>
        </w:tc>
        <w:tc>
          <w:tcPr>
            <w:tcW w:w="7731" w:type="dxa"/>
          </w:tcPr>
          <w:p w14:paraId="34A5BB58" w14:textId="77777777" w:rsidR="00395587" w:rsidRPr="00DC2A53" w:rsidRDefault="005C3914" w:rsidP="00DC2A53">
            <w:pPr>
              <w:pStyle w:val="-"/>
            </w:pPr>
            <w:r w:rsidRPr="00DC2A53">
              <w:rPr>
                <w:rFonts w:hint="eastAsia"/>
              </w:rPr>
              <w:t>该函数向模块平台内部导入对称商用算法所需的对称密钥</w:t>
            </w:r>
            <w:r w:rsidRPr="00DC2A53">
              <w:rPr>
                <w:rFonts w:hint="eastAsia"/>
              </w:rPr>
              <w:t>WK</w:t>
            </w:r>
          </w:p>
          <w:p w14:paraId="70A93278" w14:textId="3867D8A4" w:rsidR="005C3914" w:rsidRPr="00DC2A53" w:rsidRDefault="005C3914" w:rsidP="00DC2A53">
            <w:pPr>
              <w:pStyle w:val="-"/>
            </w:pPr>
            <w:r w:rsidRPr="00DC2A53">
              <w:rPr>
                <w:rFonts w:hint="eastAsia"/>
              </w:rPr>
              <w:t>参数</w:t>
            </w:r>
            <w:r w:rsidRPr="00DC2A53">
              <w:rPr>
                <w:rFonts w:hint="eastAsia"/>
              </w:rPr>
              <w:t>hKEK</w:t>
            </w:r>
            <w:r w:rsidRPr="00DC2A53">
              <w:rPr>
                <w:rFonts w:hint="eastAsia"/>
              </w:rPr>
              <w:t>是</w:t>
            </w:r>
            <w:r w:rsidRPr="00DC2A53">
              <w:t>保护</w:t>
            </w:r>
            <w:r w:rsidRPr="00DC2A53">
              <w:t>(</w:t>
            </w:r>
            <w:r w:rsidRPr="00DC2A53">
              <w:t>解密</w:t>
            </w:r>
            <w:r w:rsidRPr="00DC2A53">
              <w:t>)WK</w:t>
            </w:r>
            <w:r w:rsidRPr="00DC2A53">
              <w:t>的密钥句柄，依据</w:t>
            </w:r>
            <w:r w:rsidRPr="00DC2A53">
              <w:t>pKEKAlgo</w:t>
            </w:r>
            <w:r w:rsidRPr="00DC2A53">
              <w:t>的不同，可为</w:t>
            </w:r>
            <w:r w:rsidRPr="00DC2A53">
              <w:rPr>
                <w:rFonts w:hint="eastAsia"/>
              </w:rPr>
              <w:t>非对称</w:t>
            </w:r>
            <w:r w:rsidRPr="00DC2A53">
              <w:t>密钥句柄、主密钥句柄、对称密钥句柄，或为</w:t>
            </w:r>
            <w:r w:rsidRPr="00DC2A53">
              <w:t>NULL</w:t>
            </w:r>
            <w:r w:rsidRPr="00DC2A53">
              <w:t>即</w:t>
            </w:r>
            <w:r w:rsidRPr="00DC2A53">
              <w:t>WK</w:t>
            </w:r>
            <w:r w:rsidRPr="00DC2A53">
              <w:t>未被保护。</w:t>
            </w:r>
            <w:r w:rsidR="00227A7A" w:rsidRPr="00DC2A53">
              <w:t>pKEKAlgo</w:t>
            </w:r>
            <w:r w:rsidR="00227A7A" w:rsidRPr="00DC2A53">
              <w:t>指定</w:t>
            </w:r>
            <w:r w:rsidR="00227A7A" w:rsidRPr="00DC2A53">
              <w:t>WK</w:t>
            </w:r>
            <w:r w:rsidR="00227A7A" w:rsidRPr="00DC2A53">
              <w:t>的保护</w:t>
            </w:r>
            <w:r w:rsidR="00227A7A" w:rsidRPr="00DC2A53">
              <w:t>(</w:t>
            </w:r>
            <w:r w:rsidR="00227A7A" w:rsidRPr="00DC2A53">
              <w:t>解密</w:t>
            </w:r>
            <w:r w:rsidR="00227A7A" w:rsidRPr="00DC2A53">
              <w:t>)</w:t>
            </w:r>
            <w:r w:rsidR="00227A7A" w:rsidRPr="00DC2A53">
              <w:t>模式，可以采用对称商用算法</w:t>
            </w:r>
            <w:r w:rsidR="00227A7A" w:rsidRPr="00DC2A53">
              <w:t>ECB</w:t>
            </w:r>
            <w:r w:rsidR="00227A7A" w:rsidRPr="00DC2A53">
              <w:t>模式解密、对称商用算法</w:t>
            </w:r>
            <w:r w:rsidR="00227A7A" w:rsidRPr="00DC2A53">
              <w:t>CBC</w:t>
            </w:r>
            <w:r w:rsidR="00227A7A" w:rsidRPr="00DC2A53">
              <w:t>模式解密、</w:t>
            </w:r>
            <w:r w:rsidR="00227A7A" w:rsidRPr="00DC2A53">
              <w:rPr>
                <w:rFonts w:hint="eastAsia"/>
              </w:rPr>
              <w:t>非对称</w:t>
            </w:r>
            <w:r w:rsidR="00227A7A" w:rsidRPr="00DC2A53">
              <w:t>密钥解密三种方式</w:t>
            </w:r>
          </w:p>
        </w:tc>
      </w:tr>
      <w:tr w:rsidR="00395587" w:rsidRPr="00DC2A53" w14:paraId="0C770356" w14:textId="77777777" w:rsidTr="00246132">
        <w:tc>
          <w:tcPr>
            <w:tcW w:w="2123" w:type="dxa"/>
          </w:tcPr>
          <w:p w14:paraId="196DE617" w14:textId="109B13A6" w:rsidR="00395587" w:rsidRPr="00DC2A53" w:rsidRDefault="00737498" w:rsidP="00DC2A53">
            <w:pPr>
              <w:pStyle w:val="-"/>
            </w:pPr>
            <w:r w:rsidRPr="00DC2A53">
              <w:t>SM_ExportKey</w:t>
            </w:r>
          </w:p>
        </w:tc>
        <w:tc>
          <w:tcPr>
            <w:tcW w:w="7731" w:type="dxa"/>
          </w:tcPr>
          <w:p w14:paraId="2820C6CA" w14:textId="75C24D13" w:rsidR="00395587" w:rsidRPr="00DC2A53" w:rsidRDefault="00737498" w:rsidP="00DC2A53">
            <w:pPr>
              <w:pStyle w:val="-"/>
            </w:pPr>
            <w:r w:rsidRPr="00DC2A53">
              <w:rPr>
                <w:rFonts w:hint="eastAsia"/>
              </w:rPr>
              <w:t>从模块平台内部导出对称商用算法所需的对称密钥</w:t>
            </w:r>
          </w:p>
        </w:tc>
      </w:tr>
      <w:tr w:rsidR="00737498" w:rsidRPr="00DC2A53" w14:paraId="1431A077" w14:textId="77777777" w:rsidTr="00246132">
        <w:tc>
          <w:tcPr>
            <w:tcW w:w="2123" w:type="dxa"/>
          </w:tcPr>
          <w:p w14:paraId="50C71F34" w14:textId="5B363412" w:rsidR="00737498" w:rsidRPr="00DC2A53" w:rsidRDefault="00737498" w:rsidP="00DC2A53">
            <w:pPr>
              <w:pStyle w:val="-"/>
            </w:pPr>
            <w:r w:rsidRPr="00DC2A53">
              <w:t>SM_DestroyKey</w:t>
            </w:r>
          </w:p>
        </w:tc>
        <w:tc>
          <w:tcPr>
            <w:tcW w:w="7731" w:type="dxa"/>
          </w:tcPr>
          <w:p w14:paraId="2C5965A4" w14:textId="77777777" w:rsidR="00737498" w:rsidRPr="00DC2A53" w:rsidRDefault="00737498" w:rsidP="00DC2A53">
            <w:pPr>
              <w:pStyle w:val="-"/>
            </w:pPr>
            <w:r w:rsidRPr="00DC2A53">
              <w:rPr>
                <w:rFonts w:hint="eastAsia"/>
              </w:rPr>
              <w:t>清除模块平台内部维护的对称商用算法所需的密钥</w:t>
            </w:r>
            <w:r w:rsidRPr="00DC2A53">
              <w:rPr>
                <w:rFonts w:hint="eastAsia"/>
              </w:rPr>
              <w:t>WK</w:t>
            </w:r>
            <w:r w:rsidR="002B460D" w:rsidRPr="00DC2A53">
              <w:rPr>
                <w:rFonts w:hint="eastAsia"/>
              </w:rPr>
              <w:t>。</w:t>
            </w:r>
          </w:p>
          <w:p w14:paraId="0204FB84" w14:textId="7C9D1067" w:rsidR="002B460D" w:rsidRPr="00DC2A53" w:rsidRDefault="002B460D" w:rsidP="00DC2A53">
            <w:pPr>
              <w:pStyle w:val="-"/>
            </w:pPr>
            <w:r w:rsidRPr="00DC2A53">
              <w:rPr>
                <w:rFonts w:hint="eastAsia"/>
              </w:rPr>
              <w:t>该函数清除指定的模块平台内部维护的对称工作密钥</w:t>
            </w:r>
            <w:r w:rsidRPr="00DC2A53">
              <w:rPr>
                <w:rFonts w:hint="eastAsia"/>
              </w:rPr>
              <w:t>WK</w:t>
            </w:r>
          </w:p>
        </w:tc>
      </w:tr>
      <w:tr w:rsidR="00737498" w:rsidRPr="00DC2A53" w14:paraId="7A093A0E" w14:textId="77777777" w:rsidTr="00246132">
        <w:tc>
          <w:tcPr>
            <w:tcW w:w="2123" w:type="dxa"/>
          </w:tcPr>
          <w:p w14:paraId="098BF8EC" w14:textId="2A954E2E" w:rsidR="00737498" w:rsidRPr="00DC2A53" w:rsidRDefault="00965CEB" w:rsidP="00DC2A53">
            <w:pPr>
              <w:pStyle w:val="-"/>
            </w:pPr>
            <w:r w:rsidRPr="00DC2A53">
              <w:t>SM_ImportPrivateKey</w:t>
            </w:r>
          </w:p>
        </w:tc>
        <w:tc>
          <w:tcPr>
            <w:tcW w:w="7731" w:type="dxa"/>
          </w:tcPr>
          <w:p w14:paraId="6DE2DC8A" w14:textId="77777777" w:rsidR="00737498" w:rsidRPr="00DC2A53" w:rsidRDefault="00965CEB" w:rsidP="00DC2A53">
            <w:pPr>
              <w:pStyle w:val="-"/>
            </w:pPr>
            <w:r w:rsidRPr="00DC2A53">
              <w:rPr>
                <w:rFonts w:hint="eastAsia"/>
              </w:rPr>
              <w:t>该函数向模块平台内部导入非对称商用算法私有密钥。</w:t>
            </w:r>
          </w:p>
          <w:p w14:paraId="513F69CE" w14:textId="77777777" w:rsidR="00965CEB" w:rsidRPr="00DC2A53" w:rsidRDefault="00965CEB" w:rsidP="00DC2A53">
            <w:pPr>
              <w:pStyle w:val="-"/>
            </w:pPr>
            <w:r w:rsidRPr="00DC2A53">
              <w:rPr>
                <w:rFonts w:hint="eastAsia"/>
              </w:rPr>
              <w:t>参数</w:t>
            </w:r>
            <w:r w:rsidRPr="00DC2A53">
              <w:rPr>
                <w:rFonts w:hint="eastAsia"/>
              </w:rPr>
              <w:t>hKEK</w:t>
            </w:r>
            <w:r w:rsidRPr="00DC2A53">
              <w:rPr>
                <w:rFonts w:hint="eastAsia"/>
              </w:rPr>
              <w:t>为</w:t>
            </w:r>
            <w:r w:rsidRPr="00DC2A53">
              <w:t>保护商用算法类型，密钥类型只能为对称商用算法</w:t>
            </w:r>
            <w:r w:rsidR="00383CF4" w:rsidRPr="00DC2A53">
              <w:t>。</w:t>
            </w:r>
          </w:p>
          <w:p w14:paraId="59D92264" w14:textId="08CAD237" w:rsidR="00383CF4" w:rsidRPr="00DC2A53" w:rsidRDefault="00383CF4" w:rsidP="00DC2A53">
            <w:pPr>
              <w:pStyle w:val="-"/>
            </w:pPr>
            <w:r w:rsidRPr="00DC2A53">
              <w:rPr>
                <w:rFonts w:hint="eastAsia"/>
              </w:rPr>
              <w:t>该函数将从外部得到的私有密钥置入模块平台，供加解密过程使用。对于不再使用的密钥应及时调用</w:t>
            </w:r>
            <w:r w:rsidRPr="00DC2A53">
              <w:rPr>
                <w:rFonts w:hint="eastAsia"/>
              </w:rPr>
              <w:t>SM_DestroyPrivateKey</w:t>
            </w:r>
            <w:r w:rsidRPr="00DC2A53">
              <w:rPr>
                <w:rFonts w:hint="eastAsia"/>
              </w:rPr>
              <w:t>函数，以便释放模块平台内部占用的资源</w:t>
            </w:r>
          </w:p>
        </w:tc>
      </w:tr>
      <w:tr w:rsidR="00965CEB" w:rsidRPr="00DC2A53" w14:paraId="3AFA1327" w14:textId="77777777" w:rsidTr="00246132">
        <w:tc>
          <w:tcPr>
            <w:tcW w:w="2123" w:type="dxa"/>
          </w:tcPr>
          <w:p w14:paraId="7DD85740" w14:textId="28BE99B0" w:rsidR="00965CEB" w:rsidRPr="00DC2A53" w:rsidRDefault="009836BD" w:rsidP="00DC2A53">
            <w:pPr>
              <w:pStyle w:val="-"/>
            </w:pPr>
            <w:r w:rsidRPr="00DC2A53">
              <w:t>SM_ImportPublicKey</w:t>
            </w:r>
          </w:p>
        </w:tc>
        <w:tc>
          <w:tcPr>
            <w:tcW w:w="7731" w:type="dxa"/>
          </w:tcPr>
          <w:p w14:paraId="6F982616" w14:textId="74DDC6DA" w:rsidR="00965CEB" w:rsidRPr="00DC2A53" w:rsidRDefault="009836BD" w:rsidP="00DC2A53">
            <w:pPr>
              <w:pStyle w:val="-"/>
            </w:pPr>
            <w:r w:rsidRPr="00DC2A53">
              <w:rPr>
                <w:rFonts w:hint="eastAsia"/>
              </w:rPr>
              <w:t>该函数向模块平台内部导入非对称商用算法公开密钥</w:t>
            </w:r>
          </w:p>
        </w:tc>
      </w:tr>
      <w:tr w:rsidR="00965CEB" w:rsidRPr="00DC2A53" w14:paraId="1EFCF513" w14:textId="77777777" w:rsidTr="00246132">
        <w:tc>
          <w:tcPr>
            <w:tcW w:w="2123" w:type="dxa"/>
          </w:tcPr>
          <w:p w14:paraId="5ABAE34C" w14:textId="0C2B9837" w:rsidR="00965CEB" w:rsidRPr="00DC2A53" w:rsidRDefault="004244CA" w:rsidP="00DC2A53">
            <w:pPr>
              <w:pStyle w:val="-"/>
            </w:pPr>
            <w:r w:rsidRPr="00DC2A53">
              <w:t>SM_DestroyPrivateKey</w:t>
            </w:r>
          </w:p>
        </w:tc>
        <w:tc>
          <w:tcPr>
            <w:tcW w:w="7731" w:type="dxa"/>
          </w:tcPr>
          <w:p w14:paraId="4EAEB25A" w14:textId="28341344" w:rsidR="00965CEB" w:rsidRPr="00DC2A53" w:rsidRDefault="004244CA" w:rsidP="00DC2A53">
            <w:pPr>
              <w:pStyle w:val="-"/>
            </w:pPr>
            <w:r w:rsidRPr="00DC2A53">
              <w:rPr>
                <w:rFonts w:hint="eastAsia"/>
              </w:rPr>
              <w:t>该函数清除模块平台内部维护的非对称商用算法私有密钥</w:t>
            </w:r>
          </w:p>
        </w:tc>
      </w:tr>
      <w:tr w:rsidR="004244CA" w:rsidRPr="00DC2A53" w14:paraId="32658157" w14:textId="77777777" w:rsidTr="00246132">
        <w:tc>
          <w:tcPr>
            <w:tcW w:w="2123" w:type="dxa"/>
          </w:tcPr>
          <w:p w14:paraId="0B14271F" w14:textId="42BB7160" w:rsidR="004244CA" w:rsidRPr="00DC2A53" w:rsidRDefault="00A1539C" w:rsidP="00DC2A53">
            <w:pPr>
              <w:pStyle w:val="-"/>
            </w:pPr>
            <w:r w:rsidRPr="00DC2A53">
              <w:t>SM_DestroyPublicKey</w:t>
            </w:r>
          </w:p>
        </w:tc>
        <w:tc>
          <w:tcPr>
            <w:tcW w:w="7731" w:type="dxa"/>
          </w:tcPr>
          <w:p w14:paraId="1F2D92CD" w14:textId="38E57187" w:rsidR="004244CA" w:rsidRPr="00DC2A53" w:rsidRDefault="00A1539C" w:rsidP="00DC2A53">
            <w:pPr>
              <w:pStyle w:val="-"/>
            </w:pPr>
            <w:r w:rsidRPr="00DC2A53">
              <w:rPr>
                <w:rFonts w:hint="eastAsia"/>
              </w:rPr>
              <w:t>该函数清除模块平台内部维护的非对称商用算法公开密钥</w:t>
            </w:r>
          </w:p>
        </w:tc>
      </w:tr>
      <w:tr w:rsidR="00A1539C" w:rsidRPr="00DC2A53" w14:paraId="1E1C2742" w14:textId="77777777" w:rsidTr="00246132">
        <w:tc>
          <w:tcPr>
            <w:tcW w:w="2123" w:type="dxa"/>
          </w:tcPr>
          <w:p w14:paraId="682D15E0" w14:textId="15772FFE" w:rsidR="00A1539C" w:rsidRPr="00DC2A53" w:rsidRDefault="00A1539C" w:rsidP="00DC2A53">
            <w:pPr>
              <w:pStyle w:val="-"/>
            </w:pPr>
            <w:r w:rsidRPr="00DC2A53">
              <w:t>SM_GenerateKey</w:t>
            </w:r>
          </w:p>
        </w:tc>
        <w:tc>
          <w:tcPr>
            <w:tcW w:w="7731" w:type="dxa"/>
          </w:tcPr>
          <w:p w14:paraId="24AD0EC3" w14:textId="14C380DA" w:rsidR="00A1539C" w:rsidRPr="00DC2A53" w:rsidRDefault="00A1539C" w:rsidP="00DC2A53">
            <w:pPr>
              <w:pStyle w:val="-"/>
            </w:pPr>
            <w:r w:rsidRPr="00DC2A53">
              <w:rPr>
                <w:rFonts w:hint="eastAsia"/>
              </w:rPr>
              <w:t>该函数在模块平台内部产生对称商用算法所需的对称密钥</w:t>
            </w:r>
            <w:r w:rsidRPr="00DC2A53">
              <w:rPr>
                <w:rFonts w:hint="eastAsia"/>
              </w:rPr>
              <w:t>WK</w:t>
            </w:r>
          </w:p>
        </w:tc>
      </w:tr>
      <w:tr w:rsidR="00A1539C" w:rsidRPr="00DC2A53" w14:paraId="0317B2EA" w14:textId="77777777" w:rsidTr="00246132">
        <w:tc>
          <w:tcPr>
            <w:tcW w:w="2123" w:type="dxa"/>
          </w:tcPr>
          <w:p w14:paraId="026239EB" w14:textId="22742915" w:rsidR="00A1539C" w:rsidRPr="00DC2A53" w:rsidRDefault="00A1539C" w:rsidP="00DC2A53">
            <w:pPr>
              <w:pStyle w:val="-"/>
            </w:pPr>
            <w:r w:rsidRPr="00DC2A53">
              <w:t>SM_GenerateKeyPair</w:t>
            </w:r>
          </w:p>
        </w:tc>
        <w:tc>
          <w:tcPr>
            <w:tcW w:w="7731" w:type="dxa"/>
          </w:tcPr>
          <w:p w14:paraId="0D54A3AC" w14:textId="763A0F5E" w:rsidR="00A1539C" w:rsidRPr="00DC2A53" w:rsidRDefault="00A1539C" w:rsidP="00DC2A53">
            <w:pPr>
              <w:pStyle w:val="-"/>
            </w:pPr>
            <w:r w:rsidRPr="00DC2A53">
              <w:rPr>
                <w:rFonts w:hint="eastAsia"/>
              </w:rPr>
              <w:t>该函数在模块平台内部生成非对称密钥对</w:t>
            </w:r>
          </w:p>
        </w:tc>
      </w:tr>
      <w:tr w:rsidR="004D3CB6" w:rsidRPr="00DC2A53" w14:paraId="1CCEAEF9" w14:textId="77777777" w:rsidTr="00246132">
        <w:tc>
          <w:tcPr>
            <w:tcW w:w="2123" w:type="dxa"/>
          </w:tcPr>
          <w:p w14:paraId="2DB330A9" w14:textId="1ED672F3" w:rsidR="004D3CB6" w:rsidRPr="00DC2A53" w:rsidRDefault="004D3CB6" w:rsidP="00DC2A53">
            <w:pPr>
              <w:pStyle w:val="-"/>
            </w:pPr>
            <w:r w:rsidRPr="00DC2A53">
              <w:t>SM_ExportPrivateKey</w:t>
            </w:r>
          </w:p>
        </w:tc>
        <w:tc>
          <w:tcPr>
            <w:tcW w:w="7731" w:type="dxa"/>
          </w:tcPr>
          <w:p w14:paraId="47313BCC" w14:textId="77777777" w:rsidR="004D3CB6" w:rsidRPr="00DC2A53" w:rsidRDefault="004D3CB6" w:rsidP="00DC2A53">
            <w:pPr>
              <w:pStyle w:val="-"/>
            </w:pPr>
            <w:r w:rsidRPr="00DC2A53">
              <w:rPr>
                <w:rFonts w:hint="eastAsia"/>
              </w:rPr>
              <w:t>该函数从模块平台内部导出非对称商用算法私有密钥</w:t>
            </w:r>
          </w:p>
          <w:p w14:paraId="4E5E9032" w14:textId="25EA2CC4" w:rsidR="008E2D9D" w:rsidRPr="00DC2A53" w:rsidRDefault="008E2D9D" w:rsidP="00DC2A53">
            <w:pPr>
              <w:pStyle w:val="-"/>
            </w:pPr>
            <w:r w:rsidRPr="00DC2A53">
              <w:rPr>
                <w:rFonts w:hint="eastAsia"/>
              </w:rPr>
              <w:t>参数</w:t>
            </w:r>
            <w:r w:rsidRPr="00DC2A53">
              <w:rPr>
                <w:rFonts w:hint="eastAsia"/>
              </w:rPr>
              <w:t>hKEK</w:t>
            </w:r>
            <w:r w:rsidRPr="00DC2A53">
              <w:t>保护商用算法密钥访问句柄</w:t>
            </w:r>
            <w:r w:rsidRPr="00DC2A53">
              <w:rPr>
                <w:rFonts w:hint="eastAsia"/>
              </w:rPr>
              <w:t xml:space="preserve">, </w:t>
            </w:r>
            <w:r w:rsidRPr="00DC2A53">
              <w:t>依据所采用保护商用算法的不同，可为主密钥句柄、对称密钥句柄，或为</w:t>
            </w:r>
            <w:r w:rsidRPr="00DC2A53">
              <w:t>NULL</w:t>
            </w:r>
            <w:r w:rsidRPr="00DC2A53">
              <w:t>即不保护。</w:t>
            </w:r>
          </w:p>
        </w:tc>
      </w:tr>
      <w:tr w:rsidR="00A366E0" w:rsidRPr="00DC2A53" w14:paraId="0B932518" w14:textId="77777777" w:rsidTr="00246132">
        <w:tc>
          <w:tcPr>
            <w:tcW w:w="2123" w:type="dxa"/>
          </w:tcPr>
          <w:p w14:paraId="42FD6B35" w14:textId="44808AA9" w:rsidR="00A366E0" w:rsidRPr="00DC2A53" w:rsidRDefault="008E2D9D" w:rsidP="00DC2A53">
            <w:pPr>
              <w:pStyle w:val="-"/>
            </w:pPr>
            <w:r w:rsidRPr="00DC2A53">
              <w:t>SM_ExportP</w:t>
            </w:r>
            <w:r w:rsidRPr="00DC2A53">
              <w:rPr>
                <w:rFonts w:hint="eastAsia"/>
              </w:rPr>
              <w:t>ublic</w:t>
            </w:r>
            <w:r w:rsidRPr="00DC2A53">
              <w:t>Key</w:t>
            </w:r>
          </w:p>
        </w:tc>
        <w:tc>
          <w:tcPr>
            <w:tcW w:w="7731" w:type="dxa"/>
          </w:tcPr>
          <w:p w14:paraId="0F069BC9" w14:textId="0FA10C5F" w:rsidR="008E2D9D" w:rsidRPr="00DC2A53" w:rsidRDefault="008E2D9D" w:rsidP="00DC2A53">
            <w:pPr>
              <w:pStyle w:val="-"/>
            </w:pPr>
            <w:r w:rsidRPr="00DC2A53">
              <w:rPr>
                <w:rFonts w:hint="eastAsia"/>
              </w:rPr>
              <w:t>该函数从模块平台内部导出非对称商用算法公开密钥</w:t>
            </w:r>
          </w:p>
        </w:tc>
      </w:tr>
      <w:tr w:rsidR="0098253F" w:rsidRPr="00DC2A53" w14:paraId="0ED3539D" w14:textId="77777777" w:rsidTr="00246132">
        <w:tc>
          <w:tcPr>
            <w:tcW w:w="2123" w:type="dxa"/>
          </w:tcPr>
          <w:p w14:paraId="1362CEAC" w14:textId="33519DC2" w:rsidR="0098253F" w:rsidRPr="00DC2A53" w:rsidRDefault="0098253F" w:rsidP="00DC2A53">
            <w:pPr>
              <w:pStyle w:val="-"/>
            </w:pPr>
            <w:r w:rsidRPr="00DC2A53">
              <w:t>SM_UpdateKeyPair</w:t>
            </w:r>
          </w:p>
        </w:tc>
        <w:tc>
          <w:tcPr>
            <w:tcW w:w="7731" w:type="dxa"/>
          </w:tcPr>
          <w:p w14:paraId="63D81CD8" w14:textId="77777777" w:rsidR="0098253F" w:rsidRPr="00DC2A53" w:rsidRDefault="0098253F" w:rsidP="00DC2A53">
            <w:pPr>
              <w:pStyle w:val="-"/>
            </w:pPr>
            <w:r w:rsidRPr="00DC2A53">
              <w:rPr>
                <w:rFonts w:hint="eastAsia"/>
              </w:rPr>
              <w:t>该函数用于更换认证介质上的配用公私钥。</w:t>
            </w:r>
          </w:p>
          <w:p w14:paraId="509F6ADC" w14:textId="6C2DF0D5" w:rsidR="005E341F" w:rsidRPr="00DC2A53" w:rsidRDefault="005E341F" w:rsidP="00DC2A53">
            <w:pPr>
              <w:pStyle w:val="-"/>
            </w:pPr>
            <w:r w:rsidRPr="00DC2A53">
              <w:rPr>
                <w:rFonts w:hint="eastAsia"/>
              </w:rPr>
              <w:t>参数</w:t>
            </w:r>
            <w:r w:rsidRPr="00DC2A53">
              <w:rPr>
                <w:rFonts w:hint="eastAsia"/>
              </w:rPr>
              <w:t>wKeyUse</w:t>
            </w:r>
            <w:r w:rsidRPr="00DC2A53">
              <w:rPr>
                <w:rFonts w:hint="eastAsia"/>
              </w:rPr>
              <w:t>用于指明更换的公私钥用于</w:t>
            </w:r>
            <w:r w:rsidRPr="00DC2A53">
              <w:rPr>
                <w:rFonts w:hint="eastAsia"/>
              </w:rPr>
              <w:t>ECC</w:t>
            </w:r>
            <w:r w:rsidRPr="00DC2A53">
              <w:rPr>
                <w:rFonts w:hint="eastAsia"/>
              </w:rPr>
              <w:t>加解密或者</w:t>
            </w:r>
            <w:r w:rsidRPr="00DC2A53">
              <w:rPr>
                <w:rFonts w:hint="eastAsia"/>
              </w:rPr>
              <w:t>ECC</w:t>
            </w:r>
            <w:r w:rsidRPr="00DC2A53">
              <w:rPr>
                <w:rFonts w:hint="eastAsia"/>
              </w:rPr>
              <w:t>签名验签</w:t>
            </w:r>
          </w:p>
        </w:tc>
      </w:tr>
      <w:tr w:rsidR="00A10214" w:rsidRPr="00DC2A53" w14:paraId="16CED17C" w14:textId="77777777" w:rsidTr="00246132">
        <w:tc>
          <w:tcPr>
            <w:tcW w:w="2123" w:type="dxa"/>
          </w:tcPr>
          <w:p w14:paraId="4C383996" w14:textId="003012FF" w:rsidR="00A10214" w:rsidRPr="00DC2A53" w:rsidRDefault="008B1186" w:rsidP="00DC2A53">
            <w:pPr>
              <w:pStyle w:val="-"/>
            </w:pPr>
            <w:r w:rsidRPr="00DC2A53">
              <w:t>SM_GetCfgKeyHandle</w:t>
            </w:r>
          </w:p>
        </w:tc>
        <w:tc>
          <w:tcPr>
            <w:tcW w:w="7731" w:type="dxa"/>
          </w:tcPr>
          <w:p w14:paraId="11D45EDC" w14:textId="77777777" w:rsidR="004572EC" w:rsidRPr="00DC2A53" w:rsidRDefault="004572EC" w:rsidP="00DC2A53">
            <w:pPr>
              <w:pStyle w:val="-"/>
            </w:pPr>
            <w:r w:rsidRPr="00DC2A53">
              <w:rPr>
                <w:rFonts w:hint="eastAsia"/>
              </w:rPr>
              <w:t>该函数该用于获取认证介质上的配用密钥，当不再使用密钥句柄时，应当调用</w:t>
            </w:r>
            <w:r w:rsidRPr="00DC2A53">
              <w:t>SM_CloseTokKeyHdl</w:t>
            </w:r>
            <w:r w:rsidRPr="00DC2A53">
              <w:rPr>
                <w:rFonts w:hint="eastAsia"/>
              </w:rPr>
              <w:t>关闭句柄。</w:t>
            </w:r>
          </w:p>
          <w:p w14:paraId="24060A88" w14:textId="17E8EE61" w:rsidR="008B1186" w:rsidRPr="00DC2A53" w:rsidRDefault="004572EC" w:rsidP="00DC2A53">
            <w:pPr>
              <w:pStyle w:val="-"/>
            </w:pPr>
            <w:r w:rsidRPr="00DC2A53">
              <w:rPr>
                <w:rFonts w:hint="eastAsia"/>
              </w:rPr>
              <w:t>在成功调用</w:t>
            </w:r>
            <w:hyperlink r:id="rId50" w:history="1">
              <w:r w:rsidRPr="00DC2A53">
                <w:t>SM_Login</w:t>
              </w:r>
            </w:hyperlink>
            <w:r w:rsidRPr="00DC2A53">
              <w:rPr>
                <w:rFonts w:hint="eastAsia"/>
              </w:rPr>
              <w:t>函数登录模块平台以后该函数的调用才有效</w:t>
            </w:r>
          </w:p>
        </w:tc>
      </w:tr>
      <w:tr w:rsidR="0055021C" w:rsidRPr="00DC2A53" w14:paraId="6889FCD2" w14:textId="77777777" w:rsidTr="00246132">
        <w:tc>
          <w:tcPr>
            <w:tcW w:w="2123" w:type="dxa"/>
          </w:tcPr>
          <w:p w14:paraId="2B5DC272" w14:textId="0049A19F" w:rsidR="0055021C" w:rsidRPr="00DC2A53" w:rsidRDefault="0055021C" w:rsidP="00DC2A53">
            <w:pPr>
              <w:pStyle w:val="-"/>
            </w:pPr>
            <w:r w:rsidRPr="00DC2A53">
              <w:t>SM_CloseTokKeyHdl</w:t>
            </w:r>
          </w:p>
        </w:tc>
        <w:tc>
          <w:tcPr>
            <w:tcW w:w="7731" w:type="dxa"/>
          </w:tcPr>
          <w:p w14:paraId="46F9644F" w14:textId="7ADCA7DB" w:rsidR="0055021C" w:rsidRPr="00DC2A53" w:rsidRDefault="0055021C" w:rsidP="00DC2A53">
            <w:pPr>
              <w:pStyle w:val="-"/>
            </w:pPr>
            <w:r w:rsidRPr="00DC2A53">
              <w:rPr>
                <w:rFonts w:hint="eastAsia"/>
              </w:rPr>
              <w:t>该函数用于关闭认证介质上的配用公私钥句柄</w:t>
            </w:r>
          </w:p>
        </w:tc>
      </w:tr>
    </w:tbl>
    <w:p w14:paraId="6179467A" w14:textId="77777777" w:rsidR="00021DF6" w:rsidRDefault="00021DF6" w:rsidP="00021DF6">
      <w:pPr>
        <w:ind w:firstLine="440"/>
      </w:pPr>
    </w:p>
    <w:p w14:paraId="1E16FB25" w14:textId="3B4CC8F8" w:rsidR="002B2207" w:rsidRDefault="002B2207" w:rsidP="00021DF6">
      <w:pPr>
        <w:ind w:firstLine="440"/>
      </w:pPr>
      <w:r>
        <w:rPr>
          <w:rFonts w:hint="eastAsia"/>
        </w:rPr>
        <w:t>2</w:t>
      </w:r>
      <w:r>
        <w:rPr>
          <w:rFonts w:hint="eastAsia"/>
        </w:rPr>
        <w:t>、</w:t>
      </w:r>
      <w:r w:rsidR="00E91610">
        <w:rPr>
          <w:rFonts w:hint="eastAsia"/>
        </w:rPr>
        <w:t>关键</w:t>
      </w:r>
      <w:r>
        <w:rPr>
          <w:rFonts w:hint="eastAsia"/>
        </w:rPr>
        <w:t>数据结构</w:t>
      </w:r>
    </w:p>
    <w:p w14:paraId="4522A09E" w14:textId="262F3A94" w:rsidR="003257AC" w:rsidRDefault="003257AC" w:rsidP="001F7436">
      <w:pPr>
        <w:pStyle w:val="afc"/>
        <w:numPr>
          <w:ilvl w:val="0"/>
          <w:numId w:val="40"/>
        </w:numPr>
        <w:ind w:firstLineChars="0"/>
      </w:pPr>
      <w:r w:rsidRPr="008F54C5">
        <w:rPr>
          <w:rFonts w:hint="eastAsia"/>
        </w:rPr>
        <w:t>密钥信息</w:t>
      </w:r>
      <w:r w:rsidR="00B733A1" w:rsidRPr="0017766E">
        <w:t>SM_BLOB_KEY</w:t>
      </w:r>
    </w:p>
    <w:p w14:paraId="6D5A9690" w14:textId="77777777" w:rsidR="006C0026" w:rsidRDefault="006C0026" w:rsidP="006C0026">
      <w:pPr>
        <w:ind w:firstLine="440"/>
      </w:pPr>
      <w:r>
        <w:t>typedef struct _SM_BLOB_DATA</w:t>
      </w:r>
    </w:p>
    <w:p w14:paraId="474EF717" w14:textId="77777777" w:rsidR="006C0026" w:rsidRDefault="006C0026" w:rsidP="006C0026">
      <w:pPr>
        <w:ind w:firstLine="440"/>
      </w:pPr>
      <w:r>
        <w:lastRenderedPageBreak/>
        <w:t>{</w:t>
      </w:r>
    </w:p>
    <w:p w14:paraId="3B6A1309" w14:textId="75D74E2B" w:rsidR="006C0026" w:rsidRDefault="006C0026" w:rsidP="006C0026">
      <w:pPr>
        <w:ind w:leftChars="100" w:left="220" w:firstLine="440"/>
      </w:pPr>
      <w:r>
        <w:t>SM_UINT    uiDataLen;</w:t>
      </w:r>
      <w:r w:rsidR="008F2A4F">
        <w:rPr>
          <w:rFonts w:hint="eastAsia"/>
        </w:rPr>
        <w:t xml:space="preserve"> //</w:t>
      </w:r>
      <w:r w:rsidR="008F2A4F" w:rsidRPr="008F54C5">
        <w:rPr>
          <w:rFonts w:ascii="黑体" w:hint="eastAsia"/>
        </w:rPr>
        <w:t>密钥数据的有效长度，以字节为单位</w:t>
      </w:r>
    </w:p>
    <w:p w14:paraId="6F690666" w14:textId="5D7A9DCD" w:rsidR="006C0026" w:rsidRDefault="006C0026" w:rsidP="006C0026">
      <w:pPr>
        <w:ind w:leftChars="100" w:left="220" w:firstLine="440"/>
      </w:pPr>
      <w:r>
        <w:t>PSM_BYTE    pbyData;</w:t>
      </w:r>
      <w:r w:rsidR="00DA700F">
        <w:rPr>
          <w:rFonts w:hint="eastAsia"/>
        </w:rPr>
        <w:t xml:space="preserve"> //</w:t>
      </w:r>
      <w:r w:rsidR="00DA700F" w:rsidRPr="008F54C5">
        <w:rPr>
          <w:rFonts w:ascii="黑体" w:hint="eastAsia"/>
        </w:rPr>
        <w:t>密钥数据的首地址，该参数必须由用户自行</w:t>
      </w:r>
      <w:r w:rsidR="00DA700F" w:rsidRPr="008F54C5">
        <w:t>分配缓冲区大小</w:t>
      </w:r>
    </w:p>
    <w:p w14:paraId="05751E7B" w14:textId="2B2777DC" w:rsidR="002B2207" w:rsidRDefault="006C0026" w:rsidP="006C0026">
      <w:pPr>
        <w:ind w:firstLine="440"/>
      </w:pPr>
      <w:r>
        <w:t>}SM_BLOB_KEY, *PSM_BLOB_KEY;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8"/>
        <w:gridCol w:w="1683"/>
        <w:gridCol w:w="4093"/>
      </w:tblGrid>
      <w:tr w:rsidR="005B4449" w:rsidRPr="008F54C5" w14:paraId="5E3D5116" w14:textId="77777777" w:rsidTr="005B4449">
        <w:tc>
          <w:tcPr>
            <w:tcW w:w="2069" w:type="pct"/>
          </w:tcPr>
          <w:p w14:paraId="4AE5E7E8" w14:textId="77777777" w:rsidR="005B4449" w:rsidRPr="008F54C5" w:rsidRDefault="005B4449" w:rsidP="005B4449">
            <w:pPr>
              <w:pStyle w:val="af2"/>
            </w:pPr>
            <w:r w:rsidRPr="008F54C5">
              <w:t>ulDataLen</w:t>
            </w:r>
          </w:p>
        </w:tc>
        <w:tc>
          <w:tcPr>
            <w:tcW w:w="854" w:type="pct"/>
          </w:tcPr>
          <w:p w14:paraId="70FE83B9" w14:textId="77777777" w:rsidR="005B4449" w:rsidRPr="008F54C5" w:rsidRDefault="005B4449" w:rsidP="005B4449">
            <w:pPr>
              <w:pStyle w:val="af2"/>
            </w:pPr>
            <w:r w:rsidRPr="008F54C5">
              <w:rPr>
                <w:iCs/>
              </w:rPr>
              <w:t>pbyData</w:t>
            </w:r>
          </w:p>
        </w:tc>
        <w:tc>
          <w:tcPr>
            <w:tcW w:w="2077" w:type="pct"/>
          </w:tcPr>
          <w:p w14:paraId="6F10453E" w14:textId="77777777" w:rsidR="005B4449" w:rsidRPr="008F54C5" w:rsidRDefault="005B4449" w:rsidP="005B4449">
            <w:pPr>
              <w:pStyle w:val="af2"/>
            </w:pPr>
            <w:r w:rsidRPr="008F54C5">
              <w:rPr>
                <w:rFonts w:hint="eastAsia"/>
              </w:rPr>
              <w:t>说明</w:t>
            </w:r>
          </w:p>
        </w:tc>
      </w:tr>
      <w:tr w:rsidR="005B4449" w:rsidRPr="00DC2A53" w14:paraId="1BDA32DB" w14:textId="77777777" w:rsidTr="005B4449">
        <w:tc>
          <w:tcPr>
            <w:tcW w:w="2069" w:type="pct"/>
            <w:vAlign w:val="center"/>
          </w:tcPr>
          <w:p w14:paraId="07740750" w14:textId="5E0D0130" w:rsidR="005B4449" w:rsidRPr="00DC2A53" w:rsidRDefault="005B4449" w:rsidP="00DC2A53">
            <w:pPr>
              <w:pStyle w:val="-"/>
            </w:pPr>
            <w:r w:rsidRPr="00DC2A53">
              <w:rPr>
                <w:rFonts w:hint="eastAsia"/>
              </w:rPr>
              <w:t>密钥句柄（</w:t>
            </w:r>
            <w:r w:rsidRPr="00DC2A53">
              <w:t>SM_KEY_HANDLE</w:t>
            </w:r>
            <w:r w:rsidRPr="00DC2A53">
              <w:rPr>
                <w:rFonts w:hint="eastAsia"/>
              </w:rPr>
              <w:t>）的长度（</w:t>
            </w:r>
            <w:r w:rsidRPr="00DC2A53">
              <w:rPr>
                <w:rFonts w:hint="eastAsia"/>
              </w:rPr>
              <w:t>32</w:t>
            </w:r>
            <w:r w:rsidRPr="00DC2A53">
              <w:rPr>
                <w:rFonts w:hint="eastAsia"/>
              </w:rPr>
              <w:t>位下为</w:t>
            </w:r>
            <w:r w:rsidRPr="00DC2A53">
              <w:rPr>
                <w:rFonts w:hint="eastAsia"/>
              </w:rPr>
              <w:t>4, 64</w:t>
            </w:r>
            <w:r w:rsidRPr="00DC2A53">
              <w:rPr>
                <w:rFonts w:hint="eastAsia"/>
              </w:rPr>
              <w:t>位下为</w:t>
            </w:r>
            <w:r w:rsidRPr="00DC2A53">
              <w:rPr>
                <w:rFonts w:hint="eastAsia"/>
              </w:rPr>
              <w:t>8</w:t>
            </w:r>
            <w:r w:rsidRPr="00DC2A53">
              <w:rPr>
                <w:rFonts w:hint="eastAsia"/>
              </w:rPr>
              <w:t>）</w:t>
            </w:r>
          </w:p>
        </w:tc>
        <w:tc>
          <w:tcPr>
            <w:tcW w:w="854" w:type="pct"/>
            <w:vAlign w:val="center"/>
          </w:tcPr>
          <w:p w14:paraId="09494356" w14:textId="77777777" w:rsidR="005B4449" w:rsidRPr="00DC2A53" w:rsidRDefault="005B4449" w:rsidP="00DC2A53">
            <w:pPr>
              <w:pStyle w:val="-"/>
            </w:pPr>
            <w:r w:rsidRPr="00DC2A53">
              <w:rPr>
                <w:rFonts w:hint="eastAsia"/>
              </w:rPr>
              <w:t>密钥访问句柄</w:t>
            </w:r>
          </w:p>
        </w:tc>
        <w:tc>
          <w:tcPr>
            <w:tcW w:w="2077" w:type="pct"/>
          </w:tcPr>
          <w:p w14:paraId="5AA8E15A" w14:textId="77777777" w:rsidR="005B4449" w:rsidRPr="00DC2A53" w:rsidRDefault="005B4449" w:rsidP="00DC2A53">
            <w:pPr>
              <w:pStyle w:val="-"/>
            </w:pPr>
            <w:r w:rsidRPr="00DC2A53">
              <w:rPr>
                <w:rFonts w:hint="eastAsia"/>
              </w:rPr>
              <w:t>表明此时使用密钥访问句柄</w:t>
            </w:r>
          </w:p>
        </w:tc>
      </w:tr>
      <w:tr w:rsidR="005B4449" w:rsidRPr="00DC2A53" w14:paraId="7B7A08C8" w14:textId="77777777" w:rsidTr="005B4449">
        <w:tc>
          <w:tcPr>
            <w:tcW w:w="2069" w:type="pct"/>
            <w:vAlign w:val="center"/>
          </w:tcPr>
          <w:p w14:paraId="1CDDCA63" w14:textId="77777777" w:rsidR="005B4449" w:rsidRPr="00DC2A53" w:rsidRDefault="005B4449" w:rsidP="00DC2A53">
            <w:pPr>
              <w:pStyle w:val="-"/>
            </w:pPr>
            <w:r w:rsidRPr="00DC2A53">
              <w:rPr>
                <w:rFonts w:hint="eastAsia"/>
              </w:rPr>
              <w:t>&gt;16</w:t>
            </w:r>
          </w:p>
        </w:tc>
        <w:tc>
          <w:tcPr>
            <w:tcW w:w="854" w:type="pct"/>
            <w:vAlign w:val="center"/>
          </w:tcPr>
          <w:p w14:paraId="03A9EEBE" w14:textId="77777777" w:rsidR="005B4449" w:rsidRPr="00DC2A53" w:rsidRDefault="005B4449" w:rsidP="00DC2A53">
            <w:pPr>
              <w:pStyle w:val="-"/>
            </w:pPr>
            <w:r w:rsidRPr="00DC2A53">
              <w:rPr>
                <w:rFonts w:hint="eastAsia"/>
              </w:rPr>
              <w:t>密钥有效数据</w:t>
            </w:r>
          </w:p>
        </w:tc>
        <w:tc>
          <w:tcPr>
            <w:tcW w:w="2077" w:type="pct"/>
          </w:tcPr>
          <w:p w14:paraId="29389A09" w14:textId="77777777" w:rsidR="005B4449" w:rsidRPr="00DC2A53" w:rsidRDefault="005B4449" w:rsidP="00DC2A53">
            <w:pPr>
              <w:pStyle w:val="-"/>
            </w:pPr>
            <w:r w:rsidRPr="00DC2A53">
              <w:rPr>
                <w:rFonts w:hint="eastAsia"/>
              </w:rPr>
              <w:t>表明此时使用密钥实际有效数据</w:t>
            </w:r>
          </w:p>
        </w:tc>
      </w:tr>
    </w:tbl>
    <w:p w14:paraId="791F1964" w14:textId="77777777" w:rsidR="002B2207" w:rsidRPr="005B4449" w:rsidRDefault="002B2207" w:rsidP="00021DF6">
      <w:pPr>
        <w:ind w:firstLine="440"/>
      </w:pPr>
    </w:p>
    <w:p w14:paraId="4417924D" w14:textId="5988DE01" w:rsidR="0017766E" w:rsidRDefault="003257AC" w:rsidP="001F7436">
      <w:pPr>
        <w:pStyle w:val="afc"/>
        <w:numPr>
          <w:ilvl w:val="0"/>
          <w:numId w:val="40"/>
        </w:numPr>
        <w:ind w:firstLineChars="0"/>
      </w:pPr>
      <w:r w:rsidRPr="008F54C5">
        <w:rPr>
          <w:rFonts w:hint="eastAsia"/>
        </w:rPr>
        <w:t>密钥属性</w:t>
      </w:r>
      <w:hyperlink r:id="rId51" w:history="1">
        <w:r w:rsidR="00B733A1" w:rsidRPr="008F54C5">
          <w:t>SM_KEY_ATTRIBUTE</w:t>
        </w:r>
      </w:hyperlink>
    </w:p>
    <w:p w14:paraId="416C4B8A" w14:textId="77777777" w:rsidR="00EE2436" w:rsidRDefault="00EE2436" w:rsidP="00EE2436">
      <w:pPr>
        <w:ind w:firstLine="440"/>
      </w:pPr>
      <w:r>
        <w:t>typedef struct  _SM_KEY_ATTRIBUTE {</w:t>
      </w:r>
    </w:p>
    <w:p w14:paraId="729AC638" w14:textId="55CBB204" w:rsidR="00EE2436" w:rsidRDefault="00EE2436" w:rsidP="00EE2436">
      <w:pPr>
        <w:ind w:leftChars="100" w:left="220" w:firstLine="440"/>
      </w:pPr>
      <w:r>
        <w:t>SM_UINT</w:t>
      </w:r>
      <w:r>
        <w:rPr>
          <w:rFonts w:hint="eastAsia"/>
        </w:rPr>
        <w:t xml:space="preserve"> </w:t>
      </w:r>
      <w:r>
        <w:rPr>
          <w:rFonts w:hint="eastAsia"/>
        </w:rPr>
        <w:tab/>
      </w:r>
      <w:r>
        <w:rPr>
          <w:rFonts w:hint="eastAsia"/>
        </w:rPr>
        <w:tab/>
      </w:r>
      <w:r>
        <w:t>uiObjectClass;</w:t>
      </w:r>
      <w:r w:rsidR="00D379B4">
        <w:rPr>
          <w:rFonts w:hint="eastAsia"/>
        </w:rPr>
        <w:t xml:space="preserve"> //</w:t>
      </w:r>
      <w:r w:rsidR="00D379B4" w:rsidRPr="008F54C5">
        <w:rPr>
          <w:rFonts w:ascii="黑体" w:hint="eastAsia"/>
        </w:rPr>
        <w:t>密钥对象类型</w:t>
      </w:r>
    </w:p>
    <w:p w14:paraId="36B3516C" w14:textId="7E5E38A5" w:rsidR="00EE2436" w:rsidRDefault="00EE2436" w:rsidP="00EE2436">
      <w:pPr>
        <w:ind w:leftChars="100" w:left="220" w:firstLine="440"/>
      </w:pPr>
      <w:r>
        <w:t>SM_KEY_TYPE    KeyType;</w:t>
      </w:r>
      <w:r w:rsidR="009F596B">
        <w:rPr>
          <w:rFonts w:hint="eastAsia"/>
        </w:rPr>
        <w:t xml:space="preserve">  //</w:t>
      </w:r>
      <w:r w:rsidR="009F596B" w:rsidRPr="008F54C5">
        <w:rPr>
          <w:rFonts w:ascii="黑体"/>
        </w:rPr>
        <w:t>密钥类型</w:t>
      </w:r>
    </w:p>
    <w:p w14:paraId="18477879" w14:textId="17174334" w:rsidR="00EE2436" w:rsidRDefault="00EE2436" w:rsidP="00EE2436">
      <w:pPr>
        <w:ind w:leftChars="100" w:left="220" w:firstLine="440"/>
      </w:pPr>
      <w:r>
        <w:t>SM_UINT</w:t>
      </w:r>
      <w:r>
        <w:rPr>
          <w:rFonts w:hint="eastAsia"/>
        </w:rPr>
        <w:tab/>
      </w:r>
      <w:r>
        <w:rPr>
          <w:rFonts w:hint="eastAsia"/>
        </w:rPr>
        <w:tab/>
      </w:r>
      <w:r>
        <w:rPr>
          <w:rFonts w:hint="eastAsia"/>
        </w:rPr>
        <w:tab/>
      </w:r>
      <w:r>
        <w:t>uiKeyLabel;</w:t>
      </w:r>
      <w:r w:rsidR="00F144D7">
        <w:rPr>
          <w:rFonts w:hint="eastAsia"/>
        </w:rPr>
        <w:t xml:space="preserve">  //</w:t>
      </w:r>
      <w:r w:rsidR="00F144D7" w:rsidRPr="008F54C5">
        <w:rPr>
          <w:rFonts w:ascii="黑体" w:hint="eastAsia"/>
        </w:rPr>
        <w:t>用户指定的</w:t>
      </w:r>
      <w:r w:rsidR="00F144D7" w:rsidRPr="008F54C5">
        <w:rPr>
          <w:rFonts w:ascii="黑体"/>
        </w:rPr>
        <w:t>密钥</w:t>
      </w:r>
      <w:r w:rsidR="00F144D7" w:rsidRPr="008F54C5">
        <w:rPr>
          <w:rFonts w:ascii="黑体" w:hint="eastAsia"/>
        </w:rPr>
        <w:t>索引标识</w:t>
      </w:r>
    </w:p>
    <w:p w14:paraId="08E58470" w14:textId="77868DF2" w:rsidR="00EE2436" w:rsidRDefault="00EE2436" w:rsidP="00EE2436">
      <w:pPr>
        <w:ind w:leftChars="100" w:left="220" w:firstLine="440"/>
      </w:pPr>
      <w:r>
        <w:t>SM_BYTE         byStartDate[4];</w:t>
      </w:r>
      <w:r w:rsidR="00112B4D">
        <w:rPr>
          <w:rFonts w:hint="eastAsia"/>
        </w:rPr>
        <w:t xml:space="preserve"> //</w:t>
      </w:r>
      <w:r w:rsidR="00112B4D" w:rsidRPr="008F54C5">
        <w:rPr>
          <w:rFonts w:ascii="黑体" w:hint="eastAsia"/>
        </w:rPr>
        <w:t>用户指定的</w:t>
      </w:r>
      <w:r w:rsidR="00112B4D" w:rsidRPr="008F54C5">
        <w:rPr>
          <w:rFonts w:ascii="黑体"/>
        </w:rPr>
        <w:t>密钥</w:t>
      </w:r>
      <w:r w:rsidR="00112B4D" w:rsidRPr="008F54C5">
        <w:rPr>
          <w:rFonts w:ascii="黑体" w:hint="eastAsia"/>
        </w:rPr>
        <w:t>启用日期</w:t>
      </w:r>
    </w:p>
    <w:p w14:paraId="6816854A" w14:textId="3A7B27BB" w:rsidR="00EE2436" w:rsidRDefault="00EE2436" w:rsidP="00EE2436">
      <w:pPr>
        <w:ind w:leftChars="100" w:left="220" w:firstLine="440"/>
      </w:pPr>
      <w:r>
        <w:t>SM_BYTE         byEndDate[4];</w:t>
      </w:r>
      <w:r w:rsidR="00112B4D">
        <w:rPr>
          <w:rFonts w:hint="eastAsia"/>
        </w:rPr>
        <w:t xml:space="preserve"> //</w:t>
      </w:r>
      <w:r w:rsidR="00112B4D" w:rsidRPr="008F54C5">
        <w:rPr>
          <w:rFonts w:ascii="黑体" w:hint="eastAsia"/>
        </w:rPr>
        <w:t>用户指定的</w:t>
      </w:r>
      <w:r w:rsidR="00112B4D" w:rsidRPr="008F54C5">
        <w:rPr>
          <w:rFonts w:ascii="黑体"/>
        </w:rPr>
        <w:t>密钥</w:t>
      </w:r>
      <w:r w:rsidR="00112B4D" w:rsidRPr="008F54C5">
        <w:rPr>
          <w:rFonts w:ascii="黑体" w:hint="eastAsia"/>
        </w:rPr>
        <w:t>结束日期</w:t>
      </w:r>
    </w:p>
    <w:p w14:paraId="43046876" w14:textId="71620B17" w:rsidR="00EE2436" w:rsidRDefault="00EE2436" w:rsidP="00EE2436">
      <w:pPr>
        <w:ind w:leftChars="100" w:left="220" w:firstLine="440"/>
      </w:pPr>
      <w:r>
        <w:t>SM_UINT</w:t>
      </w:r>
      <w:r>
        <w:rPr>
          <w:rFonts w:hint="eastAsia"/>
        </w:rPr>
        <w:tab/>
      </w:r>
      <w:r>
        <w:rPr>
          <w:rFonts w:hint="eastAsia"/>
        </w:rPr>
        <w:tab/>
      </w:r>
      <w:r>
        <w:rPr>
          <w:rFonts w:hint="eastAsia"/>
        </w:rPr>
        <w:tab/>
      </w:r>
      <w:r>
        <w:t>uiFlags;</w:t>
      </w:r>
      <w:r w:rsidR="005E0C57">
        <w:rPr>
          <w:rFonts w:hint="eastAsia"/>
        </w:rPr>
        <w:t xml:space="preserve"> //</w:t>
      </w:r>
      <w:r w:rsidR="005E0C57" w:rsidRPr="008F54C5">
        <w:rPr>
          <w:rFonts w:ascii="黑体"/>
        </w:rPr>
        <w:t>密钥</w:t>
      </w:r>
      <w:r w:rsidR="005E0C57" w:rsidRPr="008F54C5">
        <w:rPr>
          <w:rFonts w:ascii="黑体" w:hint="eastAsia"/>
        </w:rPr>
        <w:t>的属性</w:t>
      </w:r>
    </w:p>
    <w:p w14:paraId="1B284505" w14:textId="465976D4" w:rsidR="00EE2436" w:rsidRDefault="00EE2436" w:rsidP="00FF2E0C">
      <w:pPr>
        <w:ind w:leftChars="299" w:left="3738" w:hangingChars="1400" w:hanging="3080"/>
      </w:pPr>
      <w:r>
        <w:t>SM_VOID_PTR    pParameter;</w:t>
      </w:r>
      <w:r w:rsidR="00FF2E0C">
        <w:rPr>
          <w:rFonts w:hint="eastAsia"/>
        </w:rPr>
        <w:t xml:space="preserve"> //</w:t>
      </w:r>
      <w:r w:rsidR="00FF2E0C" w:rsidRPr="00FF2E0C">
        <w:rPr>
          <w:rFonts w:hint="eastAsia"/>
        </w:rPr>
        <w:t>密钥参数，若该参数是</w:t>
      </w:r>
      <w:r w:rsidR="00FF2E0C" w:rsidRPr="00FF2E0C">
        <w:rPr>
          <w:rFonts w:hint="eastAsia"/>
        </w:rPr>
        <w:t>ECC</w:t>
      </w:r>
      <w:r w:rsidR="00FF2E0C" w:rsidRPr="00FF2E0C">
        <w:rPr>
          <w:rFonts w:hint="eastAsia"/>
        </w:rPr>
        <w:t>密钥属性访问指针，则应该指向</w:t>
      </w:r>
      <w:r w:rsidR="00FF2E0C" w:rsidRPr="00FF2E0C">
        <w:rPr>
          <w:rFonts w:hint="eastAsia"/>
        </w:rPr>
        <w:t>SM_ECC_PARAMETER</w:t>
      </w:r>
      <w:r w:rsidR="00FF2E0C" w:rsidRPr="00FF2E0C">
        <w:rPr>
          <w:rFonts w:hint="eastAsia"/>
        </w:rPr>
        <w:t>数据结构；否则为</w:t>
      </w:r>
      <w:r w:rsidR="00FF2E0C" w:rsidRPr="00FF2E0C">
        <w:rPr>
          <w:rFonts w:hint="eastAsia"/>
        </w:rPr>
        <w:t>SM_NULL</w:t>
      </w:r>
    </w:p>
    <w:p w14:paraId="72EC9599" w14:textId="7FBF5DA9" w:rsidR="00EE2436" w:rsidRDefault="00EE2436" w:rsidP="00EE2436">
      <w:pPr>
        <w:ind w:leftChars="100" w:left="220" w:firstLine="440"/>
      </w:pPr>
      <w:r>
        <w:t>SM_UINT</w:t>
      </w:r>
      <w:r>
        <w:rPr>
          <w:rFonts w:hint="eastAsia"/>
        </w:rPr>
        <w:tab/>
      </w:r>
      <w:r>
        <w:rPr>
          <w:rFonts w:hint="eastAsia"/>
        </w:rPr>
        <w:tab/>
      </w:r>
      <w:r>
        <w:rPr>
          <w:rFonts w:hint="eastAsia"/>
        </w:rPr>
        <w:tab/>
      </w:r>
      <w:r>
        <w:t>uiParameterLen;</w:t>
      </w:r>
      <w:r w:rsidR="00FF2E0C">
        <w:rPr>
          <w:rFonts w:hint="eastAsia"/>
        </w:rPr>
        <w:t xml:space="preserve"> //</w:t>
      </w:r>
      <w:r w:rsidR="00FF2E0C" w:rsidRPr="008F54C5">
        <w:rPr>
          <w:rFonts w:ascii="黑体"/>
        </w:rPr>
        <w:t>密钥参数长度</w:t>
      </w:r>
    </w:p>
    <w:p w14:paraId="6C69719C" w14:textId="7934050A" w:rsidR="009836BD" w:rsidRPr="00EE2436" w:rsidRDefault="00EE2436" w:rsidP="00EE2436">
      <w:pPr>
        <w:ind w:firstLine="440"/>
      </w:pPr>
      <w:r>
        <w:t>} SM_KEY_ATTRIBUTE, *PSM_KEY_ATTRIBUTE;</w:t>
      </w:r>
    </w:p>
    <w:p w14:paraId="20D3DF0B" w14:textId="77777777" w:rsidR="009836BD" w:rsidRDefault="009836BD"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6C1FDE" w:rsidRPr="008F54C5" w14:paraId="25EA74AF" w14:textId="77777777" w:rsidTr="0089776D">
        <w:tc>
          <w:tcPr>
            <w:tcW w:w="1781" w:type="pct"/>
            <w:shd w:val="clear" w:color="auto" w:fill="auto"/>
          </w:tcPr>
          <w:p w14:paraId="4EF71484" w14:textId="1F39C2C3" w:rsidR="006C1FDE" w:rsidRPr="008F54C5" w:rsidRDefault="006C1FDE" w:rsidP="006C1FDE">
            <w:pPr>
              <w:pStyle w:val="af2"/>
            </w:pPr>
            <w:r>
              <w:t>uiObjectClass</w:t>
            </w:r>
            <w:r w:rsidRPr="008F54C5">
              <w:t xml:space="preserve"> </w:t>
            </w:r>
          </w:p>
        </w:tc>
        <w:tc>
          <w:tcPr>
            <w:tcW w:w="3219" w:type="pct"/>
          </w:tcPr>
          <w:p w14:paraId="77DAF4B3" w14:textId="77777777" w:rsidR="006C1FDE" w:rsidRPr="008F54C5" w:rsidRDefault="006C1FDE" w:rsidP="006C1FDE">
            <w:pPr>
              <w:pStyle w:val="af2"/>
            </w:pPr>
            <w:r w:rsidRPr="008F54C5">
              <w:rPr>
                <w:rFonts w:hint="eastAsia"/>
              </w:rPr>
              <w:t>说明</w:t>
            </w:r>
          </w:p>
        </w:tc>
      </w:tr>
      <w:tr w:rsidR="006C1FDE" w:rsidRPr="008F54C5" w14:paraId="48AC6AC0" w14:textId="77777777" w:rsidTr="0089776D">
        <w:tc>
          <w:tcPr>
            <w:tcW w:w="1781" w:type="pct"/>
            <w:shd w:val="clear" w:color="auto" w:fill="auto"/>
            <w:vAlign w:val="center"/>
          </w:tcPr>
          <w:p w14:paraId="2E8B2894" w14:textId="77777777" w:rsidR="006C1FDE" w:rsidRPr="008F54C5" w:rsidRDefault="006C1FDE" w:rsidP="006C1FDE">
            <w:pPr>
              <w:pStyle w:val="-"/>
            </w:pPr>
            <w:r w:rsidRPr="008F54C5">
              <w:t>SMO_PUBLIC_KEY</w:t>
            </w:r>
          </w:p>
        </w:tc>
        <w:tc>
          <w:tcPr>
            <w:tcW w:w="3219" w:type="pct"/>
          </w:tcPr>
          <w:p w14:paraId="2BA088CA" w14:textId="77777777" w:rsidR="006C1FDE" w:rsidRPr="008F54C5" w:rsidRDefault="006C1FDE" w:rsidP="006C1FDE">
            <w:pPr>
              <w:pStyle w:val="-"/>
            </w:pPr>
            <w:r w:rsidRPr="008F54C5">
              <w:t>0x00000002</w:t>
            </w:r>
          </w:p>
        </w:tc>
      </w:tr>
      <w:tr w:rsidR="006C1FDE" w:rsidRPr="008F54C5" w14:paraId="45E45AAA" w14:textId="77777777" w:rsidTr="0089776D">
        <w:tc>
          <w:tcPr>
            <w:tcW w:w="1781" w:type="pct"/>
            <w:shd w:val="clear" w:color="auto" w:fill="auto"/>
            <w:vAlign w:val="center"/>
          </w:tcPr>
          <w:p w14:paraId="19881886" w14:textId="77777777" w:rsidR="006C1FDE" w:rsidRPr="008F54C5" w:rsidRDefault="006C1FDE" w:rsidP="006C1FDE">
            <w:pPr>
              <w:pStyle w:val="-"/>
            </w:pPr>
            <w:r w:rsidRPr="008F54C5">
              <w:t>SMO_PRIVATE_KEY</w:t>
            </w:r>
          </w:p>
        </w:tc>
        <w:tc>
          <w:tcPr>
            <w:tcW w:w="3219" w:type="pct"/>
          </w:tcPr>
          <w:p w14:paraId="15219F2E" w14:textId="77777777" w:rsidR="006C1FDE" w:rsidRPr="008F54C5" w:rsidRDefault="006C1FDE" w:rsidP="006C1FDE">
            <w:pPr>
              <w:pStyle w:val="-"/>
            </w:pPr>
            <w:r w:rsidRPr="008F54C5">
              <w:t>0x00000003</w:t>
            </w:r>
          </w:p>
        </w:tc>
      </w:tr>
      <w:tr w:rsidR="006C1FDE" w:rsidRPr="008F54C5" w14:paraId="6C5A521E" w14:textId="77777777" w:rsidTr="0089776D">
        <w:tc>
          <w:tcPr>
            <w:tcW w:w="1781" w:type="pct"/>
            <w:shd w:val="clear" w:color="auto" w:fill="auto"/>
          </w:tcPr>
          <w:p w14:paraId="6476F303" w14:textId="77777777" w:rsidR="006C1FDE" w:rsidRPr="008F54C5" w:rsidRDefault="006C1FDE" w:rsidP="006C1FDE">
            <w:pPr>
              <w:pStyle w:val="-"/>
            </w:pPr>
            <w:r w:rsidRPr="008F54C5">
              <w:t>SMO_SECRET_KEY</w:t>
            </w:r>
          </w:p>
        </w:tc>
        <w:tc>
          <w:tcPr>
            <w:tcW w:w="3219" w:type="pct"/>
          </w:tcPr>
          <w:p w14:paraId="4255B054" w14:textId="77777777" w:rsidR="006C1FDE" w:rsidRPr="008F54C5" w:rsidRDefault="006C1FDE" w:rsidP="006C1FDE">
            <w:pPr>
              <w:pStyle w:val="-"/>
            </w:pPr>
            <w:r w:rsidRPr="008F54C5">
              <w:t>0x00000004</w:t>
            </w:r>
          </w:p>
        </w:tc>
      </w:tr>
    </w:tbl>
    <w:p w14:paraId="4AADB1F0" w14:textId="77777777" w:rsidR="006C1FDE" w:rsidRDefault="006C1FD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215DA1" w:rsidRPr="008F54C5" w14:paraId="0EBFFA04" w14:textId="77777777" w:rsidTr="0089776D">
        <w:tc>
          <w:tcPr>
            <w:tcW w:w="1781" w:type="pct"/>
            <w:shd w:val="clear" w:color="auto" w:fill="auto"/>
          </w:tcPr>
          <w:p w14:paraId="0BD399B6" w14:textId="77777777" w:rsidR="00215DA1" w:rsidRPr="008F54C5" w:rsidRDefault="00215DA1" w:rsidP="00215DA1">
            <w:pPr>
              <w:pStyle w:val="af2"/>
            </w:pPr>
            <w:r w:rsidRPr="008F54C5">
              <w:t>KeyType</w:t>
            </w:r>
          </w:p>
        </w:tc>
        <w:tc>
          <w:tcPr>
            <w:tcW w:w="3219" w:type="pct"/>
          </w:tcPr>
          <w:p w14:paraId="4FBC8826" w14:textId="77777777" w:rsidR="00215DA1" w:rsidRPr="008F54C5" w:rsidRDefault="00215DA1" w:rsidP="00215DA1">
            <w:pPr>
              <w:pStyle w:val="af2"/>
            </w:pPr>
            <w:r w:rsidRPr="008F54C5">
              <w:rPr>
                <w:rFonts w:hint="eastAsia"/>
              </w:rPr>
              <w:t>说明</w:t>
            </w:r>
          </w:p>
        </w:tc>
      </w:tr>
      <w:tr w:rsidR="00215DA1" w:rsidRPr="008F54C5" w14:paraId="3B9B870F" w14:textId="77777777" w:rsidTr="0089776D">
        <w:tc>
          <w:tcPr>
            <w:tcW w:w="1781" w:type="pct"/>
            <w:shd w:val="clear" w:color="auto" w:fill="auto"/>
            <w:vAlign w:val="center"/>
          </w:tcPr>
          <w:p w14:paraId="75E7279E" w14:textId="77777777" w:rsidR="00215DA1" w:rsidRPr="008F54C5" w:rsidRDefault="00215DA1" w:rsidP="00215DA1">
            <w:pPr>
              <w:pStyle w:val="-"/>
            </w:pPr>
            <w:r w:rsidRPr="00B64A2D">
              <w:t>SM_KEY_ALG</w:t>
            </w:r>
            <w:r>
              <w:rPr>
                <w:rFonts w:hint="eastAsia"/>
              </w:rPr>
              <w:t>*</w:t>
            </w:r>
          </w:p>
        </w:tc>
        <w:tc>
          <w:tcPr>
            <w:tcW w:w="3219" w:type="pct"/>
          </w:tcPr>
          <w:p w14:paraId="3FE7D322" w14:textId="77777777" w:rsidR="00215DA1" w:rsidRPr="008F54C5" w:rsidRDefault="00215DA1" w:rsidP="00215DA1">
            <w:pPr>
              <w:pStyle w:val="-"/>
            </w:pPr>
            <w:r w:rsidRPr="008F54C5">
              <w:rPr>
                <w:rFonts w:hint="eastAsia"/>
              </w:rPr>
              <w:t>使用</w:t>
            </w:r>
            <w:r>
              <w:rPr>
                <w:rFonts w:hint="eastAsia"/>
              </w:rPr>
              <w:t>ALG*</w:t>
            </w:r>
            <w:r w:rsidRPr="008F54C5">
              <w:rPr>
                <w:rFonts w:hint="eastAsia"/>
              </w:rPr>
              <w:t>算法进行运算的对称密钥</w:t>
            </w:r>
          </w:p>
        </w:tc>
      </w:tr>
      <w:tr w:rsidR="00215DA1" w:rsidRPr="008F54C5" w14:paraId="0124B07E" w14:textId="77777777" w:rsidTr="0089776D">
        <w:tc>
          <w:tcPr>
            <w:tcW w:w="1781" w:type="pct"/>
            <w:shd w:val="clear" w:color="auto" w:fill="auto"/>
          </w:tcPr>
          <w:p w14:paraId="58991DC5" w14:textId="77777777" w:rsidR="00215DA1" w:rsidRPr="008F54C5" w:rsidRDefault="00215DA1" w:rsidP="00215DA1">
            <w:pPr>
              <w:pStyle w:val="-"/>
            </w:pPr>
            <w:r w:rsidRPr="008F54C5">
              <w:t>SM</w:t>
            </w:r>
            <w:r>
              <w:rPr>
                <w:rFonts w:hint="eastAsia"/>
              </w:rPr>
              <w:t>_</w:t>
            </w:r>
            <w:r w:rsidRPr="008F54C5">
              <w:t>K</w:t>
            </w:r>
            <w:r>
              <w:rPr>
                <w:rFonts w:hint="eastAsia"/>
              </w:rPr>
              <w:t>EY</w:t>
            </w:r>
            <w:r w:rsidRPr="008F54C5">
              <w:t>_ECC_F</w:t>
            </w:r>
            <w:r w:rsidRPr="008F54C5">
              <w:rPr>
                <w:rFonts w:hint="eastAsia"/>
              </w:rPr>
              <w:t>P</w:t>
            </w:r>
            <w:r w:rsidRPr="008F54C5">
              <w:t>_PUBLIC</w:t>
            </w:r>
          </w:p>
        </w:tc>
        <w:tc>
          <w:tcPr>
            <w:tcW w:w="3219" w:type="pct"/>
          </w:tcPr>
          <w:p w14:paraId="0517E7CF" w14:textId="77777777" w:rsidR="00215DA1" w:rsidRPr="008F54C5" w:rsidRDefault="00215DA1" w:rsidP="00215DA1">
            <w:pPr>
              <w:pStyle w:val="-"/>
            </w:pPr>
            <w:r w:rsidRPr="008F54C5">
              <w:rPr>
                <w:rFonts w:hint="eastAsia"/>
              </w:rPr>
              <w:t>ECC P</w:t>
            </w:r>
            <w:r w:rsidRPr="008F54C5">
              <w:rPr>
                <w:rFonts w:hint="eastAsia"/>
              </w:rPr>
              <w:t>域的公钥</w:t>
            </w:r>
          </w:p>
        </w:tc>
      </w:tr>
      <w:tr w:rsidR="00215DA1" w:rsidRPr="008F54C5" w14:paraId="33543431" w14:textId="77777777" w:rsidTr="0089776D">
        <w:tc>
          <w:tcPr>
            <w:tcW w:w="1781" w:type="pct"/>
            <w:shd w:val="clear" w:color="auto" w:fill="auto"/>
          </w:tcPr>
          <w:p w14:paraId="77937F67" w14:textId="77777777" w:rsidR="00215DA1" w:rsidRPr="008F54C5" w:rsidRDefault="00215DA1" w:rsidP="00215DA1">
            <w:pPr>
              <w:pStyle w:val="-"/>
            </w:pPr>
            <w:r w:rsidRPr="008F54C5">
              <w:t>SM</w:t>
            </w:r>
            <w:r>
              <w:rPr>
                <w:rFonts w:hint="eastAsia"/>
              </w:rPr>
              <w:t>_</w:t>
            </w:r>
            <w:r w:rsidRPr="008F54C5">
              <w:t>K</w:t>
            </w:r>
            <w:r>
              <w:rPr>
                <w:rFonts w:hint="eastAsia"/>
              </w:rPr>
              <w:t>EY</w:t>
            </w:r>
            <w:r w:rsidRPr="008F54C5">
              <w:t>_ECC_F</w:t>
            </w:r>
            <w:r w:rsidRPr="008F54C5">
              <w:rPr>
                <w:rFonts w:hint="eastAsia"/>
              </w:rPr>
              <w:t>P</w:t>
            </w:r>
            <w:r w:rsidRPr="008F54C5">
              <w:t>_PRIVATE</w:t>
            </w:r>
          </w:p>
        </w:tc>
        <w:tc>
          <w:tcPr>
            <w:tcW w:w="3219" w:type="pct"/>
          </w:tcPr>
          <w:p w14:paraId="708B8402" w14:textId="77777777" w:rsidR="00215DA1" w:rsidRPr="008F54C5" w:rsidRDefault="00215DA1" w:rsidP="00215DA1">
            <w:pPr>
              <w:pStyle w:val="-"/>
            </w:pPr>
            <w:r w:rsidRPr="008F54C5">
              <w:rPr>
                <w:rFonts w:hint="eastAsia"/>
              </w:rPr>
              <w:t>ECC P</w:t>
            </w:r>
            <w:r w:rsidRPr="008F54C5">
              <w:rPr>
                <w:rFonts w:hint="eastAsia"/>
              </w:rPr>
              <w:t>域的私钥</w:t>
            </w:r>
          </w:p>
        </w:tc>
      </w:tr>
    </w:tbl>
    <w:p w14:paraId="049013C4" w14:textId="77777777" w:rsidR="006C1FDE" w:rsidRDefault="006C1FD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9741B7" w:rsidRPr="008F54C5" w14:paraId="279238E1" w14:textId="77777777" w:rsidTr="0089776D">
        <w:tc>
          <w:tcPr>
            <w:tcW w:w="1781" w:type="pct"/>
          </w:tcPr>
          <w:p w14:paraId="1726C6D6" w14:textId="721EA6F7" w:rsidR="009741B7" w:rsidRPr="008F54C5" w:rsidRDefault="00AC0A3B" w:rsidP="00AC0A3B">
            <w:pPr>
              <w:pStyle w:val="af2"/>
            </w:pPr>
            <w:r>
              <w:t>uiFlags</w:t>
            </w:r>
            <w:r w:rsidRPr="008F54C5">
              <w:t xml:space="preserve"> </w:t>
            </w:r>
          </w:p>
        </w:tc>
        <w:tc>
          <w:tcPr>
            <w:tcW w:w="3219" w:type="pct"/>
          </w:tcPr>
          <w:p w14:paraId="45A6B59E" w14:textId="77777777" w:rsidR="009741B7" w:rsidRPr="008F54C5" w:rsidRDefault="009741B7" w:rsidP="009741B7">
            <w:pPr>
              <w:pStyle w:val="af2"/>
            </w:pPr>
            <w:r w:rsidRPr="008F54C5">
              <w:rPr>
                <w:rFonts w:hint="eastAsia"/>
              </w:rPr>
              <w:t>说明</w:t>
            </w:r>
          </w:p>
        </w:tc>
      </w:tr>
      <w:tr w:rsidR="009741B7" w:rsidRPr="008F54C5" w14:paraId="3BCEA64F" w14:textId="77777777" w:rsidTr="0089776D">
        <w:tc>
          <w:tcPr>
            <w:tcW w:w="1781" w:type="pct"/>
          </w:tcPr>
          <w:p w14:paraId="09680DA9" w14:textId="77777777" w:rsidR="009741B7" w:rsidRPr="008F54C5" w:rsidRDefault="009741B7" w:rsidP="009741B7">
            <w:pPr>
              <w:pStyle w:val="-"/>
            </w:pPr>
            <w:r w:rsidRPr="008F54C5">
              <w:t>SMKA_EXTRACTABLE</w:t>
            </w:r>
          </w:p>
        </w:tc>
        <w:tc>
          <w:tcPr>
            <w:tcW w:w="3219" w:type="pct"/>
          </w:tcPr>
          <w:p w14:paraId="77E0C689" w14:textId="77777777" w:rsidR="009741B7" w:rsidRPr="008F54C5" w:rsidRDefault="009741B7" w:rsidP="009741B7">
            <w:pPr>
              <w:pStyle w:val="-"/>
            </w:pPr>
            <w:r w:rsidRPr="008F54C5">
              <w:rPr>
                <w:rFonts w:hint="eastAsia"/>
              </w:rPr>
              <w:t>TRUE</w:t>
            </w:r>
            <w:r w:rsidRPr="008F54C5">
              <w:rPr>
                <w:rFonts w:hint="eastAsia"/>
              </w:rPr>
              <w:tab/>
            </w:r>
            <w:r w:rsidRPr="008F54C5">
              <w:rPr>
                <w:rFonts w:hint="eastAsia"/>
              </w:rPr>
              <w:t>可输出</w:t>
            </w:r>
          </w:p>
          <w:p w14:paraId="052D742D"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不可输出（缺省值）</w:t>
            </w:r>
          </w:p>
        </w:tc>
      </w:tr>
      <w:tr w:rsidR="009741B7" w:rsidRPr="008F54C5" w14:paraId="305DB111" w14:textId="77777777" w:rsidTr="0089776D">
        <w:tc>
          <w:tcPr>
            <w:tcW w:w="1781" w:type="pct"/>
          </w:tcPr>
          <w:p w14:paraId="01CEF4E0" w14:textId="77777777" w:rsidR="009741B7" w:rsidRPr="008F54C5" w:rsidRDefault="009741B7" w:rsidP="009741B7">
            <w:pPr>
              <w:pStyle w:val="-"/>
            </w:pPr>
            <w:r w:rsidRPr="008F54C5">
              <w:t>SMKA_MODIFIABLE</w:t>
            </w:r>
          </w:p>
        </w:tc>
        <w:tc>
          <w:tcPr>
            <w:tcW w:w="3219" w:type="pct"/>
          </w:tcPr>
          <w:p w14:paraId="7B94F67C" w14:textId="77777777" w:rsidR="009741B7" w:rsidRPr="008F54C5" w:rsidRDefault="009741B7" w:rsidP="009741B7">
            <w:pPr>
              <w:pStyle w:val="-"/>
            </w:pPr>
            <w:r w:rsidRPr="008F54C5">
              <w:rPr>
                <w:rFonts w:hint="eastAsia"/>
              </w:rPr>
              <w:t>TRUE</w:t>
            </w:r>
            <w:r w:rsidRPr="008F54C5">
              <w:rPr>
                <w:rFonts w:hint="eastAsia"/>
              </w:rPr>
              <w:tab/>
            </w:r>
            <w:r w:rsidRPr="008F54C5">
              <w:rPr>
                <w:rFonts w:hint="eastAsia"/>
              </w:rPr>
              <w:t>可修改对象属性</w:t>
            </w:r>
          </w:p>
          <w:p w14:paraId="1CC0ED56"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不可修改对象属性</w:t>
            </w:r>
          </w:p>
        </w:tc>
      </w:tr>
      <w:tr w:rsidR="009741B7" w:rsidRPr="008F54C5" w14:paraId="58D2F08F" w14:textId="77777777" w:rsidTr="0089776D">
        <w:tc>
          <w:tcPr>
            <w:tcW w:w="1781" w:type="pct"/>
          </w:tcPr>
          <w:p w14:paraId="155EB531" w14:textId="77777777" w:rsidR="009741B7" w:rsidRPr="008F54C5" w:rsidRDefault="009741B7" w:rsidP="009741B7">
            <w:pPr>
              <w:pStyle w:val="-"/>
            </w:pPr>
            <w:r w:rsidRPr="008F54C5">
              <w:t>SMKA_ENCRYPT</w:t>
            </w:r>
          </w:p>
        </w:tc>
        <w:tc>
          <w:tcPr>
            <w:tcW w:w="3219" w:type="pct"/>
          </w:tcPr>
          <w:p w14:paraId="6D59CE5F"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密钥可用于数据加密</w:t>
            </w:r>
          </w:p>
          <w:p w14:paraId="294F0DD8"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密钥不能用于数据加密</w:t>
            </w:r>
          </w:p>
        </w:tc>
      </w:tr>
      <w:tr w:rsidR="009741B7" w:rsidRPr="008F54C5" w14:paraId="7AB9AF80" w14:textId="77777777" w:rsidTr="0089776D">
        <w:tc>
          <w:tcPr>
            <w:tcW w:w="1781" w:type="pct"/>
          </w:tcPr>
          <w:p w14:paraId="2F6376AA" w14:textId="77777777" w:rsidR="009741B7" w:rsidRPr="008F54C5" w:rsidRDefault="009741B7" w:rsidP="009741B7">
            <w:pPr>
              <w:pStyle w:val="-"/>
            </w:pPr>
            <w:r w:rsidRPr="008F54C5">
              <w:t>SMKA_DECRYPT</w:t>
            </w:r>
          </w:p>
        </w:tc>
        <w:tc>
          <w:tcPr>
            <w:tcW w:w="3219" w:type="pct"/>
          </w:tcPr>
          <w:p w14:paraId="15CC33FF"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密钥可用于数据解密</w:t>
            </w:r>
          </w:p>
          <w:p w14:paraId="55F3881D"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密钥不能用于数据解密</w:t>
            </w:r>
          </w:p>
        </w:tc>
      </w:tr>
      <w:tr w:rsidR="009741B7" w:rsidRPr="008F54C5" w14:paraId="48253521" w14:textId="77777777" w:rsidTr="0089776D">
        <w:tc>
          <w:tcPr>
            <w:tcW w:w="1781" w:type="pct"/>
          </w:tcPr>
          <w:p w14:paraId="408EC214" w14:textId="77777777" w:rsidR="009741B7" w:rsidRPr="008F54C5" w:rsidRDefault="009741B7" w:rsidP="009741B7">
            <w:pPr>
              <w:pStyle w:val="-"/>
            </w:pPr>
            <w:r w:rsidRPr="008F54C5">
              <w:t>SMKA_SIGN</w:t>
            </w:r>
          </w:p>
        </w:tc>
        <w:tc>
          <w:tcPr>
            <w:tcW w:w="3219" w:type="pct"/>
          </w:tcPr>
          <w:p w14:paraId="3FB8476B"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密钥可用于签名（包括产生</w:t>
            </w:r>
            <w:r w:rsidRPr="008F54C5">
              <w:rPr>
                <w:rFonts w:hint="eastAsia"/>
              </w:rPr>
              <w:t>MAC</w:t>
            </w:r>
            <w:r w:rsidRPr="008F54C5">
              <w:rPr>
                <w:rFonts w:hint="eastAsia"/>
              </w:rPr>
              <w:t>码）</w:t>
            </w:r>
          </w:p>
          <w:p w14:paraId="1B9898A8"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密钥不能用于签名（包括产生</w:t>
            </w:r>
            <w:r w:rsidRPr="008F54C5">
              <w:rPr>
                <w:rFonts w:hint="eastAsia"/>
              </w:rPr>
              <w:t>MAC</w:t>
            </w:r>
            <w:r w:rsidRPr="008F54C5">
              <w:rPr>
                <w:rFonts w:hint="eastAsia"/>
              </w:rPr>
              <w:t>码）</w:t>
            </w:r>
          </w:p>
        </w:tc>
      </w:tr>
      <w:tr w:rsidR="009741B7" w:rsidRPr="008F54C5" w14:paraId="58BAFDC9" w14:textId="77777777" w:rsidTr="0089776D">
        <w:tc>
          <w:tcPr>
            <w:tcW w:w="1781" w:type="pct"/>
          </w:tcPr>
          <w:p w14:paraId="5674137F" w14:textId="77777777" w:rsidR="009741B7" w:rsidRPr="008F54C5" w:rsidRDefault="009741B7" w:rsidP="009741B7">
            <w:pPr>
              <w:pStyle w:val="-"/>
            </w:pPr>
            <w:r w:rsidRPr="008F54C5">
              <w:t>SMKA_VERIFY</w:t>
            </w:r>
          </w:p>
        </w:tc>
        <w:tc>
          <w:tcPr>
            <w:tcW w:w="3219" w:type="pct"/>
          </w:tcPr>
          <w:p w14:paraId="3E1CC72E"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密钥可用于验证（包括验证</w:t>
            </w:r>
            <w:r w:rsidRPr="008F54C5">
              <w:rPr>
                <w:rFonts w:hint="eastAsia"/>
              </w:rPr>
              <w:t>MAC</w:t>
            </w:r>
            <w:r w:rsidRPr="008F54C5">
              <w:rPr>
                <w:rFonts w:hint="eastAsia"/>
              </w:rPr>
              <w:t>码）</w:t>
            </w:r>
          </w:p>
          <w:p w14:paraId="7111F398" w14:textId="77777777" w:rsidR="009741B7" w:rsidRPr="008F54C5" w:rsidRDefault="009741B7" w:rsidP="009741B7">
            <w:pPr>
              <w:pStyle w:val="-"/>
            </w:pPr>
            <w:r w:rsidRPr="008F54C5">
              <w:rPr>
                <w:rFonts w:hint="eastAsia"/>
              </w:rPr>
              <w:lastRenderedPageBreak/>
              <w:t>FALSE</w:t>
            </w:r>
            <w:r w:rsidRPr="008F54C5">
              <w:rPr>
                <w:rFonts w:hint="eastAsia"/>
              </w:rPr>
              <w:tab/>
            </w:r>
            <w:r w:rsidRPr="008F54C5">
              <w:rPr>
                <w:rFonts w:hint="eastAsia"/>
              </w:rPr>
              <w:t>密钥不能用于验证（包括验证</w:t>
            </w:r>
            <w:r w:rsidRPr="008F54C5">
              <w:rPr>
                <w:rFonts w:hint="eastAsia"/>
              </w:rPr>
              <w:t>MAC</w:t>
            </w:r>
            <w:r w:rsidRPr="008F54C5">
              <w:rPr>
                <w:rFonts w:hint="eastAsia"/>
              </w:rPr>
              <w:t>码）</w:t>
            </w:r>
          </w:p>
        </w:tc>
      </w:tr>
      <w:tr w:rsidR="009741B7" w:rsidRPr="008F54C5" w14:paraId="3B2A1528" w14:textId="77777777" w:rsidTr="0089776D">
        <w:tc>
          <w:tcPr>
            <w:tcW w:w="1781" w:type="pct"/>
          </w:tcPr>
          <w:p w14:paraId="18A6F3B2" w14:textId="77777777" w:rsidR="009741B7" w:rsidRPr="008F54C5" w:rsidRDefault="009741B7" w:rsidP="009741B7">
            <w:pPr>
              <w:pStyle w:val="-"/>
            </w:pPr>
            <w:r w:rsidRPr="008F54C5">
              <w:lastRenderedPageBreak/>
              <w:t>SMKA_WRAP</w:t>
            </w:r>
          </w:p>
        </w:tc>
        <w:tc>
          <w:tcPr>
            <w:tcW w:w="3219" w:type="pct"/>
          </w:tcPr>
          <w:p w14:paraId="57DFA7D0"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密钥可用于保护其他密钥</w:t>
            </w:r>
          </w:p>
          <w:p w14:paraId="3A35C096"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密钥不能用于保护其他密钥</w:t>
            </w:r>
          </w:p>
        </w:tc>
      </w:tr>
      <w:tr w:rsidR="009741B7" w:rsidRPr="008F54C5" w14:paraId="51E65C3A" w14:textId="77777777" w:rsidTr="0089776D">
        <w:tc>
          <w:tcPr>
            <w:tcW w:w="1781" w:type="pct"/>
          </w:tcPr>
          <w:p w14:paraId="587A7121" w14:textId="77777777" w:rsidR="009741B7" w:rsidRPr="008F54C5" w:rsidRDefault="009741B7" w:rsidP="009741B7">
            <w:pPr>
              <w:pStyle w:val="-"/>
            </w:pPr>
            <w:r w:rsidRPr="008F54C5">
              <w:t>SMKA_UNWRAP</w:t>
            </w:r>
          </w:p>
        </w:tc>
        <w:tc>
          <w:tcPr>
            <w:tcW w:w="3219" w:type="pct"/>
          </w:tcPr>
          <w:p w14:paraId="6C52D168"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密钥可用于恢复其他密钥</w:t>
            </w:r>
          </w:p>
          <w:p w14:paraId="40387B7E"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密钥不能用于恢复其他密钥</w:t>
            </w:r>
          </w:p>
        </w:tc>
      </w:tr>
    </w:tbl>
    <w:p w14:paraId="2652F5EF" w14:textId="77777777" w:rsidR="006C1FDE" w:rsidRDefault="006C1FDE" w:rsidP="00021DF6">
      <w:pPr>
        <w:ind w:firstLine="440"/>
      </w:pPr>
    </w:p>
    <w:p w14:paraId="28A6CA19" w14:textId="0BC14333" w:rsidR="003257AC" w:rsidRDefault="003257AC" w:rsidP="00963672">
      <w:pPr>
        <w:ind w:firstLineChars="0" w:firstLine="440"/>
      </w:pPr>
      <w:r w:rsidRPr="008F54C5">
        <w:rPr>
          <w:rFonts w:hint="eastAsia"/>
        </w:rPr>
        <w:t>ECC</w:t>
      </w:r>
      <w:r w:rsidRPr="008F54C5">
        <w:rPr>
          <w:rFonts w:hint="eastAsia"/>
        </w:rPr>
        <w:t>密钥访问属性</w:t>
      </w:r>
      <w:r w:rsidR="00B733A1" w:rsidRPr="008F54C5">
        <w:t>SM_ECC_PARAMETER</w:t>
      </w:r>
    </w:p>
    <w:p w14:paraId="791436F4" w14:textId="77777777" w:rsidR="00E52F47" w:rsidRDefault="00E52F47" w:rsidP="00E52F47">
      <w:pPr>
        <w:ind w:firstLine="440"/>
      </w:pPr>
      <w:r>
        <w:t>typedef struct _SM_ECC_PARAMETER</w:t>
      </w:r>
    </w:p>
    <w:p w14:paraId="178D2302" w14:textId="77777777" w:rsidR="00E52F47" w:rsidRDefault="00E52F47" w:rsidP="00E52F47">
      <w:pPr>
        <w:ind w:firstLine="440"/>
      </w:pPr>
      <w:r>
        <w:t>{</w:t>
      </w:r>
    </w:p>
    <w:p w14:paraId="1C84BAA7" w14:textId="2FFB66EB" w:rsidR="00E52F47" w:rsidRDefault="00E52F47" w:rsidP="00E52F47">
      <w:pPr>
        <w:ind w:leftChars="100" w:left="220" w:firstLine="440"/>
      </w:pPr>
      <w:r>
        <w:t>SM_UINT            uiModulusBits;</w:t>
      </w:r>
      <w:r w:rsidR="006D5CD1">
        <w:rPr>
          <w:rFonts w:hint="eastAsia"/>
        </w:rPr>
        <w:t xml:space="preserve"> //</w:t>
      </w:r>
      <w:r w:rsidR="006D5CD1" w:rsidRPr="006D5CD1">
        <w:rPr>
          <w:rFonts w:ascii="黑体" w:hint="eastAsia"/>
          <w:sz w:val="21"/>
        </w:rPr>
        <w:t xml:space="preserve"> </w:t>
      </w:r>
      <w:r w:rsidR="006D5CD1" w:rsidRPr="008F54C5">
        <w:rPr>
          <w:rFonts w:ascii="黑体" w:hint="eastAsia"/>
          <w:sz w:val="21"/>
        </w:rPr>
        <w:t>ECC</w:t>
      </w:r>
      <w:r w:rsidR="006D5CD1" w:rsidRPr="008F54C5">
        <w:rPr>
          <w:rFonts w:ascii="黑体"/>
          <w:sz w:val="21"/>
        </w:rPr>
        <w:t>模长，</w:t>
      </w:r>
      <w:r w:rsidR="006D5CD1" w:rsidRPr="008F54C5">
        <w:rPr>
          <w:rFonts w:ascii="黑体" w:hint="eastAsia"/>
          <w:sz w:val="21"/>
        </w:rPr>
        <w:t>以比特</w:t>
      </w:r>
      <w:r w:rsidR="006D5CD1" w:rsidRPr="008F54C5">
        <w:rPr>
          <w:rFonts w:ascii="黑体"/>
          <w:sz w:val="21"/>
        </w:rPr>
        <w:t>为单位</w:t>
      </w:r>
    </w:p>
    <w:p w14:paraId="2AF9519D" w14:textId="5A9D1529" w:rsidR="00E52F47" w:rsidRDefault="00E52F47" w:rsidP="00E52F47">
      <w:pPr>
        <w:ind w:leftChars="100" w:left="220" w:firstLine="440"/>
      </w:pPr>
      <w:r>
        <w:t>SM_VOID_PTR        pParameter;</w:t>
      </w:r>
      <w:r w:rsidR="006D5CD1">
        <w:rPr>
          <w:rFonts w:hint="eastAsia"/>
        </w:rPr>
        <w:t xml:space="preserve"> //</w:t>
      </w:r>
      <w:r w:rsidR="006D5CD1" w:rsidRPr="008F54C5">
        <w:t>保留参数</w:t>
      </w:r>
    </w:p>
    <w:p w14:paraId="39BCCFAC" w14:textId="364370E7" w:rsidR="00E52F47" w:rsidRDefault="00E52F47" w:rsidP="00E52F47">
      <w:pPr>
        <w:ind w:leftChars="100" w:left="220" w:firstLine="440"/>
      </w:pPr>
      <w:r>
        <w:t>SM_UINT            uiParameterLen;</w:t>
      </w:r>
      <w:r w:rsidR="006D5CD1" w:rsidRPr="006D5CD1">
        <w:rPr>
          <w:rFonts w:hint="eastAsia"/>
        </w:rPr>
        <w:t xml:space="preserve"> </w:t>
      </w:r>
      <w:r w:rsidR="006D5CD1">
        <w:rPr>
          <w:rFonts w:hint="eastAsia"/>
        </w:rPr>
        <w:t xml:space="preserve"> //</w:t>
      </w:r>
      <w:r w:rsidR="006D5CD1" w:rsidRPr="008F54C5">
        <w:t>保留参数</w:t>
      </w:r>
    </w:p>
    <w:p w14:paraId="21A3F561" w14:textId="1B77D8F2" w:rsidR="003257AC" w:rsidRDefault="00E52F47" w:rsidP="00E52F47">
      <w:pPr>
        <w:ind w:firstLine="440"/>
      </w:pPr>
      <w:r>
        <w:t>} SM_ECC_PARAMETER, *PSM_ECC_PARAMETER;</w:t>
      </w:r>
    </w:p>
    <w:p w14:paraId="418E3043" w14:textId="77777777" w:rsidR="003257AC" w:rsidRDefault="003257AC" w:rsidP="00021DF6">
      <w:pPr>
        <w:ind w:firstLine="440"/>
      </w:pPr>
    </w:p>
    <w:p w14:paraId="19990706" w14:textId="77777777" w:rsidR="001F7436" w:rsidRDefault="001F7436" w:rsidP="00021DF6">
      <w:pPr>
        <w:ind w:firstLine="440"/>
      </w:pPr>
    </w:p>
    <w:p w14:paraId="06DE5335" w14:textId="2FDF1414" w:rsidR="003257AC" w:rsidRDefault="001F7436" w:rsidP="001F7436">
      <w:pPr>
        <w:pStyle w:val="afc"/>
        <w:numPr>
          <w:ilvl w:val="0"/>
          <w:numId w:val="40"/>
        </w:numPr>
        <w:ind w:firstLineChars="0"/>
      </w:pPr>
      <w:r w:rsidRPr="008F54C5">
        <w:rPr>
          <w:rFonts w:hint="eastAsia"/>
        </w:rPr>
        <w:t>算法类型</w:t>
      </w:r>
      <w:hyperlink r:id="rId52" w:history="1">
        <w:r w:rsidR="00EE10B4" w:rsidRPr="008F54C5">
          <w:t>SM_ALGORITHM</w:t>
        </w:r>
      </w:hyperlink>
    </w:p>
    <w:p w14:paraId="06A87876" w14:textId="77777777" w:rsidR="00EE10B4" w:rsidRDefault="00EE10B4" w:rsidP="00EE10B4">
      <w:pPr>
        <w:ind w:firstLine="440"/>
      </w:pPr>
      <w:r>
        <w:t>typedef struct _SM_ALGORITHM{</w:t>
      </w:r>
    </w:p>
    <w:p w14:paraId="08220D4E" w14:textId="419CA3FF" w:rsidR="00EE10B4" w:rsidRDefault="00EE10B4" w:rsidP="00BF5166">
      <w:pPr>
        <w:ind w:leftChars="100" w:left="220" w:firstLine="440"/>
      </w:pPr>
      <w:r>
        <w:t>SM_ALGORITHM_TYPE</w:t>
      </w:r>
      <w:r>
        <w:tab/>
        <w:t>AlgoType;</w:t>
      </w:r>
      <w:r w:rsidR="001511D2">
        <w:rPr>
          <w:rFonts w:hint="eastAsia"/>
        </w:rPr>
        <w:t xml:space="preserve"> //</w:t>
      </w:r>
      <w:r w:rsidR="001511D2" w:rsidRPr="008F54C5">
        <w:t>算法工作模式</w:t>
      </w:r>
    </w:p>
    <w:p w14:paraId="1D6512EC" w14:textId="7B471F32" w:rsidR="00EE10B4" w:rsidRDefault="00EE10B4" w:rsidP="00BF5166">
      <w:pPr>
        <w:ind w:leftChars="100" w:left="220" w:firstLine="440"/>
      </w:pPr>
      <w:r>
        <w:t>SM_VOID_PTR</w:t>
      </w:r>
      <w:r>
        <w:tab/>
      </w:r>
      <w:r>
        <w:tab/>
      </w:r>
      <w:r>
        <w:tab/>
        <w:t>pParameter;</w:t>
      </w:r>
      <w:r w:rsidR="001511D2">
        <w:rPr>
          <w:rFonts w:hint="eastAsia"/>
        </w:rPr>
        <w:t xml:space="preserve"> //</w:t>
      </w:r>
      <w:r w:rsidR="001511D2" w:rsidRPr="008F54C5">
        <w:t>算法参数，对应关系见下表</w:t>
      </w:r>
    </w:p>
    <w:p w14:paraId="4993BA4E" w14:textId="72B1E3A3" w:rsidR="00EE10B4" w:rsidRDefault="00EE10B4" w:rsidP="00BF5166">
      <w:pPr>
        <w:ind w:leftChars="100" w:left="220" w:firstLine="440"/>
      </w:pPr>
      <w:r>
        <w:t>SM_UINT</w:t>
      </w:r>
      <w:r>
        <w:tab/>
      </w:r>
      <w:r>
        <w:tab/>
      </w:r>
      <w:r>
        <w:tab/>
      </w:r>
      <w:r>
        <w:tab/>
        <w:t>uiParameterLen;</w:t>
      </w:r>
      <w:r w:rsidR="001511D2">
        <w:rPr>
          <w:rFonts w:hint="eastAsia"/>
        </w:rPr>
        <w:t xml:space="preserve"> //</w:t>
      </w:r>
      <w:r w:rsidR="001511D2" w:rsidRPr="008F54C5">
        <w:t>算法参数长度，为</w:t>
      </w:r>
      <w:r w:rsidR="001511D2" w:rsidRPr="008F54C5">
        <w:t>pParameter</w:t>
      </w:r>
      <w:r w:rsidR="001511D2" w:rsidRPr="008F54C5">
        <w:t>的字节数</w:t>
      </w:r>
    </w:p>
    <w:p w14:paraId="435F229E" w14:textId="001E9D64" w:rsidR="00EE10B4" w:rsidRDefault="00EE10B4" w:rsidP="00BF5166">
      <w:pPr>
        <w:ind w:leftChars="100" w:left="220" w:firstLine="440"/>
      </w:pPr>
      <w:r>
        <w:t>SM_UINT</w:t>
      </w:r>
      <w:r>
        <w:tab/>
      </w:r>
      <w:r>
        <w:tab/>
      </w:r>
      <w:r>
        <w:tab/>
      </w:r>
      <w:r>
        <w:tab/>
        <w:t>uiReserve;</w:t>
      </w:r>
      <w:r w:rsidR="001511D2">
        <w:rPr>
          <w:rFonts w:hint="eastAsia"/>
        </w:rPr>
        <w:t xml:space="preserve">  //</w:t>
      </w:r>
      <w:r w:rsidR="001511D2" w:rsidRPr="008F54C5">
        <w:t>算法</w:t>
      </w:r>
      <w:r w:rsidR="001511D2" w:rsidRPr="008F54C5">
        <w:rPr>
          <w:rFonts w:hint="eastAsia"/>
        </w:rPr>
        <w:t>保留参数</w:t>
      </w:r>
    </w:p>
    <w:p w14:paraId="57546A37" w14:textId="33BFF0E6" w:rsidR="0017766E" w:rsidRDefault="00EE10B4" w:rsidP="00EE10B4">
      <w:pPr>
        <w:ind w:firstLine="440"/>
      </w:pPr>
      <w:r>
        <w:t>} SM_ALGORITHM, *PSM_ALGORITHM;</w:t>
      </w:r>
    </w:p>
    <w:p w14:paraId="5C7B9C71" w14:textId="77777777" w:rsidR="0017766E" w:rsidRDefault="0017766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689"/>
        <w:gridCol w:w="3076"/>
        <w:gridCol w:w="1626"/>
        <w:gridCol w:w="1287"/>
      </w:tblGrid>
      <w:tr w:rsidR="00EE10B4" w:rsidRPr="008F54C5" w14:paraId="6B561A94" w14:textId="77777777" w:rsidTr="00EE10B4">
        <w:tc>
          <w:tcPr>
            <w:tcW w:w="1104" w:type="pct"/>
          </w:tcPr>
          <w:p w14:paraId="3F38C825" w14:textId="77777777" w:rsidR="00EE10B4" w:rsidRPr="008F54C5" w:rsidRDefault="00EE10B4" w:rsidP="00EE10B4">
            <w:pPr>
              <w:pStyle w:val="af2"/>
            </w:pPr>
            <w:r w:rsidRPr="008F54C5">
              <w:t>AlgoType</w:t>
            </w:r>
          </w:p>
        </w:tc>
        <w:tc>
          <w:tcPr>
            <w:tcW w:w="857" w:type="pct"/>
          </w:tcPr>
          <w:p w14:paraId="0063190C" w14:textId="77777777" w:rsidR="00EE10B4" w:rsidRPr="008F54C5" w:rsidRDefault="00EE10B4" w:rsidP="00EE10B4">
            <w:pPr>
              <w:pStyle w:val="af2"/>
            </w:pPr>
            <w:r w:rsidRPr="008F54C5">
              <w:t>pParameter</w:t>
            </w:r>
          </w:p>
        </w:tc>
        <w:tc>
          <w:tcPr>
            <w:tcW w:w="1561" w:type="pct"/>
          </w:tcPr>
          <w:p w14:paraId="74C4A085" w14:textId="77777777" w:rsidR="00EE10B4" w:rsidRPr="008F54C5" w:rsidRDefault="00EE10B4" w:rsidP="00EE10B4">
            <w:pPr>
              <w:pStyle w:val="af2"/>
            </w:pPr>
            <w:r w:rsidRPr="008F54C5">
              <w:t>ulParameterLen</w:t>
            </w:r>
          </w:p>
        </w:tc>
        <w:tc>
          <w:tcPr>
            <w:tcW w:w="825" w:type="pct"/>
          </w:tcPr>
          <w:p w14:paraId="364F133E" w14:textId="77777777" w:rsidR="00EE10B4" w:rsidRPr="008F54C5" w:rsidRDefault="00EE10B4" w:rsidP="00EE10B4">
            <w:pPr>
              <w:pStyle w:val="af2"/>
            </w:pPr>
            <w:r w:rsidRPr="008F54C5">
              <w:t>ulReserve</w:t>
            </w:r>
          </w:p>
        </w:tc>
        <w:tc>
          <w:tcPr>
            <w:tcW w:w="653" w:type="pct"/>
          </w:tcPr>
          <w:p w14:paraId="12A1FC3B" w14:textId="77777777" w:rsidR="00EE10B4" w:rsidRPr="008F54C5" w:rsidRDefault="00EE10B4" w:rsidP="00EE10B4">
            <w:pPr>
              <w:pStyle w:val="af2"/>
            </w:pPr>
            <w:r w:rsidRPr="008F54C5">
              <w:rPr>
                <w:rFonts w:hint="eastAsia"/>
              </w:rPr>
              <w:t>说明</w:t>
            </w:r>
          </w:p>
        </w:tc>
      </w:tr>
      <w:tr w:rsidR="00EE10B4" w:rsidRPr="008F54C5" w14:paraId="427F33F0" w14:textId="77777777" w:rsidTr="00EE10B4">
        <w:tc>
          <w:tcPr>
            <w:tcW w:w="1104" w:type="pct"/>
          </w:tcPr>
          <w:p w14:paraId="614693FA" w14:textId="77777777" w:rsidR="00EE10B4" w:rsidRPr="008F54C5" w:rsidRDefault="00EE10B4" w:rsidP="00EE10B4">
            <w:pPr>
              <w:pStyle w:val="-"/>
            </w:pPr>
            <w:r w:rsidRPr="00F65F3A">
              <w:t>SMM_ALG34_ECB</w:t>
            </w:r>
          </w:p>
        </w:tc>
        <w:tc>
          <w:tcPr>
            <w:tcW w:w="857" w:type="pct"/>
          </w:tcPr>
          <w:p w14:paraId="6BA7D388" w14:textId="77777777" w:rsidR="00EE10B4" w:rsidRPr="008F54C5" w:rsidRDefault="00EE10B4" w:rsidP="00EE10B4">
            <w:pPr>
              <w:pStyle w:val="-"/>
            </w:pPr>
            <w:r w:rsidRPr="008F54C5">
              <w:rPr>
                <w:rFonts w:hint="eastAsia"/>
              </w:rPr>
              <w:t>SM_NULL</w:t>
            </w:r>
          </w:p>
        </w:tc>
        <w:tc>
          <w:tcPr>
            <w:tcW w:w="1561" w:type="pct"/>
          </w:tcPr>
          <w:p w14:paraId="206AEFF6" w14:textId="77777777" w:rsidR="00EE10B4" w:rsidRPr="008F54C5" w:rsidRDefault="00EE10B4" w:rsidP="00EE10B4">
            <w:pPr>
              <w:pStyle w:val="-"/>
            </w:pPr>
            <w:r w:rsidRPr="008F54C5">
              <w:rPr>
                <w:rFonts w:hint="eastAsia"/>
              </w:rPr>
              <w:t>0</w:t>
            </w:r>
          </w:p>
        </w:tc>
        <w:tc>
          <w:tcPr>
            <w:tcW w:w="825" w:type="pct"/>
          </w:tcPr>
          <w:p w14:paraId="418464E4" w14:textId="77777777" w:rsidR="00EE10B4" w:rsidRPr="008F54C5" w:rsidRDefault="00EE10B4" w:rsidP="00EE10B4">
            <w:pPr>
              <w:pStyle w:val="-"/>
            </w:pPr>
            <w:r w:rsidRPr="008F54C5">
              <w:rPr>
                <w:rFonts w:hint="eastAsia"/>
              </w:rPr>
              <w:t>0</w:t>
            </w:r>
          </w:p>
        </w:tc>
        <w:tc>
          <w:tcPr>
            <w:tcW w:w="653" w:type="pct"/>
          </w:tcPr>
          <w:p w14:paraId="0F1F6555" w14:textId="77777777" w:rsidR="00EE10B4" w:rsidRPr="008F54C5" w:rsidRDefault="00EE10B4" w:rsidP="00EE10B4">
            <w:pPr>
              <w:pStyle w:val="-"/>
            </w:pPr>
            <w:r w:rsidRPr="008F54C5">
              <w:rPr>
                <w:rFonts w:hint="eastAsia"/>
              </w:rPr>
              <w:t>ECB</w:t>
            </w:r>
            <w:r w:rsidRPr="008F54C5">
              <w:rPr>
                <w:rFonts w:hint="eastAsia"/>
              </w:rPr>
              <w:t>方式</w:t>
            </w:r>
          </w:p>
        </w:tc>
      </w:tr>
      <w:tr w:rsidR="00EE10B4" w:rsidRPr="008F54C5" w14:paraId="09B86071" w14:textId="77777777" w:rsidTr="00EE10B4">
        <w:tc>
          <w:tcPr>
            <w:tcW w:w="1104" w:type="pct"/>
          </w:tcPr>
          <w:p w14:paraId="24F851A9" w14:textId="77777777" w:rsidR="00EE10B4" w:rsidRPr="008F54C5" w:rsidRDefault="00EE10B4" w:rsidP="00EE10B4">
            <w:pPr>
              <w:pStyle w:val="-"/>
            </w:pPr>
            <w:r w:rsidRPr="00F65F3A">
              <w:t>SMM_ALG34_CBC</w:t>
            </w:r>
          </w:p>
        </w:tc>
        <w:tc>
          <w:tcPr>
            <w:tcW w:w="857" w:type="pct"/>
          </w:tcPr>
          <w:p w14:paraId="65618135" w14:textId="77777777" w:rsidR="00EE10B4" w:rsidRPr="008F54C5" w:rsidRDefault="00EE10B4" w:rsidP="00EE10B4">
            <w:pPr>
              <w:pStyle w:val="-"/>
            </w:pPr>
            <w:r w:rsidRPr="008F54C5">
              <w:rPr>
                <w:rFonts w:hint="eastAsia"/>
              </w:rPr>
              <w:t>指向</w:t>
            </w:r>
            <w:r w:rsidRPr="008F54C5">
              <w:t>IV</w:t>
            </w:r>
            <w:r w:rsidRPr="008F54C5">
              <w:rPr>
                <w:rFonts w:hint="eastAsia"/>
              </w:rPr>
              <w:t>数据块首地址</w:t>
            </w:r>
          </w:p>
        </w:tc>
        <w:tc>
          <w:tcPr>
            <w:tcW w:w="1561" w:type="pct"/>
          </w:tcPr>
          <w:p w14:paraId="68A6ACA9" w14:textId="77777777" w:rsidR="00EE10B4" w:rsidRPr="008F54C5" w:rsidRDefault="00EE10B4" w:rsidP="00EE10B4">
            <w:pPr>
              <w:pStyle w:val="-"/>
            </w:pPr>
            <w:r w:rsidRPr="00F65F3A">
              <w:t>SMMA_ALG34_IV_LEN</w:t>
            </w:r>
          </w:p>
        </w:tc>
        <w:tc>
          <w:tcPr>
            <w:tcW w:w="825" w:type="pct"/>
          </w:tcPr>
          <w:p w14:paraId="5D3ACA80" w14:textId="77777777" w:rsidR="00EE10B4" w:rsidRPr="008F54C5" w:rsidRDefault="00EE10B4" w:rsidP="00EE10B4">
            <w:pPr>
              <w:pStyle w:val="-"/>
            </w:pPr>
            <w:r w:rsidRPr="008F54C5">
              <w:rPr>
                <w:rFonts w:hint="eastAsia"/>
              </w:rPr>
              <w:t>0</w:t>
            </w:r>
          </w:p>
        </w:tc>
        <w:tc>
          <w:tcPr>
            <w:tcW w:w="653" w:type="pct"/>
          </w:tcPr>
          <w:p w14:paraId="33777B0D" w14:textId="77777777" w:rsidR="00EE10B4" w:rsidRPr="008F54C5" w:rsidRDefault="00EE10B4" w:rsidP="00EE10B4">
            <w:pPr>
              <w:pStyle w:val="-"/>
            </w:pPr>
            <w:r w:rsidRPr="008F54C5">
              <w:rPr>
                <w:rFonts w:hint="eastAsia"/>
              </w:rPr>
              <w:t>CBC</w:t>
            </w:r>
            <w:r w:rsidRPr="008F54C5">
              <w:rPr>
                <w:rFonts w:hint="eastAsia"/>
              </w:rPr>
              <w:t>方式</w:t>
            </w:r>
          </w:p>
        </w:tc>
      </w:tr>
      <w:tr w:rsidR="00EE10B4" w:rsidRPr="008F54C5" w14:paraId="51C9AAAA" w14:textId="77777777" w:rsidTr="00EE10B4">
        <w:tc>
          <w:tcPr>
            <w:tcW w:w="1104" w:type="pct"/>
          </w:tcPr>
          <w:p w14:paraId="015883CE" w14:textId="77777777" w:rsidR="00EE10B4" w:rsidRPr="008F54C5" w:rsidRDefault="00EE10B4" w:rsidP="00EE10B4">
            <w:pPr>
              <w:pStyle w:val="-"/>
            </w:pPr>
            <w:r w:rsidRPr="004C3237">
              <w:t>SMM_HASH1_TZ</w:t>
            </w:r>
          </w:p>
        </w:tc>
        <w:tc>
          <w:tcPr>
            <w:tcW w:w="857" w:type="pct"/>
          </w:tcPr>
          <w:p w14:paraId="3BC52484" w14:textId="77777777" w:rsidR="00EE10B4" w:rsidRPr="008F54C5" w:rsidRDefault="00EE10B4" w:rsidP="00EE10B4">
            <w:pPr>
              <w:pStyle w:val="-"/>
            </w:pPr>
            <w:r w:rsidRPr="008F54C5">
              <w:rPr>
                <w:rFonts w:hint="eastAsia"/>
              </w:rPr>
              <w:t>SM_NULL</w:t>
            </w:r>
            <w:r w:rsidRPr="008F54C5">
              <w:rPr>
                <w:rFonts w:hint="eastAsia"/>
              </w:rPr>
              <w:t>或指向</w:t>
            </w:r>
            <w:r w:rsidRPr="008F54C5">
              <w:t>IV</w:t>
            </w:r>
            <w:r w:rsidRPr="008F54C5">
              <w:rPr>
                <w:rFonts w:hint="eastAsia"/>
              </w:rPr>
              <w:t>数据块首地址</w:t>
            </w:r>
          </w:p>
        </w:tc>
        <w:tc>
          <w:tcPr>
            <w:tcW w:w="1561" w:type="pct"/>
          </w:tcPr>
          <w:p w14:paraId="1516BC04" w14:textId="77777777" w:rsidR="00EE10B4" w:rsidRPr="008F54C5" w:rsidRDefault="00EE10B4" w:rsidP="00EE10B4">
            <w:pPr>
              <w:pStyle w:val="-"/>
            </w:pPr>
            <w:r w:rsidRPr="008F54C5">
              <w:rPr>
                <w:rFonts w:hint="eastAsia"/>
              </w:rPr>
              <w:t>0</w:t>
            </w:r>
            <w:r w:rsidRPr="008F54C5">
              <w:rPr>
                <w:rFonts w:hint="eastAsia"/>
              </w:rPr>
              <w:t>或</w:t>
            </w:r>
            <w:r w:rsidRPr="008F54C5">
              <w:br/>
            </w:r>
            <w:r w:rsidRPr="004C3237">
              <w:t>SMMA_HASH1_TZ_LEN</w:t>
            </w:r>
          </w:p>
        </w:tc>
        <w:tc>
          <w:tcPr>
            <w:tcW w:w="825" w:type="pct"/>
          </w:tcPr>
          <w:p w14:paraId="24379F26" w14:textId="77777777" w:rsidR="00EE10B4" w:rsidRPr="008F54C5" w:rsidRDefault="00EE10B4" w:rsidP="00EE10B4">
            <w:pPr>
              <w:pStyle w:val="-"/>
            </w:pPr>
            <w:r w:rsidRPr="008F54C5">
              <w:rPr>
                <w:rFonts w:hint="eastAsia"/>
              </w:rPr>
              <w:t>0</w:t>
            </w:r>
          </w:p>
        </w:tc>
        <w:tc>
          <w:tcPr>
            <w:tcW w:w="653" w:type="pct"/>
          </w:tcPr>
          <w:p w14:paraId="04E14967" w14:textId="77777777" w:rsidR="00EE10B4" w:rsidRPr="008F54C5" w:rsidRDefault="00EE10B4" w:rsidP="00EE10B4">
            <w:pPr>
              <w:pStyle w:val="-"/>
            </w:pPr>
            <w:r w:rsidRPr="008F54C5">
              <w:rPr>
                <w:rFonts w:hint="eastAsia"/>
              </w:rPr>
              <w:t>HASH</w:t>
            </w:r>
            <w:r w:rsidRPr="008F54C5">
              <w:rPr>
                <w:rFonts w:hint="eastAsia"/>
              </w:rPr>
              <w:t>方式</w:t>
            </w:r>
          </w:p>
        </w:tc>
      </w:tr>
      <w:tr w:rsidR="00EE10B4" w:rsidRPr="008F54C5" w14:paraId="00E74354" w14:textId="77777777" w:rsidTr="00EE10B4">
        <w:tc>
          <w:tcPr>
            <w:tcW w:w="1104" w:type="pct"/>
          </w:tcPr>
          <w:p w14:paraId="40A52914" w14:textId="77777777" w:rsidR="00EE10B4" w:rsidRPr="008F54C5" w:rsidRDefault="00EE10B4" w:rsidP="00EE10B4">
            <w:pPr>
              <w:pStyle w:val="-"/>
            </w:pPr>
            <w:r w:rsidRPr="008F54C5">
              <w:t>SM</w:t>
            </w:r>
            <w:r w:rsidRPr="008F54C5">
              <w:rPr>
                <w:rFonts w:hint="eastAsia"/>
              </w:rPr>
              <w:t>M</w:t>
            </w:r>
            <w:r w:rsidRPr="008F54C5">
              <w:t>_</w:t>
            </w:r>
            <w:r w:rsidRPr="008F54C5">
              <w:rPr>
                <w:rFonts w:hint="eastAsia"/>
              </w:rPr>
              <w:t>ECC_*</w:t>
            </w:r>
          </w:p>
        </w:tc>
        <w:tc>
          <w:tcPr>
            <w:tcW w:w="857" w:type="pct"/>
          </w:tcPr>
          <w:p w14:paraId="1B25BEA2" w14:textId="77777777" w:rsidR="00EE10B4" w:rsidRPr="008F54C5" w:rsidRDefault="00EE10B4" w:rsidP="00EE10B4">
            <w:pPr>
              <w:pStyle w:val="-"/>
            </w:pPr>
            <w:r w:rsidRPr="008F54C5">
              <w:rPr>
                <w:rFonts w:hint="eastAsia"/>
              </w:rPr>
              <w:t>SM_NULL</w:t>
            </w:r>
          </w:p>
        </w:tc>
        <w:tc>
          <w:tcPr>
            <w:tcW w:w="1561" w:type="pct"/>
          </w:tcPr>
          <w:p w14:paraId="120F0294" w14:textId="77777777" w:rsidR="00EE10B4" w:rsidRPr="008F54C5" w:rsidRDefault="00EE10B4" w:rsidP="00EE10B4">
            <w:pPr>
              <w:pStyle w:val="-"/>
            </w:pPr>
            <w:r w:rsidRPr="008F54C5">
              <w:rPr>
                <w:rFonts w:hint="eastAsia"/>
              </w:rPr>
              <w:t>0</w:t>
            </w:r>
          </w:p>
        </w:tc>
        <w:tc>
          <w:tcPr>
            <w:tcW w:w="825" w:type="pct"/>
          </w:tcPr>
          <w:p w14:paraId="64E2A44E" w14:textId="77777777" w:rsidR="00EE10B4" w:rsidRPr="008F54C5" w:rsidRDefault="00EE10B4" w:rsidP="00EE10B4">
            <w:pPr>
              <w:pStyle w:val="-"/>
            </w:pPr>
            <w:r w:rsidRPr="008F54C5">
              <w:rPr>
                <w:rFonts w:hint="eastAsia"/>
              </w:rPr>
              <w:t>算法模长（</w:t>
            </w:r>
            <w:r>
              <w:rPr>
                <w:rFonts w:hint="eastAsia"/>
              </w:rPr>
              <w:t>256</w:t>
            </w:r>
            <w:r w:rsidRPr="008F54C5">
              <w:rPr>
                <w:rFonts w:hint="eastAsia"/>
              </w:rPr>
              <w:t>）</w:t>
            </w:r>
          </w:p>
        </w:tc>
        <w:tc>
          <w:tcPr>
            <w:tcW w:w="653" w:type="pct"/>
          </w:tcPr>
          <w:p w14:paraId="65C63B8B" w14:textId="77777777" w:rsidR="00EE10B4" w:rsidRPr="008F54C5" w:rsidRDefault="00EE10B4" w:rsidP="00EE10B4">
            <w:pPr>
              <w:pStyle w:val="-"/>
            </w:pPr>
            <w:r>
              <w:rPr>
                <w:rFonts w:hint="eastAsia"/>
              </w:rPr>
              <w:t>ECC</w:t>
            </w:r>
            <w:r>
              <w:rPr>
                <w:rFonts w:hint="eastAsia"/>
              </w:rPr>
              <w:t>运算</w:t>
            </w:r>
          </w:p>
        </w:tc>
      </w:tr>
    </w:tbl>
    <w:p w14:paraId="0D2D7A70" w14:textId="77777777" w:rsidR="0017766E" w:rsidRDefault="0017766E" w:rsidP="00021DF6">
      <w:pPr>
        <w:ind w:firstLine="440"/>
      </w:pPr>
    </w:p>
    <w:p w14:paraId="4648A832" w14:textId="3E2DFE06" w:rsidR="009836BD" w:rsidRDefault="007A6114" w:rsidP="00021DF6">
      <w:pPr>
        <w:ind w:firstLine="440"/>
      </w:pPr>
      <w:r w:rsidRPr="007A6114">
        <w:rPr>
          <w:rFonts w:hint="eastAsia"/>
        </w:rPr>
        <w:t>对于</w:t>
      </w:r>
      <w:r w:rsidRPr="007A6114">
        <w:rPr>
          <w:rFonts w:hint="eastAsia"/>
        </w:rPr>
        <w:t>MAC</w:t>
      </w:r>
      <w:r w:rsidRPr="007A6114">
        <w:rPr>
          <w:rFonts w:hint="eastAsia"/>
        </w:rPr>
        <w:t>和</w:t>
      </w:r>
      <w:r w:rsidRPr="007A6114">
        <w:rPr>
          <w:rFonts w:hint="eastAsia"/>
        </w:rPr>
        <w:t>HASH</w:t>
      </w:r>
      <w:r w:rsidRPr="007A6114">
        <w:rPr>
          <w:rFonts w:hint="eastAsia"/>
        </w:rPr>
        <w:t>算法，通常参数</w:t>
      </w:r>
      <w:r w:rsidRPr="007A6114">
        <w:rPr>
          <w:rFonts w:hint="eastAsia"/>
        </w:rPr>
        <w:t>pParameter</w:t>
      </w:r>
      <w:r w:rsidRPr="007A6114">
        <w:rPr>
          <w:rFonts w:hint="eastAsia"/>
        </w:rPr>
        <w:t>取值为</w:t>
      </w:r>
      <w:r w:rsidRPr="007A6114">
        <w:rPr>
          <w:rFonts w:hint="eastAsia"/>
        </w:rPr>
        <w:t>SM_NULL</w:t>
      </w:r>
      <w:r w:rsidRPr="007A6114">
        <w:rPr>
          <w:rFonts w:hint="eastAsia"/>
        </w:rPr>
        <w:t>，参数</w:t>
      </w:r>
      <w:r w:rsidRPr="007A6114">
        <w:rPr>
          <w:rFonts w:hint="eastAsia"/>
        </w:rPr>
        <w:t>uiParameterLen</w:t>
      </w:r>
      <w:r w:rsidRPr="007A6114">
        <w:rPr>
          <w:rFonts w:hint="eastAsia"/>
        </w:rPr>
        <w:t>取值为</w:t>
      </w:r>
      <w:r w:rsidRPr="007A6114">
        <w:rPr>
          <w:rFonts w:hint="eastAsia"/>
        </w:rPr>
        <w:t>0</w:t>
      </w:r>
      <w:r w:rsidRPr="007A6114">
        <w:rPr>
          <w:rFonts w:hint="eastAsia"/>
        </w:rPr>
        <w:t>；对于部分指定算法要求指定</w:t>
      </w:r>
      <w:r w:rsidRPr="007A6114">
        <w:rPr>
          <w:rFonts w:hint="eastAsia"/>
        </w:rPr>
        <w:t>IV</w:t>
      </w:r>
      <w:r w:rsidRPr="007A6114">
        <w:rPr>
          <w:rFonts w:hint="eastAsia"/>
        </w:rPr>
        <w:t>数据，此时才在上述两个参数中指定相应的</w:t>
      </w:r>
      <w:r w:rsidRPr="007A6114">
        <w:rPr>
          <w:rFonts w:hint="eastAsia"/>
        </w:rPr>
        <w:t>IV</w:t>
      </w:r>
      <w:r w:rsidRPr="007A6114">
        <w:rPr>
          <w:rFonts w:hint="eastAsia"/>
        </w:rPr>
        <w:t>数据特性。</w:t>
      </w:r>
    </w:p>
    <w:p w14:paraId="7B823837" w14:textId="77777777" w:rsidR="00970640" w:rsidRPr="00021DF6" w:rsidRDefault="00970640" w:rsidP="00021DF6">
      <w:pPr>
        <w:ind w:firstLine="440"/>
      </w:pPr>
    </w:p>
    <w:p w14:paraId="7DE4D3ED" w14:textId="295EBF70" w:rsidR="00767033" w:rsidRDefault="007D300A">
      <w:pPr>
        <w:pStyle w:val="af7"/>
      </w:pPr>
      <w:bookmarkStart w:id="58" w:name="_Toc526579532"/>
      <w:r>
        <w:rPr>
          <w:rFonts w:hint="eastAsia"/>
        </w:rPr>
        <w:t xml:space="preserve">3.2.2 </w:t>
      </w:r>
      <w:bookmarkEnd w:id="58"/>
      <w:r w:rsidR="00290668">
        <w:rPr>
          <w:rFonts w:hint="eastAsia"/>
        </w:rPr>
        <w:t>数据库接口</w:t>
      </w:r>
    </w:p>
    <w:p w14:paraId="2CC5831C" w14:textId="77777777" w:rsidR="00986A1A" w:rsidRDefault="00986A1A" w:rsidP="00986A1A">
      <w:pPr>
        <w:ind w:firstLine="440"/>
      </w:pPr>
    </w:p>
    <w:p w14:paraId="304381F8" w14:textId="64D495B8" w:rsidR="00986A1A" w:rsidRDefault="003C4301" w:rsidP="00986A1A">
      <w:pPr>
        <w:ind w:firstLine="440"/>
        <w:rPr>
          <w:rFonts w:ascii="Helvetica" w:hAnsi="Helvetica"/>
          <w:color w:val="333333"/>
          <w:sz w:val="20"/>
          <w:shd w:val="clear" w:color="auto" w:fill="FFFFFF"/>
        </w:rPr>
      </w:pPr>
      <w:r>
        <w:rPr>
          <w:rFonts w:hint="eastAsia"/>
        </w:rPr>
        <w:t>本设计采用</w:t>
      </w:r>
      <w:r>
        <w:rPr>
          <w:rFonts w:ascii="Helvetica" w:hAnsi="Helvetica"/>
          <w:color w:val="333333"/>
          <w:sz w:val="20"/>
          <w:shd w:val="clear" w:color="auto" w:fill="FFFFFF"/>
        </w:rPr>
        <w:t>MySQL</w:t>
      </w:r>
      <w:r>
        <w:rPr>
          <w:rFonts w:hint="eastAsia"/>
        </w:rPr>
        <w:t>数据库。</w:t>
      </w:r>
      <w:r>
        <w:rPr>
          <w:rFonts w:ascii="Helvetica" w:hAnsi="Helvetica"/>
          <w:color w:val="333333"/>
          <w:sz w:val="20"/>
          <w:shd w:val="clear" w:color="auto" w:fill="FFFFFF"/>
        </w:rPr>
        <w:t>使用</w:t>
      </w:r>
      <w:r>
        <w:rPr>
          <w:rFonts w:ascii="Helvetica" w:hAnsi="Helvetica"/>
          <w:color w:val="333333"/>
          <w:sz w:val="20"/>
          <w:shd w:val="clear" w:color="auto" w:fill="FFFFFF"/>
        </w:rPr>
        <w:t xml:space="preserve"> </w:t>
      </w:r>
      <w:r>
        <w:rPr>
          <w:rFonts w:ascii="Helvetica" w:hAnsi="Helvetica" w:hint="eastAsia"/>
          <w:color w:val="333333"/>
          <w:sz w:val="20"/>
          <w:shd w:val="clear" w:color="auto" w:fill="FFFFFF"/>
        </w:rPr>
        <w:t>JAVA</w:t>
      </w:r>
      <w:r>
        <w:rPr>
          <w:rFonts w:ascii="Helvetica" w:hAnsi="Helvetica" w:hint="eastAsia"/>
          <w:color w:val="333333"/>
          <w:sz w:val="20"/>
          <w:shd w:val="clear" w:color="auto" w:fill="FFFFFF"/>
        </w:rPr>
        <w:t>的</w:t>
      </w:r>
      <w:r w:rsidR="0093454E">
        <w:rPr>
          <w:rFonts w:ascii="Helvetica" w:hAnsi="Helvetica" w:hint="eastAsia"/>
          <w:color w:val="333333"/>
          <w:sz w:val="20"/>
          <w:shd w:val="clear" w:color="auto" w:fill="FFFFFF"/>
        </w:rPr>
        <w:t>My</w:t>
      </w:r>
      <w:r w:rsidR="0093454E">
        <w:rPr>
          <w:rFonts w:ascii="Helvetica" w:hAnsi="Helvetica"/>
          <w:color w:val="333333"/>
          <w:sz w:val="20"/>
          <w:shd w:val="clear" w:color="auto" w:fill="FFFFFF"/>
        </w:rPr>
        <w:t>batis</w:t>
      </w:r>
      <w:r>
        <w:rPr>
          <w:rFonts w:ascii="Helvetica" w:hAnsi="Helvetica"/>
          <w:color w:val="333333"/>
          <w:sz w:val="20"/>
          <w:shd w:val="clear" w:color="auto" w:fill="FFFFFF"/>
        </w:rPr>
        <w:t xml:space="preserve"> </w:t>
      </w:r>
      <w:r>
        <w:rPr>
          <w:rFonts w:ascii="Helvetica" w:hAnsi="Helvetica"/>
          <w:color w:val="333333"/>
          <w:sz w:val="20"/>
          <w:shd w:val="clear" w:color="auto" w:fill="FFFFFF"/>
        </w:rPr>
        <w:t>连接</w:t>
      </w:r>
      <w:r>
        <w:rPr>
          <w:rFonts w:ascii="Helvetica" w:hAnsi="Helvetica"/>
          <w:color w:val="333333"/>
          <w:sz w:val="20"/>
          <w:shd w:val="clear" w:color="auto" w:fill="FFFFFF"/>
        </w:rPr>
        <w:t xml:space="preserve"> MySQL </w:t>
      </w:r>
      <w:r>
        <w:rPr>
          <w:rFonts w:ascii="Helvetica" w:hAnsi="Helvetica"/>
          <w:color w:val="333333"/>
          <w:sz w:val="20"/>
          <w:shd w:val="clear" w:color="auto" w:fill="FFFFFF"/>
        </w:rPr>
        <w:t>数据库。</w:t>
      </w:r>
    </w:p>
    <w:p w14:paraId="28DDD4CC" w14:textId="77777777" w:rsidR="00986A1A" w:rsidRDefault="00986A1A" w:rsidP="00986A1A">
      <w:pPr>
        <w:ind w:firstLine="440"/>
      </w:pPr>
    </w:p>
    <w:p w14:paraId="517E2B98" w14:textId="4E3F393F" w:rsidR="004D6EC1" w:rsidRDefault="004D6EC1" w:rsidP="004D6EC1">
      <w:pPr>
        <w:pStyle w:val="af7"/>
      </w:pPr>
      <w:r>
        <w:rPr>
          <w:rFonts w:hint="eastAsia"/>
        </w:rPr>
        <w:t>3.2.3 OCSP</w:t>
      </w:r>
      <w:r>
        <w:rPr>
          <w:rFonts w:hint="eastAsia"/>
        </w:rPr>
        <w:t>接口</w:t>
      </w:r>
    </w:p>
    <w:p w14:paraId="705B35DD" w14:textId="13F898A1" w:rsidR="004D6EC1" w:rsidRDefault="00967B7D" w:rsidP="00986A1A">
      <w:pPr>
        <w:ind w:firstLine="440"/>
        <w:rPr>
          <w:rFonts w:hint="eastAsia"/>
        </w:rPr>
      </w:pPr>
      <w:r>
        <w:rPr>
          <w:rFonts w:hint="eastAsia"/>
        </w:rPr>
        <w:t>参考规范</w:t>
      </w:r>
      <w:r>
        <w:rPr>
          <w:rFonts w:hint="eastAsia"/>
        </w:rPr>
        <w:t>GM/T0014-2012</w:t>
      </w:r>
      <w:r w:rsidR="006C5871">
        <w:rPr>
          <w:rFonts w:hint="eastAsia"/>
        </w:rPr>
        <w:t>（附录</w:t>
      </w:r>
      <w:r w:rsidR="006C5871">
        <w:rPr>
          <w:rFonts w:hint="eastAsia"/>
        </w:rPr>
        <w:t>C.4</w:t>
      </w:r>
      <w:r w:rsidR="006C5871">
        <w:rPr>
          <w:rFonts w:hint="eastAsia"/>
        </w:rPr>
        <w:t>）</w:t>
      </w:r>
      <w:r w:rsidR="00DB5541">
        <w:rPr>
          <w:rFonts w:hint="eastAsia"/>
        </w:rPr>
        <w:t>、</w:t>
      </w:r>
      <w:r w:rsidR="00DB5541">
        <w:rPr>
          <w:rFonts w:hint="eastAsia"/>
        </w:rPr>
        <w:t>GB/T 19713-2005</w:t>
      </w:r>
      <w:r w:rsidR="00DB5541">
        <w:rPr>
          <w:rFonts w:hint="eastAsia"/>
        </w:rPr>
        <w:t>。</w:t>
      </w:r>
    </w:p>
    <w:p w14:paraId="5FB1E7A5" w14:textId="161FF33C" w:rsidR="002278EB" w:rsidRDefault="004F62AC" w:rsidP="004F62AC">
      <w:pPr>
        <w:ind w:firstLine="440"/>
        <w:rPr>
          <w:rFonts w:hint="eastAsia"/>
        </w:rPr>
      </w:pPr>
      <w:r>
        <w:rPr>
          <w:rFonts w:hint="eastAsia"/>
        </w:rPr>
        <w:t>通过</w:t>
      </w:r>
      <w:r>
        <w:rPr>
          <w:rFonts w:hint="eastAsia"/>
        </w:rPr>
        <w:t xml:space="preserve">http </w:t>
      </w:r>
      <w:r>
        <w:rPr>
          <w:rFonts w:hint="eastAsia"/>
        </w:rPr>
        <w:t>协议访问</w:t>
      </w:r>
      <w:r>
        <w:rPr>
          <w:rFonts w:hint="eastAsia"/>
        </w:rPr>
        <w:t xml:space="preserve">OCSP </w:t>
      </w:r>
      <w:r>
        <w:rPr>
          <w:rFonts w:hint="eastAsia"/>
        </w:rPr>
        <w:t>服务，服务器会对查询请求进行检查，检查的内容包括：验证是否强制请求签名；用</w:t>
      </w:r>
      <w:r>
        <w:t xml:space="preserve"> CA </w:t>
      </w:r>
      <w:r>
        <w:rPr>
          <w:rFonts w:hint="eastAsia"/>
        </w:rPr>
        <w:t>证书验证签名是否通过；验证证书是否生效或者已经过期；验证证书颁发者</w:t>
      </w:r>
      <w:r>
        <w:rPr>
          <w:rFonts w:hint="eastAsia"/>
        </w:rPr>
        <w:lastRenderedPageBreak/>
        <w:t>是否在信任证书列表内</w:t>
      </w:r>
    </w:p>
    <w:p w14:paraId="6D148317" w14:textId="230D58BD" w:rsidR="004F62AC" w:rsidRPr="004F62AC" w:rsidRDefault="004F62AC" w:rsidP="004F62AC">
      <w:pPr>
        <w:ind w:firstLine="440"/>
        <w:rPr>
          <w:rFonts w:hint="eastAsia"/>
        </w:rPr>
      </w:pPr>
      <w:r>
        <w:rPr>
          <w:rFonts w:hint="eastAsia"/>
        </w:rPr>
        <w:t>CFCA</w:t>
      </w:r>
      <w:r>
        <w:rPr>
          <w:rFonts w:hint="eastAsia"/>
        </w:rPr>
        <w:t>的</w:t>
      </w:r>
      <w:r>
        <w:rPr>
          <w:rFonts w:hint="eastAsia"/>
        </w:rPr>
        <w:t>OCSP</w:t>
      </w:r>
      <w:r>
        <w:rPr>
          <w:rFonts w:hint="eastAsia"/>
        </w:rPr>
        <w:t>地址：</w:t>
      </w:r>
      <w:r w:rsidRPr="004F62AC">
        <w:rPr>
          <w:rFonts w:ascii="Microsoft YaHei UI" w:eastAsia="Microsoft YaHei UI" w:hAnsiTheme="minorHAnsi" w:cs="Microsoft YaHei UI"/>
          <w:kern w:val="0"/>
          <w:sz w:val="18"/>
          <w:szCs w:val="18"/>
        </w:rPr>
        <w:t>URL=http://ocsp.cfca.com.cn</w:t>
      </w:r>
    </w:p>
    <w:p w14:paraId="210D2901" w14:textId="77777777" w:rsidR="001D430C" w:rsidRDefault="001D430C" w:rsidP="001D430C">
      <w:pPr>
        <w:pStyle w:val="af7"/>
        <w:ind w:firstLine="440"/>
      </w:pPr>
      <w:r>
        <w:t>Method: POST</w:t>
      </w:r>
    </w:p>
    <w:p w14:paraId="10EAC8F5" w14:textId="58E2D676" w:rsidR="001D430C" w:rsidRDefault="001D430C" w:rsidP="001D430C">
      <w:pPr>
        <w:numPr>
          <w:ilvl w:val="0"/>
          <w:numId w:val="46"/>
        </w:numPr>
        <w:ind w:firstLineChars="0" w:firstLine="442"/>
        <w:rPr>
          <w:b/>
          <w:bCs/>
        </w:rPr>
      </w:pPr>
      <w:r>
        <w:rPr>
          <w:b/>
          <w:bCs/>
        </w:rPr>
        <w:t xml:space="preserve">Name: </w:t>
      </w:r>
      <w:r>
        <w:rPr>
          <w:rFonts w:hint="eastAsia"/>
        </w:rPr>
        <w:t>查询</w:t>
      </w:r>
      <w:r>
        <w:rPr>
          <w:rFonts w:hint="eastAsia"/>
        </w:rPr>
        <w:t>OCSP</w:t>
      </w:r>
    </w:p>
    <w:p w14:paraId="1A2C1E52" w14:textId="77777777" w:rsidR="001D430C" w:rsidRDefault="001D430C" w:rsidP="001D430C">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1D430C" w14:paraId="65E3CE6A" w14:textId="77777777" w:rsidTr="0034662B">
        <w:tc>
          <w:tcPr>
            <w:tcW w:w="1552" w:type="dxa"/>
            <w:shd w:val="clear" w:color="auto" w:fill="D8D8D8" w:themeFill="background1" w:themeFillShade="D8"/>
          </w:tcPr>
          <w:p w14:paraId="2993F5EC" w14:textId="77777777" w:rsidR="001D430C" w:rsidRDefault="001D430C" w:rsidP="0034662B">
            <w:pPr>
              <w:pStyle w:val="-"/>
              <w:ind w:firstLine="402"/>
              <w:jc w:val="center"/>
              <w:rPr>
                <w:b/>
                <w:bCs/>
              </w:rPr>
            </w:pPr>
            <w:r>
              <w:rPr>
                <w:b/>
                <w:bCs/>
              </w:rPr>
              <w:t>Key</w:t>
            </w:r>
          </w:p>
        </w:tc>
        <w:tc>
          <w:tcPr>
            <w:tcW w:w="5017" w:type="dxa"/>
            <w:shd w:val="clear" w:color="auto" w:fill="D8D8D8" w:themeFill="background1" w:themeFillShade="D8"/>
          </w:tcPr>
          <w:p w14:paraId="2C4E392D" w14:textId="77777777" w:rsidR="001D430C" w:rsidRDefault="001D430C" w:rsidP="0034662B">
            <w:pPr>
              <w:pStyle w:val="-"/>
              <w:ind w:firstLine="402"/>
              <w:jc w:val="center"/>
              <w:rPr>
                <w:b/>
                <w:bCs/>
              </w:rPr>
            </w:pPr>
            <w:r>
              <w:rPr>
                <w:b/>
                <w:bCs/>
              </w:rPr>
              <w:t>Value</w:t>
            </w:r>
          </w:p>
        </w:tc>
        <w:tc>
          <w:tcPr>
            <w:tcW w:w="3285" w:type="dxa"/>
            <w:shd w:val="clear" w:color="auto" w:fill="D8D8D8" w:themeFill="background1" w:themeFillShade="D8"/>
          </w:tcPr>
          <w:p w14:paraId="4FF4300A" w14:textId="77777777" w:rsidR="001D430C" w:rsidRDefault="001D430C" w:rsidP="0034662B">
            <w:pPr>
              <w:pStyle w:val="-"/>
              <w:ind w:firstLine="402"/>
              <w:jc w:val="center"/>
              <w:rPr>
                <w:b/>
                <w:bCs/>
              </w:rPr>
            </w:pPr>
            <w:r>
              <w:rPr>
                <w:b/>
                <w:bCs/>
              </w:rPr>
              <w:t>Describe</w:t>
            </w:r>
          </w:p>
        </w:tc>
      </w:tr>
      <w:tr w:rsidR="001D430C" w14:paraId="6E75DFB4" w14:textId="77777777" w:rsidTr="0034662B">
        <w:tc>
          <w:tcPr>
            <w:tcW w:w="1552" w:type="dxa"/>
          </w:tcPr>
          <w:p w14:paraId="6F72B017" w14:textId="77777777" w:rsidR="001D430C" w:rsidRDefault="001D430C" w:rsidP="0034662B">
            <w:pPr>
              <w:pStyle w:val="-"/>
            </w:pPr>
            <w:r>
              <w:t>Content-Type</w:t>
            </w:r>
          </w:p>
        </w:tc>
        <w:tc>
          <w:tcPr>
            <w:tcW w:w="5017" w:type="dxa"/>
          </w:tcPr>
          <w:p w14:paraId="1DDA5EAA" w14:textId="4E3AB221" w:rsidR="001D430C" w:rsidRDefault="001D430C" w:rsidP="0034662B">
            <w:pPr>
              <w:pStyle w:val="-"/>
              <w:ind w:firstLine="400"/>
              <w:jc w:val="center"/>
            </w:pPr>
            <w:r>
              <w:t>application/</w:t>
            </w:r>
            <w:r>
              <w:rPr>
                <w:rFonts w:hint="eastAsia"/>
              </w:rPr>
              <w:t>ocsp-request</w:t>
            </w:r>
          </w:p>
        </w:tc>
        <w:tc>
          <w:tcPr>
            <w:tcW w:w="3285" w:type="dxa"/>
          </w:tcPr>
          <w:p w14:paraId="5D6E606B" w14:textId="77777777" w:rsidR="001D430C" w:rsidRDefault="001D430C" w:rsidP="0034662B">
            <w:pPr>
              <w:pStyle w:val="-"/>
              <w:ind w:firstLine="400"/>
            </w:pPr>
          </w:p>
        </w:tc>
      </w:tr>
    </w:tbl>
    <w:p w14:paraId="0946DF8A" w14:textId="77777777" w:rsidR="001D430C" w:rsidRDefault="001D430C" w:rsidP="001D430C">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668"/>
        <w:gridCol w:w="1134"/>
        <w:gridCol w:w="1417"/>
        <w:gridCol w:w="1276"/>
        <w:gridCol w:w="4315"/>
      </w:tblGrid>
      <w:tr w:rsidR="001D430C" w14:paraId="507A3D14" w14:textId="77777777" w:rsidTr="00C07359">
        <w:tc>
          <w:tcPr>
            <w:tcW w:w="1668" w:type="dxa"/>
            <w:shd w:val="clear" w:color="auto" w:fill="D8D8D8" w:themeFill="background1" w:themeFillShade="D8"/>
          </w:tcPr>
          <w:p w14:paraId="7EFA577E" w14:textId="77777777" w:rsidR="001D430C" w:rsidRDefault="001D430C" w:rsidP="0034662B">
            <w:pPr>
              <w:pStyle w:val="-"/>
              <w:ind w:firstLine="402"/>
              <w:jc w:val="left"/>
              <w:rPr>
                <w:b/>
                <w:bCs/>
              </w:rPr>
            </w:pPr>
            <w:r>
              <w:rPr>
                <w:b/>
                <w:bCs/>
              </w:rPr>
              <w:t>Key</w:t>
            </w:r>
          </w:p>
        </w:tc>
        <w:tc>
          <w:tcPr>
            <w:tcW w:w="1134" w:type="dxa"/>
            <w:shd w:val="clear" w:color="auto" w:fill="D8D8D8" w:themeFill="background1" w:themeFillShade="D8"/>
          </w:tcPr>
          <w:p w14:paraId="64FB7CF9" w14:textId="77777777" w:rsidR="001D430C" w:rsidRDefault="001D430C" w:rsidP="001D430C">
            <w:pPr>
              <w:pStyle w:val="-"/>
              <w:jc w:val="left"/>
              <w:rPr>
                <w:b/>
                <w:bCs/>
              </w:rPr>
            </w:pPr>
            <w:r>
              <w:rPr>
                <w:b/>
                <w:bCs/>
              </w:rPr>
              <w:t>Type</w:t>
            </w:r>
          </w:p>
        </w:tc>
        <w:tc>
          <w:tcPr>
            <w:tcW w:w="1417" w:type="dxa"/>
            <w:shd w:val="clear" w:color="auto" w:fill="D8D8D8" w:themeFill="background1" w:themeFillShade="D8"/>
          </w:tcPr>
          <w:p w14:paraId="1EF65492" w14:textId="77777777" w:rsidR="001D430C" w:rsidRDefault="001D430C" w:rsidP="001D430C">
            <w:pPr>
              <w:pStyle w:val="-"/>
              <w:jc w:val="left"/>
              <w:rPr>
                <w:b/>
                <w:bCs/>
              </w:rPr>
            </w:pPr>
            <w:r>
              <w:rPr>
                <w:b/>
                <w:bCs/>
              </w:rPr>
              <w:t>Range</w:t>
            </w:r>
          </w:p>
        </w:tc>
        <w:tc>
          <w:tcPr>
            <w:tcW w:w="1276" w:type="dxa"/>
            <w:shd w:val="clear" w:color="auto" w:fill="D8D8D8" w:themeFill="background1" w:themeFillShade="D8"/>
          </w:tcPr>
          <w:p w14:paraId="6B171F08" w14:textId="77777777" w:rsidR="001D430C" w:rsidRDefault="001D430C" w:rsidP="0034662B">
            <w:pPr>
              <w:pStyle w:val="-"/>
              <w:jc w:val="left"/>
              <w:rPr>
                <w:b/>
                <w:bCs/>
              </w:rPr>
            </w:pPr>
            <w:r>
              <w:rPr>
                <w:b/>
                <w:bCs/>
              </w:rPr>
              <w:t>Required</w:t>
            </w:r>
          </w:p>
        </w:tc>
        <w:tc>
          <w:tcPr>
            <w:tcW w:w="4315" w:type="dxa"/>
            <w:shd w:val="clear" w:color="auto" w:fill="D8D8D8" w:themeFill="background1" w:themeFillShade="D8"/>
          </w:tcPr>
          <w:p w14:paraId="710E665F" w14:textId="77777777" w:rsidR="001D430C" w:rsidRDefault="001D430C" w:rsidP="0034662B">
            <w:pPr>
              <w:pStyle w:val="-"/>
              <w:ind w:firstLine="402"/>
              <w:jc w:val="center"/>
              <w:rPr>
                <w:b/>
                <w:bCs/>
              </w:rPr>
            </w:pPr>
            <w:r>
              <w:rPr>
                <w:b/>
                <w:bCs/>
              </w:rPr>
              <w:t>Describe</w:t>
            </w:r>
          </w:p>
        </w:tc>
      </w:tr>
      <w:tr w:rsidR="001D430C" w14:paraId="5131AAE9" w14:textId="77777777" w:rsidTr="00C07359">
        <w:tc>
          <w:tcPr>
            <w:tcW w:w="1668" w:type="dxa"/>
          </w:tcPr>
          <w:p w14:paraId="7C85F7C3" w14:textId="39CD4D13" w:rsidR="001D430C" w:rsidRDefault="00C07359" w:rsidP="0034662B">
            <w:pPr>
              <w:pStyle w:val="-"/>
            </w:pPr>
            <w:r>
              <w:t>o</w:t>
            </w:r>
            <w:r w:rsidR="007D371A">
              <w:rPr>
                <w:rFonts w:hint="eastAsia"/>
              </w:rPr>
              <w:t>csp</w:t>
            </w:r>
            <w:r w:rsidR="001D430C">
              <w:rPr>
                <w:rFonts w:hint="eastAsia"/>
              </w:rPr>
              <w:t>req</w:t>
            </w:r>
            <w:r>
              <w:rPr>
                <w:rFonts w:hint="eastAsia"/>
              </w:rPr>
              <w:t>(</w:t>
            </w:r>
            <w:r>
              <w:rPr>
                <w:rFonts w:hint="eastAsia"/>
              </w:rPr>
              <w:t>待查</w:t>
            </w:r>
            <w:r>
              <w:rPr>
                <w:rFonts w:hint="eastAsia"/>
              </w:rPr>
              <w:t>)</w:t>
            </w:r>
          </w:p>
        </w:tc>
        <w:tc>
          <w:tcPr>
            <w:tcW w:w="1134" w:type="dxa"/>
          </w:tcPr>
          <w:p w14:paraId="3A7EE954" w14:textId="77777777" w:rsidR="001D430C" w:rsidRDefault="001D430C" w:rsidP="0034662B">
            <w:pPr>
              <w:pStyle w:val="-"/>
              <w:jc w:val="left"/>
            </w:pPr>
            <w:r>
              <w:t>string</w:t>
            </w:r>
          </w:p>
        </w:tc>
        <w:tc>
          <w:tcPr>
            <w:tcW w:w="1417" w:type="dxa"/>
          </w:tcPr>
          <w:p w14:paraId="31CA0E2A" w14:textId="77777777" w:rsidR="001D430C" w:rsidRDefault="001D430C" w:rsidP="0034662B">
            <w:pPr>
              <w:pStyle w:val="-"/>
              <w:ind w:firstLine="400"/>
              <w:jc w:val="center"/>
            </w:pPr>
          </w:p>
        </w:tc>
        <w:tc>
          <w:tcPr>
            <w:tcW w:w="1276" w:type="dxa"/>
          </w:tcPr>
          <w:p w14:paraId="2F8E2226" w14:textId="77777777" w:rsidR="001D430C" w:rsidRDefault="001D430C" w:rsidP="0034662B">
            <w:pPr>
              <w:pStyle w:val="-"/>
              <w:jc w:val="left"/>
            </w:pPr>
            <w:r>
              <w:t>true</w:t>
            </w:r>
          </w:p>
        </w:tc>
        <w:tc>
          <w:tcPr>
            <w:tcW w:w="4315" w:type="dxa"/>
          </w:tcPr>
          <w:p w14:paraId="7AC0CAD1" w14:textId="17FF4491" w:rsidR="001D430C" w:rsidRDefault="001D430C" w:rsidP="0034662B">
            <w:pPr>
              <w:pStyle w:val="-"/>
            </w:pPr>
            <w:r>
              <w:rPr>
                <w:rFonts w:hint="eastAsia"/>
              </w:rPr>
              <w:t>OCSPRequest</w:t>
            </w:r>
            <w:r>
              <w:rPr>
                <w:rFonts w:hint="eastAsia"/>
              </w:rPr>
              <w:t>的</w:t>
            </w:r>
            <w:r>
              <w:rPr>
                <w:rFonts w:hint="eastAsia"/>
              </w:rPr>
              <w:t>DER</w:t>
            </w:r>
            <w:r>
              <w:rPr>
                <w:rFonts w:hint="eastAsia"/>
              </w:rPr>
              <w:t>编码的二进制值</w:t>
            </w:r>
          </w:p>
        </w:tc>
      </w:tr>
      <w:tr w:rsidR="001D430C" w14:paraId="3A351C78" w14:textId="77777777" w:rsidTr="00C07359">
        <w:tc>
          <w:tcPr>
            <w:tcW w:w="1668" w:type="dxa"/>
          </w:tcPr>
          <w:p w14:paraId="79769790" w14:textId="51961D8A" w:rsidR="001D430C" w:rsidRDefault="00C07359" w:rsidP="00C07359">
            <w:pPr>
              <w:pStyle w:val="-"/>
            </w:pPr>
            <w:r>
              <w:t>O</w:t>
            </w:r>
            <w:r w:rsidR="007D371A">
              <w:rPr>
                <w:rFonts w:hint="eastAsia"/>
              </w:rPr>
              <w:t>csp</w:t>
            </w:r>
            <w:r w:rsidR="001D430C">
              <w:rPr>
                <w:rFonts w:hint="eastAsia"/>
              </w:rPr>
              <w:t>resp</w:t>
            </w:r>
            <w:r>
              <w:rPr>
                <w:rFonts w:hint="eastAsia"/>
              </w:rPr>
              <w:t>（待查</w:t>
            </w:r>
            <w:r>
              <w:rPr>
                <w:rFonts w:hint="eastAsia"/>
              </w:rPr>
              <w:t>)</w:t>
            </w:r>
          </w:p>
        </w:tc>
        <w:tc>
          <w:tcPr>
            <w:tcW w:w="1134" w:type="dxa"/>
          </w:tcPr>
          <w:p w14:paraId="55A1773B" w14:textId="28D35E23" w:rsidR="001D430C" w:rsidRDefault="001D430C" w:rsidP="0034662B">
            <w:pPr>
              <w:pStyle w:val="-"/>
              <w:jc w:val="left"/>
            </w:pPr>
            <w:r>
              <w:rPr>
                <w:rFonts w:hint="eastAsia"/>
              </w:rPr>
              <w:t>string</w:t>
            </w:r>
          </w:p>
        </w:tc>
        <w:tc>
          <w:tcPr>
            <w:tcW w:w="1417" w:type="dxa"/>
          </w:tcPr>
          <w:p w14:paraId="2E67FF4E" w14:textId="77777777" w:rsidR="001D430C" w:rsidRDefault="001D430C" w:rsidP="0034662B">
            <w:pPr>
              <w:pStyle w:val="-"/>
              <w:ind w:firstLine="400"/>
              <w:jc w:val="center"/>
            </w:pPr>
          </w:p>
        </w:tc>
        <w:tc>
          <w:tcPr>
            <w:tcW w:w="1276" w:type="dxa"/>
          </w:tcPr>
          <w:p w14:paraId="66BA2A40" w14:textId="5E8280D9" w:rsidR="001D430C" w:rsidRDefault="001D430C" w:rsidP="0034662B">
            <w:pPr>
              <w:pStyle w:val="-"/>
              <w:jc w:val="left"/>
            </w:pPr>
            <w:r>
              <w:rPr>
                <w:rFonts w:hint="eastAsia"/>
              </w:rPr>
              <w:t>false</w:t>
            </w:r>
          </w:p>
        </w:tc>
        <w:tc>
          <w:tcPr>
            <w:tcW w:w="4315" w:type="dxa"/>
          </w:tcPr>
          <w:p w14:paraId="0EF3CE11" w14:textId="070CD555" w:rsidR="001D430C" w:rsidRDefault="001D430C" w:rsidP="001D430C">
            <w:pPr>
              <w:pStyle w:val="-"/>
            </w:pPr>
            <w:r>
              <w:rPr>
                <w:rFonts w:hint="eastAsia"/>
              </w:rPr>
              <w:t>OCSPResponse</w:t>
            </w:r>
            <w:r>
              <w:rPr>
                <w:rFonts w:hint="eastAsia"/>
              </w:rPr>
              <w:t>的</w:t>
            </w:r>
            <w:r>
              <w:rPr>
                <w:rFonts w:hint="eastAsia"/>
              </w:rPr>
              <w:t>DER</w:t>
            </w:r>
            <w:r>
              <w:rPr>
                <w:rFonts w:hint="eastAsia"/>
              </w:rPr>
              <w:t>编码的二进制值</w:t>
            </w:r>
          </w:p>
        </w:tc>
      </w:tr>
    </w:tbl>
    <w:p w14:paraId="430BF51C" w14:textId="0F31F447" w:rsidR="001D430C" w:rsidRDefault="001D430C" w:rsidP="001D430C">
      <w:pPr>
        <w:numPr>
          <w:ilvl w:val="0"/>
          <w:numId w:val="46"/>
        </w:numPr>
        <w:ind w:firstLineChars="0" w:firstLine="442"/>
        <w:rPr>
          <w:b/>
          <w:bCs/>
        </w:rPr>
      </w:pPr>
      <w:r>
        <w:rPr>
          <w:b/>
          <w:bCs/>
        </w:rPr>
        <w:t>InputOnly:</w:t>
      </w:r>
      <w:r>
        <w:t xml:space="preserve"> [</w:t>
      </w:r>
      <w:r w:rsidR="007D371A">
        <w:rPr>
          <w:rFonts w:hint="eastAsia"/>
        </w:rPr>
        <w:t>ocspreq</w:t>
      </w:r>
      <w:r>
        <w:t>]</w:t>
      </w:r>
    </w:p>
    <w:p w14:paraId="3CC6FA0E" w14:textId="7E95071D" w:rsidR="001D430C" w:rsidRDefault="001D430C" w:rsidP="001D430C">
      <w:pPr>
        <w:numPr>
          <w:ilvl w:val="0"/>
          <w:numId w:val="46"/>
        </w:numPr>
        <w:ind w:firstLineChars="0" w:firstLine="442"/>
        <w:rPr>
          <w:b/>
          <w:bCs/>
        </w:rPr>
      </w:pPr>
      <w:r>
        <w:rPr>
          <w:b/>
          <w:bCs/>
        </w:rPr>
        <w:t>OutputOnly:</w:t>
      </w:r>
      <w:r>
        <w:t xml:space="preserve"> [</w:t>
      </w:r>
      <w:r w:rsidR="007D371A">
        <w:rPr>
          <w:rFonts w:hint="eastAsia"/>
        </w:rPr>
        <w:t>ocspresp</w:t>
      </w:r>
      <w:r>
        <w:t>]</w:t>
      </w:r>
    </w:p>
    <w:p w14:paraId="3873BE7B" w14:textId="77777777" w:rsidR="001D430C" w:rsidRPr="00A7791A" w:rsidRDefault="001D430C" w:rsidP="001D430C">
      <w:pPr>
        <w:ind w:firstLineChars="0" w:firstLine="0"/>
      </w:pPr>
    </w:p>
    <w:p w14:paraId="4F0AF090" w14:textId="3981E6B1" w:rsidR="00967B7D" w:rsidRDefault="00AC15B9" w:rsidP="00986A1A">
      <w:pPr>
        <w:ind w:firstLine="440"/>
      </w:pPr>
      <w:r>
        <w:rPr>
          <w:rFonts w:hint="eastAsia"/>
        </w:rPr>
        <w:t>请求格式：</w:t>
      </w:r>
    </w:p>
    <w:p w14:paraId="48435CD9" w14:textId="77777777" w:rsidR="00455947" w:rsidRDefault="00455947" w:rsidP="00986A1A">
      <w:pPr>
        <w:ind w:firstLine="440"/>
      </w:pPr>
      <w:r>
        <w:rPr>
          <w:rFonts w:hint="eastAsia"/>
        </w:rPr>
        <w:t>OCSPRequest ::= SEQUENCE{</w:t>
      </w:r>
    </w:p>
    <w:p w14:paraId="519EA314" w14:textId="7F1060FA" w:rsidR="00455947" w:rsidRDefault="00455947" w:rsidP="00986A1A">
      <w:pPr>
        <w:ind w:firstLine="440"/>
      </w:pPr>
      <w:r>
        <w:rPr>
          <w:rFonts w:hint="eastAsia"/>
        </w:rPr>
        <w:t xml:space="preserve">   tbsRequest TBSRequest,</w:t>
      </w:r>
    </w:p>
    <w:p w14:paraId="32655F6A" w14:textId="11477807" w:rsidR="00455947" w:rsidRDefault="00455947" w:rsidP="00986A1A">
      <w:pPr>
        <w:ind w:firstLine="440"/>
      </w:pPr>
      <w:r>
        <w:rPr>
          <w:rFonts w:hint="eastAsia"/>
        </w:rPr>
        <w:t xml:space="preserve">   optionalSignature [0] EXPLICT Signature OPTIONAL</w:t>
      </w:r>
    </w:p>
    <w:p w14:paraId="71BBA4BE" w14:textId="5B4DC580" w:rsidR="00967B7D" w:rsidRDefault="00455947" w:rsidP="00986A1A">
      <w:pPr>
        <w:ind w:firstLine="440"/>
      </w:pPr>
      <w:r>
        <w:rPr>
          <w:rFonts w:hint="eastAsia"/>
        </w:rPr>
        <w:t>}</w:t>
      </w:r>
    </w:p>
    <w:p w14:paraId="4670F88B" w14:textId="77777777" w:rsidR="00455947" w:rsidRDefault="00455947" w:rsidP="00986A1A">
      <w:pPr>
        <w:ind w:firstLine="440"/>
      </w:pPr>
      <w:r>
        <w:rPr>
          <w:rFonts w:hint="eastAsia"/>
        </w:rPr>
        <w:t>TBSRequest ::= SEQUENCE{</w:t>
      </w:r>
    </w:p>
    <w:p w14:paraId="35A3CF84" w14:textId="6835171B" w:rsidR="00455947" w:rsidRDefault="00455947" w:rsidP="00F83E46">
      <w:pPr>
        <w:tabs>
          <w:tab w:val="left" w:pos="5270"/>
        </w:tabs>
        <w:ind w:firstLine="440"/>
      </w:pPr>
      <w:r>
        <w:rPr>
          <w:rFonts w:hint="eastAsia"/>
        </w:rPr>
        <w:t xml:space="preserve">    version [0] EXPLICIT Version DEFAULT v1,</w:t>
      </w:r>
      <w:r w:rsidR="00F83E46">
        <w:tab/>
      </w:r>
      <w:r w:rsidR="00F83E46">
        <w:rPr>
          <w:rFonts w:hint="eastAsia"/>
        </w:rPr>
        <w:t xml:space="preserve">-- </w:t>
      </w:r>
      <w:r w:rsidR="00F83E46">
        <w:rPr>
          <w:rFonts w:hint="eastAsia"/>
        </w:rPr>
        <w:t>缺省值，则不编码</w:t>
      </w:r>
    </w:p>
    <w:p w14:paraId="00F2700B" w14:textId="3B2A05D0" w:rsidR="00455947" w:rsidRDefault="00455947" w:rsidP="00986A1A">
      <w:pPr>
        <w:ind w:firstLine="440"/>
      </w:pPr>
      <w:r>
        <w:rPr>
          <w:rFonts w:hint="eastAsia"/>
        </w:rPr>
        <w:t xml:space="preserve">    requestorName [1] EXPLICIT GeneralName OPTIONAL,</w:t>
      </w:r>
    </w:p>
    <w:p w14:paraId="562DDF51" w14:textId="5430E23A" w:rsidR="00455947" w:rsidRDefault="00455947" w:rsidP="00986A1A">
      <w:pPr>
        <w:ind w:firstLine="440"/>
      </w:pPr>
      <w:r>
        <w:rPr>
          <w:rFonts w:hint="eastAsia"/>
        </w:rPr>
        <w:t xml:space="preserve">    requestList    SEQUENCE OF Request,</w:t>
      </w:r>
    </w:p>
    <w:p w14:paraId="7263BFA8" w14:textId="115F8DB6" w:rsidR="00455947" w:rsidRDefault="00455947" w:rsidP="00986A1A">
      <w:pPr>
        <w:ind w:firstLine="440"/>
      </w:pPr>
      <w:r>
        <w:rPr>
          <w:rFonts w:hint="eastAsia"/>
        </w:rPr>
        <w:t xml:space="preserve">    requestExtensions [2] EXPLICT Extensions OPTIONAL</w:t>
      </w:r>
    </w:p>
    <w:p w14:paraId="46AC0476" w14:textId="76FBD192" w:rsidR="00967B7D" w:rsidRDefault="00455947" w:rsidP="00986A1A">
      <w:pPr>
        <w:ind w:firstLine="440"/>
      </w:pPr>
      <w:r>
        <w:rPr>
          <w:rFonts w:hint="eastAsia"/>
        </w:rPr>
        <w:t>}</w:t>
      </w:r>
    </w:p>
    <w:p w14:paraId="3A8691B0" w14:textId="77777777" w:rsidR="00455947" w:rsidRDefault="00455947" w:rsidP="00986A1A">
      <w:pPr>
        <w:ind w:firstLine="440"/>
      </w:pPr>
      <w:r>
        <w:rPr>
          <w:rFonts w:hint="eastAsia"/>
        </w:rPr>
        <w:t>Signature ::= SEQUENCE {</w:t>
      </w:r>
    </w:p>
    <w:p w14:paraId="42C6BDCE" w14:textId="2ECA49DF" w:rsidR="00455947" w:rsidRDefault="00455947" w:rsidP="00986A1A">
      <w:pPr>
        <w:ind w:firstLine="440"/>
      </w:pPr>
      <w:r>
        <w:rPr>
          <w:rFonts w:hint="eastAsia"/>
        </w:rPr>
        <w:t xml:space="preserve">    signatureAlgorithm AlgorithmIdentifier,</w:t>
      </w:r>
    </w:p>
    <w:p w14:paraId="2180C8BB" w14:textId="23D1298F" w:rsidR="00455947" w:rsidRDefault="00455947" w:rsidP="00986A1A">
      <w:pPr>
        <w:ind w:firstLine="440"/>
      </w:pPr>
      <w:r>
        <w:rPr>
          <w:rFonts w:hint="eastAsia"/>
        </w:rPr>
        <w:t xml:space="preserve">    signature BIT STRING,</w:t>
      </w:r>
    </w:p>
    <w:p w14:paraId="2A342752" w14:textId="509CADE6" w:rsidR="00455947" w:rsidRDefault="00455947" w:rsidP="00986A1A">
      <w:pPr>
        <w:ind w:firstLine="440"/>
      </w:pPr>
      <w:r>
        <w:rPr>
          <w:rFonts w:hint="eastAsia"/>
        </w:rPr>
        <w:t xml:space="preserve">    certs [0] EXPLICT SEQUENCE OF Certificate OPTIONAL</w:t>
      </w:r>
    </w:p>
    <w:p w14:paraId="5033EADF" w14:textId="578FCD60" w:rsidR="00967B7D" w:rsidRDefault="00455947" w:rsidP="00986A1A">
      <w:pPr>
        <w:ind w:firstLine="440"/>
      </w:pPr>
      <w:r>
        <w:rPr>
          <w:rFonts w:hint="eastAsia"/>
        </w:rPr>
        <w:t>}</w:t>
      </w:r>
    </w:p>
    <w:p w14:paraId="19CC3F09" w14:textId="7099F368" w:rsidR="00455947" w:rsidRDefault="00455947" w:rsidP="00986A1A">
      <w:pPr>
        <w:ind w:firstLine="440"/>
      </w:pPr>
      <w:r>
        <w:rPr>
          <w:rFonts w:hint="eastAsia"/>
        </w:rPr>
        <w:t>Version ::= INTEGER { v1(0)}</w:t>
      </w:r>
    </w:p>
    <w:p w14:paraId="2FCD154B" w14:textId="77777777" w:rsidR="00455947" w:rsidRDefault="00455947" w:rsidP="00986A1A">
      <w:pPr>
        <w:ind w:firstLine="440"/>
      </w:pPr>
      <w:r>
        <w:rPr>
          <w:rFonts w:hint="eastAsia"/>
        </w:rPr>
        <w:t>Request ::= SEQUENCE {</w:t>
      </w:r>
    </w:p>
    <w:p w14:paraId="1D9F2542" w14:textId="7326B7E2" w:rsidR="00455947" w:rsidRDefault="00455947" w:rsidP="00986A1A">
      <w:pPr>
        <w:ind w:firstLine="440"/>
      </w:pPr>
      <w:r>
        <w:rPr>
          <w:rFonts w:hint="eastAsia"/>
        </w:rPr>
        <w:t xml:space="preserve">    reqCert CertID,</w:t>
      </w:r>
    </w:p>
    <w:p w14:paraId="7D651C61" w14:textId="18FF96BB" w:rsidR="00455947" w:rsidRDefault="00455947" w:rsidP="00986A1A">
      <w:pPr>
        <w:ind w:firstLine="440"/>
      </w:pPr>
      <w:r>
        <w:rPr>
          <w:rFonts w:hint="eastAsia"/>
        </w:rPr>
        <w:t xml:space="preserve">    singleRequestExtensions [0] EXPLICIT Extensions OPTIONAL</w:t>
      </w:r>
    </w:p>
    <w:p w14:paraId="4B9AED6C" w14:textId="69B69C82" w:rsidR="00455947" w:rsidRDefault="00455947" w:rsidP="00986A1A">
      <w:pPr>
        <w:ind w:firstLine="440"/>
      </w:pPr>
      <w:r>
        <w:rPr>
          <w:rFonts w:hint="eastAsia"/>
        </w:rPr>
        <w:t>}</w:t>
      </w:r>
    </w:p>
    <w:p w14:paraId="5CC9C669" w14:textId="77777777" w:rsidR="00455947" w:rsidRDefault="00455947" w:rsidP="00986A1A">
      <w:pPr>
        <w:ind w:firstLine="440"/>
      </w:pPr>
      <w:r>
        <w:rPr>
          <w:rFonts w:hint="eastAsia"/>
        </w:rPr>
        <w:t>CertID ::= SEQUENCE {</w:t>
      </w:r>
    </w:p>
    <w:p w14:paraId="3FF978F3" w14:textId="1641E59B" w:rsidR="00455947" w:rsidRDefault="00455947" w:rsidP="00986A1A">
      <w:pPr>
        <w:ind w:firstLine="440"/>
      </w:pPr>
      <w:r>
        <w:rPr>
          <w:rFonts w:hint="eastAsia"/>
        </w:rPr>
        <w:t xml:space="preserve">    hashAlgorithm AlgorithmIdentifier,</w:t>
      </w:r>
    </w:p>
    <w:p w14:paraId="79121FAE" w14:textId="74A2C89F" w:rsidR="00455947" w:rsidRDefault="00455947" w:rsidP="00986A1A">
      <w:pPr>
        <w:ind w:firstLine="440"/>
      </w:pPr>
      <w:r>
        <w:rPr>
          <w:rFonts w:hint="eastAsia"/>
        </w:rPr>
        <w:t xml:space="preserve">    issuerNameHash  OCTET STRING, ---Hash of Issuer</w:t>
      </w:r>
      <w:r>
        <w:t>’</w:t>
      </w:r>
      <w:r>
        <w:rPr>
          <w:rFonts w:hint="eastAsia"/>
        </w:rPr>
        <w:t>s DN</w:t>
      </w:r>
    </w:p>
    <w:p w14:paraId="23F76064" w14:textId="2566BB1C" w:rsidR="00455947" w:rsidRDefault="00455947" w:rsidP="00986A1A">
      <w:pPr>
        <w:ind w:firstLine="440"/>
      </w:pPr>
      <w:r>
        <w:rPr>
          <w:rFonts w:hint="eastAsia"/>
        </w:rPr>
        <w:t xml:space="preserve">    issuerKeyHash   OCTET STRING, ---Hash of Issuer public key</w:t>
      </w:r>
    </w:p>
    <w:p w14:paraId="7124E893" w14:textId="59B47EA7" w:rsidR="00455947" w:rsidRDefault="00455947" w:rsidP="00986A1A">
      <w:pPr>
        <w:ind w:firstLine="440"/>
      </w:pPr>
      <w:r>
        <w:rPr>
          <w:rFonts w:hint="eastAsia"/>
        </w:rPr>
        <w:t xml:space="preserve">    serialNumber     CertificateSerialNumber</w:t>
      </w:r>
    </w:p>
    <w:p w14:paraId="11932812" w14:textId="43CD8F26" w:rsidR="00455947" w:rsidRDefault="00455947" w:rsidP="00986A1A">
      <w:pPr>
        <w:ind w:firstLine="440"/>
      </w:pPr>
      <w:r>
        <w:rPr>
          <w:rFonts w:hint="eastAsia"/>
        </w:rPr>
        <w:t>}</w:t>
      </w:r>
    </w:p>
    <w:p w14:paraId="20464666" w14:textId="77777777" w:rsidR="00455947" w:rsidRDefault="00455947" w:rsidP="00986A1A">
      <w:pPr>
        <w:ind w:firstLine="440"/>
      </w:pPr>
    </w:p>
    <w:p w14:paraId="7C567EE6" w14:textId="650F3F70" w:rsidR="00AC15B9" w:rsidRDefault="00AC15B9" w:rsidP="00AC15B9">
      <w:pPr>
        <w:ind w:firstLine="440"/>
      </w:pPr>
      <w:r>
        <w:rPr>
          <w:rFonts w:hint="eastAsia"/>
        </w:rPr>
        <w:t>响应格式：</w:t>
      </w:r>
    </w:p>
    <w:p w14:paraId="4025668F" w14:textId="77777777" w:rsidR="00AC15B9" w:rsidRDefault="00AC15B9" w:rsidP="00986A1A">
      <w:pPr>
        <w:ind w:firstLine="440"/>
      </w:pPr>
      <w:r>
        <w:rPr>
          <w:rFonts w:hint="eastAsia"/>
        </w:rPr>
        <w:t>OCSPResponse ::= SEQUENCE {</w:t>
      </w:r>
    </w:p>
    <w:p w14:paraId="21E50BC5" w14:textId="48AF7B9A" w:rsidR="00AC15B9" w:rsidRDefault="00AC15B9" w:rsidP="00986A1A">
      <w:pPr>
        <w:ind w:firstLine="440"/>
      </w:pPr>
      <w:r>
        <w:rPr>
          <w:rFonts w:hint="eastAsia"/>
        </w:rPr>
        <w:lastRenderedPageBreak/>
        <w:t xml:space="preserve">    responseStatus OCSPResponseStatus,</w:t>
      </w:r>
    </w:p>
    <w:p w14:paraId="0F25B19E" w14:textId="3AC07303" w:rsidR="00AC15B9" w:rsidRDefault="00AC15B9" w:rsidP="00986A1A">
      <w:pPr>
        <w:ind w:firstLine="440"/>
      </w:pPr>
      <w:r>
        <w:rPr>
          <w:rFonts w:hint="eastAsia"/>
        </w:rPr>
        <w:t xml:space="preserve">    responseBytes  [0] EXPLICIT ResponseBytes OPTIONAL</w:t>
      </w:r>
    </w:p>
    <w:p w14:paraId="43076EF4" w14:textId="75DC5CE7" w:rsidR="00455947" w:rsidRDefault="00AC15B9" w:rsidP="00986A1A">
      <w:pPr>
        <w:ind w:firstLine="440"/>
      </w:pPr>
      <w:r>
        <w:rPr>
          <w:rFonts w:hint="eastAsia"/>
        </w:rPr>
        <w:t>}</w:t>
      </w:r>
    </w:p>
    <w:p w14:paraId="1D93722E" w14:textId="77777777" w:rsidR="00AC15B9" w:rsidRDefault="00AC15B9" w:rsidP="00986A1A">
      <w:pPr>
        <w:ind w:firstLine="440"/>
      </w:pPr>
      <w:r>
        <w:rPr>
          <w:rFonts w:hint="eastAsia"/>
        </w:rPr>
        <w:t>OCSPResponseStatus ::= ENUMBERATED{</w:t>
      </w:r>
    </w:p>
    <w:p w14:paraId="7F76A8A8" w14:textId="7E83A466" w:rsidR="00AC15B9" w:rsidRDefault="00AC15B9" w:rsidP="00986A1A">
      <w:pPr>
        <w:ind w:firstLine="440"/>
      </w:pPr>
      <w:r>
        <w:rPr>
          <w:rFonts w:hint="eastAsia"/>
        </w:rPr>
        <w:t xml:space="preserve">   successful (0),</w:t>
      </w:r>
    </w:p>
    <w:p w14:paraId="1B46CE93" w14:textId="6570145D" w:rsidR="00AC15B9" w:rsidRDefault="00AC15B9" w:rsidP="00986A1A">
      <w:pPr>
        <w:ind w:firstLine="440"/>
      </w:pPr>
      <w:r>
        <w:rPr>
          <w:rFonts w:hint="eastAsia"/>
        </w:rPr>
        <w:t xml:space="preserve">   malformedRequest (1),</w:t>
      </w:r>
    </w:p>
    <w:p w14:paraId="17CA1D23" w14:textId="3EC83BF7" w:rsidR="00AC15B9" w:rsidRDefault="00AC15B9" w:rsidP="00986A1A">
      <w:pPr>
        <w:ind w:firstLine="440"/>
      </w:pPr>
      <w:r>
        <w:rPr>
          <w:rFonts w:hint="eastAsia"/>
        </w:rPr>
        <w:t xml:space="preserve">   internalError (2),</w:t>
      </w:r>
    </w:p>
    <w:p w14:paraId="22B140F5" w14:textId="0230FD3E" w:rsidR="00AC15B9" w:rsidRDefault="00AC15B9" w:rsidP="00986A1A">
      <w:pPr>
        <w:ind w:firstLine="440"/>
      </w:pPr>
      <w:r>
        <w:rPr>
          <w:rFonts w:hint="eastAsia"/>
        </w:rPr>
        <w:t xml:space="preserve">   tryLater (3),</w:t>
      </w:r>
      <w:r w:rsidR="00D62569">
        <w:rPr>
          <w:rFonts w:hint="eastAsia"/>
        </w:rPr>
        <w:t xml:space="preserve">  -- 4</w:t>
      </w:r>
      <w:r w:rsidR="00D62569">
        <w:rPr>
          <w:rFonts w:hint="eastAsia"/>
        </w:rPr>
        <w:t>没有使用</w:t>
      </w:r>
    </w:p>
    <w:p w14:paraId="6BAFC320" w14:textId="1B175E48" w:rsidR="00AC15B9" w:rsidRDefault="00AC15B9" w:rsidP="00AC15B9">
      <w:pPr>
        <w:ind w:firstLineChars="350" w:firstLine="770"/>
      </w:pPr>
      <w:r>
        <w:rPr>
          <w:rFonts w:hint="eastAsia"/>
        </w:rPr>
        <w:t>sigRequired (5),</w:t>
      </w:r>
    </w:p>
    <w:p w14:paraId="06312820" w14:textId="4C4C1975" w:rsidR="00AC15B9" w:rsidRDefault="00AC15B9" w:rsidP="00986A1A">
      <w:pPr>
        <w:ind w:firstLine="440"/>
      </w:pPr>
      <w:r>
        <w:rPr>
          <w:rFonts w:hint="eastAsia"/>
        </w:rPr>
        <w:t xml:space="preserve">   unauthorized (6)</w:t>
      </w:r>
    </w:p>
    <w:p w14:paraId="762E62B5" w14:textId="3C901B5E" w:rsidR="004D6EC1" w:rsidRDefault="00AC15B9" w:rsidP="00986A1A">
      <w:pPr>
        <w:ind w:firstLine="440"/>
      </w:pPr>
      <w:r>
        <w:rPr>
          <w:rFonts w:hint="eastAsia"/>
        </w:rPr>
        <w:t>}</w:t>
      </w:r>
    </w:p>
    <w:p w14:paraId="5FF5B564" w14:textId="77777777" w:rsidR="00D75191" w:rsidRDefault="00D75191" w:rsidP="00D75191">
      <w:pPr>
        <w:ind w:firstLine="440"/>
      </w:pPr>
      <w:r>
        <w:t>ResponseBytes ::= SEQUENCE {</w:t>
      </w:r>
    </w:p>
    <w:p w14:paraId="703CB549" w14:textId="77777777" w:rsidR="00D75191" w:rsidRDefault="00D75191" w:rsidP="00D75191">
      <w:pPr>
        <w:ind w:leftChars="200" w:left="440" w:firstLine="440"/>
      </w:pPr>
      <w:r>
        <w:t>responseType OBJECT IDENTIFIER,</w:t>
      </w:r>
    </w:p>
    <w:p w14:paraId="7BA944AE" w14:textId="77777777" w:rsidR="00D75191" w:rsidRDefault="00D75191" w:rsidP="00D75191">
      <w:pPr>
        <w:ind w:leftChars="200" w:left="440" w:firstLine="440"/>
      </w:pPr>
      <w:r>
        <w:t xml:space="preserve">response OCTET STRING </w:t>
      </w:r>
    </w:p>
    <w:p w14:paraId="30841306" w14:textId="27BCB8F4" w:rsidR="00991B0C" w:rsidRDefault="00D75191" w:rsidP="00D75191">
      <w:pPr>
        <w:ind w:firstLine="440"/>
      </w:pPr>
      <w:r>
        <w:t>}</w:t>
      </w:r>
    </w:p>
    <w:p w14:paraId="79725CB0" w14:textId="7981F2D6" w:rsidR="00D75191" w:rsidRDefault="00371CFB" w:rsidP="00986A1A">
      <w:pPr>
        <w:ind w:firstLine="440"/>
      </w:pPr>
      <w:r>
        <w:rPr>
          <w:rFonts w:hint="eastAsia"/>
        </w:rPr>
        <w:t>对于基础</w:t>
      </w:r>
      <w:r>
        <w:rPr>
          <w:rFonts w:hint="eastAsia"/>
        </w:rPr>
        <w:t>OCSP</w:t>
      </w:r>
      <w:r>
        <w:rPr>
          <w:rFonts w:hint="eastAsia"/>
        </w:rPr>
        <w:t>，</w:t>
      </w:r>
      <w:r>
        <w:rPr>
          <w:rFonts w:hint="eastAsia"/>
        </w:rPr>
        <w:t>responseType</w:t>
      </w:r>
      <w:r>
        <w:rPr>
          <w:rFonts w:hint="eastAsia"/>
        </w:rPr>
        <w:t>是</w:t>
      </w:r>
      <w:r>
        <w:rPr>
          <w:rFonts w:hint="eastAsia"/>
        </w:rPr>
        <w:t>id-pkix-ocsp-basic</w:t>
      </w:r>
      <w:r w:rsidR="00FF009B">
        <w:rPr>
          <w:rFonts w:hint="eastAsia"/>
        </w:rPr>
        <w:t>，</w:t>
      </w:r>
      <w:r w:rsidR="00FF009B">
        <w:rPr>
          <w:rFonts w:hint="eastAsia"/>
        </w:rPr>
        <w:t>response</w:t>
      </w:r>
      <w:r w:rsidR="00FF009B">
        <w:rPr>
          <w:rFonts w:hint="eastAsia"/>
        </w:rPr>
        <w:t>是</w:t>
      </w:r>
      <w:r w:rsidR="00FF009B">
        <w:rPr>
          <w:rFonts w:hint="eastAsia"/>
        </w:rPr>
        <w:t>BasicOCSPResponse</w:t>
      </w:r>
      <w:r w:rsidR="00FF009B">
        <w:rPr>
          <w:rFonts w:hint="eastAsia"/>
        </w:rPr>
        <w:t>的</w:t>
      </w:r>
      <w:r w:rsidR="00FF009B">
        <w:rPr>
          <w:rFonts w:hint="eastAsia"/>
        </w:rPr>
        <w:t>DER</w:t>
      </w:r>
      <w:r w:rsidR="00FF009B">
        <w:rPr>
          <w:rFonts w:hint="eastAsia"/>
        </w:rPr>
        <w:t>编码。</w:t>
      </w:r>
    </w:p>
    <w:p w14:paraId="5E00010B" w14:textId="77777777" w:rsidR="00371CFB" w:rsidRDefault="00371CFB" w:rsidP="00371CFB">
      <w:pPr>
        <w:ind w:firstLine="440"/>
      </w:pPr>
      <w:r>
        <w:t>id-pkix-ocsp OBJECT IDENTIFIER ::= { id-ad-ocsp }</w:t>
      </w:r>
    </w:p>
    <w:p w14:paraId="41243B9D" w14:textId="4134F39D" w:rsidR="00371CFB" w:rsidRDefault="00371CFB" w:rsidP="00371CFB">
      <w:pPr>
        <w:ind w:firstLine="440"/>
      </w:pPr>
      <w:r>
        <w:t>id-pkix-ocsp-basic OBJECT IDENTIFIER ::= { id-pkix-ocsp 1 }</w:t>
      </w:r>
    </w:p>
    <w:p w14:paraId="0CF8CED2" w14:textId="77777777" w:rsidR="00FF009B" w:rsidRDefault="00FF009B" w:rsidP="00371CFB">
      <w:pPr>
        <w:ind w:firstLine="440"/>
      </w:pPr>
    </w:p>
    <w:p w14:paraId="329B6077" w14:textId="77777777" w:rsidR="00FF009B" w:rsidRDefault="00FF009B" w:rsidP="00FF009B">
      <w:pPr>
        <w:ind w:firstLine="440"/>
      </w:pPr>
      <w:r>
        <w:t>BasicOCSPResponse ::= SEQUENCE {</w:t>
      </w:r>
    </w:p>
    <w:p w14:paraId="0DD073F3" w14:textId="77777777" w:rsidR="00FF009B" w:rsidRDefault="00FF009B" w:rsidP="00FF009B">
      <w:pPr>
        <w:ind w:leftChars="200" w:left="440" w:firstLine="440"/>
      </w:pPr>
      <w:r>
        <w:t>tbsResponseData ResponseData,</w:t>
      </w:r>
    </w:p>
    <w:p w14:paraId="10FCE608" w14:textId="77777777" w:rsidR="00FF009B" w:rsidRDefault="00FF009B" w:rsidP="00FF009B">
      <w:pPr>
        <w:ind w:leftChars="200" w:left="440" w:firstLine="440"/>
      </w:pPr>
      <w:r>
        <w:t>signatureAlgorithm AlgorithmIdentifier,</w:t>
      </w:r>
    </w:p>
    <w:p w14:paraId="51116F96" w14:textId="31BFF266" w:rsidR="00FF009B" w:rsidRDefault="00FF009B" w:rsidP="00FF009B">
      <w:pPr>
        <w:ind w:leftChars="200" w:left="440" w:firstLine="440"/>
      </w:pPr>
      <w:r>
        <w:t>signature BIT STRING,</w:t>
      </w:r>
      <w:r w:rsidR="00341946">
        <w:rPr>
          <w:rFonts w:hint="eastAsia"/>
        </w:rPr>
        <w:t xml:space="preserve"> -- ResponseData</w:t>
      </w:r>
      <w:r w:rsidR="00341946">
        <w:rPr>
          <w:rFonts w:hint="eastAsia"/>
        </w:rPr>
        <w:t>的</w:t>
      </w:r>
      <w:r w:rsidR="00341946">
        <w:rPr>
          <w:rFonts w:hint="eastAsia"/>
        </w:rPr>
        <w:t>DER</w:t>
      </w:r>
      <w:r w:rsidR="00341946">
        <w:rPr>
          <w:rFonts w:hint="eastAsia"/>
        </w:rPr>
        <w:t>编码的签名值</w:t>
      </w:r>
    </w:p>
    <w:p w14:paraId="4023048A" w14:textId="77777777" w:rsidR="00FF009B" w:rsidRDefault="00FF009B" w:rsidP="00FF009B">
      <w:pPr>
        <w:ind w:leftChars="200" w:left="440" w:firstLine="440"/>
      </w:pPr>
      <w:r>
        <w:t xml:space="preserve">certs [0] EXPLICIT SEQUENCE OF Certificate OPTIONAL </w:t>
      </w:r>
    </w:p>
    <w:p w14:paraId="335ABEE1" w14:textId="1A71E918" w:rsidR="00D75191" w:rsidRDefault="00FF009B" w:rsidP="00FF009B">
      <w:pPr>
        <w:ind w:firstLine="440"/>
      </w:pPr>
      <w:r>
        <w:t>}</w:t>
      </w:r>
    </w:p>
    <w:p w14:paraId="77A80EAE" w14:textId="77777777" w:rsidR="00CA1100" w:rsidRDefault="00CA1100" w:rsidP="00CA1100">
      <w:pPr>
        <w:ind w:firstLine="440"/>
      </w:pPr>
      <w:r>
        <w:t>ResponseData ::= SEQUENCE {</w:t>
      </w:r>
    </w:p>
    <w:p w14:paraId="05481A6E" w14:textId="77777777" w:rsidR="00CA1100" w:rsidRDefault="00CA1100" w:rsidP="00CA1100">
      <w:pPr>
        <w:ind w:leftChars="200" w:left="440" w:firstLine="440"/>
      </w:pPr>
      <w:r>
        <w:t>version [0] EXPLICIT Version DEFAULT v1,</w:t>
      </w:r>
    </w:p>
    <w:p w14:paraId="3A2AB31F" w14:textId="77777777" w:rsidR="00CA1100" w:rsidRDefault="00CA1100" w:rsidP="00CA1100">
      <w:pPr>
        <w:ind w:leftChars="200" w:left="440" w:firstLine="440"/>
      </w:pPr>
      <w:r>
        <w:t>responderID ResponderID,</w:t>
      </w:r>
    </w:p>
    <w:p w14:paraId="132678D7" w14:textId="77777777" w:rsidR="00CA1100" w:rsidRDefault="00CA1100" w:rsidP="00CA1100">
      <w:pPr>
        <w:ind w:leftChars="200" w:left="440" w:firstLine="440"/>
      </w:pPr>
      <w:r>
        <w:t>producedAt GeneralizedTime,</w:t>
      </w:r>
    </w:p>
    <w:p w14:paraId="45F69C02" w14:textId="77777777" w:rsidR="00CA1100" w:rsidRDefault="00CA1100" w:rsidP="00CA1100">
      <w:pPr>
        <w:ind w:leftChars="200" w:left="440" w:firstLine="440"/>
      </w:pPr>
      <w:r>
        <w:t>responses SEQUENCE OF SingleResponse,</w:t>
      </w:r>
    </w:p>
    <w:p w14:paraId="21B46586" w14:textId="77777777" w:rsidR="00CA1100" w:rsidRDefault="00CA1100" w:rsidP="00CA1100">
      <w:pPr>
        <w:ind w:leftChars="200" w:left="440" w:firstLine="440"/>
      </w:pPr>
      <w:r>
        <w:t xml:space="preserve">responseExtensions [1] EXPLICIT Extensions OPTIONAL </w:t>
      </w:r>
    </w:p>
    <w:p w14:paraId="20CBD2A5" w14:textId="20A78406" w:rsidR="00CA1100" w:rsidRDefault="00CA1100" w:rsidP="00CA1100">
      <w:pPr>
        <w:ind w:firstLine="440"/>
      </w:pPr>
      <w:r>
        <w:t>}</w:t>
      </w:r>
    </w:p>
    <w:p w14:paraId="465CB638" w14:textId="77777777" w:rsidR="00CA1100" w:rsidRDefault="00CA1100" w:rsidP="00CA1100">
      <w:pPr>
        <w:ind w:firstLine="440"/>
      </w:pPr>
      <w:r>
        <w:t>ResponderID ::= CHOICE {</w:t>
      </w:r>
    </w:p>
    <w:p w14:paraId="6DC7579C" w14:textId="77777777" w:rsidR="00CA1100" w:rsidRDefault="00CA1100" w:rsidP="00CA1100">
      <w:pPr>
        <w:ind w:leftChars="200" w:left="440" w:firstLine="440"/>
      </w:pPr>
      <w:r>
        <w:t>byName [1] Name,</w:t>
      </w:r>
    </w:p>
    <w:p w14:paraId="55809273" w14:textId="29553528" w:rsidR="00CA1100" w:rsidRDefault="00CA1100" w:rsidP="00CA1100">
      <w:pPr>
        <w:ind w:leftChars="200" w:left="440" w:firstLine="440"/>
      </w:pPr>
      <w:r>
        <w:t xml:space="preserve">byKey [2] KeyHash </w:t>
      </w:r>
      <w:r w:rsidR="00AA0AB7">
        <w:rPr>
          <w:rFonts w:hint="eastAsia"/>
        </w:rPr>
        <w:t xml:space="preserve"> -- </w:t>
      </w:r>
      <w:r w:rsidR="00AA0AB7">
        <w:rPr>
          <w:rFonts w:hint="eastAsia"/>
        </w:rPr>
        <w:t>公钥的摘要值</w:t>
      </w:r>
      <w:r w:rsidR="00AA0AB7">
        <w:rPr>
          <w:rFonts w:hint="eastAsia"/>
        </w:rPr>
        <w:t>(</w:t>
      </w:r>
      <w:r w:rsidR="00AA0AB7" w:rsidRPr="004D6327">
        <w:rPr>
          <w:rFonts w:hint="eastAsia"/>
        </w:rPr>
        <w:t>SHA1</w:t>
      </w:r>
      <w:r w:rsidR="00AA0AB7">
        <w:rPr>
          <w:rFonts w:hint="eastAsia"/>
        </w:rPr>
        <w:t>)</w:t>
      </w:r>
    </w:p>
    <w:p w14:paraId="2772A81A" w14:textId="407F2F6D" w:rsidR="00371CFB" w:rsidRDefault="00CA1100" w:rsidP="00CA1100">
      <w:pPr>
        <w:ind w:firstLine="440"/>
      </w:pPr>
      <w:r>
        <w:t>}</w:t>
      </w:r>
    </w:p>
    <w:p w14:paraId="1866901C" w14:textId="77777777" w:rsidR="00AA0AB7" w:rsidRDefault="00AA0AB7" w:rsidP="00AA0AB7">
      <w:pPr>
        <w:ind w:firstLine="440"/>
      </w:pPr>
      <w:r>
        <w:t>SingleResponse ::= SEQUENCE {</w:t>
      </w:r>
    </w:p>
    <w:p w14:paraId="31B352CC" w14:textId="77777777" w:rsidR="00AA0AB7" w:rsidRDefault="00AA0AB7" w:rsidP="00AA0AB7">
      <w:pPr>
        <w:ind w:leftChars="200" w:left="440" w:firstLine="440"/>
      </w:pPr>
      <w:r>
        <w:t>certID CertID,</w:t>
      </w:r>
    </w:p>
    <w:p w14:paraId="477C20AB" w14:textId="77777777" w:rsidR="00AA0AB7" w:rsidRDefault="00AA0AB7" w:rsidP="00AA0AB7">
      <w:pPr>
        <w:ind w:leftChars="200" w:left="440" w:firstLine="440"/>
      </w:pPr>
      <w:r>
        <w:t>certStatus CertStatus,</w:t>
      </w:r>
    </w:p>
    <w:p w14:paraId="7FFE21AD" w14:textId="77777777" w:rsidR="00AA0AB7" w:rsidRDefault="00AA0AB7" w:rsidP="00AA0AB7">
      <w:pPr>
        <w:ind w:leftChars="200" w:left="440" w:firstLine="440"/>
      </w:pPr>
      <w:r>
        <w:t>thisUpdate GeneralizedTime,</w:t>
      </w:r>
    </w:p>
    <w:p w14:paraId="535ED6B8" w14:textId="77777777" w:rsidR="00AA0AB7" w:rsidRDefault="00AA0AB7" w:rsidP="00AA0AB7">
      <w:pPr>
        <w:ind w:leftChars="200" w:left="440" w:firstLine="440"/>
      </w:pPr>
      <w:r>
        <w:t>nextUpdate [0] EXPLICIT GeneralizedTime OPTIONAL,</w:t>
      </w:r>
    </w:p>
    <w:p w14:paraId="3096282B" w14:textId="77777777" w:rsidR="00AA0AB7" w:rsidRDefault="00AA0AB7" w:rsidP="00AA0AB7">
      <w:pPr>
        <w:ind w:leftChars="200" w:left="440" w:firstLine="440"/>
      </w:pPr>
      <w:r>
        <w:t xml:space="preserve">singleExtensions [1] EXPLICIT Extensions OPTIONAL </w:t>
      </w:r>
    </w:p>
    <w:p w14:paraId="786027D5" w14:textId="0B8FBA10" w:rsidR="00AA0AB7" w:rsidRDefault="00AA0AB7" w:rsidP="00AA0AB7">
      <w:pPr>
        <w:ind w:firstLine="440"/>
      </w:pPr>
      <w:r>
        <w:t>}</w:t>
      </w:r>
    </w:p>
    <w:p w14:paraId="1BE5122A" w14:textId="77777777" w:rsidR="00AA0AB7" w:rsidRDefault="00AA0AB7" w:rsidP="00AA0AB7">
      <w:pPr>
        <w:ind w:firstLine="440"/>
      </w:pPr>
      <w:r>
        <w:t>CertStatus ::= CHOICE {</w:t>
      </w:r>
    </w:p>
    <w:p w14:paraId="3DF68B6E" w14:textId="77777777" w:rsidR="00AA0AB7" w:rsidRDefault="00AA0AB7" w:rsidP="00AA0AB7">
      <w:pPr>
        <w:ind w:leftChars="200" w:left="440" w:firstLine="440"/>
      </w:pPr>
      <w:r>
        <w:lastRenderedPageBreak/>
        <w:t>good [0] IMPLICIT NULL,</w:t>
      </w:r>
    </w:p>
    <w:p w14:paraId="364FE150" w14:textId="77777777" w:rsidR="00AA0AB7" w:rsidRDefault="00AA0AB7" w:rsidP="00AA0AB7">
      <w:pPr>
        <w:ind w:leftChars="200" w:left="440" w:firstLine="440"/>
      </w:pPr>
      <w:r>
        <w:t>revoked [1] IMPLICIT RevokedInfo,</w:t>
      </w:r>
    </w:p>
    <w:p w14:paraId="23E1B362" w14:textId="1B36F511" w:rsidR="00AA0AB7" w:rsidRDefault="00AA0AB7" w:rsidP="00AA0AB7">
      <w:pPr>
        <w:ind w:leftChars="200" w:left="440" w:firstLine="440"/>
      </w:pPr>
      <w:r>
        <w:t xml:space="preserve">unknown [2] IMPLICIT UnknownInfo </w:t>
      </w:r>
      <w:r w:rsidR="00E04995">
        <w:rPr>
          <w:rFonts w:hint="eastAsia"/>
        </w:rPr>
        <w:t xml:space="preserve"> -- NULL</w:t>
      </w:r>
    </w:p>
    <w:p w14:paraId="3183988C" w14:textId="24AB7997" w:rsidR="00AA0AB7" w:rsidRDefault="00AA0AB7" w:rsidP="00AA0AB7">
      <w:pPr>
        <w:ind w:firstLine="440"/>
      </w:pPr>
      <w:r>
        <w:t>}</w:t>
      </w:r>
    </w:p>
    <w:p w14:paraId="20800E93" w14:textId="77777777" w:rsidR="00AA0AB7" w:rsidRDefault="00AA0AB7" w:rsidP="00AA0AB7">
      <w:pPr>
        <w:ind w:firstLine="440"/>
      </w:pPr>
      <w:r>
        <w:t>RevokedInfo ::= SEQUENCE {</w:t>
      </w:r>
    </w:p>
    <w:p w14:paraId="6BBBDD77" w14:textId="77777777" w:rsidR="00AA0AB7" w:rsidRDefault="00AA0AB7" w:rsidP="00AA0AB7">
      <w:pPr>
        <w:ind w:leftChars="200" w:left="440" w:firstLine="440"/>
      </w:pPr>
      <w:r>
        <w:t>revocationTime GeneralizedTime,</w:t>
      </w:r>
    </w:p>
    <w:p w14:paraId="6164582A" w14:textId="77777777" w:rsidR="00AA0AB7" w:rsidRDefault="00AA0AB7" w:rsidP="00AA0AB7">
      <w:pPr>
        <w:ind w:leftChars="200" w:left="440" w:firstLine="440"/>
      </w:pPr>
      <w:r>
        <w:t xml:space="preserve">revocationReason [0] EXPLICIT CRLReason OPTIONAL </w:t>
      </w:r>
    </w:p>
    <w:p w14:paraId="74A7ADA8" w14:textId="619739F1" w:rsidR="00371CFB" w:rsidRDefault="00AA0AB7" w:rsidP="00AA0AB7">
      <w:pPr>
        <w:ind w:firstLine="440"/>
      </w:pPr>
      <w:r>
        <w:t>}</w:t>
      </w:r>
    </w:p>
    <w:p w14:paraId="79102130" w14:textId="77777777" w:rsidR="00AA0AB7" w:rsidRDefault="00AA0AB7" w:rsidP="00986A1A">
      <w:pPr>
        <w:ind w:firstLine="440"/>
      </w:pPr>
    </w:p>
    <w:p w14:paraId="120E3697" w14:textId="41837E3A" w:rsidR="00991B0C" w:rsidRDefault="00991B0C" w:rsidP="00991B0C">
      <w:pPr>
        <w:pStyle w:val="af7"/>
      </w:pPr>
      <w:r>
        <w:rPr>
          <w:rFonts w:hint="eastAsia"/>
        </w:rPr>
        <w:t xml:space="preserve">3.2.4 </w:t>
      </w:r>
      <w:r>
        <w:rPr>
          <w:rFonts w:hint="eastAsia"/>
        </w:rPr>
        <w:t>证书</w:t>
      </w:r>
      <w:r>
        <w:rPr>
          <w:rFonts w:hint="eastAsia"/>
        </w:rPr>
        <w:t>CRL</w:t>
      </w:r>
      <w:r>
        <w:rPr>
          <w:rFonts w:hint="eastAsia"/>
        </w:rPr>
        <w:t>接口</w:t>
      </w:r>
    </w:p>
    <w:p w14:paraId="319DAADB" w14:textId="74407867" w:rsidR="002716E0" w:rsidRDefault="002716E0" w:rsidP="002716E0">
      <w:pPr>
        <w:ind w:firstLine="440"/>
      </w:pPr>
      <w:r>
        <w:rPr>
          <w:rFonts w:hint="eastAsia"/>
        </w:rPr>
        <w:t>CRL</w:t>
      </w:r>
      <w:r>
        <w:rPr>
          <w:rFonts w:hint="eastAsia"/>
        </w:rPr>
        <w:t>是经</w:t>
      </w:r>
      <w:r>
        <w:rPr>
          <w:rFonts w:hint="eastAsia"/>
        </w:rPr>
        <w:t>CA</w:t>
      </w:r>
      <w:r>
        <w:rPr>
          <w:rFonts w:hint="eastAsia"/>
        </w:rPr>
        <w:t>签名的证书作废列表，用于证书冻结和撤销时对证书有效性状态控制。一般数字证书中都有</w:t>
      </w:r>
      <w:r>
        <w:rPr>
          <w:rFonts w:hint="eastAsia"/>
        </w:rPr>
        <w:t xml:space="preserve"> CRL</w:t>
      </w:r>
      <w:r>
        <w:rPr>
          <w:rFonts w:hint="eastAsia"/>
        </w:rPr>
        <w:t>分发点地址，提供了</w:t>
      </w:r>
      <w:r>
        <w:rPr>
          <w:rFonts w:hint="eastAsia"/>
        </w:rPr>
        <w:t>HTTP</w:t>
      </w:r>
      <w:r>
        <w:rPr>
          <w:rFonts w:hint="eastAsia"/>
        </w:rPr>
        <w:t>和</w:t>
      </w:r>
      <w:r>
        <w:rPr>
          <w:rFonts w:hint="eastAsia"/>
        </w:rPr>
        <w:t>LDAP</w:t>
      </w:r>
      <w:r>
        <w:rPr>
          <w:rFonts w:hint="eastAsia"/>
        </w:rPr>
        <w:t>方式访问。通过解析证书的扩展项可以获取到</w:t>
      </w:r>
      <w:r>
        <w:rPr>
          <w:rFonts w:hint="eastAsia"/>
        </w:rPr>
        <w:t>CRL</w:t>
      </w:r>
      <w:r>
        <w:rPr>
          <w:rFonts w:hint="eastAsia"/>
        </w:rPr>
        <w:t>地址，然后使用相应方式下载</w:t>
      </w:r>
      <w:r>
        <w:rPr>
          <w:rFonts w:hint="eastAsia"/>
        </w:rPr>
        <w:t>CRL</w:t>
      </w:r>
      <w:r>
        <w:rPr>
          <w:rFonts w:hint="eastAsia"/>
        </w:rPr>
        <w:t>进行验证。</w:t>
      </w:r>
    </w:p>
    <w:p w14:paraId="726A7ED9" w14:textId="243ECBEF" w:rsidR="002716E0" w:rsidRDefault="002716E0" w:rsidP="002716E0">
      <w:pPr>
        <w:ind w:firstLine="440"/>
      </w:pPr>
      <w:r>
        <w:rPr>
          <w:rFonts w:hint="eastAsia"/>
        </w:rPr>
        <w:t>在用</w:t>
      </w:r>
      <w:r>
        <w:rPr>
          <w:rFonts w:hint="eastAsia"/>
        </w:rPr>
        <w:t>LDAP</w:t>
      </w:r>
      <w:r>
        <w:rPr>
          <w:rFonts w:hint="eastAsia"/>
        </w:rPr>
        <w:t>方式下载</w:t>
      </w:r>
      <w:r>
        <w:rPr>
          <w:rFonts w:hint="eastAsia"/>
        </w:rPr>
        <w:t>CRL</w:t>
      </w:r>
      <w:r>
        <w:rPr>
          <w:rFonts w:hint="eastAsia"/>
        </w:rPr>
        <w:t>时，注意</w:t>
      </w:r>
      <w:r>
        <w:rPr>
          <w:rFonts w:hint="eastAsia"/>
        </w:rPr>
        <w:t>LDAP</w:t>
      </w:r>
      <w:r>
        <w:rPr>
          <w:rFonts w:hint="eastAsia"/>
        </w:rPr>
        <w:t>协议名称要大写，不然访问会出错。下载的</w:t>
      </w:r>
      <w:r>
        <w:rPr>
          <w:rFonts w:hint="eastAsia"/>
        </w:rPr>
        <w:t>CRL</w:t>
      </w:r>
      <w:r>
        <w:rPr>
          <w:rFonts w:hint="eastAsia"/>
        </w:rPr>
        <w:t>格式可能是</w:t>
      </w:r>
      <w:r>
        <w:rPr>
          <w:rFonts w:hint="eastAsia"/>
        </w:rPr>
        <w:t>BASE64</w:t>
      </w:r>
      <w:r>
        <w:rPr>
          <w:rFonts w:hint="eastAsia"/>
        </w:rPr>
        <w:t>编码的，需要转换成</w:t>
      </w:r>
      <w:r>
        <w:rPr>
          <w:rFonts w:hint="eastAsia"/>
        </w:rPr>
        <w:t>DER</w:t>
      </w:r>
      <w:r>
        <w:rPr>
          <w:rFonts w:hint="eastAsia"/>
        </w:rPr>
        <w:t>编码二进制格式。</w:t>
      </w:r>
    </w:p>
    <w:p w14:paraId="60F06DD1" w14:textId="7A912D5C" w:rsidR="002716E0" w:rsidRDefault="002716E0" w:rsidP="002716E0">
      <w:pPr>
        <w:ind w:firstLine="440"/>
        <w:rPr>
          <w:rFonts w:hint="eastAsia"/>
        </w:rPr>
      </w:pPr>
      <w:r>
        <w:rPr>
          <w:rFonts w:hint="eastAsia"/>
        </w:rPr>
        <w:t>CRL</w:t>
      </w:r>
      <w:r>
        <w:rPr>
          <w:rFonts w:hint="eastAsia"/>
        </w:rPr>
        <w:t>分全量</w:t>
      </w:r>
      <w:r>
        <w:rPr>
          <w:rFonts w:hint="eastAsia"/>
        </w:rPr>
        <w:t>CRL</w:t>
      </w:r>
      <w:r>
        <w:rPr>
          <w:rFonts w:hint="eastAsia"/>
        </w:rPr>
        <w:t>和增量</w:t>
      </w:r>
      <w:r>
        <w:rPr>
          <w:rFonts w:hint="eastAsia"/>
        </w:rPr>
        <w:t>CRL</w:t>
      </w:r>
      <w:r>
        <w:rPr>
          <w:rFonts w:hint="eastAsia"/>
        </w:rPr>
        <w:t>，另外还有分段</w:t>
      </w:r>
      <w:r>
        <w:rPr>
          <w:rFonts w:hint="eastAsia"/>
        </w:rPr>
        <w:t>CRL</w:t>
      </w:r>
      <w:r>
        <w:rPr>
          <w:rFonts w:hint="eastAsia"/>
        </w:rPr>
        <w:t>，即同个</w:t>
      </w:r>
      <w:r>
        <w:rPr>
          <w:rFonts w:hint="eastAsia"/>
        </w:rPr>
        <w:t>CA</w:t>
      </w:r>
      <w:r>
        <w:rPr>
          <w:rFonts w:hint="eastAsia"/>
        </w:rPr>
        <w:t>的证书分不同的</w:t>
      </w:r>
      <w:r>
        <w:rPr>
          <w:rFonts w:hint="eastAsia"/>
        </w:rPr>
        <w:t>CRL</w:t>
      </w:r>
      <w:r>
        <w:rPr>
          <w:rFonts w:hint="eastAsia"/>
        </w:rPr>
        <w:t>地址段，主要是为了分流服务器负载。</w:t>
      </w:r>
      <w:r>
        <w:rPr>
          <w:rFonts w:hint="eastAsia"/>
        </w:rPr>
        <w:t>CRL</w:t>
      </w:r>
      <w:r>
        <w:rPr>
          <w:rFonts w:hint="eastAsia"/>
        </w:rPr>
        <w:t>有生效日期和下次更新时间，一般是定时更新，所以</w:t>
      </w:r>
      <w:r>
        <w:rPr>
          <w:rFonts w:hint="eastAsia"/>
        </w:rPr>
        <w:t>CRL</w:t>
      </w:r>
      <w:r>
        <w:rPr>
          <w:rFonts w:hint="eastAsia"/>
        </w:rPr>
        <w:t>并不是即时状态的。因此还有</w:t>
      </w:r>
      <w:r>
        <w:rPr>
          <w:rFonts w:hint="eastAsia"/>
        </w:rPr>
        <w:t>OCSP</w:t>
      </w:r>
      <w:r>
        <w:rPr>
          <w:rFonts w:hint="eastAsia"/>
        </w:rPr>
        <w:t>在线证书状态协议，可以即时的查询证书状态。</w:t>
      </w:r>
    </w:p>
    <w:p w14:paraId="34FF458A" w14:textId="77777777" w:rsidR="002278EB" w:rsidRDefault="002278EB" w:rsidP="002278EB">
      <w:pPr>
        <w:ind w:firstLine="440"/>
        <w:rPr>
          <w:rFonts w:hint="eastAsia"/>
        </w:rPr>
      </w:pPr>
      <w:r>
        <w:rPr>
          <w:rFonts w:hint="eastAsia"/>
        </w:rPr>
        <w:t>下载</w:t>
      </w:r>
      <w:r>
        <w:rPr>
          <w:rFonts w:hint="eastAsia"/>
        </w:rPr>
        <w:t>CRL</w:t>
      </w:r>
      <w:r>
        <w:rPr>
          <w:rFonts w:hint="eastAsia"/>
        </w:rPr>
        <w:t>的链接地址：</w:t>
      </w:r>
    </w:p>
    <w:p w14:paraId="2259328E" w14:textId="0EBEF426" w:rsidR="002278EB" w:rsidRPr="002278EB" w:rsidRDefault="002278EB" w:rsidP="002278EB">
      <w:pPr>
        <w:ind w:firstLine="360"/>
      </w:pPr>
      <w:r>
        <w:rPr>
          <w:rFonts w:ascii="Microsoft YaHei UI" w:eastAsia="Microsoft YaHei UI" w:hAnsiTheme="minorHAnsi" w:cs="Microsoft YaHei UI"/>
          <w:kern w:val="0"/>
          <w:sz w:val="18"/>
          <w:szCs w:val="18"/>
        </w:rPr>
        <w:t>U</w:t>
      </w:r>
      <w:r w:rsidRPr="002278EB">
        <w:rPr>
          <w:rFonts w:ascii="Microsoft YaHei UI" w:eastAsia="Microsoft YaHei UI" w:hAnsiTheme="minorHAnsi" w:cs="Microsoft YaHei UI"/>
          <w:kern w:val="0"/>
          <w:sz w:val="18"/>
          <w:szCs w:val="18"/>
        </w:rPr>
        <w:t>RL=http://www.rootca.gov.cn/carl/carl.crl</w:t>
      </w:r>
    </w:p>
    <w:p w14:paraId="55DA993B" w14:textId="2261FF90" w:rsidR="00991B0C" w:rsidRPr="002278EB" w:rsidRDefault="002278EB" w:rsidP="002278EB">
      <w:pPr>
        <w:ind w:firstLineChars="211" w:firstLine="380"/>
        <w:rPr>
          <w:rFonts w:hint="eastAsia"/>
        </w:rPr>
      </w:pPr>
      <w:r w:rsidRPr="002278EB">
        <w:rPr>
          <w:rFonts w:ascii="Microsoft YaHei UI" w:eastAsia="Microsoft YaHei UI" w:hAnsiTheme="minorHAnsi" w:cs="Microsoft YaHei UI"/>
          <w:kern w:val="0"/>
          <w:sz w:val="18"/>
          <w:szCs w:val="18"/>
        </w:rPr>
        <w:t>URL=ldap://www.rootca.gov.cn:389/CN=carl,OU=CRL,O=OSCCA,C=CN</w:t>
      </w:r>
    </w:p>
    <w:p w14:paraId="52F52A3B" w14:textId="77777777" w:rsidR="002278EB" w:rsidRPr="002278EB" w:rsidRDefault="002278EB" w:rsidP="00986A1A">
      <w:pPr>
        <w:ind w:firstLine="440"/>
      </w:pPr>
    </w:p>
    <w:p w14:paraId="1EEF44EC" w14:textId="77777777" w:rsidR="00991B0C" w:rsidRDefault="00991B0C" w:rsidP="00991B0C">
      <w:pPr>
        <w:pStyle w:val="afc"/>
        <w:numPr>
          <w:ilvl w:val="0"/>
          <w:numId w:val="40"/>
        </w:numPr>
        <w:ind w:firstLineChars="0"/>
      </w:pPr>
      <w:r>
        <w:rPr>
          <w:rFonts w:hint="eastAsia"/>
        </w:rPr>
        <w:t>CRL</w:t>
      </w:r>
      <w:r>
        <w:rPr>
          <w:rFonts w:hint="eastAsia"/>
        </w:rPr>
        <w:t>的数据结构</w:t>
      </w:r>
    </w:p>
    <w:p w14:paraId="0404E57A" w14:textId="77777777" w:rsidR="002716E0" w:rsidRDefault="002716E0" w:rsidP="00991B0C">
      <w:pPr>
        <w:ind w:firstLine="440"/>
      </w:pPr>
      <w:r>
        <w:rPr>
          <w:rFonts w:hint="eastAsia"/>
        </w:rPr>
        <w:t>参考规范</w:t>
      </w:r>
      <w:r>
        <w:rPr>
          <w:rFonts w:hint="eastAsia"/>
        </w:rPr>
        <w:t>GM/T 0015</w:t>
      </w:r>
    </w:p>
    <w:p w14:paraId="5C33C163" w14:textId="4AE43C61" w:rsidR="00991B0C" w:rsidRDefault="00991B0C" w:rsidP="00991B0C">
      <w:pPr>
        <w:ind w:firstLine="440"/>
      </w:pPr>
      <w:r>
        <w:rPr>
          <w:rFonts w:hint="eastAsia"/>
        </w:rPr>
        <w:t>CertificateList ::= SEQUENCE {</w:t>
      </w:r>
    </w:p>
    <w:p w14:paraId="488EE0E2" w14:textId="77777777" w:rsidR="00991B0C" w:rsidRDefault="00991B0C" w:rsidP="00991B0C">
      <w:pPr>
        <w:ind w:firstLine="440"/>
      </w:pPr>
      <w:r>
        <w:rPr>
          <w:rFonts w:hint="eastAsia"/>
        </w:rPr>
        <w:t xml:space="preserve">   tbsCertList TBSCertList,</w:t>
      </w:r>
    </w:p>
    <w:p w14:paraId="2C5629DA" w14:textId="77777777" w:rsidR="00991B0C" w:rsidRDefault="00991B0C" w:rsidP="00991B0C">
      <w:pPr>
        <w:ind w:firstLine="440"/>
      </w:pPr>
      <w:r>
        <w:rPr>
          <w:rFonts w:hint="eastAsia"/>
        </w:rPr>
        <w:t xml:space="preserve">   signatureAlgorithm AlgorithmIdentifier,</w:t>
      </w:r>
    </w:p>
    <w:p w14:paraId="00904B51" w14:textId="77777777" w:rsidR="00991B0C" w:rsidRDefault="00991B0C" w:rsidP="00991B0C">
      <w:pPr>
        <w:ind w:firstLine="440"/>
      </w:pPr>
      <w:r>
        <w:rPr>
          <w:rFonts w:hint="eastAsia"/>
        </w:rPr>
        <w:t xml:space="preserve">   signatureValue BIT STRING ---</w:t>
      </w:r>
      <w:r>
        <w:rPr>
          <w:rFonts w:hint="eastAsia"/>
        </w:rPr>
        <w:t>对</w:t>
      </w:r>
      <w:r>
        <w:rPr>
          <w:rFonts w:hint="eastAsia"/>
        </w:rPr>
        <w:t>tbsCertList</w:t>
      </w:r>
      <w:r>
        <w:rPr>
          <w:rFonts w:hint="eastAsia"/>
        </w:rPr>
        <w:t>的</w:t>
      </w:r>
      <w:r>
        <w:rPr>
          <w:rFonts w:hint="eastAsia"/>
        </w:rPr>
        <w:t>ASN.1 DER</w:t>
      </w:r>
      <w:r>
        <w:rPr>
          <w:rFonts w:hint="eastAsia"/>
        </w:rPr>
        <w:t>编码进行签名，结果编成</w:t>
      </w:r>
      <w:r>
        <w:rPr>
          <w:rFonts w:hint="eastAsia"/>
        </w:rPr>
        <w:t>ASN.1</w:t>
      </w:r>
    </w:p>
    <w:p w14:paraId="3AA621F7" w14:textId="77777777" w:rsidR="00991B0C" w:rsidRDefault="00991B0C" w:rsidP="00991B0C">
      <w:pPr>
        <w:ind w:firstLine="440"/>
      </w:pPr>
      <w:r>
        <w:rPr>
          <w:rFonts w:hint="eastAsia"/>
        </w:rPr>
        <w:t>}</w:t>
      </w:r>
    </w:p>
    <w:p w14:paraId="1271DBC6" w14:textId="77777777" w:rsidR="00991B0C" w:rsidRDefault="00991B0C" w:rsidP="00991B0C">
      <w:pPr>
        <w:ind w:firstLine="440"/>
      </w:pPr>
      <w:r>
        <w:rPr>
          <w:rFonts w:hint="eastAsia"/>
        </w:rPr>
        <w:t>TBSCertList ::= SEQUENCE {</w:t>
      </w:r>
    </w:p>
    <w:p w14:paraId="3508EE1B" w14:textId="77777777" w:rsidR="00991B0C" w:rsidRDefault="00991B0C" w:rsidP="00991B0C">
      <w:pPr>
        <w:ind w:firstLine="440"/>
      </w:pPr>
      <w:r>
        <w:rPr>
          <w:rFonts w:hint="eastAsia"/>
        </w:rPr>
        <w:t xml:space="preserve">  version Version OPTIONAL, </w:t>
      </w:r>
      <w:r>
        <w:t>–</w:t>
      </w:r>
      <w:r>
        <w:rPr>
          <w:rFonts w:hint="eastAsia"/>
        </w:rPr>
        <w:t xml:space="preserve"> </w:t>
      </w:r>
      <w:r>
        <w:rPr>
          <w:rFonts w:hint="eastAsia"/>
        </w:rPr>
        <w:t>如果使用了</w:t>
      </w:r>
      <w:r>
        <w:rPr>
          <w:rFonts w:hint="eastAsia"/>
        </w:rPr>
        <w:t>extension</w:t>
      </w:r>
      <w:r>
        <w:rPr>
          <w:rFonts w:hint="eastAsia"/>
        </w:rPr>
        <w:t>项，必须存在，且为</w:t>
      </w:r>
      <w:r>
        <w:rPr>
          <w:rFonts w:hint="eastAsia"/>
        </w:rPr>
        <w:t>version 2(</w:t>
      </w:r>
      <w:r>
        <w:rPr>
          <w:rFonts w:hint="eastAsia"/>
        </w:rPr>
        <w:t>即整数</w:t>
      </w:r>
      <w:r>
        <w:rPr>
          <w:rFonts w:hint="eastAsia"/>
        </w:rPr>
        <w:t>1)</w:t>
      </w:r>
    </w:p>
    <w:p w14:paraId="32A35DF9" w14:textId="77777777" w:rsidR="00991B0C" w:rsidRDefault="00991B0C" w:rsidP="00991B0C">
      <w:pPr>
        <w:ind w:firstLine="440"/>
      </w:pPr>
      <w:r>
        <w:rPr>
          <w:rFonts w:hint="eastAsia"/>
        </w:rPr>
        <w:t xml:space="preserve">  signature AlgorithmIdentifier,</w:t>
      </w:r>
    </w:p>
    <w:p w14:paraId="4058DCF8" w14:textId="77777777" w:rsidR="00991B0C" w:rsidRDefault="00991B0C" w:rsidP="00991B0C">
      <w:pPr>
        <w:ind w:firstLine="440"/>
      </w:pPr>
      <w:r>
        <w:rPr>
          <w:rFonts w:hint="eastAsia"/>
        </w:rPr>
        <w:t xml:space="preserve">  issuer  Name,</w:t>
      </w:r>
    </w:p>
    <w:p w14:paraId="2C21E2D2" w14:textId="77777777" w:rsidR="00991B0C" w:rsidRDefault="00991B0C" w:rsidP="00991B0C">
      <w:pPr>
        <w:ind w:firstLine="440"/>
      </w:pPr>
      <w:r>
        <w:rPr>
          <w:rFonts w:hint="eastAsia"/>
        </w:rPr>
        <w:t xml:space="preserve">  thisUpdate Time, --2049</w:t>
      </w:r>
      <w:r>
        <w:rPr>
          <w:rFonts w:hint="eastAsia"/>
        </w:rPr>
        <w:t>年之前用</w:t>
      </w:r>
      <w:r>
        <w:rPr>
          <w:rFonts w:hint="eastAsia"/>
        </w:rPr>
        <w:t>UTCTime</w:t>
      </w:r>
    </w:p>
    <w:p w14:paraId="2B076C21" w14:textId="77777777" w:rsidR="00991B0C" w:rsidRDefault="00991B0C" w:rsidP="00991B0C">
      <w:pPr>
        <w:ind w:firstLine="440"/>
      </w:pPr>
      <w:r>
        <w:rPr>
          <w:rFonts w:hint="eastAsia"/>
        </w:rPr>
        <w:t xml:space="preserve">  nextUpdate Time OPTIONAL, ---</w:t>
      </w:r>
      <w:r>
        <w:rPr>
          <w:rFonts w:hint="eastAsia"/>
        </w:rPr>
        <w:t>下次更新不能晚于该时间</w:t>
      </w:r>
    </w:p>
    <w:p w14:paraId="56CBFFA9" w14:textId="77777777" w:rsidR="00991B0C" w:rsidRDefault="00991B0C" w:rsidP="00991B0C">
      <w:pPr>
        <w:ind w:firstLine="440"/>
      </w:pPr>
      <w:r>
        <w:rPr>
          <w:rFonts w:hint="eastAsia"/>
        </w:rPr>
        <w:t xml:space="preserve">  revokedCertificates SEQUENCE OF SEQUENCE {</w:t>
      </w:r>
    </w:p>
    <w:p w14:paraId="6B1BCFC8" w14:textId="77777777" w:rsidR="00991B0C" w:rsidRDefault="00991B0C" w:rsidP="00991B0C">
      <w:pPr>
        <w:ind w:firstLine="440"/>
      </w:pPr>
      <w:r>
        <w:rPr>
          <w:rFonts w:hint="eastAsia"/>
        </w:rPr>
        <w:t xml:space="preserve">      userCertificate CertificateSerialNumber, -- </w:t>
      </w:r>
      <w:r>
        <w:rPr>
          <w:rFonts w:hint="eastAsia"/>
        </w:rPr>
        <w:t>被撤销的证书序列号</w:t>
      </w:r>
    </w:p>
    <w:p w14:paraId="24FF203F" w14:textId="77777777" w:rsidR="00991B0C" w:rsidRDefault="00991B0C" w:rsidP="00991B0C">
      <w:pPr>
        <w:ind w:firstLine="440"/>
      </w:pPr>
      <w:r>
        <w:rPr>
          <w:rFonts w:hint="eastAsia"/>
        </w:rPr>
        <w:t xml:space="preserve">      revocationDate  Time,</w:t>
      </w:r>
    </w:p>
    <w:p w14:paraId="6A84DCA3" w14:textId="77777777" w:rsidR="00991B0C" w:rsidRDefault="00991B0C" w:rsidP="00991B0C">
      <w:pPr>
        <w:ind w:firstLine="440"/>
      </w:pPr>
      <w:r>
        <w:rPr>
          <w:rFonts w:hint="eastAsia"/>
        </w:rPr>
        <w:t xml:space="preserve">      crlEntryExtensions Extensions OPTIONAL} OPTIONAL, --</w:t>
      </w:r>
      <w:r>
        <w:rPr>
          <w:rFonts w:hint="eastAsia"/>
        </w:rPr>
        <w:t>被撤销的原因</w:t>
      </w:r>
    </w:p>
    <w:p w14:paraId="06114B8F" w14:textId="77777777" w:rsidR="00991B0C" w:rsidRDefault="00991B0C" w:rsidP="00991B0C">
      <w:pPr>
        <w:ind w:firstLine="440"/>
      </w:pPr>
      <w:r>
        <w:rPr>
          <w:rFonts w:hint="eastAsia"/>
        </w:rPr>
        <w:t xml:space="preserve">      crlExtenstions [0] EXPLICIT Extensions OPTIONAL</w:t>
      </w:r>
    </w:p>
    <w:p w14:paraId="608C6777" w14:textId="77777777" w:rsidR="00991B0C" w:rsidRDefault="00991B0C" w:rsidP="00991B0C">
      <w:pPr>
        <w:ind w:firstLine="440"/>
      </w:pPr>
      <w:r>
        <w:rPr>
          <w:rFonts w:hint="eastAsia"/>
        </w:rPr>
        <w:t>}</w:t>
      </w:r>
    </w:p>
    <w:p w14:paraId="056A3B1E" w14:textId="77777777" w:rsidR="00991B0C" w:rsidRDefault="00991B0C" w:rsidP="00991B0C">
      <w:pPr>
        <w:ind w:firstLine="440"/>
      </w:pPr>
      <w:r>
        <w:rPr>
          <w:rFonts w:hint="eastAsia"/>
        </w:rPr>
        <w:t>AlgorithmIdentifier ::= SEQUENCE {</w:t>
      </w:r>
    </w:p>
    <w:p w14:paraId="576A9D2D" w14:textId="77777777" w:rsidR="00991B0C" w:rsidRDefault="00991B0C" w:rsidP="00991B0C">
      <w:pPr>
        <w:ind w:firstLine="440"/>
      </w:pPr>
      <w:r>
        <w:rPr>
          <w:rFonts w:hint="eastAsia"/>
        </w:rPr>
        <w:t xml:space="preserve">  algorithm OBJECT IDENTIFIER,</w:t>
      </w:r>
    </w:p>
    <w:p w14:paraId="301CB8CA" w14:textId="77777777" w:rsidR="00991B0C" w:rsidRDefault="00991B0C" w:rsidP="00991B0C">
      <w:pPr>
        <w:ind w:firstLine="440"/>
      </w:pPr>
      <w:r>
        <w:rPr>
          <w:rFonts w:hint="eastAsia"/>
        </w:rPr>
        <w:t xml:space="preserve">  parameters ANY DEFINED BY algorithm OPTIONA --SM2 </w:t>
      </w:r>
      <w:r>
        <w:rPr>
          <w:rFonts w:hint="eastAsia"/>
        </w:rPr>
        <w:t>无参数</w:t>
      </w:r>
    </w:p>
    <w:p w14:paraId="58E9F75F" w14:textId="77777777" w:rsidR="00991B0C" w:rsidRDefault="00991B0C" w:rsidP="00991B0C">
      <w:pPr>
        <w:ind w:firstLine="440"/>
      </w:pPr>
      <w:r>
        <w:rPr>
          <w:rFonts w:hint="eastAsia"/>
        </w:rPr>
        <w:t>}</w:t>
      </w:r>
    </w:p>
    <w:p w14:paraId="5277381E" w14:textId="77777777" w:rsidR="00991B0C" w:rsidRDefault="00991B0C" w:rsidP="00986A1A">
      <w:pPr>
        <w:ind w:firstLine="440"/>
      </w:pPr>
    </w:p>
    <w:p w14:paraId="28A3679E" w14:textId="6E673EB5" w:rsidR="009667E3" w:rsidRDefault="009667E3" w:rsidP="009667E3">
      <w:pPr>
        <w:pStyle w:val="af7"/>
      </w:pPr>
      <w:r>
        <w:rPr>
          <w:rFonts w:hint="eastAsia"/>
        </w:rPr>
        <w:t>3.2.</w:t>
      </w:r>
      <w:r w:rsidR="00991B0C">
        <w:rPr>
          <w:rFonts w:hint="eastAsia"/>
        </w:rPr>
        <w:t>5</w:t>
      </w:r>
      <w:r>
        <w:rPr>
          <w:rFonts w:hint="eastAsia"/>
        </w:rPr>
        <w:t xml:space="preserve"> </w:t>
      </w:r>
      <w:r>
        <w:rPr>
          <w:rFonts w:hint="eastAsia"/>
        </w:rPr>
        <w:t>证书申请</w:t>
      </w:r>
      <w:r w:rsidR="006F253C">
        <w:rPr>
          <w:rFonts w:hint="eastAsia"/>
        </w:rPr>
        <w:t>/</w:t>
      </w:r>
      <w:r w:rsidR="006F253C">
        <w:rPr>
          <w:rFonts w:hint="eastAsia"/>
        </w:rPr>
        <w:t>更新</w:t>
      </w:r>
      <w:r>
        <w:rPr>
          <w:rFonts w:hint="eastAsia"/>
        </w:rPr>
        <w:t>接口</w:t>
      </w:r>
    </w:p>
    <w:p w14:paraId="4D5AD757" w14:textId="25A8787A" w:rsidR="00AC15B9" w:rsidRDefault="00327AEC" w:rsidP="00986A1A">
      <w:pPr>
        <w:ind w:firstLine="440"/>
      </w:pPr>
      <w:r>
        <w:rPr>
          <w:rFonts w:hint="eastAsia"/>
        </w:rPr>
        <w:t>参考规范</w:t>
      </w:r>
      <w:r>
        <w:rPr>
          <w:rFonts w:hint="eastAsia"/>
        </w:rPr>
        <w:t>GM/T 0014</w:t>
      </w:r>
      <w:r w:rsidR="00D21105">
        <w:rPr>
          <w:rFonts w:hint="eastAsia"/>
        </w:rPr>
        <w:t xml:space="preserve"> </w:t>
      </w:r>
      <w:r w:rsidR="001B4B13">
        <w:rPr>
          <w:rFonts w:hint="eastAsia"/>
        </w:rPr>
        <w:t>、</w:t>
      </w:r>
      <w:r w:rsidR="00D21105">
        <w:rPr>
          <w:rFonts w:hint="eastAsia"/>
        </w:rPr>
        <w:t>PKCS#10</w:t>
      </w:r>
      <w:r w:rsidR="001B4B13">
        <w:rPr>
          <w:rFonts w:hint="eastAsia"/>
        </w:rPr>
        <w:t>以及相关</w:t>
      </w:r>
      <w:r w:rsidR="001B4B13">
        <w:rPr>
          <w:rFonts w:hint="eastAsia"/>
        </w:rPr>
        <w:t>CA</w:t>
      </w:r>
      <w:r w:rsidR="001B4B13">
        <w:rPr>
          <w:rFonts w:hint="eastAsia"/>
        </w:rPr>
        <w:t>接口。</w:t>
      </w:r>
    </w:p>
    <w:p w14:paraId="4C396969" w14:textId="77777777" w:rsidR="009667E3" w:rsidRPr="00986A1A" w:rsidRDefault="009667E3" w:rsidP="00986A1A">
      <w:pPr>
        <w:ind w:firstLine="440"/>
      </w:pPr>
    </w:p>
    <w:p w14:paraId="185E7DF5" w14:textId="611650FB" w:rsidR="00767033" w:rsidRDefault="007D300A" w:rsidP="008E1A6A">
      <w:pPr>
        <w:pStyle w:val="21"/>
      </w:pPr>
      <w:bookmarkStart w:id="59" w:name="_Toc528603312"/>
      <w:r>
        <w:rPr>
          <w:rFonts w:hint="eastAsia"/>
        </w:rPr>
        <w:t xml:space="preserve"> </w:t>
      </w:r>
      <w:r w:rsidR="00BB6613">
        <w:rPr>
          <w:rFonts w:hint="eastAsia"/>
        </w:rPr>
        <w:t>内部</w:t>
      </w:r>
      <w:r w:rsidR="004D4171">
        <w:rPr>
          <w:rFonts w:hint="eastAsia"/>
        </w:rPr>
        <w:t>模块</w:t>
      </w:r>
      <w:r w:rsidR="00BB6613">
        <w:rPr>
          <w:rFonts w:hint="eastAsia"/>
        </w:rPr>
        <w:t>接口</w:t>
      </w:r>
      <w:bookmarkEnd w:id="59"/>
    </w:p>
    <w:p w14:paraId="56DF2786" w14:textId="77777777" w:rsidR="0028282F" w:rsidRDefault="0028282F" w:rsidP="0028282F">
      <w:pPr>
        <w:ind w:firstLine="440"/>
      </w:pPr>
    </w:p>
    <w:tbl>
      <w:tblPr>
        <w:tblStyle w:val="ad"/>
        <w:tblW w:w="0" w:type="auto"/>
        <w:tblLayout w:type="fixed"/>
        <w:tblLook w:val="04A0" w:firstRow="1" w:lastRow="0" w:firstColumn="1" w:lastColumn="0" w:noHBand="0" w:noVBand="1"/>
      </w:tblPr>
      <w:tblGrid>
        <w:gridCol w:w="1017"/>
        <w:gridCol w:w="2279"/>
        <w:gridCol w:w="3049"/>
        <w:gridCol w:w="3509"/>
      </w:tblGrid>
      <w:tr w:rsidR="00834961" w:rsidRPr="00AA2998" w14:paraId="27C839C4" w14:textId="77777777" w:rsidTr="002E6BC0">
        <w:tc>
          <w:tcPr>
            <w:tcW w:w="1017" w:type="dxa"/>
          </w:tcPr>
          <w:p w14:paraId="28CD0654" w14:textId="63D82278" w:rsidR="00834961" w:rsidRPr="00AA2998" w:rsidRDefault="00C029C1" w:rsidP="006D2624">
            <w:pPr>
              <w:ind w:firstLineChars="0" w:firstLine="0"/>
              <w:rPr>
                <w:rStyle w:val="af8"/>
              </w:rPr>
            </w:pPr>
            <w:r w:rsidRPr="00AA2998">
              <w:rPr>
                <w:rStyle w:val="af8"/>
                <w:rFonts w:hint="eastAsia"/>
              </w:rPr>
              <w:t>模块</w:t>
            </w:r>
          </w:p>
        </w:tc>
        <w:tc>
          <w:tcPr>
            <w:tcW w:w="2279" w:type="dxa"/>
          </w:tcPr>
          <w:p w14:paraId="29ED3AA5" w14:textId="602FE765" w:rsidR="00834961" w:rsidRPr="00AA2998" w:rsidRDefault="00834961" w:rsidP="006D2624">
            <w:pPr>
              <w:ind w:firstLineChars="0" w:firstLine="0"/>
              <w:rPr>
                <w:rStyle w:val="af8"/>
              </w:rPr>
            </w:pPr>
            <w:r w:rsidRPr="00AA2998">
              <w:rPr>
                <w:rStyle w:val="af8"/>
                <w:rFonts w:hint="eastAsia"/>
              </w:rPr>
              <w:t>功能</w:t>
            </w:r>
          </w:p>
        </w:tc>
        <w:tc>
          <w:tcPr>
            <w:tcW w:w="3049" w:type="dxa"/>
          </w:tcPr>
          <w:p w14:paraId="0CEF8869" w14:textId="2FBAA90E" w:rsidR="00834961" w:rsidRPr="00AA2998" w:rsidRDefault="00834961" w:rsidP="0028282F">
            <w:pPr>
              <w:ind w:firstLineChars="0" w:firstLine="0"/>
              <w:rPr>
                <w:rStyle w:val="af8"/>
              </w:rPr>
            </w:pPr>
            <w:r w:rsidRPr="00AA2998">
              <w:rPr>
                <w:rStyle w:val="af8"/>
                <w:rFonts w:hint="eastAsia"/>
              </w:rPr>
              <w:t>描述</w:t>
            </w:r>
          </w:p>
        </w:tc>
        <w:tc>
          <w:tcPr>
            <w:tcW w:w="3509" w:type="dxa"/>
          </w:tcPr>
          <w:p w14:paraId="5C50EE06" w14:textId="1BB6469C" w:rsidR="00834961" w:rsidRPr="00AA2998" w:rsidRDefault="001B662A" w:rsidP="0028282F">
            <w:pPr>
              <w:ind w:firstLineChars="0" w:firstLine="0"/>
              <w:rPr>
                <w:rStyle w:val="af8"/>
              </w:rPr>
            </w:pPr>
            <w:r>
              <w:rPr>
                <w:rStyle w:val="af8"/>
                <w:rFonts w:hint="eastAsia"/>
              </w:rPr>
              <w:t>备注</w:t>
            </w:r>
          </w:p>
        </w:tc>
      </w:tr>
      <w:tr w:rsidR="00C07359" w14:paraId="2F0E7C3B" w14:textId="77777777" w:rsidTr="002E6BC0">
        <w:tc>
          <w:tcPr>
            <w:tcW w:w="1017" w:type="dxa"/>
            <w:vMerge w:val="restart"/>
          </w:tcPr>
          <w:p w14:paraId="1729BFB8" w14:textId="66B58E85" w:rsidR="00C07359" w:rsidRDefault="00C07359" w:rsidP="00AA2998">
            <w:pPr>
              <w:pStyle w:val="-"/>
            </w:pPr>
            <w:r>
              <w:rPr>
                <w:rFonts w:hint="eastAsia"/>
              </w:rPr>
              <w:t>密码模块</w:t>
            </w:r>
          </w:p>
        </w:tc>
        <w:tc>
          <w:tcPr>
            <w:tcW w:w="2279" w:type="dxa"/>
          </w:tcPr>
          <w:p w14:paraId="475CE906" w14:textId="5C7888EC" w:rsidR="00C07359" w:rsidRDefault="00C07359" w:rsidP="00AA2998">
            <w:pPr>
              <w:pStyle w:val="-"/>
            </w:pPr>
            <w:r>
              <w:rPr>
                <w:rFonts w:hint="eastAsia"/>
              </w:rPr>
              <w:t>SM2</w:t>
            </w:r>
            <w:r>
              <w:rPr>
                <w:rFonts w:hint="eastAsia"/>
              </w:rPr>
              <w:t>算法的数字签名功能</w:t>
            </w:r>
          </w:p>
        </w:tc>
        <w:tc>
          <w:tcPr>
            <w:tcW w:w="3049" w:type="dxa"/>
          </w:tcPr>
          <w:p w14:paraId="5F217506" w14:textId="76F48715" w:rsidR="00C07359" w:rsidRDefault="00C07359" w:rsidP="00BB3C50">
            <w:pPr>
              <w:pStyle w:val="-"/>
            </w:pPr>
            <w:r>
              <w:rPr>
                <w:rFonts w:hint="eastAsia"/>
              </w:rPr>
              <w:t>输入：</w:t>
            </w:r>
            <w:r>
              <w:rPr>
                <w:rFonts w:hint="eastAsia"/>
              </w:rPr>
              <w:t>SM2</w:t>
            </w:r>
            <w:r>
              <w:rPr>
                <w:rFonts w:hint="eastAsia"/>
              </w:rPr>
              <w:t>密钥索引，</w:t>
            </w:r>
            <w:r>
              <w:rPr>
                <w:rFonts w:hint="eastAsia"/>
              </w:rPr>
              <w:t xml:space="preserve">H </w:t>
            </w:r>
            <w:r>
              <w:rPr>
                <w:rFonts w:hint="eastAsia"/>
              </w:rPr>
              <w:t>字节串</w:t>
            </w:r>
          </w:p>
          <w:p w14:paraId="52645655" w14:textId="4CA57523" w:rsidR="00C07359" w:rsidRDefault="00C07359" w:rsidP="00BB1E35">
            <w:pPr>
              <w:pStyle w:val="-"/>
            </w:pPr>
            <w:r>
              <w:rPr>
                <w:rFonts w:hint="eastAsia"/>
              </w:rPr>
              <w:t>输出：</w:t>
            </w:r>
            <w:r>
              <w:rPr>
                <w:rFonts w:hint="eastAsia"/>
              </w:rPr>
              <w:t xml:space="preserve">SM2Signature      </w:t>
            </w:r>
          </w:p>
        </w:tc>
        <w:tc>
          <w:tcPr>
            <w:tcW w:w="3509" w:type="dxa"/>
            <w:vMerge w:val="restart"/>
          </w:tcPr>
          <w:p w14:paraId="51A22E3E" w14:textId="7297DDDF" w:rsidR="00C07359" w:rsidRDefault="00C07359" w:rsidP="00195764">
            <w:pPr>
              <w:pStyle w:val="-"/>
            </w:pPr>
            <w:r>
              <w:rPr>
                <w:rFonts w:hint="eastAsia"/>
              </w:rPr>
              <w:t>SM2</w:t>
            </w:r>
            <w:r>
              <w:rPr>
                <w:rFonts w:hint="eastAsia"/>
              </w:rPr>
              <w:t>算法的签名数据结构应遵循</w:t>
            </w:r>
            <w:r>
              <w:rPr>
                <w:rFonts w:hint="eastAsia"/>
              </w:rPr>
              <w:t>GM/T 0009</w:t>
            </w:r>
          </w:p>
          <w:p w14:paraId="6068635D" w14:textId="77777777" w:rsidR="00C07359" w:rsidRDefault="00C07359" w:rsidP="002E6BC0">
            <w:pPr>
              <w:ind w:firstLineChars="0" w:firstLine="0"/>
            </w:pPr>
            <w:r>
              <w:rPr>
                <w:rFonts w:hint="eastAsia"/>
              </w:rPr>
              <w:t>签名数据的预处理</w:t>
            </w:r>
          </w:p>
          <w:p w14:paraId="2FEFAE7D" w14:textId="77777777" w:rsidR="00C07359" w:rsidRDefault="00C07359" w:rsidP="002E6BC0">
            <w:pPr>
              <w:ind w:firstLineChars="0" w:firstLine="0"/>
            </w:pPr>
            <w:r>
              <w:rPr>
                <w:rFonts w:hint="eastAsia"/>
              </w:rPr>
              <w:t>H=SM3(Z||M)</w:t>
            </w:r>
            <w:r>
              <w:rPr>
                <w:rFonts w:hint="eastAsia"/>
              </w:rPr>
              <w:t>，其中</w:t>
            </w:r>
            <w:r>
              <w:rPr>
                <w:rFonts w:hint="eastAsia"/>
              </w:rPr>
              <w:t>Z=SM3(ENTL||ID||a||b||x</w:t>
            </w:r>
            <w:r w:rsidRPr="00BB3C50">
              <w:rPr>
                <w:rFonts w:hint="eastAsia"/>
                <w:vertAlign w:val="subscript"/>
              </w:rPr>
              <w:t>G</w:t>
            </w:r>
            <w:r>
              <w:rPr>
                <w:rFonts w:hint="eastAsia"/>
              </w:rPr>
              <w:t>||y</w:t>
            </w:r>
            <w:r w:rsidRPr="00BB3C50">
              <w:rPr>
                <w:rFonts w:hint="eastAsia"/>
                <w:vertAlign w:val="subscript"/>
              </w:rPr>
              <w:t>G</w:t>
            </w:r>
            <w:r>
              <w:rPr>
                <w:rFonts w:hint="eastAsia"/>
              </w:rPr>
              <w:t>||x</w:t>
            </w:r>
            <w:r w:rsidRPr="00BB3C50">
              <w:rPr>
                <w:rFonts w:hint="eastAsia"/>
                <w:vertAlign w:val="subscript"/>
              </w:rPr>
              <w:t>A</w:t>
            </w:r>
            <w:r>
              <w:rPr>
                <w:rFonts w:hint="eastAsia"/>
              </w:rPr>
              <w:t>||y</w:t>
            </w:r>
            <w:r w:rsidRPr="00BB3C50">
              <w:rPr>
                <w:rFonts w:hint="eastAsia"/>
                <w:vertAlign w:val="subscript"/>
              </w:rPr>
              <w:t>A</w:t>
            </w:r>
            <w:r>
              <w:rPr>
                <w:rFonts w:hint="eastAsia"/>
              </w:rPr>
              <w:t>)</w:t>
            </w:r>
          </w:p>
          <w:p w14:paraId="0CA2B84E" w14:textId="77777777" w:rsidR="00C07359" w:rsidRDefault="00C07359" w:rsidP="002E6BC0">
            <w:pPr>
              <w:ind w:firstLineChars="0" w:firstLine="0"/>
            </w:pPr>
            <w:r>
              <w:rPr>
                <w:rFonts w:hint="eastAsia"/>
              </w:rPr>
              <w:t>用户身份</w:t>
            </w:r>
            <w:r>
              <w:rPr>
                <w:rFonts w:hint="eastAsia"/>
              </w:rPr>
              <w:t>ID</w:t>
            </w:r>
            <w:r>
              <w:rPr>
                <w:rFonts w:hint="eastAsia"/>
              </w:rPr>
              <w:t>默认值</w:t>
            </w:r>
            <w:r>
              <w:rPr>
                <w:rFonts w:hint="eastAsia"/>
              </w:rPr>
              <w:t>:</w:t>
            </w:r>
          </w:p>
          <w:p w14:paraId="4E64EAD1" w14:textId="77777777" w:rsidR="00C07359" w:rsidRPr="00745322" w:rsidRDefault="00C07359" w:rsidP="002E6BC0">
            <w:pPr>
              <w:ind w:firstLineChars="0" w:firstLine="0"/>
            </w:pPr>
            <w:r>
              <w:rPr>
                <w:rFonts w:hint="eastAsia"/>
              </w:rPr>
              <w:t>0x31323334353637383132333435363738</w:t>
            </w:r>
          </w:p>
          <w:p w14:paraId="7F1E889C" w14:textId="77777777" w:rsidR="00C07359" w:rsidRDefault="00C07359" w:rsidP="00AA2998">
            <w:pPr>
              <w:pStyle w:val="-"/>
            </w:pPr>
            <w:r>
              <w:rPr>
                <w:rFonts w:hint="eastAsia"/>
              </w:rPr>
              <w:t>密码卡生成密钥对时，只导出公钥</w:t>
            </w:r>
          </w:p>
          <w:p w14:paraId="516BC5CD" w14:textId="77777777" w:rsidR="00C07359" w:rsidRDefault="00C07359" w:rsidP="00AA2998">
            <w:pPr>
              <w:pStyle w:val="-"/>
            </w:pPr>
          </w:p>
          <w:p w14:paraId="6E50DBD5" w14:textId="65DA55FA" w:rsidR="00C07359" w:rsidRPr="00745322" w:rsidRDefault="00C07359" w:rsidP="00AA2998">
            <w:pPr>
              <w:pStyle w:val="-"/>
            </w:pPr>
            <w:r>
              <w:rPr>
                <w:rFonts w:hint="eastAsia"/>
              </w:rPr>
              <w:t>模块接口定义参考</w:t>
            </w:r>
            <w:r>
              <w:rPr>
                <w:rFonts w:hint="eastAsia"/>
              </w:rPr>
              <w:t>JAVA API</w:t>
            </w:r>
            <w:r>
              <w:rPr>
                <w:rFonts w:hint="eastAsia"/>
              </w:rPr>
              <w:t>以及</w:t>
            </w:r>
            <w:r>
              <w:rPr>
                <w:rFonts w:hint="eastAsia"/>
              </w:rPr>
              <w:t>bouncyCastle</w:t>
            </w:r>
            <w:r>
              <w:rPr>
                <w:rFonts w:hint="eastAsia"/>
              </w:rPr>
              <w:t>的</w:t>
            </w:r>
            <w:r>
              <w:rPr>
                <w:rFonts w:hint="eastAsia"/>
              </w:rPr>
              <w:t>crypto</w:t>
            </w:r>
            <w:r>
              <w:rPr>
                <w:rFonts w:hint="eastAsia"/>
              </w:rPr>
              <w:t>包。</w:t>
            </w:r>
          </w:p>
        </w:tc>
      </w:tr>
      <w:tr w:rsidR="00C07359" w14:paraId="08B727AB" w14:textId="77777777" w:rsidTr="002E6BC0">
        <w:tc>
          <w:tcPr>
            <w:tcW w:w="1017" w:type="dxa"/>
            <w:vMerge/>
          </w:tcPr>
          <w:p w14:paraId="79FED162" w14:textId="77777777" w:rsidR="00C07359" w:rsidRDefault="00C07359" w:rsidP="00AA2998">
            <w:pPr>
              <w:pStyle w:val="-"/>
            </w:pPr>
          </w:p>
        </w:tc>
        <w:tc>
          <w:tcPr>
            <w:tcW w:w="2279" w:type="dxa"/>
          </w:tcPr>
          <w:p w14:paraId="59C0B507" w14:textId="15CF4EDC" w:rsidR="00C07359" w:rsidRDefault="00C07359" w:rsidP="00AA2998">
            <w:pPr>
              <w:pStyle w:val="-"/>
            </w:pPr>
            <w:r>
              <w:rPr>
                <w:rFonts w:hint="eastAsia"/>
              </w:rPr>
              <w:t>SM2</w:t>
            </w:r>
            <w:r>
              <w:rPr>
                <w:rFonts w:hint="eastAsia"/>
              </w:rPr>
              <w:t>算法的数字签名验证功能</w:t>
            </w:r>
          </w:p>
        </w:tc>
        <w:tc>
          <w:tcPr>
            <w:tcW w:w="3049" w:type="dxa"/>
          </w:tcPr>
          <w:p w14:paraId="670774C1" w14:textId="2B129862" w:rsidR="00C07359" w:rsidRDefault="00C07359" w:rsidP="00195764">
            <w:pPr>
              <w:pStyle w:val="-"/>
            </w:pPr>
            <w:r>
              <w:rPr>
                <w:rFonts w:hint="eastAsia"/>
              </w:rPr>
              <w:t>输入：</w:t>
            </w:r>
            <w:r>
              <w:rPr>
                <w:rFonts w:hint="eastAsia"/>
              </w:rPr>
              <w:t xml:space="preserve">H </w:t>
            </w:r>
            <w:r>
              <w:rPr>
                <w:rFonts w:hint="eastAsia"/>
              </w:rPr>
              <w:t>字节串，签名</w:t>
            </w:r>
            <w:r>
              <w:rPr>
                <w:rFonts w:hint="eastAsia"/>
              </w:rPr>
              <w:t xml:space="preserve">SM2Signature </w:t>
            </w:r>
            <w:r>
              <w:rPr>
                <w:rFonts w:hint="eastAsia"/>
              </w:rPr>
              <w:t>，公钥</w:t>
            </w:r>
            <w:r>
              <w:rPr>
                <w:rFonts w:hint="eastAsia"/>
              </w:rPr>
              <w:t>SM2PublicKey</w:t>
            </w:r>
          </w:p>
          <w:p w14:paraId="50EDC654" w14:textId="04C2AFD8" w:rsidR="00C07359" w:rsidRDefault="00C07359" w:rsidP="00195764">
            <w:pPr>
              <w:pStyle w:val="-"/>
            </w:pPr>
            <w:r>
              <w:rPr>
                <w:rFonts w:hint="eastAsia"/>
              </w:rPr>
              <w:t>输出：</w:t>
            </w:r>
            <w:r>
              <w:rPr>
                <w:rFonts w:hint="eastAsia"/>
              </w:rPr>
              <w:t xml:space="preserve"> </w:t>
            </w:r>
            <w:r>
              <w:t>“</w:t>
            </w:r>
            <w:r>
              <w:rPr>
                <w:rFonts w:hint="eastAsia"/>
              </w:rPr>
              <w:t>真</w:t>
            </w:r>
            <w:r>
              <w:t>”</w:t>
            </w:r>
            <w:r>
              <w:rPr>
                <w:rFonts w:hint="eastAsia"/>
              </w:rPr>
              <w:t>表示验证通过</w:t>
            </w:r>
          </w:p>
        </w:tc>
        <w:tc>
          <w:tcPr>
            <w:tcW w:w="3509" w:type="dxa"/>
            <w:vMerge/>
          </w:tcPr>
          <w:p w14:paraId="4CDE56DD" w14:textId="01AC69D6" w:rsidR="00C07359" w:rsidRDefault="00C07359" w:rsidP="00AA2998">
            <w:pPr>
              <w:pStyle w:val="-"/>
            </w:pPr>
          </w:p>
        </w:tc>
      </w:tr>
      <w:tr w:rsidR="00C07359" w14:paraId="59E24C49" w14:textId="77777777" w:rsidTr="002E6BC0">
        <w:tc>
          <w:tcPr>
            <w:tcW w:w="1017" w:type="dxa"/>
            <w:vMerge/>
          </w:tcPr>
          <w:p w14:paraId="259A0CB0" w14:textId="77777777" w:rsidR="00C07359" w:rsidRDefault="00C07359" w:rsidP="00AA2998">
            <w:pPr>
              <w:pStyle w:val="-"/>
            </w:pPr>
          </w:p>
        </w:tc>
        <w:tc>
          <w:tcPr>
            <w:tcW w:w="2279" w:type="dxa"/>
          </w:tcPr>
          <w:p w14:paraId="21E58E49" w14:textId="560DA629" w:rsidR="00C07359" w:rsidRDefault="00C07359" w:rsidP="00AA2998">
            <w:pPr>
              <w:pStyle w:val="-"/>
            </w:pPr>
            <w:r>
              <w:rPr>
                <w:rFonts w:hint="eastAsia"/>
              </w:rPr>
              <w:t>SM3</w:t>
            </w:r>
            <w:r>
              <w:rPr>
                <w:rFonts w:hint="eastAsia"/>
              </w:rPr>
              <w:t>算法的摘要计算功能</w:t>
            </w:r>
          </w:p>
        </w:tc>
        <w:tc>
          <w:tcPr>
            <w:tcW w:w="3049" w:type="dxa"/>
          </w:tcPr>
          <w:p w14:paraId="4E9E65F6" w14:textId="77777777" w:rsidR="00C07359" w:rsidRDefault="00C07359" w:rsidP="00AA2998">
            <w:pPr>
              <w:pStyle w:val="-"/>
            </w:pPr>
            <w:r>
              <w:t>输入</w:t>
            </w:r>
            <w:r>
              <w:rPr>
                <w:rFonts w:hint="eastAsia"/>
              </w:rPr>
              <w:t>：</w:t>
            </w:r>
            <w:r>
              <w:t>消息</w:t>
            </w:r>
          </w:p>
          <w:p w14:paraId="7E9051E5" w14:textId="1BF658BA" w:rsidR="00C07359" w:rsidRDefault="00C07359" w:rsidP="00AA2998">
            <w:pPr>
              <w:pStyle w:val="-"/>
            </w:pPr>
            <w:r>
              <w:rPr>
                <w:rFonts w:hint="eastAsia"/>
              </w:rPr>
              <w:t>输出：摘要</w:t>
            </w:r>
          </w:p>
        </w:tc>
        <w:tc>
          <w:tcPr>
            <w:tcW w:w="3509" w:type="dxa"/>
            <w:vMerge/>
          </w:tcPr>
          <w:p w14:paraId="01A2B40F" w14:textId="2A572627" w:rsidR="00C07359" w:rsidRDefault="00C07359" w:rsidP="00AA2998">
            <w:pPr>
              <w:pStyle w:val="-"/>
            </w:pPr>
          </w:p>
        </w:tc>
      </w:tr>
      <w:tr w:rsidR="00C07359" w14:paraId="2F0B9643" w14:textId="77777777" w:rsidTr="002E6BC0">
        <w:tc>
          <w:tcPr>
            <w:tcW w:w="1017" w:type="dxa"/>
            <w:vMerge/>
          </w:tcPr>
          <w:p w14:paraId="35EAEB29" w14:textId="77777777" w:rsidR="00C07359" w:rsidRDefault="00C07359" w:rsidP="00AA2998">
            <w:pPr>
              <w:pStyle w:val="-"/>
            </w:pPr>
          </w:p>
        </w:tc>
        <w:tc>
          <w:tcPr>
            <w:tcW w:w="2279" w:type="dxa"/>
          </w:tcPr>
          <w:p w14:paraId="104C4263" w14:textId="43B665B0" w:rsidR="00C07359" w:rsidRDefault="00C07359" w:rsidP="00AA2998">
            <w:pPr>
              <w:pStyle w:val="-"/>
            </w:pPr>
            <w:r>
              <w:rPr>
                <w:rFonts w:hint="eastAsia"/>
              </w:rPr>
              <w:t>ECC</w:t>
            </w:r>
            <w:r>
              <w:rPr>
                <w:rFonts w:hint="eastAsia"/>
              </w:rPr>
              <w:t>签名密钥生成功能</w:t>
            </w:r>
          </w:p>
        </w:tc>
        <w:tc>
          <w:tcPr>
            <w:tcW w:w="3049" w:type="dxa"/>
          </w:tcPr>
          <w:p w14:paraId="7D43A6C4" w14:textId="77777777" w:rsidR="00C07359" w:rsidRDefault="00C07359" w:rsidP="00AA2998">
            <w:pPr>
              <w:pStyle w:val="-"/>
            </w:pPr>
            <w:r>
              <w:rPr>
                <w:rFonts w:hint="eastAsia"/>
              </w:rPr>
              <w:t>输入：无</w:t>
            </w:r>
          </w:p>
          <w:p w14:paraId="589B962C" w14:textId="35975384" w:rsidR="00C07359" w:rsidRDefault="00C07359" w:rsidP="00BB1E35">
            <w:pPr>
              <w:pStyle w:val="-"/>
            </w:pPr>
            <w:r>
              <w:rPr>
                <w:rFonts w:hint="eastAsia"/>
              </w:rPr>
              <w:t>输出：</w:t>
            </w:r>
            <w:r>
              <w:rPr>
                <w:rFonts w:hint="eastAsia"/>
              </w:rPr>
              <w:t xml:space="preserve"> SM2</w:t>
            </w:r>
            <w:r>
              <w:rPr>
                <w:rFonts w:hint="eastAsia"/>
              </w:rPr>
              <w:t>密钥索引，公钥</w:t>
            </w:r>
            <w:r>
              <w:rPr>
                <w:rFonts w:hint="eastAsia"/>
              </w:rPr>
              <w:t>SM2PublicKey</w:t>
            </w:r>
          </w:p>
        </w:tc>
        <w:tc>
          <w:tcPr>
            <w:tcW w:w="3509" w:type="dxa"/>
            <w:vMerge/>
          </w:tcPr>
          <w:p w14:paraId="63DCF764" w14:textId="5CF48DB0" w:rsidR="00C07359" w:rsidRDefault="00C07359" w:rsidP="00AA2998">
            <w:pPr>
              <w:pStyle w:val="-"/>
            </w:pPr>
          </w:p>
        </w:tc>
      </w:tr>
      <w:tr w:rsidR="00C07359" w14:paraId="105337FE" w14:textId="77777777" w:rsidTr="002E6BC0">
        <w:tc>
          <w:tcPr>
            <w:tcW w:w="1017" w:type="dxa"/>
            <w:vMerge/>
          </w:tcPr>
          <w:p w14:paraId="3653DDAB" w14:textId="77777777" w:rsidR="00C07359" w:rsidRDefault="00C07359" w:rsidP="00AA2998">
            <w:pPr>
              <w:pStyle w:val="-"/>
            </w:pPr>
          </w:p>
        </w:tc>
        <w:tc>
          <w:tcPr>
            <w:tcW w:w="2279" w:type="dxa"/>
          </w:tcPr>
          <w:p w14:paraId="4A6BC7FB" w14:textId="27A68E54" w:rsidR="00C07359" w:rsidRDefault="00C07359" w:rsidP="00AA2998">
            <w:pPr>
              <w:pStyle w:val="-"/>
            </w:pPr>
            <w:r>
              <w:rPr>
                <w:rFonts w:hint="eastAsia"/>
              </w:rPr>
              <w:t>SM4</w:t>
            </w:r>
            <w:r>
              <w:rPr>
                <w:rFonts w:hint="eastAsia"/>
              </w:rPr>
              <w:t>加解密功能</w:t>
            </w:r>
          </w:p>
        </w:tc>
        <w:tc>
          <w:tcPr>
            <w:tcW w:w="3049" w:type="dxa"/>
          </w:tcPr>
          <w:p w14:paraId="39EB1DA2" w14:textId="77777777" w:rsidR="00C07359" w:rsidRDefault="00C07359" w:rsidP="00AA2998">
            <w:pPr>
              <w:pStyle w:val="-"/>
            </w:pPr>
            <w:r>
              <w:rPr>
                <w:rFonts w:hint="eastAsia"/>
              </w:rPr>
              <w:t>输入：数据，</w:t>
            </w:r>
            <w:r>
              <w:rPr>
                <w:rFonts w:hint="eastAsia"/>
              </w:rPr>
              <w:t>SM4</w:t>
            </w:r>
            <w:r>
              <w:rPr>
                <w:rFonts w:hint="eastAsia"/>
              </w:rPr>
              <w:t>的密钥索引</w:t>
            </w:r>
          </w:p>
          <w:p w14:paraId="23E3C060" w14:textId="620F2E6B" w:rsidR="00C07359" w:rsidRDefault="00C07359" w:rsidP="00AA2998">
            <w:pPr>
              <w:pStyle w:val="-"/>
            </w:pPr>
            <w:r>
              <w:rPr>
                <w:rFonts w:hint="eastAsia"/>
              </w:rPr>
              <w:t>输出：加解密结果</w:t>
            </w:r>
          </w:p>
        </w:tc>
        <w:tc>
          <w:tcPr>
            <w:tcW w:w="3509" w:type="dxa"/>
            <w:vMerge/>
          </w:tcPr>
          <w:p w14:paraId="7357F4B2" w14:textId="77777777" w:rsidR="00C07359" w:rsidRDefault="00C07359" w:rsidP="00AA2998">
            <w:pPr>
              <w:pStyle w:val="-"/>
            </w:pPr>
          </w:p>
        </w:tc>
      </w:tr>
      <w:tr w:rsidR="00C07359" w14:paraId="153158EB" w14:textId="77777777" w:rsidTr="002E6BC0">
        <w:tc>
          <w:tcPr>
            <w:tcW w:w="1017" w:type="dxa"/>
            <w:vMerge/>
          </w:tcPr>
          <w:p w14:paraId="33A4FFF0" w14:textId="77777777" w:rsidR="00C07359" w:rsidRDefault="00C07359" w:rsidP="00AA2998">
            <w:pPr>
              <w:pStyle w:val="-"/>
            </w:pPr>
          </w:p>
        </w:tc>
        <w:tc>
          <w:tcPr>
            <w:tcW w:w="2279" w:type="dxa"/>
          </w:tcPr>
          <w:p w14:paraId="5BFB68A3" w14:textId="562872E5" w:rsidR="00C07359" w:rsidRDefault="00C07359" w:rsidP="00AA2998">
            <w:pPr>
              <w:pStyle w:val="-"/>
            </w:pPr>
            <w:r>
              <w:rPr>
                <w:rFonts w:hint="eastAsia"/>
              </w:rPr>
              <w:t>随机数生成</w:t>
            </w:r>
          </w:p>
        </w:tc>
        <w:tc>
          <w:tcPr>
            <w:tcW w:w="3049" w:type="dxa"/>
          </w:tcPr>
          <w:p w14:paraId="56EA15DF" w14:textId="77777777" w:rsidR="00C07359" w:rsidRDefault="00C07359" w:rsidP="00AA2998">
            <w:pPr>
              <w:pStyle w:val="-"/>
            </w:pPr>
          </w:p>
        </w:tc>
        <w:tc>
          <w:tcPr>
            <w:tcW w:w="3509" w:type="dxa"/>
          </w:tcPr>
          <w:p w14:paraId="6D55F1FD" w14:textId="77777777" w:rsidR="00C07359" w:rsidRDefault="00C07359" w:rsidP="00AA2998">
            <w:pPr>
              <w:pStyle w:val="-"/>
            </w:pPr>
          </w:p>
        </w:tc>
      </w:tr>
      <w:tr w:rsidR="00873063" w14:paraId="496C009B" w14:textId="77777777" w:rsidTr="002E6BC0">
        <w:tc>
          <w:tcPr>
            <w:tcW w:w="1017" w:type="dxa"/>
            <w:vMerge w:val="restart"/>
          </w:tcPr>
          <w:p w14:paraId="67ECA415" w14:textId="7ACDB82C" w:rsidR="00873063" w:rsidRDefault="00873063" w:rsidP="00AA2998">
            <w:pPr>
              <w:pStyle w:val="-"/>
            </w:pPr>
            <w:r>
              <w:rPr>
                <w:rFonts w:hint="eastAsia"/>
              </w:rPr>
              <w:t>证书模块</w:t>
            </w:r>
          </w:p>
        </w:tc>
        <w:tc>
          <w:tcPr>
            <w:tcW w:w="2279" w:type="dxa"/>
          </w:tcPr>
          <w:p w14:paraId="75797441" w14:textId="7F62AD09" w:rsidR="00873063" w:rsidRDefault="00873063" w:rsidP="00AA2998">
            <w:pPr>
              <w:pStyle w:val="-"/>
            </w:pPr>
            <w:r>
              <w:rPr>
                <w:rFonts w:hint="eastAsia"/>
              </w:rPr>
              <w:t>证书申请功能</w:t>
            </w:r>
          </w:p>
        </w:tc>
        <w:tc>
          <w:tcPr>
            <w:tcW w:w="3049" w:type="dxa"/>
          </w:tcPr>
          <w:p w14:paraId="33C6C2C7" w14:textId="5DEA7EDF" w:rsidR="00873063" w:rsidRDefault="00873063" w:rsidP="00AA2998">
            <w:pPr>
              <w:pStyle w:val="-"/>
            </w:pPr>
            <w:r>
              <w:rPr>
                <w:rFonts w:hint="eastAsia"/>
              </w:rPr>
              <w:t>输入：用户信息、签名公钥</w:t>
            </w:r>
          </w:p>
          <w:p w14:paraId="4F6DD71A" w14:textId="7F97C083" w:rsidR="00873063" w:rsidRDefault="00873063" w:rsidP="002D2850">
            <w:pPr>
              <w:pStyle w:val="-"/>
            </w:pPr>
            <w:r>
              <w:rPr>
                <w:rFonts w:hint="eastAsia"/>
              </w:rPr>
              <w:t>输出：签名证书</w:t>
            </w:r>
          </w:p>
        </w:tc>
        <w:tc>
          <w:tcPr>
            <w:tcW w:w="3509" w:type="dxa"/>
            <w:vMerge w:val="restart"/>
          </w:tcPr>
          <w:p w14:paraId="71E875CC" w14:textId="77777777" w:rsidR="00873063" w:rsidRDefault="00873063" w:rsidP="00AA2998">
            <w:pPr>
              <w:pStyle w:val="-"/>
            </w:pPr>
            <w:r w:rsidRPr="002D2850">
              <w:rPr>
                <w:rFonts w:hint="eastAsia"/>
              </w:rPr>
              <w:t>PEM</w:t>
            </w:r>
            <w:r w:rsidRPr="002D2850">
              <w:rPr>
                <w:rFonts w:hint="eastAsia"/>
              </w:rPr>
              <w:t>编码就是在</w:t>
            </w:r>
            <w:r w:rsidRPr="002D2850">
              <w:rPr>
                <w:rFonts w:hint="eastAsia"/>
              </w:rPr>
              <w:t>DER</w:t>
            </w:r>
            <w:r w:rsidRPr="002D2850">
              <w:rPr>
                <w:rFonts w:hint="eastAsia"/>
              </w:rPr>
              <w:t>编码基础上进行</w:t>
            </w:r>
            <w:r w:rsidRPr="002D2850">
              <w:rPr>
                <w:rFonts w:hint="eastAsia"/>
              </w:rPr>
              <w:t>BASE64</w:t>
            </w:r>
            <w:r w:rsidRPr="002D2850">
              <w:rPr>
                <w:rFonts w:hint="eastAsia"/>
              </w:rPr>
              <w:t>编码，然后添加一些头尾信息组成的。</w:t>
            </w:r>
          </w:p>
          <w:p w14:paraId="5F856B58" w14:textId="77777777" w:rsidR="00873063" w:rsidRDefault="00873063" w:rsidP="00873063">
            <w:pPr>
              <w:pStyle w:val="-"/>
            </w:pPr>
            <w:r>
              <w:rPr>
                <w:rFonts w:hint="eastAsia"/>
              </w:rPr>
              <w:t>CRL</w:t>
            </w:r>
            <w:r>
              <w:rPr>
                <w:rFonts w:hint="eastAsia"/>
              </w:rPr>
              <w:t>是</w:t>
            </w:r>
            <w:r>
              <w:rPr>
                <w:rFonts w:hint="eastAsia"/>
              </w:rPr>
              <w:t>ASN.1 DER</w:t>
            </w:r>
            <w:r>
              <w:rPr>
                <w:rFonts w:hint="eastAsia"/>
              </w:rPr>
              <w:t>编码。</w:t>
            </w:r>
            <w:r>
              <w:rPr>
                <w:rFonts w:hint="eastAsia"/>
              </w:rPr>
              <w:t>CRL</w:t>
            </w:r>
            <w:r>
              <w:rPr>
                <w:rFonts w:hint="eastAsia"/>
              </w:rPr>
              <w:t>解析后，保存到证书表中</w:t>
            </w:r>
          </w:p>
          <w:p w14:paraId="2660B73E" w14:textId="77777777" w:rsidR="00873063" w:rsidRDefault="00873063" w:rsidP="00873063">
            <w:pPr>
              <w:pStyle w:val="-"/>
            </w:pPr>
          </w:p>
          <w:p w14:paraId="43E1D317" w14:textId="1C73ED3B" w:rsidR="00873063" w:rsidRDefault="00873063" w:rsidP="00873063">
            <w:pPr>
              <w:pStyle w:val="-"/>
            </w:pPr>
            <w:r>
              <w:rPr>
                <w:rFonts w:hint="eastAsia"/>
              </w:rPr>
              <w:t>模块接口定义参考</w:t>
            </w:r>
            <w:r>
              <w:rPr>
                <w:rFonts w:hint="eastAsia"/>
              </w:rPr>
              <w:t>JAVA API</w:t>
            </w:r>
            <w:r>
              <w:rPr>
                <w:rFonts w:hint="eastAsia"/>
              </w:rPr>
              <w:t>以及</w:t>
            </w:r>
            <w:r>
              <w:rPr>
                <w:rFonts w:hint="eastAsia"/>
              </w:rPr>
              <w:t>bouncyCastle</w:t>
            </w:r>
            <w:r>
              <w:rPr>
                <w:rFonts w:hint="eastAsia"/>
              </w:rPr>
              <w:t>的</w:t>
            </w:r>
            <w:r>
              <w:rPr>
                <w:rFonts w:hint="eastAsia"/>
              </w:rPr>
              <w:t>crypto</w:t>
            </w:r>
            <w:r>
              <w:rPr>
                <w:rFonts w:hint="eastAsia"/>
              </w:rPr>
              <w:t>包。</w:t>
            </w:r>
          </w:p>
        </w:tc>
      </w:tr>
      <w:tr w:rsidR="00873063" w14:paraId="2B066F36" w14:textId="77777777" w:rsidTr="002E6BC0">
        <w:tc>
          <w:tcPr>
            <w:tcW w:w="1017" w:type="dxa"/>
            <w:vMerge/>
          </w:tcPr>
          <w:p w14:paraId="5D2E66B4" w14:textId="77777777" w:rsidR="00873063" w:rsidRDefault="00873063" w:rsidP="00AA2998">
            <w:pPr>
              <w:pStyle w:val="-"/>
            </w:pPr>
          </w:p>
        </w:tc>
        <w:tc>
          <w:tcPr>
            <w:tcW w:w="2279" w:type="dxa"/>
          </w:tcPr>
          <w:p w14:paraId="5826DD55" w14:textId="3242023D" w:rsidR="00873063" w:rsidRDefault="00873063" w:rsidP="00AA2998">
            <w:pPr>
              <w:pStyle w:val="-"/>
            </w:pPr>
            <w:r>
              <w:rPr>
                <w:rFonts w:hint="eastAsia"/>
              </w:rPr>
              <w:t>证书验证功能</w:t>
            </w:r>
          </w:p>
        </w:tc>
        <w:tc>
          <w:tcPr>
            <w:tcW w:w="3049" w:type="dxa"/>
          </w:tcPr>
          <w:p w14:paraId="49CF9CA2" w14:textId="253DD797" w:rsidR="00873063" w:rsidRDefault="00873063" w:rsidP="002D2850">
            <w:pPr>
              <w:pStyle w:val="-"/>
            </w:pPr>
            <w:r>
              <w:rPr>
                <w:rFonts w:hint="eastAsia"/>
              </w:rPr>
              <w:t>输入：证书</w:t>
            </w:r>
            <w:r>
              <w:rPr>
                <w:rFonts w:hint="eastAsia"/>
              </w:rPr>
              <w:t>(PEM</w:t>
            </w:r>
            <w:r>
              <w:rPr>
                <w:rFonts w:hint="eastAsia"/>
              </w:rPr>
              <w:t>格式</w:t>
            </w:r>
            <w:r>
              <w:rPr>
                <w:rFonts w:hint="eastAsia"/>
              </w:rPr>
              <w:t>)</w:t>
            </w:r>
          </w:p>
          <w:p w14:paraId="6605ECD4" w14:textId="0D27FC8C" w:rsidR="00873063" w:rsidRDefault="00873063" w:rsidP="002D2850">
            <w:pPr>
              <w:pStyle w:val="-"/>
            </w:pPr>
            <w:r>
              <w:rPr>
                <w:rFonts w:hint="eastAsia"/>
              </w:rPr>
              <w:t>输出：</w:t>
            </w:r>
            <w:r>
              <w:t>“</w:t>
            </w:r>
            <w:r>
              <w:rPr>
                <w:rFonts w:hint="eastAsia"/>
              </w:rPr>
              <w:t>真</w:t>
            </w:r>
            <w:r>
              <w:t>”</w:t>
            </w:r>
            <w:r>
              <w:rPr>
                <w:rFonts w:hint="eastAsia"/>
              </w:rPr>
              <w:t>表示验证通过</w:t>
            </w:r>
          </w:p>
        </w:tc>
        <w:tc>
          <w:tcPr>
            <w:tcW w:w="3509" w:type="dxa"/>
            <w:vMerge/>
          </w:tcPr>
          <w:p w14:paraId="0C5B70E3" w14:textId="227C63AB" w:rsidR="00873063" w:rsidRDefault="00873063" w:rsidP="00873063">
            <w:pPr>
              <w:pStyle w:val="-"/>
            </w:pPr>
          </w:p>
        </w:tc>
      </w:tr>
      <w:tr w:rsidR="00873063" w14:paraId="50E93948" w14:textId="77777777" w:rsidTr="002E6BC0">
        <w:tc>
          <w:tcPr>
            <w:tcW w:w="1017" w:type="dxa"/>
            <w:vMerge/>
          </w:tcPr>
          <w:p w14:paraId="4719BE5A" w14:textId="77777777" w:rsidR="00873063" w:rsidRDefault="00873063" w:rsidP="00AA2998">
            <w:pPr>
              <w:pStyle w:val="-"/>
            </w:pPr>
          </w:p>
        </w:tc>
        <w:tc>
          <w:tcPr>
            <w:tcW w:w="2279" w:type="dxa"/>
          </w:tcPr>
          <w:p w14:paraId="41A86AEC" w14:textId="33558AC1" w:rsidR="00873063" w:rsidRDefault="00873063" w:rsidP="00D076D7">
            <w:pPr>
              <w:pStyle w:val="-"/>
            </w:pPr>
            <w:r>
              <w:rPr>
                <w:rFonts w:hint="eastAsia"/>
              </w:rPr>
              <w:t>证书解析功能</w:t>
            </w:r>
          </w:p>
        </w:tc>
        <w:tc>
          <w:tcPr>
            <w:tcW w:w="3049" w:type="dxa"/>
          </w:tcPr>
          <w:p w14:paraId="2A630EE3" w14:textId="77777777" w:rsidR="00873063" w:rsidRDefault="00873063" w:rsidP="00AA2998">
            <w:pPr>
              <w:pStyle w:val="-"/>
            </w:pPr>
            <w:r>
              <w:t>获取证书中包含的公钥</w:t>
            </w:r>
            <w:r>
              <w:rPr>
                <w:rFonts w:hint="eastAsia"/>
              </w:rPr>
              <w:t>、序列号</w:t>
            </w:r>
          </w:p>
          <w:p w14:paraId="353ED536" w14:textId="0A748846" w:rsidR="00873063" w:rsidRDefault="00873063" w:rsidP="00AA2998">
            <w:pPr>
              <w:pStyle w:val="-"/>
            </w:pPr>
            <w:r>
              <w:rPr>
                <w:rFonts w:hint="eastAsia"/>
              </w:rPr>
              <w:t>输入：证书</w:t>
            </w:r>
            <w:r>
              <w:rPr>
                <w:rFonts w:hint="eastAsia"/>
              </w:rPr>
              <w:t>(PEM</w:t>
            </w:r>
            <w:r>
              <w:rPr>
                <w:rFonts w:hint="eastAsia"/>
              </w:rPr>
              <w:t>格式</w:t>
            </w:r>
            <w:r>
              <w:rPr>
                <w:rFonts w:hint="eastAsia"/>
              </w:rPr>
              <w:t>)</w:t>
            </w:r>
          </w:p>
          <w:p w14:paraId="751AAC9C" w14:textId="43086602" w:rsidR="00873063" w:rsidRDefault="00873063" w:rsidP="00AA2998">
            <w:pPr>
              <w:pStyle w:val="-"/>
            </w:pPr>
            <w:r>
              <w:rPr>
                <w:rFonts w:hint="eastAsia"/>
              </w:rPr>
              <w:t>输出：公钥或者序列号</w:t>
            </w:r>
          </w:p>
        </w:tc>
        <w:tc>
          <w:tcPr>
            <w:tcW w:w="3509" w:type="dxa"/>
            <w:vMerge/>
          </w:tcPr>
          <w:p w14:paraId="1B5CC473" w14:textId="0DFE958E" w:rsidR="00873063" w:rsidRDefault="00873063" w:rsidP="00873063">
            <w:pPr>
              <w:pStyle w:val="-"/>
            </w:pPr>
          </w:p>
        </w:tc>
      </w:tr>
      <w:tr w:rsidR="00873063" w14:paraId="71B886EE" w14:textId="77777777" w:rsidTr="002E6BC0">
        <w:tc>
          <w:tcPr>
            <w:tcW w:w="1017" w:type="dxa"/>
            <w:vMerge/>
          </w:tcPr>
          <w:p w14:paraId="490BD05C" w14:textId="77777777" w:rsidR="00873063" w:rsidRDefault="00873063" w:rsidP="00AA2998">
            <w:pPr>
              <w:pStyle w:val="-"/>
            </w:pPr>
          </w:p>
        </w:tc>
        <w:tc>
          <w:tcPr>
            <w:tcW w:w="2279" w:type="dxa"/>
          </w:tcPr>
          <w:p w14:paraId="65452E77" w14:textId="37D20F0A" w:rsidR="00873063" w:rsidRDefault="00873063" w:rsidP="00AA2998">
            <w:pPr>
              <w:pStyle w:val="-"/>
            </w:pPr>
            <w:r>
              <w:rPr>
                <w:rFonts w:hint="eastAsia"/>
              </w:rPr>
              <w:t>CRL</w:t>
            </w:r>
            <w:r>
              <w:rPr>
                <w:rFonts w:hint="eastAsia"/>
              </w:rPr>
              <w:t>解析功能</w:t>
            </w:r>
          </w:p>
        </w:tc>
        <w:tc>
          <w:tcPr>
            <w:tcW w:w="3049" w:type="dxa"/>
          </w:tcPr>
          <w:p w14:paraId="2C7531D5" w14:textId="34D4B48F" w:rsidR="00873063" w:rsidRDefault="00873063" w:rsidP="000D52A3">
            <w:pPr>
              <w:pStyle w:val="-"/>
            </w:pPr>
            <w:r>
              <w:rPr>
                <w:rFonts w:hint="eastAsia"/>
              </w:rPr>
              <w:t>输入：</w:t>
            </w:r>
            <w:r>
              <w:rPr>
                <w:rFonts w:hint="eastAsia"/>
              </w:rPr>
              <w:t>CRL</w:t>
            </w:r>
            <w:r>
              <w:rPr>
                <w:rFonts w:hint="eastAsia"/>
              </w:rPr>
              <w:t>文件</w:t>
            </w:r>
          </w:p>
          <w:p w14:paraId="2A146B4A" w14:textId="40C82EE5" w:rsidR="00873063" w:rsidRDefault="00873063" w:rsidP="000D52A3">
            <w:pPr>
              <w:pStyle w:val="-"/>
            </w:pPr>
            <w:r>
              <w:rPr>
                <w:rFonts w:hint="eastAsia"/>
              </w:rPr>
              <w:t>输出：</w:t>
            </w:r>
            <w:r>
              <w:t>无</w:t>
            </w:r>
          </w:p>
        </w:tc>
        <w:tc>
          <w:tcPr>
            <w:tcW w:w="3509" w:type="dxa"/>
            <w:vMerge/>
          </w:tcPr>
          <w:p w14:paraId="6C64CA79" w14:textId="7342FFEE" w:rsidR="00873063" w:rsidRDefault="00873063" w:rsidP="00873063">
            <w:pPr>
              <w:pStyle w:val="-"/>
            </w:pPr>
          </w:p>
        </w:tc>
      </w:tr>
      <w:tr w:rsidR="00873063" w14:paraId="62E064C7" w14:textId="77777777" w:rsidTr="002E6BC0">
        <w:tc>
          <w:tcPr>
            <w:tcW w:w="1017" w:type="dxa"/>
            <w:vMerge/>
          </w:tcPr>
          <w:p w14:paraId="0814FCE0" w14:textId="77777777" w:rsidR="00873063" w:rsidRDefault="00873063" w:rsidP="00AA2998">
            <w:pPr>
              <w:pStyle w:val="-"/>
            </w:pPr>
          </w:p>
        </w:tc>
        <w:tc>
          <w:tcPr>
            <w:tcW w:w="2279" w:type="dxa"/>
          </w:tcPr>
          <w:p w14:paraId="2835E469" w14:textId="18664FB6" w:rsidR="00873063" w:rsidRDefault="00873063" w:rsidP="00AA2998">
            <w:pPr>
              <w:pStyle w:val="-"/>
            </w:pPr>
            <w:r>
              <w:rPr>
                <w:rFonts w:hint="eastAsia"/>
              </w:rPr>
              <w:t>OCSP</w:t>
            </w:r>
            <w:r>
              <w:rPr>
                <w:rFonts w:hint="eastAsia"/>
              </w:rPr>
              <w:t>处理功能</w:t>
            </w:r>
          </w:p>
        </w:tc>
        <w:tc>
          <w:tcPr>
            <w:tcW w:w="3049" w:type="dxa"/>
          </w:tcPr>
          <w:p w14:paraId="1A2C3283" w14:textId="3DD6133A" w:rsidR="00873063" w:rsidRDefault="00873063" w:rsidP="000D52A3">
            <w:pPr>
              <w:pStyle w:val="-"/>
            </w:pPr>
            <w:r>
              <w:rPr>
                <w:rFonts w:hint="eastAsia"/>
              </w:rPr>
              <w:t>输入：证书序列号</w:t>
            </w:r>
          </w:p>
          <w:p w14:paraId="36884B1D" w14:textId="4C79FB33" w:rsidR="00873063" w:rsidRDefault="00873063" w:rsidP="000D52A3">
            <w:pPr>
              <w:pStyle w:val="-"/>
            </w:pPr>
            <w:r>
              <w:rPr>
                <w:rFonts w:hint="eastAsia"/>
              </w:rPr>
              <w:t>输出：证书</w:t>
            </w:r>
            <w:r>
              <w:t>状态</w:t>
            </w:r>
          </w:p>
        </w:tc>
        <w:tc>
          <w:tcPr>
            <w:tcW w:w="3509" w:type="dxa"/>
            <w:vMerge/>
          </w:tcPr>
          <w:p w14:paraId="25B66F81" w14:textId="77777777" w:rsidR="00873063" w:rsidRDefault="00873063" w:rsidP="00AA2998">
            <w:pPr>
              <w:pStyle w:val="-"/>
            </w:pPr>
          </w:p>
        </w:tc>
      </w:tr>
      <w:tr w:rsidR="00516738" w14:paraId="14F61FCB" w14:textId="77777777" w:rsidTr="002E6BC0">
        <w:tc>
          <w:tcPr>
            <w:tcW w:w="1017" w:type="dxa"/>
            <w:vMerge w:val="restart"/>
          </w:tcPr>
          <w:p w14:paraId="22960BEE" w14:textId="6873766C" w:rsidR="00516738" w:rsidRDefault="00516738" w:rsidP="00AA2998">
            <w:pPr>
              <w:pStyle w:val="-"/>
            </w:pPr>
            <w:r>
              <w:rPr>
                <w:rFonts w:hint="eastAsia"/>
              </w:rPr>
              <w:t>签章模块</w:t>
            </w:r>
          </w:p>
        </w:tc>
        <w:tc>
          <w:tcPr>
            <w:tcW w:w="2279" w:type="dxa"/>
          </w:tcPr>
          <w:p w14:paraId="71546FF7" w14:textId="3A9E9E09" w:rsidR="00516738" w:rsidRDefault="00516738" w:rsidP="00AA2998">
            <w:pPr>
              <w:pStyle w:val="-"/>
            </w:pPr>
            <w:r>
              <w:rPr>
                <w:rFonts w:hint="eastAsia"/>
              </w:rPr>
              <w:t>签章生成功能</w:t>
            </w:r>
          </w:p>
        </w:tc>
        <w:tc>
          <w:tcPr>
            <w:tcW w:w="3049" w:type="dxa"/>
          </w:tcPr>
          <w:p w14:paraId="1B7C2899" w14:textId="55A87283" w:rsidR="00516738" w:rsidRDefault="00516738" w:rsidP="0084215B">
            <w:pPr>
              <w:pStyle w:val="-"/>
            </w:pPr>
            <w:r>
              <w:rPr>
                <w:rFonts w:hint="eastAsia"/>
              </w:rPr>
              <w:t>输入：签章相关信息</w:t>
            </w:r>
          </w:p>
          <w:p w14:paraId="4F585403" w14:textId="052E4503" w:rsidR="00516738" w:rsidRDefault="00516738" w:rsidP="0084215B">
            <w:pPr>
              <w:pStyle w:val="-"/>
            </w:pPr>
            <w:r>
              <w:rPr>
                <w:rFonts w:hint="eastAsia"/>
              </w:rPr>
              <w:t>输出：</w:t>
            </w:r>
            <w:r>
              <w:t>“</w:t>
            </w:r>
            <w:r>
              <w:rPr>
                <w:rFonts w:hint="eastAsia"/>
              </w:rPr>
              <w:t>真</w:t>
            </w:r>
            <w:r>
              <w:t>”</w:t>
            </w:r>
            <w:r>
              <w:rPr>
                <w:rFonts w:hint="eastAsia"/>
              </w:rPr>
              <w:t>表示验证通过</w:t>
            </w:r>
          </w:p>
        </w:tc>
        <w:tc>
          <w:tcPr>
            <w:tcW w:w="3509" w:type="dxa"/>
            <w:vMerge w:val="restart"/>
          </w:tcPr>
          <w:p w14:paraId="0A9BC58B" w14:textId="77777777" w:rsidR="00516738" w:rsidRDefault="00516738" w:rsidP="00AA2998">
            <w:pPr>
              <w:pStyle w:val="-"/>
            </w:pPr>
          </w:p>
        </w:tc>
      </w:tr>
      <w:tr w:rsidR="00516738" w14:paraId="086F1D34" w14:textId="77777777" w:rsidTr="002E6BC0">
        <w:tc>
          <w:tcPr>
            <w:tcW w:w="1017" w:type="dxa"/>
            <w:vMerge/>
          </w:tcPr>
          <w:p w14:paraId="18866E38" w14:textId="77777777" w:rsidR="00516738" w:rsidRDefault="00516738" w:rsidP="00AA2998">
            <w:pPr>
              <w:pStyle w:val="-"/>
            </w:pPr>
          </w:p>
        </w:tc>
        <w:tc>
          <w:tcPr>
            <w:tcW w:w="2279" w:type="dxa"/>
          </w:tcPr>
          <w:p w14:paraId="783F2438" w14:textId="0B7A95B0" w:rsidR="00516738" w:rsidRDefault="00516738" w:rsidP="00AA2998">
            <w:pPr>
              <w:pStyle w:val="-"/>
            </w:pPr>
            <w:r>
              <w:rPr>
                <w:rFonts w:hint="eastAsia"/>
              </w:rPr>
              <w:t>签章验证功能</w:t>
            </w:r>
          </w:p>
        </w:tc>
        <w:tc>
          <w:tcPr>
            <w:tcW w:w="3049" w:type="dxa"/>
          </w:tcPr>
          <w:p w14:paraId="0A5D6712" w14:textId="610ECDEA" w:rsidR="00516738" w:rsidRDefault="00516738" w:rsidP="0084215B">
            <w:pPr>
              <w:pStyle w:val="-"/>
            </w:pPr>
            <w:r>
              <w:rPr>
                <w:rFonts w:hint="eastAsia"/>
              </w:rPr>
              <w:t>输入：</w:t>
            </w:r>
            <w:r>
              <w:t>签章数据</w:t>
            </w:r>
            <w:r>
              <w:rPr>
                <w:rFonts w:hint="eastAsia"/>
              </w:rPr>
              <w:t>(ASN.1 DER</w:t>
            </w:r>
            <w:r>
              <w:rPr>
                <w:rFonts w:hint="eastAsia"/>
              </w:rPr>
              <w:t>编码</w:t>
            </w:r>
            <w:r>
              <w:rPr>
                <w:rFonts w:hint="eastAsia"/>
              </w:rPr>
              <w:t>)</w:t>
            </w:r>
          </w:p>
          <w:p w14:paraId="295D7C4B" w14:textId="3C47C82C" w:rsidR="00516738" w:rsidRDefault="00516738" w:rsidP="0084215B">
            <w:pPr>
              <w:pStyle w:val="-"/>
            </w:pPr>
            <w:r>
              <w:rPr>
                <w:rFonts w:hint="eastAsia"/>
              </w:rPr>
              <w:t>输出：</w:t>
            </w:r>
            <w:r>
              <w:rPr>
                <w:rFonts w:hint="eastAsia"/>
              </w:rPr>
              <w:t xml:space="preserve"> </w:t>
            </w:r>
            <w:r>
              <w:t>“</w:t>
            </w:r>
            <w:r>
              <w:rPr>
                <w:rFonts w:hint="eastAsia"/>
              </w:rPr>
              <w:t>真</w:t>
            </w:r>
            <w:r>
              <w:t>”</w:t>
            </w:r>
            <w:r>
              <w:rPr>
                <w:rFonts w:hint="eastAsia"/>
              </w:rPr>
              <w:t>表示验证通过</w:t>
            </w:r>
          </w:p>
        </w:tc>
        <w:tc>
          <w:tcPr>
            <w:tcW w:w="3509" w:type="dxa"/>
            <w:vMerge/>
          </w:tcPr>
          <w:p w14:paraId="02761E25" w14:textId="77777777" w:rsidR="00516738" w:rsidRDefault="00516738" w:rsidP="00AA2998">
            <w:pPr>
              <w:pStyle w:val="-"/>
            </w:pPr>
          </w:p>
        </w:tc>
      </w:tr>
      <w:tr w:rsidR="00516738" w14:paraId="51BEF081" w14:textId="77777777" w:rsidTr="002E6BC0">
        <w:tc>
          <w:tcPr>
            <w:tcW w:w="1017" w:type="dxa"/>
            <w:vMerge w:val="restart"/>
          </w:tcPr>
          <w:p w14:paraId="49D5AE24" w14:textId="3AE82011" w:rsidR="00516738" w:rsidRDefault="00516738" w:rsidP="00AA2998">
            <w:pPr>
              <w:pStyle w:val="-"/>
            </w:pPr>
            <w:r>
              <w:rPr>
                <w:rFonts w:hint="eastAsia"/>
              </w:rPr>
              <w:t>印章模块</w:t>
            </w:r>
          </w:p>
        </w:tc>
        <w:tc>
          <w:tcPr>
            <w:tcW w:w="2279" w:type="dxa"/>
          </w:tcPr>
          <w:p w14:paraId="25868840" w14:textId="73101BCC" w:rsidR="00516738" w:rsidRDefault="00516738" w:rsidP="00AA2998">
            <w:pPr>
              <w:pStyle w:val="-"/>
            </w:pPr>
            <w:r>
              <w:rPr>
                <w:rFonts w:hint="eastAsia"/>
              </w:rPr>
              <w:t>印章生成功能</w:t>
            </w:r>
          </w:p>
        </w:tc>
        <w:tc>
          <w:tcPr>
            <w:tcW w:w="3049" w:type="dxa"/>
          </w:tcPr>
          <w:p w14:paraId="7404D014" w14:textId="1C70403F" w:rsidR="00516738" w:rsidRDefault="00516738" w:rsidP="0084215B">
            <w:pPr>
              <w:pStyle w:val="-"/>
            </w:pPr>
            <w:r>
              <w:rPr>
                <w:rFonts w:hint="eastAsia"/>
              </w:rPr>
              <w:t>输入：印章相关信息</w:t>
            </w:r>
          </w:p>
          <w:p w14:paraId="3525CBAE" w14:textId="64EAC4C3" w:rsidR="00516738" w:rsidRDefault="00516738" w:rsidP="0084215B">
            <w:pPr>
              <w:pStyle w:val="-"/>
            </w:pPr>
            <w:r>
              <w:rPr>
                <w:rFonts w:hint="eastAsia"/>
              </w:rPr>
              <w:t>输出：</w:t>
            </w:r>
            <w:r>
              <w:t>印章数据</w:t>
            </w:r>
            <w:r>
              <w:rPr>
                <w:rFonts w:hint="eastAsia"/>
              </w:rPr>
              <w:t>(ASN.1 DER</w:t>
            </w:r>
            <w:r>
              <w:rPr>
                <w:rFonts w:hint="eastAsia"/>
              </w:rPr>
              <w:t>编码</w:t>
            </w:r>
            <w:r>
              <w:rPr>
                <w:rFonts w:hint="eastAsia"/>
              </w:rPr>
              <w:t>)</w:t>
            </w:r>
          </w:p>
        </w:tc>
        <w:tc>
          <w:tcPr>
            <w:tcW w:w="3509" w:type="dxa"/>
            <w:vMerge w:val="restart"/>
          </w:tcPr>
          <w:p w14:paraId="0603902E" w14:textId="77777777" w:rsidR="00516738" w:rsidRDefault="00516738" w:rsidP="00AA2998">
            <w:pPr>
              <w:pStyle w:val="-"/>
            </w:pPr>
          </w:p>
        </w:tc>
      </w:tr>
      <w:tr w:rsidR="00516738" w14:paraId="0EA6BEC7" w14:textId="77777777" w:rsidTr="002E6BC0">
        <w:tc>
          <w:tcPr>
            <w:tcW w:w="1017" w:type="dxa"/>
            <w:vMerge/>
          </w:tcPr>
          <w:p w14:paraId="4FD8B866" w14:textId="77777777" w:rsidR="00516738" w:rsidRDefault="00516738" w:rsidP="00AA2998">
            <w:pPr>
              <w:pStyle w:val="-"/>
            </w:pPr>
          </w:p>
        </w:tc>
        <w:tc>
          <w:tcPr>
            <w:tcW w:w="2279" w:type="dxa"/>
          </w:tcPr>
          <w:p w14:paraId="48270875" w14:textId="52274C11" w:rsidR="00516738" w:rsidRDefault="00516738" w:rsidP="00AA2998">
            <w:pPr>
              <w:pStyle w:val="-"/>
            </w:pPr>
            <w:r>
              <w:rPr>
                <w:rFonts w:hint="eastAsia"/>
              </w:rPr>
              <w:t>印章验证功能</w:t>
            </w:r>
          </w:p>
        </w:tc>
        <w:tc>
          <w:tcPr>
            <w:tcW w:w="3049" w:type="dxa"/>
          </w:tcPr>
          <w:p w14:paraId="6C05E501" w14:textId="77777777" w:rsidR="00516738" w:rsidRDefault="00516738" w:rsidP="00AA2998">
            <w:pPr>
              <w:pStyle w:val="-"/>
            </w:pPr>
            <w:r>
              <w:rPr>
                <w:rFonts w:hint="eastAsia"/>
              </w:rPr>
              <w:t>输入：</w:t>
            </w:r>
            <w:r>
              <w:t>印章数据</w:t>
            </w:r>
            <w:r>
              <w:rPr>
                <w:rFonts w:hint="eastAsia"/>
              </w:rPr>
              <w:t>(ASN.1 DER</w:t>
            </w:r>
            <w:r>
              <w:rPr>
                <w:rFonts w:hint="eastAsia"/>
              </w:rPr>
              <w:t>编码</w:t>
            </w:r>
            <w:r>
              <w:rPr>
                <w:rFonts w:hint="eastAsia"/>
              </w:rPr>
              <w:t>)</w:t>
            </w:r>
          </w:p>
          <w:p w14:paraId="1C7C3D75" w14:textId="392F571E" w:rsidR="00516738" w:rsidRDefault="00516738" w:rsidP="00AA2998">
            <w:pPr>
              <w:pStyle w:val="-"/>
            </w:pPr>
            <w:r>
              <w:rPr>
                <w:rFonts w:hint="eastAsia"/>
              </w:rPr>
              <w:lastRenderedPageBreak/>
              <w:t>输出：</w:t>
            </w:r>
            <w:r>
              <w:rPr>
                <w:rFonts w:hint="eastAsia"/>
              </w:rPr>
              <w:t xml:space="preserve"> </w:t>
            </w:r>
            <w:r>
              <w:t>“</w:t>
            </w:r>
            <w:r>
              <w:rPr>
                <w:rFonts w:hint="eastAsia"/>
              </w:rPr>
              <w:t>真</w:t>
            </w:r>
            <w:r>
              <w:t>”</w:t>
            </w:r>
            <w:r>
              <w:rPr>
                <w:rFonts w:hint="eastAsia"/>
              </w:rPr>
              <w:t>表示验证通过</w:t>
            </w:r>
          </w:p>
        </w:tc>
        <w:tc>
          <w:tcPr>
            <w:tcW w:w="3509" w:type="dxa"/>
            <w:vMerge/>
          </w:tcPr>
          <w:p w14:paraId="654E79E2" w14:textId="77777777" w:rsidR="00516738" w:rsidRDefault="00516738" w:rsidP="00AA2998">
            <w:pPr>
              <w:pStyle w:val="-"/>
            </w:pPr>
          </w:p>
        </w:tc>
      </w:tr>
      <w:tr w:rsidR="00873063" w14:paraId="2E5240CB" w14:textId="77777777" w:rsidTr="002E6BC0">
        <w:tc>
          <w:tcPr>
            <w:tcW w:w="1017" w:type="dxa"/>
            <w:vMerge w:val="restart"/>
          </w:tcPr>
          <w:p w14:paraId="5EC1AC8A" w14:textId="44B48AC6" w:rsidR="00873063" w:rsidRDefault="00873063" w:rsidP="00AA2998">
            <w:pPr>
              <w:pStyle w:val="-"/>
            </w:pPr>
            <w:r>
              <w:rPr>
                <w:rFonts w:hint="eastAsia"/>
              </w:rPr>
              <w:lastRenderedPageBreak/>
              <w:t>ASN.1</w:t>
            </w:r>
            <w:r>
              <w:rPr>
                <w:rFonts w:hint="eastAsia"/>
              </w:rPr>
              <w:t>编解码模块</w:t>
            </w:r>
          </w:p>
        </w:tc>
        <w:tc>
          <w:tcPr>
            <w:tcW w:w="2279" w:type="dxa"/>
          </w:tcPr>
          <w:p w14:paraId="4705076B" w14:textId="4313CA14" w:rsidR="00873063" w:rsidRDefault="00873063" w:rsidP="00AA2998">
            <w:pPr>
              <w:pStyle w:val="-"/>
            </w:pPr>
            <w:r>
              <w:rPr>
                <w:rFonts w:hint="eastAsia"/>
              </w:rPr>
              <w:t>BER/DER</w:t>
            </w:r>
            <w:r>
              <w:rPr>
                <w:rFonts w:hint="eastAsia"/>
              </w:rPr>
              <w:t>编码功能</w:t>
            </w:r>
          </w:p>
        </w:tc>
        <w:tc>
          <w:tcPr>
            <w:tcW w:w="3049" w:type="dxa"/>
          </w:tcPr>
          <w:p w14:paraId="653D2F7C" w14:textId="480F0F58" w:rsidR="00873063" w:rsidRDefault="00873063" w:rsidP="00AA2998">
            <w:pPr>
              <w:pStyle w:val="-"/>
            </w:pPr>
            <w:r>
              <w:t>输入</w:t>
            </w:r>
            <w:r>
              <w:rPr>
                <w:rFonts w:hint="eastAsia"/>
              </w:rPr>
              <w:t>：</w:t>
            </w:r>
            <w:r>
              <w:rPr>
                <w:rFonts w:hint="eastAsia"/>
              </w:rPr>
              <w:t>Java</w:t>
            </w:r>
            <w:r>
              <w:rPr>
                <w:rFonts w:hint="eastAsia"/>
              </w:rPr>
              <w:t>对象</w:t>
            </w:r>
          </w:p>
          <w:p w14:paraId="26FA732F" w14:textId="27DD2C21" w:rsidR="00873063" w:rsidRDefault="00873063" w:rsidP="006F253C">
            <w:pPr>
              <w:pStyle w:val="-"/>
            </w:pPr>
            <w:r>
              <w:rPr>
                <w:rFonts w:hint="eastAsia"/>
              </w:rPr>
              <w:t>输出：</w:t>
            </w:r>
            <w:r>
              <w:rPr>
                <w:rFonts w:hint="eastAsia"/>
              </w:rPr>
              <w:t>byte</w:t>
            </w:r>
            <w:r>
              <w:rPr>
                <w:rFonts w:hint="eastAsia"/>
              </w:rPr>
              <w:t>数组（</w:t>
            </w:r>
            <w:r>
              <w:rPr>
                <w:rFonts w:hint="eastAsia"/>
              </w:rPr>
              <w:t>ASN.1</w:t>
            </w:r>
            <w:r>
              <w:rPr>
                <w:rFonts w:hint="eastAsia"/>
              </w:rPr>
              <w:t>格式）</w:t>
            </w:r>
          </w:p>
        </w:tc>
        <w:tc>
          <w:tcPr>
            <w:tcW w:w="3509" w:type="dxa"/>
            <w:vMerge w:val="restart"/>
          </w:tcPr>
          <w:p w14:paraId="0187F528" w14:textId="77777777" w:rsidR="00873063" w:rsidRDefault="00873063" w:rsidP="00873063">
            <w:pPr>
              <w:pStyle w:val="-"/>
            </w:pPr>
            <w:r>
              <w:rPr>
                <w:rFonts w:hint="eastAsia"/>
              </w:rPr>
              <w:t>模块接口定义参考</w:t>
            </w:r>
            <w:r>
              <w:rPr>
                <w:rFonts w:hint="eastAsia"/>
              </w:rPr>
              <w:t>bouncyCastle</w:t>
            </w:r>
            <w:r>
              <w:rPr>
                <w:rFonts w:hint="eastAsia"/>
              </w:rPr>
              <w:t>的</w:t>
            </w:r>
            <w:r>
              <w:rPr>
                <w:rFonts w:hint="eastAsia"/>
              </w:rPr>
              <w:t>asn1</w:t>
            </w:r>
            <w:r>
              <w:rPr>
                <w:rFonts w:hint="eastAsia"/>
              </w:rPr>
              <w:t>包。</w:t>
            </w:r>
          </w:p>
          <w:p w14:paraId="3CD68C2F" w14:textId="1A5AC2A0" w:rsidR="0079624D" w:rsidRDefault="0079624D" w:rsidP="00873063">
            <w:pPr>
              <w:pStyle w:val="-"/>
            </w:pPr>
            <w:r>
              <w:rPr>
                <w:rFonts w:hint="eastAsia"/>
              </w:rPr>
              <w:t>编码按照</w:t>
            </w:r>
            <w:r>
              <w:rPr>
                <w:rFonts w:hint="eastAsia"/>
              </w:rPr>
              <w:t>DER</w:t>
            </w:r>
            <w:r>
              <w:rPr>
                <w:rFonts w:hint="eastAsia"/>
              </w:rPr>
              <w:t>的规则，因为</w:t>
            </w:r>
            <w:r>
              <w:rPr>
                <w:rFonts w:hint="eastAsia"/>
              </w:rPr>
              <w:t>DER</w:t>
            </w:r>
            <w:r>
              <w:rPr>
                <w:rFonts w:hint="eastAsia"/>
              </w:rPr>
              <w:t>是</w:t>
            </w:r>
            <w:r>
              <w:rPr>
                <w:rFonts w:hint="eastAsia"/>
              </w:rPr>
              <w:t>BER</w:t>
            </w:r>
            <w:r>
              <w:rPr>
                <w:rFonts w:hint="eastAsia"/>
              </w:rPr>
              <w:t>的子集。</w:t>
            </w:r>
          </w:p>
          <w:p w14:paraId="71218758" w14:textId="12EFB3B2" w:rsidR="0079624D" w:rsidRDefault="0079624D" w:rsidP="00873063">
            <w:pPr>
              <w:pStyle w:val="-"/>
            </w:pPr>
            <w:r>
              <w:rPr>
                <w:rFonts w:hint="eastAsia"/>
              </w:rPr>
              <w:t>解码时，如果有指定，按照指定来，否则要按照</w:t>
            </w:r>
            <w:r>
              <w:rPr>
                <w:rFonts w:hint="eastAsia"/>
              </w:rPr>
              <w:t>BER</w:t>
            </w:r>
            <w:r>
              <w:rPr>
                <w:rFonts w:hint="eastAsia"/>
              </w:rPr>
              <w:t>。</w:t>
            </w:r>
          </w:p>
        </w:tc>
      </w:tr>
      <w:tr w:rsidR="00873063" w14:paraId="08073B08" w14:textId="77777777" w:rsidTr="002E6BC0">
        <w:tc>
          <w:tcPr>
            <w:tcW w:w="1017" w:type="dxa"/>
            <w:vMerge/>
          </w:tcPr>
          <w:p w14:paraId="3D6107E4" w14:textId="77777777" w:rsidR="00873063" w:rsidRDefault="00873063" w:rsidP="00AA2998">
            <w:pPr>
              <w:pStyle w:val="-"/>
            </w:pPr>
          </w:p>
        </w:tc>
        <w:tc>
          <w:tcPr>
            <w:tcW w:w="2279" w:type="dxa"/>
          </w:tcPr>
          <w:p w14:paraId="4E788733" w14:textId="38633FFA" w:rsidR="00873063" w:rsidRDefault="00873063" w:rsidP="00AA2998">
            <w:pPr>
              <w:pStyle w:val="-"/>
            </w:pPr>
            <w:r>
              <w:rPr>
                <w:rFonts w:hint="eastAsia"/>
              </w:rPr>
              <w:t>BER/DER</w:t>
            </w:r>
            <w:r>
              <w:rPr>
                <w:rFonts w:hint="eastAsia"/>
              </w:rPr>
              <w:t>解码功能</w:t>
            </w:r>
          </w:p>
        </w:tc>
        <w:tc>
          <w:tcPr>
            <w:tcW w:w="3049" w:type="dxa"/>
          </w:tcPr>
          <w:p w14:paraId="127FFDA2" w14:textId="54ACB1BA" w:rsidR="00873063" w:rsidRDefault="00873063" w:rsidP="00D20368">
            <w:pPr>
              <w:pStyle w:val="-"/>
            </w:pPr>
            <w:r>
              <w:t>输入</w:t>
            </w:r>
            <w:r>
              <w:rPr>
                <w:rFonts w:hint="eastAsia"/>
              </w:rPr>
              <w:t>：</w:t>
            </w:r>
            <w:r>
              <w:rPr>
                <w:rFonts w:hint="eastAsia"/>
              </w:rPr>
              <w:t>byte</w:t>
            </w:r>
            <w:r>
              <w:rPr>
                <w:rFonts w:hint="eastAsia"/>
              </w:rPr>
              <w:t>数组（</w:t>
            </w:r>
            <w:r>
              <w:rPr>
                <w:rFonts w:hint="eastAsia"/>
              </w:rPr>
              <w:t>ASN.1</w:t>
            </w:r>
            <w:r>
              <w:rPr>
                <w:rFonts w:hint="eastAsia"/>
              </w:rPr>
              <w:t>格式）</w:t>
            </w:r>
          </w:p>
          <w:p w14:paraId="00E79369" w14:textId="7A403976" w:rsidR="00873063" w:rsidRDefault="00873063" w:rsidP="00D20368">
            <w:pPr>
              <w:pStyle w:val="-"/>
            </w:pPr>
            <w:r>
              <w:rPr>
                <w:rFonts w:hint="eastAsia"/>
              </w:rPr>
              <w:t>输出：</w:t>
            </w:r>
            <w:r>
              <w:rPr>
                <w:rFonts w:hint="eastAsia"/>
              </w:rPr>
              <w:t>Java</w:t>
            </w:r>
            <w:r>
              <w:rPr>
                <w:rFonts w:hint="eastAsia"/>
              </w:rPr>
              <w:t>对象</w:t>
            </w:r>
          </w:p>
        </w:tc>
        <w:tc>
          <w:tcPr>
            <w:tcW w:w="3509" w:type="dxa"/>
            <w:vMerge/>
          </w:tcPr>
          <w:p w14:paraId="4F0EDB7D" w14:textId="77777777" w:rsidR="00873063" w:rsidRDefault="00873063" w:rsidP="00AA2998">
            <w:pPr>
              <w:pStyle w:val="-"/>
            </w:pPr>
          </w:p>
        </w:tc>
      </w:tr>
      <w:tr w:rsidR="00516738" w14:paraId="4B7A5573" w14:textId="77777777" w:rsidTr="002E6BC0">
        <w:tc>
          <w:tcPr>
            <w:tcW w:w="1017" w:type="dxa"/>
            <w:vMerge w:val="restart"/>
          </w:tcPr>
          <w:p w14:paraId="2D6A8103" w14:textId="74FF4C5B" w:rsidR="00516738" w:rsidRDefault="00516738" w:rsidP="00AA2998">
            <w:pPr>
              <w:pStyle w:val="-"/>
            </w:pPr>
            <w:r>
              <w:t>P</w:t>
            </w:r>
            <w:r>
              <w:rPr>
                <w:rFonts w:hint="eastAsia"/>
              </w:rPr>
              <w:t>df</w:t>
            </w:r>
            <w:r>
              <w:rPr>
                <w:rFonts w:hint="eastAsia"/>
              </w:rPr>
              <w:t>模块</w:t>
            </w:r>
          </w:p>
        </w:tc>
        <w:tc>
          <w:tcPr>
            <w:tcW w:w="2279" w:type="dxa"/>
          </w:tcPr>
          <w:p w14:paraId="69E4097C" w14:textId="74D48F8C" w:rsidR="00516738" w:rsidRDefault="00516738" w:rsidP="00AA2998">
            <w:pPr>
              <w:pStyle w:val="-"/>
            </w:pPr>
            <w:r>
              <w:t>P</w:t>
            </w:r>
            <w:r>
              <w:rPr>
                <w:rFonts w:hint="eastAsia"/>
              </w:rPr>
              <w:t>df</w:t>
            </w:r>
            <w:r>
              <w:rPr>
                <w:rFonts w:hint="eastAsia"/>
              </w:rPr>
              <w:t>生成功能</w:t>
            </w:r>
          </w:p>
        </w:tc>
        <w:tc>
          <w:tcPr>
            <w:tcW w:w="3049" w:type="dxa"/>
          </w:tcPr>
          <w:p w14:paraId="0D6060B0" w14:textId="77777777" w:rsidR="00516738" w:rsidRDefault="00516738" w:rsidP="00451421">
            <w:pPr>
              <w:pStyle w:val="-"/>
            </w:pPr>
            <w:r>
              <w:rPr>
                <w:rFonts w:hint="eastAsia"/>
              </w:rPr>
              <w:t>输入：电子文档</w:t>
            </w:r>
          </w:p>
          <w:p w14:paraId="6C4CB921" w14:textId="2F2CBF6E" w:rsidR="00516738" w:rsidRDefault="00516738" w:rsidP="00451421">
            <w:pPr>
              <w:pStyle w:val="-"/>
            </w:pPr>
            <w:r>
              <w:rPr>
                <w:rFonts w:hint="eastAsia"/>
              </w:rPr>
              <w:t>输出：</w:t>
            </w:r>
            <w:r>
              <w:rPr>
                <w:rFonts w:hint="eastAsia"/>
              </w:rPr>
              <w:t>pdf</w:t>
            </w:r>
            <w:r>
              <w:rPr>
                <w:rFonts w:hint="eastAsia"/>
              </w:rPr>
              <w:t>文档</w:t>
            </w:r>
          </w:p>
        </w:tc>
        <w:tc>
          <w:tcPr>
            <w:tcW w:w="3509" w:type="dxa"/>
            <w:vMerge w:val="restart"/>
          </w:tcPr>
          <w:p w14:paraId="56671415" w14:textId="77777777" w:rsidR="00516738" w:rsidRDefault="00516738" w:rsidP="00AA2998">
            <w:pPr>
              <w:pStyle w:val="-"/>
            </w:pPr>
          </w:p>
        </w:tc>
      </w:tr>
      <w:tr w:rsidR="00516738" w14:paraId="04793756" w14:textId="77777777" w:rsidTr="002E6BC0">
        <w:tc>
          <w:tcPr>
            <w:tcW w:w="1017" w:type="dxa"/>
            <w:vMerge/>
          </w:tcPr>
          <w:p w14:paraId="1321A00C" w14:textId="77777777" w:rsidR="00516738" w:rsidRDefault="00516738" w:rsidP="00AA2998">
            <w:pPr>
              <w:pStyle w:val="-"/>
            </w:pPr>
          </w:p>
        </w:tc>
        <w:tc>
          <w:tcPr>
            <w:tcW w:w="2279" w:type="dxa"/>
          </w:tcPr>
          <w:p w14:paraId="0C059E91" w14:textId="3CD0DB97" w:rsidR="00516738" w:rsidRDefault="00516738" w:rsidP="00AA2998">
            <w:pPr>
              <w:pStyle w:val="-"/>
            </w:pPr>
            <w:r>
              <w:rPr>
                <w:rFonts w:hint="eastAsia"/>
              </w:rPr>
              <w:t>盖章功能</w:t>
            </w:r>
          </w:p>
        </w:tc>
        <w:tc>
          <w:tcPr>
            <w:tcW w:w="3049" w:type="dxa"/>
          </w:tcPr>
          <w:p w14:paraId="551E15D1" w14:textId="275C81DA" w:rsidR="00516738" w:rsidRDefault="00516738" w:rsidP="00451421">
            <w:pPr>
              <w:pStyle w:val="-"/>
            </w:pPr>
            <w:r>
              <w:t>输入</w:t>
            </w:r>
            <w:r>
              <w:rPr>
                <w:rFonts w:hint="eastAsia"/>
              </w:rPr>
              <w:t>：</w:t>
            </w:r>
            <w:r>
              <w:rPr>
                <w:rFonts w:hint="eastAsia"/>
              </w:rPr>
              <w:t>pdf</w:t>
            </w:r>
            <w:r>
              <w:rPr>
                <w:rFonts w:hint="eastAsia"/>
              </w:rPr>
              <w:t>文档、签章</w:t>
            </w:r>
          </w:p>
          <w:p w14:paraId="4EA0C89D" w14:textId="3CD9F0DE" w:rsidR="00516738" w:rsidRPr="00451421" w:rsidRDefault="00516738" w:rsidP="00451421">
            <w:pPr>
              <w:pStyle w:val="-"/>
            </w:pPr>
            <w:r>
              <w:rPr>
                <w:rFonts w:hint="eastAsia"/>
              </w:rPr>
              <w:t>输出：盖了章的</w:t>
            </w:r>
            <w:r>
              <w:rPr>
                <w:rFonts w:hint="eastAsia"/>
              </w:rPr>
              <w:t>pdf</w:t>
            </w:r>
            <w:r>
              <w:rPr>
                <w:rFonts w:hint="eastAsia"/>
              </w:rPr>
              <w:t>文档</w:t>
            </w:r>
          </w:p>
        </w:tc>
        <w:tc>
          <w:tcPr>
            <w:tcW w:w="3509" w:type="dxa"/>
            <w:vMerge/>
          </w:tcPr>
          <w:p w14:paraId="093D01C2" w14:textId="77777777" w:rsidR="00516738" w:rsidRDefault="00516738" w:rsidP="00AA2998">
            <w:pPr>
              <w:pStyle w:val="-"/>
            </w:pPr>
          </w:p>
        </w:tc>
      </w:tr>
      <w:tr w:rsidR="00516738" w14:paraId="767845C5" w14:textId="77777777" w:rsidTr="002E6BC0">
        <w:tc>
          <w:tcPr>
            <w:tcW w:w="1017" w:type="dxa"/>
            <w:vMerge w:val="restart"/>
          </w:tcPr>
          <w:p w14:paraId="5C71B205" w14:textId="397B92A9" w:rsidR="00516738" w:rsidRDefault="00516738" w:rsidP="00AA2998">
            <w:pPr>
              <w:pStyle w:val="-"/>
            </w:pPr>
            <w:r>
              <w:rPr>
                <w:rFonts w:hint="eastAsia"/>
              </w:rPr>
              <w:t>系统安全模块</w:t>
            </w:r>
          </w:p>
        </w:tc>
        <w:tc>
          <w:tcPr>
            <w:tcW w:w="2279" w:type="dxa"/>
          </w:tcPr>
          <w:p w14:paraId="10C740A9" w14:textId="2A2801D2" w:rsidR="00516738" w:rsidRDefault="001D5C08" w:rsidP="00AA2998">
            <w:pPr>
              <w:pStyle w:val="-"/>
            </w:pPr>
            <w:r>
              <w:rPr>
                <w:rFonts w:hint="eastAsia"/>
              </w:rPr>
              <w:t>初始化</w:t>
            </w:r>
            <w:r w:rsidR="00516738">
              <w:rPr>
                <w:rFonts w:hint="eastAsia"/>
              </w:rPr>
              <w:t>功能</w:t>
            </w:r>
          </w:p>
        </w:tc>
        <w:tc>
          <w:tcPr>
            <w:tcW w:w="3049" w:type="dxa"/>
          </w:tcPr>
          <w:p w14:paraId="349520C3" w14:textId="6EB41FB6" w:rsidR="00516738" w:rsidRDefault="00516738" w:rsidP="0093454E">
            <w:pPr>
              <w:pStyle w:val="-"/>
            </w:pPr>
            <w:r>
              <w:rPr>
                <w:rFonts w:hint="eastAsia"/>
              </w:rPr>
              <w:t>印章管理系统</w:t>
            </w:r>
            <w:r w:rsidR="001D5C08">
              <w:rPr>
                <w:rFonts w:hint="eastAsia"/>
              </w:rPr>
              <w:t>初始化</w:t>
            </w:r>
          </w:p>
          <w:p w14:paraId="47085AE0" w14:textId="317532C2" w:rsidR="00516738" w:rsidRDefault="001D5C08" w:rsidP="00AA2998">
            <w:pPr>
              <w:pStyle w:val="-"/>
            </w:pPr>
            <w:r>
              <w:rPr>
                <w:rFonts w:hint="eastAsia"/>
              </w:rPr>
              <w:t>签章系统初始化</w:t>
            </w:r>
          </w:p>
        </w:tc>
        <w:tc>
          <w:tcPr>
            <w:tcW w:w="3509" w:type="dxa"/>
          </w:tcPr>
          <w:p w14:paraId="26932828" w14:textId="70FDE108" w:rsidR="00516738" w:rsidRDefault="00516738" w:rsidP="00451421">
            <w:pPr>
              <w:pStyle w:val="-"/>
            </w:pPr>
          </w:p>
        </w:tc>
      </w:tr>
      <w:tr w:rsidR="00516738" w14:paraId="37565454" w14:textId="77777777" w:rsidTr="002E6BC0">
        <w:tc>
          <w:tcPr>
            <w:tcW w:w="1017" w:type="dxa"/>
            <w:vMerge/>
          </w:tcPr>
          <w:p w14:paraId="2D31554C" w14:textId="77777777" w:rsidR="00516738" w:rsidRDefault="00516738" w:rsidP="00AA2998">
            <w:pPr>
              <w:pStyle w:val="-"/>
            </w:pPr>
          </w:p>
        </w:tc>
        <w:tc>
          <w:tcPr>
            <w:tcW w:w="2279" w:type="dxa"/>
          </w:tcPr>
          <w:p w14:paraId="58A215C1" w14:textId="6A16D98B" w:rsidR="00516738" w:rsidRDefault="00516738" w:rsidP="00AA2998">
            <w:pPr>
              <w:pStyle w:val="-"/>
            </w:pPr>
            <w:r>
              <w:rPr>
                <w:rFonts w:hint="eastAsia"/>
              </w:rPr>
              <w:t>自检功能</w:t>
            </w:r>
          </w:p>
        </w:tc>
        <w:tc>
          <w:tcPr>
            <w:tcW w:w="3049" w:type="dxa"/>
          </w:tcPr>
          <w:p w14:paraId="5D298273" w14:textId="765C36B6" w:rsidR="00516738" w:rsidRDefault="00516738" w:rsidP="00AA2998">
            <w:pPr>
              <w:pStyle w:val="-"/>
            </w:pPr>
            <w:r>
              <w:rPr>
                <w:rFonts w:hint="eastAsia"/>
              </w:rPr>
              <w:t>检查系统的状态</w:t>
            </w:r>
          </w:p>
        </w:tc>
        <w:tc>
          <w:tcPr>
            <w:tcW w:w="3509" w:type="dxa"/>
          </w:tcPr>
          <w:p w14:paraId="1C7E60DA" w14:textId="56AEDA3A" w:rsidR="00516738" w:rsidRDefault="00516738" w:rsidP="00AA2998">
            <w:pPr>
              <w:pStyle w:val="-"/>
            </w:pPr>
          </w:p>
        </w:tc>
      </w:tr>
      <w:tr w:rsidR="00516738" w14:paraId="39636424" w14:textId="77777777" w:rsidTr="002E6BC0">
        <w:tc>
          <w:tcPr>
            <w:tcW w:w="1017" w:type="dxa"/>
            <w:vMerge/>
          </w:tcPr>
          <w:p w14:paraId="31D26D4B" w14:textId="77777777" w:rsidR="00516738" w:rsidRDefault="00516738" w:rsidP="00AA2998">
            <w:pPr>
              <w:pStyle w:val="-"/>
            </w:pPr>
          </w:p>
        </w:tc>
        <w:tc>
          <w:tcPr>
            <w:tcW w:w="2279" w:type="dxa"/>
          </w:tcPr>
          <w:p w14:paraId="70B7B314" w14:textId="31A895A1" w:rsidR="00516738" w:rsidRDefault="00516738" w:rsidP="00AA2998">
            <w:pPr>
              <w:pStyle w:val="-"/>
            </w:pPr>
            <w:r>
              <w:rPr>
                <w:rFonts w:hint="eastAsia"/>
              </w:rPr>
              <w:t>连接配置</w:t>
            </w:r>
          </w:p>
        </w:tc>
        <w:tc>
          <w:tcPr>
            <w:tcW w:w="3049" w:type="dxa"/>
          </w:tcPr>
          <w:p w14:paraId="525E087D" w14:textId="4AABE72B" w:rsidR="00516738" w:rsidRDefault="00516738" w:rsidP="00AA2998">
            <w:pPr>
              <w:pStyle w:val="-"/>
            </w:pPr>
            <w:r>
              <w:rPr>
                <w:rFonts w:hint="eastAsia"/>
              </w:rPr>
              <w:t>连接</w:t>
            </w:r>
            <w:r>
              <w:rPr>
                <w:rFonts w:hint="eastAsia"/>
              </w:rPr>
              <w:t>CA</w:t>
            </w:r>
            <w:r>
              <w:rPr>
                <w:rFonts w:hint="eastAsia"/>
              </w:rPr>
              <w:t>、</w:t>
            </w:r>
            <w:r>
              <w:rPr>
                <w:rFonts w:hint="eastAsia"/>
              </w:rPr>
              <w:t>NTP</w:t>
            </w:r>
            <w:r>
              <w:rPr>
                <w:rFonts w:hint="eastAsia"/>
              </w:rPr>
              <w:t>的配置</w:t>
            </w:r>
          </w:p>
        </w:tc>
        <w:tc>
          <w:tcPr>
            <w:tcW w:w="3509" w:type="dxa"/>
          </w:tcPr>
          <w:p w14:paraId="7C7897C5" w14:textId="0CF6D9AF" w:rsidR="00516738" w:rsidRDefault="00516738" w:rsidP="00AA2998">
            <w:pPr>
              <w:pStyle w:val="-"/>
            </w:pPr>
          </w:p>
        </w:tc>
      </w:tr>
      <w:tr w:rsidR="00516738" w14:paraId="5797BE28" w14:textId="77777777" w:rsidTr="002E6BC0">
        <w:tc>
          <w:tcPr>
            <w:tcW w:w="1017" w:type="dxa"/>
            <w:vMerge/>
          </w:tcPr>
          <w:p w14:paraId="37F3D3AE" w14:textId="77777777" w:rsidR="00516738" w:rsidRDefault="00516738" w:rsidP="00AA2998">
            <w:pPr>
              <w:pStyle w:val="-"/>
            </w:pPr>
          </w:p>
        </w:tc>
        <w:tc>
          <w:tcPr>
            <w:tcW w:w="2279" w:type="dxa"/>
          </w:tcPr>
          <w:p w14:paraId="200C9C4B" w14:textId="29737EB4" w:rsidR="00516738" w:rsidRDefault="00516738" w:rsidP="00AA2998">
            <w:pPr>
              <w:pStyle w:val="-"/>
            </w:pPr>
            <w:r>
              <w:rPr>
                <w:rFonts w:hint="eastAsia"/>
              </w:rPr>
              <w:t>用户管理</w:t>
            </w:r>
          </w:p>
        </w:tc>
        <w:tc>
          <w:tcPr>
            <w:tcW w:w="3049" w:type="dxa"/>
          </w:tcPr>
          <w:p w14:paraId="1ED4BA2C" w14:textId="607C34E5" w:rsidR="00516738" w:rsidRDefault="00516738" w:rsidP="00AA2998">
            <w:pPr>
              <w:pStyle w:val="-"/>
            </w:pPr>
            <w:r>
              <w:rPr>
                <w:rFonts w:hint="eastAsia"/>
              </w:rPr>
              <w:t>用户的注册</w:t>
            </w:r>
            <w:r w:rsidR="00F66B11">
              <w:rPr>
                <w:rFonts w:hint="eastAsia"/>
              </w:rPr>
              <w:t>、</w:t>
            </w:r>
            <w:r w:rsidR="00F66B11">
              <w:rPr>
                <w:rFonts w:hint="eastAsia"/>
              </w:rPr>
              <w:t>PIN</w:t>
            </w:r>
            <w:r w:rsidR="00F66B11">
              <w:rPr>
                <w:rFonts w:hint="eastAsia"/>
              </w:rPr>
              <w:t>更新</w:t>
            </w:r>
          </w:p>
        </w:tc>
        <w:tc>
          <w:tcPr>
            <w:tcW w:w="3509" w:type="dxa"/>
          </w:tcPr>
          <w:p w14:paraId="61F6E40D" w14:textId="7509D6A7" w:rsidR="00516738" w:rsidRDefault="00516738" w:rsidP="00AA2998">
            <w:pPr>
              <w:pStyle w:val="-"/>
            </w:pPr>
          </w:p>
        </w:tc>
      </w:tr>
      <w:tr w:rsidR="00516738" w14:paraId="002B70E1" w14:textId="77777777" w:rsidTr="002E6BC0">
        <w:tc>
          <w:tcPr>
            <w:tcW w:w="1017" w:type="dxa"/>
            <w:vMerge/>
          </w:tcPr>
          <w:p w14:paraId="6A054945" w14:textId="77777777" w:rsidR="00516738" w:rsidRDefault="00516738" w:rsidP="00AA2998">
            <w:pPr>
              <w:pStyle w:val="-"/>
            </w:pPr>
          </w:p>
        </w:tc>
        <w:tc>
          <w:tcPr>
            <w:tcW w:w="2279" w:type="dxa"/>
          </w:tcPr>
          <w:p w14:paraId="67D8C497" w14:textId="35B521D9" w:rsidR="00516738" w:rsidRDefault="00516738" w:rsidP="00AA2998">
            <w:pPr>
              <w:pStyle w:val="-"/>
            </w:pPr>
            <w:r>
              <w:rPr>
                <w:rFonts w:hint="eastAsia"/>
              </w:rPr>
              <w:t>证书</w:t>
            </w:r>
            <w:r>
              <w:rPr>
                <w:rFonts w:hint="eastAsia"/>
              </w:rPr>
              <w:t>/</w:t>
            </w:r>
            <w:r>
              <w:rPr>
                <w:rFonts w:hint="eastAsia"/>
              </w:rPr>
              <w:t>密钥管理</w:t>
            </w:r>
          </w:p>
        </w:tc>
        <w:tc>
          <w:tcPr>
            <w:tcW w:w="3049" w:type="dxa"/>
          </w:tcPr>
          <w:p w14:paraId="01FABD9C" w14:textId="2FFFF2F9" w:rsidR="00516738" w:rsidRDefault="00516738" w:rsidP="00AA2998">
            <w:pPr>
              <w:pStyle w:val="-"/>
            </w:pPr>
            <w:r>
              <w:rPr>
                <w:rFonts w:hint="eastAsia"/>
              </w:rPr>
              <w:t>导入、导出、更新、备份等</w:t>
            </w:r>
          </w:p>
        </w:tc>
        <w:tc>
          <w:tcPr>
            <w:tcW w:w="3509" w:type="dxa"/>
          </w:tcPr>
          <w:p w14:paraId="0B48BA9B" w14:textId="157CBAD5" w:rsidR="00516738" w:rsidRDefault="00516738" w:rsidP="00AA2998">
            <w:pPr>
              <w:pStyle w:val="-"/>
            </w:pPr>
          </w:p>
        </w:tc>
      </w:tr>
      <w:tr w:rsidR="00516738" w14:paraId="15C6287D" w14:textId="77777777" w:rsidTr="002E6BC0">
        <w:tc>
          <w:tcPr>
            <w:tcW w:w="1017" w:type="dxa"/>
            <w:vMerge/>
          </w:tcPr>
          <w:p w14:paraId="466382BC" w14:textId="77777777" w:rsidR="00516738" w:rsidRDefault="00516738" w:rsidP="00AA2998">
            <w:pPr>
              <w:pStyle w:val="-"/>
            </w:pPr>
          </w:p>
        </w:tc>
        <w:tc>
          <w:tcPr>
            <w:tcW w:w="2279" w:type="dxa"/>
          </w:tcPr>
          <w:p w14:paraId="729B2FF3" w14:textId="5EB1959D" w:rsidR="00516738" w:rsidRDefault="00516738" w:rsidP="00AA2998">
            <w:pPr>
              <w:pStyle w:val="-"/>
            </w:pPr>
            <w:r>
              <w:rPr>
                <w:rFonts w:hint="eastAsia"/>
              </w:rPr>
              <w:t>印章管理</w:t>
            </w:r>
          </w:p>
        </w:tc>
        <w:tc>
          <w:tcPr>
            <w:tcW w:w="3049" w:type="dxa"/>
          </w:tcPr>
          <w:p w14:paraId="468B6C52" w14:textId="091912CD" w:rsidR="00516738" w:rsidRDefault="00516738" w:rsidP="00AA2998">
            <w:pPr>
              <w:pStyle w:val="-"/>
            </w:pPr>
            <w:r>
              <w:rPr>
                <w:rFonts w:hint="eastAsia"/>
              </w:rPr>
              <w:t>制作、更新、验证等</w:t>
            </w:r>
          </w:p>
        </w:tc>
        <w:tc>
          <w:tcPr>
            <w:tcW w:w="3509" w:type="dxa"/>
          </w:tcPr>
          <w:p w14:paraId="6DC766F8" w14:textId="6D184216" w:rsidR="00516738" w:rsidRDefault="00516738" w:rsidP="00AA2998">
            <w:pPr>
              <w:pStyle w:val="-"/>
            </w:pPr>
          </w:p>
        </w:tc>
      </w:tr>
      <w:tr w:rsidR="00516738" w14:paraId="155EFA5F" w14:textId="77777777" w:rsidTr="002E6BC0">
        <w:tc>
          <w:tcPr>
            <w:tcW w:w="1017" w:type="dxa"/>
            <w:vMerge/>
          </w:tcPr>
          <w:p w14:paraId="546E765C" w14:textId="77777777" w:rsidR="00516738" w:rsidRDefault="00516738" w:rsidP="00AA2998">
            <w:pPr>
              <w:pStyle w:val="-"/>
            </w:pPr>
          </w:p>
        </w:tc>
        <w:tc>
          <w:tcPr>
            <w:tcW w:w="2279" w:type="dxa"/>
          </w:tcPr>
          <w:p w14:paraId="2CBF932C" w14:textId="63964AAB" w:rsidR="00516738" w:rsidRDefault="00516738" w:rsidP="00AA2998">
            <w:pPr>
              <w:pStyle w:val="-"/>
            </w:pPr>
            <w:r>
              <w:rPr>
                <w:rFonts w:hint="eastAsia"/>
              </w:rPr>
              <w:t>日志管理</w:t>
            </w:r>
          </w:p>
        </w:tc>
        <w:tc>
          <w:tcPr>
            <w:tcW w:w="3049" w:type="dxa"/>
          </w:tcPr>
          <w:p w14:paraId="4C7DBA1A" w14:textId="21F2FBDF" w:rsidR="00516738" w:rsidRDefault="00516738" w:rsidP="00AA2998">
            <w:pPr>
              <w:pStyle w:val="-"/>
            </w:pPr>
            <w:r>
              <w:rPr>
                <w:rFonts w:hint="eastAsia"/>
              </w:rPr>
              <w:t>查找、归档等</w:t>
            </w:r>
          </w:p>
        </w:tc>
        <w:tc>
          <w:tcPr>
            <w:tcW w:w="3509" w:type="dxa"/>
          </w:tcPr>
          <w:p w14:paraId="0E595D5A" w14:textId="56AC357C" w:rsidR="00516738" w:rsidRDefault="00516738" w:rsidP="00AA2998">
            <w:pPr>
              <w:pStyle w:val="-"/>
            </w:pPr>
          </w:p>
        </w:tc>
      </w:tr>
      <w:tr w:rsidR="00516738" w14:paraId="61EE5595" w14:textId="77777777" w:rsidTr="002E6BC0">
        <w:tc>
          <w:tcPr>
            <w:tcW w:w="1017" w:type="dxa"/>
            <w:vMerge/>
          </w:tcPr>
          <w:p w14:paraId="433AD827" w14:textId="77777777" w:rsidR="00516738" w:rsidRDefault="00516738" w:rsidP="00AA2998">
            <w:pPr>
              <w:pStyle w:val="-"/>
            </w:pPr>
          </w:p>
        </w:tc>
        <w:tc>
          <w:tcPr>
            <w:tcW w:w="2279" w:type="dxa"/>
          </w:tcPr>
          <w:p w14:paraId="438338C5" w14:textId="76B3AD4B" w:rsidR="00516738" w:rsidRDefault="00516738" w:rsidP="00AA2998">
            <w:pPr>
              <w:pStyle w:val="-"/>
            </w:pPr>
            <w:r>
              <w:rPr>
                <w:rFonts w:hint="eastAsia"/>
              </w:rPr>
              <w:t>访问控制</w:t>
            </w:r>
          </w:p>
        </w:tc>
        <w:tc>
          <w:tcPr>
            <w:tcW w:w="3049" w:type="dxa"/>
          </w:tcPr>
          <w:p w14:paraId="1C25A6EC" w14:textId="091CB4CB" w:rsidR="00516738" w:rsidRDefault="00516738" w:rsidP="00AA2998">
            <w:pPr>
              <w:pStyle w:val="-"/>
            </w:pPr>
            <w:r>
              <w:rPr>
                <w:rFonts w:hint="eastAsia"/>
              </w:rPr>
              <w:t>IP</w:t>
            </w:r>
            <w:r>
              <w:rPr>
                <w:rFonts w:hint="eastAsia"/>
              </w:rPr>
              <w:t>白名单设置</w:t>
            </w:r>
            <w:r w:rsidR="00F66B11">
              <w:rPr>
                <w:rFonts w:hint="eastAsia"/>
              </w:rPr>
              <w:t>、登录验证</w:t>
            </w:r>
          </w:p>
        </w:tc>
        <w:tc>
          <w:tcPr>
            <w:tcW w:w="3509" w:type="dxa"/>
          </w:tcPr>
          <w:p w14:paraId="6B817EE7" w14:textId="278CBAAD" w:rsidR="00516738" w:rsidRDefault="00516738" w:rsidP="00AA2998">
            <w:pPr>
              <w:pStyle w:val="-"/>
            </w:pPr>
          </w:p>
        </w:tc>
      </w:tr>
    </w:tbl>
    <w:p w14:paraId="28A8F004" w14:textId="54770AFD" w:rsidR="00767033" w:rsidRPr="008925CE" w:rsidRDefault="00767033" w:rsidP="008925CE">
      <w:pPr>
        <w:ind w:firstLine="440"/>
      </w:pPr>
    </w:p>
    <w:p w14:paraId="0CBEBDE1" w14:textId="48C15843" w:rsidR="00BB6613" w:rsidRDefault="00BB6613" w:rsidP="00BB6613">
      <w:pPr>
        <w:pStyle w:val="af5"/>
      </w:pPr>
      <w:bookmarkStart w:id="60" w:name="_Toc532919955"/>
      <w:r>
        <w:rPr>
          <w:rFonts w:hint="eastAsia"/>
        </w:rPr>
        <w:t>系统数据结构设计</w:t>
      </w:r>
      <w:bookmarkEnd w:id="60"/>
    </w:p>
    <w:p w14:paraId="0C87296C" w14:textId="2E567A7F" w:rsidR="00BB6613" w:rsidRDefault="00BB6613" w:rsidP="00BB6613">
      <w:pPr>
        <w:pStyle w:val="af6"/>
      </w:pPr>
      <w:r>
        <w:rPr>
          <w:rFonts w:hint="eastAsia"/>
        </w:rPr>
        <w:t xml:space="preserve"> </w:t>
      </w:r>
      <w:bookmarkStart w:id="61" w:name="_Toc532919956"/>
      <w:r>
        <w:rPr>
          <w:rFonts w:hint="eastAsia"/>
        </w:rPr>
        <w:t>逻辑结构设计</w:t>
      </w:r>
      <w:bookmarkEnd w:id="61"/>
    </w:p>
    <w:p w14:paraId="68F9BB3D" w14:textId="51CCAD7B" w:rsidR="00BE7F5B" w:rsidRDefault="00BE7F5B" w:rsidP="00BE7F5B">
      <w:pPr>
        <w:pStyle w:val="af7"/>
      </w:pPr>
      <w:r>
        <w:rPr>
          <w:rFonts w:hint="eastAsia"/>
        </w:rPr>
        <w:t xml:space="preserve">4.1.1 </w:t>
      </w:r>
      <w:r>
        <w:rPr>
          <w:rFonts w:hint="eastAsia"/>
        </w:rPr>
        <w:t>密码模块</w:t>
      </w:r>
    </w:p>
    <w:p w14:paraId="4CA41495" w14:textId="77777777" w:rsidR="00857268" w:rsidRDefault="00857268" w:rsidP="00BE7F5B">
      <w:pPr>
        <w:ind w:firstLine="440"/>
      </w:pPr>
    </w:p>
    <w:p w14:paraId="69A06488" w14:textId="272A0CA3" w:rsidR="00773F02" w:rsidRDefault="00773F02" w:rsidP="00BE7F5B">
      <w:pPr>
        <w:ind w:firstLine="440"/>
      </w:pPr>
      <w:r>
        <w:rPr>
          <w:rFonts w:hint="eastAsia"/>
        </w:rPr>
        <w:t>1</w:t>
      </w:r>
      <w:r>
        <w:rPr>
          <w:rFonts w:hint="eastAsia"/>
        </w:rPr>
        <w:t>、模块结构</w:t>
      </w:r>
    </w:p>
    <w:p w14:paraId="32E98EA7" w14:textId="6CAAE8EC" w:rsidR="00BB6613" w:rsidRDefault="00EA0784" w:rsidP="0022175D">
      <w:pPr>
        <w:pStyle w:val="af"/>
        <w:framePr w:wrap="notBeside"/>
      </w:pPr>
      <w:r>
        <w:object w:dxaOrig="9502" w:dyaOrig="2166" w14:anchorId="45D133B1">
          <v:shape id="_x0000_i1030" type="#_x0000_t75" style="width:454.45pt;height:103.7pt" o:ole="">
            <v:imagedata r:id="rId53" o:title=""/>
          </v:shape>
          <o:OLEObject Type="Embed" ProgID="Visio.Drawing.11" ShapeID="_x0000_i1030" DrawAspect="Content" ObjectID="_1606662017" r:id="rId54"/>
        </w:object>
      </w:r>
    </w:p>
    <w:p w14:paraId="6F5E21DB" w14:textId="77777777" w:rsidR="0022175D" w:rsidRDefault="0022175D" w:rsidP="00BB6613">
      <w:pPr>
        <w:ind w:firstLine="440"/>
      </w:pPr>
    </w:p>
    <w:p w14:paraId="78AEA1CC" w14:textId="3A8D7BE3" w:rsidR="00B778AF" w:rsidRDefault="00773F02" w:rsidP="00BB6613">
      <w:pPr>
        <w:ind w:firstLine="440"/>
      </w:pPr>
      <w:r>
        <w:rPr>
          <w:rFonts w:hint="eastAsia"/>
        </w:rPr>
        <w:t>2</w:t>
      </w:r>
      <w:r>
        <w:rPr>
          <w:rFonts w:hint="eastAsia"/>
        </w:rPr>
        <w:t>、关键数据结构</w:t>
      </w:r>
    </w:p>
    <w:p w14:paraId="14DCF8ED" w14:textId="3F38AE65" w:rsidR="00234910" w:rsidRDefault="00926DBD" w:rsidP="00926DBD">
      <w:pPr>
        <w:pStyle w:val="afc"/>
        <w:numPr>
          <w:ilvl w:val="0"/>
          <w:numId w:val="40"/>
        </w:numPr>
        <w:ind w:firstLineChars="0"/>
      </w:pPr>
      <w:r>
        <w:rPr>
          <w:rFonts w:hint="eastAsia"/>
        </w:rPr>
        <w:t>密钥数据格式</w:t>
      </w:r>
      <w:r w:rsidR="00532D80">
        <w:rPr>
          <w:rFonts w:hint="eastAsia"/>
        </w:rPr>
        <w:t>（</w:t>
      </w:r>
      <w:r w:rsidR="00532D80">
        <w:rPr>
          <w:rFonts w:hint="eastAsia"/>
        </w:rPr>
        <w:t>ASN.1</w:t>
      </w:r>
      <w:r w:rsidR="00532D80">
        <w:rPr>
          <w:rFonts w:hint="eastAsia"/>
        </w:rPr>
        <w:t>）</w:t>
      </w:r>
    </w:p>
    <w:p w14:paraId="592A221E" w14:textId="145FBF02" w:rsidR="008C514A" w:rsidRDefault="00926DBD" w:rsidP="00BB6613">
      <w:pPr>
        <w:ind w:firstLine="440"/>
      </w:pPr>
      <w:r>
        <w:rPr>
          <w:rFonts w:hint="eastAsia"/>
        </w:rPr>
        <w:t>SM2PrivateKey ::= INTEGER</w:t>
      </w:r>
    </w:p>
    <w:p w14:paraId="7E16E985" w14:textId="6907B46F" w:rsidR="00926DBD" w:rsidRDefault="00926DBD" w:rsidP="00BB6613">
      <w:pPr>
        <w:ind w:firstLine="440"/>
      </w:pPr>
      <w:r>
        <w:rPr>
          <w:rFonts w:hint="eastAsia"/>
        </w:rPr>
        <w:t xml:space="preserve">SM2PublicKey ::= BIT STRING </w:t>
      </w:r>
      <w:r w:rsidR="006912D2">
        <w:rPr>
          <w:rFonts w:hint="eastAsia"/>
        </w:rPr>
        <w:t>--</w:t>
      </w:r>
      <w:r>
        <w:rPr>
          <w:rFonts w:hint="eastAsia"/>
        </w:rPr>
        <w:t xml:space="preserve"> 04||X||Y</w:t>
      </w:r>
      <w:r>
        <w:rPr>
          <w:rFonts w:hint="eastAsia"/>
        </w:rPr>
        <w:t>，公钥的</w:t>
      </w:r>
      <w:r>
        <w:rPr>
          <w:rFonts w:hint="eastAsia"/>
        </w:rPr>
        <w:t>x</w:t>
      </w:r>
      <w:r>
        <w:rPr>
          <w:rFonts w:hint="eastAsia"/>
        </w:rPr>
        <w:t>分量和</w:t>
      </w:r>
      <w:r>
        <w:rPr>
          <w:rFonts w:hint="eastAsia"/>
        </w:rPr>
        <w:t>y</w:t>
      </w:r>
      <w:r>
        <w:rPr>
          <w:rFonts w:hint="eastAsia"/>
        </w:rPr>
        <w:t>分量，均为</w:t>
      </w:r>
      <w:r>
        <w:rPr>
          <w:rFonts w:hint="eastAsia"/>
        </w:rPr>
        <w:t>256</w:t>
      </w:r>
      <w:r>
        <w:rPr>
          <w:rFonts w:hint="eastAsia"/>
        </w:rPr>
        <w:t>位</w:t>
      </w:r>
    </w:p>
    <w:p w14:paraId="567719CB" w14:textId="77777777" w:rsidR="00906BB0" w:rsidRDefault="00906BB0" w:rsidP="00BB6613">
      <w:pPr>
        <w:ind w:firstLine="440"/>
      </w:pPr>
    </w:p>
    <w:p w14:paraId="1149C77F" w14:textId="5962F1C8" w:rsidR="00906BB0" w:rsidRDefault="00906BB0" w:rsidP="00906BB0">
      <w:pPr>
        <w:pStyle w:val="afc"/>
        <w:numPr>
          <w:ilvl w:val="0"/>
          <w:numId w:val="40"/>
        </w:numPr>
        <w:ind w:firstLineChars="0"/>
      </w:pPr>
      <w:r>
        <w:rPr>
          <w:rFonts w:hint="eastAsia"/>
        </w:rPr>
        <w:t>签名数据格式（</w:t>
      </w:r>
      <w:r>
        <w:rPr>
          <w:rFonts w:hint="eastAsia"/>
        </w:rPr>
        <w:t>ASN.1</w:t>
      </w:r>
      <w:r>
        <w:rPr>
          <w:rFonts w:hint="eastAsia"/>
        </w:rPr>
        <w:t>）</w:t>
      </w:r>
    </w:p>
    <w:p w14:paraId="0F6CCF7E" w14:textId="57F967CF" w:rsidR="00926DBD" w:rsidRDefault="006A7DE8" w:rsidP="00BB6613">
      <w:pPr>
        <w:ind w:firstLine="440"/>
      </w:pPr>
      <w:r>
        <w:rPr>
          <w:rFonts w:hint="eastAsia"/>
        </w:rPr>
        <w:t>参考规范</w:t>
      </w:r>
      <w:r>
        <w:rPr>
          <w:rFonts w:hint="eastAsia"/>
        </w:rPr>
        <w:t>GM/T0010</w:t>
      </w:r>
    </w:p>
    <w:p w14:paraId="507B8573" w14:textId="5BEAC1B0" w:rsidR="00506A1A" w:rsidRDefault="00506A1A" w:rsidP="00BB6613">
      <w:pPr>
        <w:ind w:firstLine="440"/>
      </w:pPr>
      <w:r>
        <w:rPr>
          <w:rFonts w:hint="eastAsia"/>
        </w:rPr>
        <w:t>OID = 1.2.156.10197.6.1.4.2.2</w:t>
      </w:r>
    </w:p>
    <w:p w14:paraId="1150DFBA" w14:textId="0B8A8619" w:rsidR="00772FA8" w:rsidRDefault="00772FA8" w:rsidP="00BB6613">
      <w:pPr>
        <w:ind w:firstLine="440"/>
      </w:pPr>
      <w:r>
        <w:rPr>
          <w:rFonts w:hint="eastAsia"/>
        </w:rPr>
        <w:t>SignedData ::= SEQUENCE{</w:t>
      </w:r>
    </w:p>
    <w:p w14:paraId="2D9A9234" w14:textId="4D4E4913" w:rsidR="00772FA8" w:rsidRDefault="00772FA8" w:rsidP="00BB6613">
      <w:pPr>
        <w:ind w:firstLine="440"/>
      </w:pPr>
      <w:r>
        <w:rPr>
          <w:rFonts w:hint="eastAsia"/>
        </w:rPr>
        <w:lastRenderedPageBreak/>
        <w:tab/>
        <w:t>version Version,</w:t>
      </w:r>
    </w:p>
    <w:p w14:paraId="36D80089" w14:textId="7B2D78DA" w:rsidR="00772FA8" w:rsidRDefault="00772FA8" w:rsidP="00BB6613">
      <w:pPr>
        <w:ind w:firstLine="440"/>
      </w:pPr>
      <w:r>
        <w:rPr>
          <w:rFonts w:hint="eastAsia"/>
        </w:rPr>
        <w:tab/>
        <w:t>digestAlgorithms DigestAlgorithmIdentifiers,</w:t>
      </w:r>
    </w:p>
    <w:p w14:paraId="1A822CFF" w14:textId="4F564261" w:rsidR="00772FA8" w:rsidRDefault="00772FA8" w:rsidP="00BB6613">
      <w:pPr>
        <w:ind w:firstLine="440"/>
      </w:pPr>
      <w:r>
        <w:rPr>
          <w:rFonts w:hint="eastAsia"/>
        </w:rPr>
        <w:tab/>
        <w:t>contentInfo SM2Signature,</w:t>
      </w:r>
    </w:p>
    <w:p w14:paraId="3B3D7355" w14:textId="59AEFA98" w:rsidR="00772FA8" w:rsidRDefault="00772FA8" w:rsidP="00BB6613">
      <w:pPr>
        <w:ind w:firstLine="440"/>
      </w:pPr>
      <w:r>
        <w:rPr>
          <w:rFonts w:hint="eastAsia"/>
        </w:rPr>
        <w:tab/>
        <w:t>certificates[0] IMPLICIT ExtendedCertificatesAndCertificates OPTIONAL,</w:t>
      </w:r>
    </w:p>
    <w:p w14:paraId="4ABC6AE4" w14:textId="35166BBC" w:rsidR="00772FA8" w:rsidRDefault="00772FA8" w:rsidP="00772FA8">
      <w:pPr>
        <w:ind w:firstLineChars="400" w:firstLine="880"/>
      </w:pPr>
      <w:r>
        <w:rPr>
          <w:rFonts w:hint="eastAsia"/>
        </w:rPr>
        <w:t>crls[1] IMPLICIT CertificatesRevocationLists OPTIONAL,</w:t>
      </w:r>
    </w:p>
    <w:p w14:paraId="28D0906E" w14:textId="48A4A48B" w:rsidR="00772FA8" w:rsidRDefault="00772FA8" w:rsidP="00BB6613">
      <w:pPr>
        <w:ind w:firstLine="440"/>
      </w:pPr>
      <w:r>
        <w:rPr>
          <w:rFonts w:hint="eastAsia"/>
        </w:rPr>
        <w:t xml:space="preserve">    signerInfos SignerInfos</w:t>
      </w:r>
    </w:p>
    <w:p w14:paraId="5BDC47EB" w14:textId="66A39BBD" w:rsidR="00506A1A" w:rsidRDefault="00772FA8" w:rsidP="00BB6613">
      <w:pPr>
        <w:ind w:firstLine="440"/>
      </w:pPr>
      <w:r>
        <w:rPr>
          <w:rFonts w:hint="eastAsia"/>
        </w:rPr>
        <w:t>}</w:t>
      </w:r>
    </w:p>
    <w:p w14:paraId="6F4946FA" w14:textId="1F2FD4AE" w:rsidR="00772FA8" w:rsidRDefault="00772FA8" w:rsidP="00BB6613">
      <w:pPr>
        <w:ind w:firstLine="440"/>
      </w:pPr>
      <w:r>
        <w:rPr>
          <w:rFonts w:hint="eastAsia"/>
        </w:rPr>
        <w:t>DigestAlgorithmIdentifiers ::= SET OF DigestAlgorithmIdentifier</w:t>
      </w:r>
    </w:p>
    <w:p w14:paraId="746D24FC" w14:textId="77777777" w:rsidR="004F50EE" w:rsidRDefault="004F50EE" w:rsidP="004F50EE">
      <w:pPr>
        <w:ind w:firstLine="440"/>
      </w:pPr>
      <w:r>
        <w:rPr>
          <w:rFonts w:hint="eastAsia"/>
        </w:rPr>
        <w:t>SM2Signature ::={</w:t>
      </w:r>
    </w:p>
    <w:p w14:paraId="1A30D74D" w14:textId="77777777" w:rsidR="004F50EE" w:rsidRDefault="004F50EE" w:rsidP="004F50EE">
      <w:pPr>
        <w:ind w:firstLine="440"/>
      </w:pPr>
      <w:r>
        <w:rPr>
          <w:rFonts w:hint="eastAsia"/>
        </w:rPr>
        <w:tab/>
        <w:t>R INTEGER,  -- 256</w:t>
      </w:r>
      <w:r>
        <w:rPr>
          <w:rFonts w:hint="eastAsia"/>
        </w:rPr>
        <w:t>位</w:t>
      </w:r>
    </w:p>
    <w:p w14:paraId="5EC07345" w14:textId="77777777" w:rsidR="004F50EE" w:rsidRDefault="004F50EE" w:rsidP="004F50EE">
      <w:pPr>
        <w:ind w:firstLine="440"/>
      </w:pPr>
      <w:r>
        <w:rPr>
          <w:rFonts w:hint="eastAsia"/>
        </w:rPr>
        <w:tab/>
        <w:t>S INTEGER   -- 256</w:t>
      </w:r>
      <w:r>
        <w:rPr>
          <w:rFonts w:hint="eastAsia"/>
        </w:rPr>
        <w:t>位</w:t>
      </w:r>
    </w:p>
    <w:p w14:paraId="18131727" w14:textId="77777777" w:rsidR="004F50EE" w:rsidRDefault="004F50EE" w:rsidP="004F50EE">
      <w:pPr>
        <w:ind w:firstLine="440"/>
      </w:pPr>
      <w:r>
        <w:rPr>
          <w:rFonts w:hint="eastAsia"/>
        </w:rPr>
        <w:t>}</w:t>
      </w:r>
    </w:p>
    <w:p w14:paraId="6934E6E5" w14:textId="433572F1" w:rsidR="00772FA8" w:rsidRDefault="00772FA8" w:rsidP="00BB6613">
      <w:pPr>
        <w:ind w:firstLine="440"/>
      </w:pPr>
      <w:r>
        <w:rPr>
          <w:rFonts w:hint="eastAsia"/>
        </w:rPr>
        <w:t>CertificateRevocationLists ::= SET OF CerfiticateRevocationList</w:t>
      </w:r>
    </w:p>
    <w:p w14:paraId="2D8AC59F" w14:textId="5B04F811" w:rsidR="00772FA8" w:rsidRDefault="00515E55" w:rsidP="00BB6613">
      <w:pPr>
        <w:ind w:firstLine="440"/>
      </w:pPr>
      <w:r>
        <w:rPr>
          <w:rFonts w:hint="eastAsia"/>
        </w:rPr>
        <w:t>ExtendedCertificatesAndCertificates ::=SET OF ExtendedCertificateOrCertificate</w:t>
      </w:r>
    </w:p>
    <w:p w14:paraId="064512EF" w14:textId="393905D6" w:rsidR="00515E55" w:rsidRDefault="00515E55" w:rsidP="00BB6613">
      <w:pPr>
        <w:ind w:firstLine="440"/>
      </w:pPr>
      <w:r>
        <w:rPr>
          <w:rFonts w:hint="eastAsia"/>
        </w:rPr>
        <w:t>ExtendedCertificateOrCertificate ::= CHOICE {</w:t>
      </w:r>
    </w:p>
    <w:p w14:paraId="5BA1C0B3" w14:textId="652E37AF" w:rsidR="00515E55" w:rsidRDefault="00515E55" w:rsidP="00BB6613">
      <w:pPr>
        <w:ind w:firstLine="440"/>
      </w:pPr>
      <w:r>
        <w:rPr>
          <w:rFonts w:hint="eastAsia"/>
        </w:rPr>
        <w:t xml:space="preserve">  certificate Certificate, -- X.509</w:t>
      </w:r>
    </w:p>
    <w:p w14:paraId="02133908" w14:textId="784EF784" w:rsidR="00515E55" w:rsidRDefault="00515E55" w:rsidP="00BB6613">
      <w:pPr>
        <w:ind w:firstLine="440"/>
      </w:pPr>
      <w:r>
        <w:rPr>
          <w:rFonts w:hint="eastAsia"/>
        </w:rPr>
        <w:t xml:space="preserve">  extendedCertificate [0] IMPLICIT ExtendedCertificate</w:t>
      </w:r>
    </w:p>
    <w:p w14:paraId="66A7E481" w14:textId="22F41B7D" w:rsidR="00515E55" w:rsidRDefault="00515E55" w:rsidP="00BB6613">
      <w:pPr>
        <w:ind w:firstLine="440"/>
      </w:pPr>
      <w:r>
        <w:rPr>
          <w:rFonts w:hint="eastAsia"/>
        </w:rPr>
        <w:t>}</w:t>
      </w:r>
    </w:p>
    <w:p w14:paraId="6B07E802" w14:textId="77777777" w:rsidR="00887E90" w:rsidRDefault="00887E90" w:rsidP="00887E90">
      <w:pPr>
        <w:ind w:firstLine="440"/>
      </w:pPr>
    </w:p>
    <w:p w14:paraId="295C862B" w14:textId="77777777" w:rsidR="00887E90" w:rsidRDefault="00887E90" w:rsidP="00887E90">
      <w:pPr>
        <w:ind w:firstLine="440"/>
      </w:pPr>
      <w:r>
        <w:rPr>
          <w:rFonts w:hint="eastAsia"/>
        </w:rPr>
        <w:t>SignerInfos ::= SET OF SignerInfo</w:t>
      </w:r>
    </w:p>
    <w:p w14:paraId="5335E021" w14:textId="77777777" w:rsidR="00C03830" w:rsidRDefault="00C03830" w:rsidP="00BB6613">
      <w:pPr>
        <w:ind w:firstLine="440"/>
      </w:pPr>
      <w:r>
        <w:rPr>
          <w:rFonts w:hint="eastAsia"/>
        </w:rPr>
        <w:t>SignerInfo ::= SEQUENCE{</w:t>
      </w:r>
    </w:p>
    <w:p w14:paraId="4FF3BB61" w14:textId="76C9DF84" w:rsidR="00C03830" w:rsidRDefault="00C03830" w:rsidP="00BB6613">
      <w:pPr>
        <w:ind w:firstLine="440"/>
      </w:pPr>
      <w:r>
        <w:rPr>
          <w:rFonts w:hint="eastAsia"/>
        </w:rPr>
        <w:tab/>
        <w:t>version  Version,</w:t>
      </w:r>
    </w:p>
    <w:p w14:paraId="4E65DFBD" w14:textId="2CEFC0FB" w:rsidR="00C03830" w:rsidRDefault="00C03830" w:rsidP="00BB6613">
      <w:pPr>
        <w:ind w:firstLine="440"/>
      </w:pPr>
      <w:r>
        <w:rPr>
          <w:rFonts w:hint="eastAsia"/>
        </w:rPr>
        <w:t xml:space="preserve">    issuerAndSerialNumber IssuerAndSerialNumber,</w:t>
      </w:r>
    </w:p>
    <w:p w14:paraId="04CB396D" w14:textId="6A498319" w:rsidR="00C03830" w:rsidRDefault="00C03830" w:rsidP="00C03830">
      <w:pPr>
        <w:ind w:firstLineChars="400" w:firstLine="880"/>
      </w:pPr>
      <w:r>
        <w:rPr>
          <w:rFonts w:hint="eastAsia"/>
        </w:rPr>
        <w:t>digestAlgorithm DigestAlgorithmIdentifier,</w:t>
      </w:r>
    </w:p>
    <w:p w14:paraId="213733E5" w14:textId="237FC4AB" w:rsidR="00C03830" w:rsidRDefault="00C03830" w:rsidP="00C03830">
      <w:pPr>
        <w:ind w:firstLineChars="400" w:firstLine="880"/>
      </w:pPr>
      <w:r>
        <w:rPr>
          <w:rFonts w:hint="eastAsia"/>
        </w:rPr>
        <w:t>authencateAttributes[0] IMPLICT Attributes OPTIONAL,</w:t>
      </w:r>
    </w:p>
    <w:p w14:paraId="77A887E5" w14:textId="318D0A70" w:rsidR="00C03830" w:rsidRDefault="00C03830" w:rsidP="00C03830">
      <w:pPr>
        <w:ind w:firstLineChars="400" w:firstLine="880"/>
      </w:pPr>
      <w:r>
        <w:rPr>
          <w:rFonts w:hint="eastAsia"/>
        </w:rPr>
        <w:t>digestEncryptionAlgorithm DigestEncryptionAlgorithmIdentifier,</w:t>
      </w:r>
    </w:p>
    <w:p w14:paraId="0AD62C54" w14:textId="7BF5C45D" w:rsidR="00C03830" w:rsidRDefault="00C03830" w:rsidP="00C03830">
      <w:pPr>
        <w:ind w:firstLineChars="400" w:firstLine="880"/>
      </w:pPr>
      <w:r>
        <w:rPr>
          <w:rFonts w:hint="eastAsia"/>
        </w:rPr>
        <w:t>encryptedDigest OCTET STRING</w:t>
      </w:r>
    </w:p>
    <w:p w14:paraId="09CF5AE3" w14:textId="54E42888" w:rsidR="00515E55" w:rsidRDefault="00C03830" w:rsidP="00BB6613">
      <w:pPr>
        <w:ind w:firstLine="440"/>
      </w:pPr>
      <w:r>
        <w:rPr>
          <w:rFonts w:hint="eastAsia"/>
        </w:rPr>
        <w:t>}</w:t>
      </w:r>
    </w:p>
    <w:p w14:paraId="1A68CD58" w14:textId="77777777" w:rsidR="0094289C" w:rsidRDefault="0094289C" w:rsidP="00BB6613">
      <w:pPr>
        <w:ind w:firstLine="440"/>
      </w:pPr>
    </w:p>
    <w:p w14:paraId="5BE1AB80" w14:textId="56A3793F" w:rsidR="007826E2" w:rsidRDefault="007826E2" w:rsidP="007826E2">
      <w:pPr>
        <w:pStyle w:val="afc"/>
        <w:numPr>
          <w:ilvl w:val="0"/>
          <w:numId w:val="40"/>
        </w:numPr>
        <w:ind w:firstLineChars="0"/>
      </w:pPr>
      <w:r>
        <w:rPr>
          <w:rFonts w:hint="eastAsia"/>
        </w:rPr>
        <w:t>数字信封格式（</w:t>
      </w:r>
      <w:r>
        <w:rPr>
          <w:rFonts w:hint="eastAsia"/>
        </w:rPr>
        <w:t>ASN.1</w:t>
      </w:r>
      <w:r>
        <w:rPr>
          <w:rFonts w:hint="eastAsia"/>
        </w:rPr>
        <w:t>）</w:t>
      </w:r>
    </w:p>
    <w:p w14:paraId="40E89680" w14:textId="56D271DA" w:rsidR="00B53CE3" w:rsidRDefault="00B53CE3" w:rsidP="00BB6613">
      <w:pPr>
        <w:ind w:firstLine="440"/>
      </w:pPr>
      <w:r>
        <w:rPr>
          <w:rFonts w:hint="eastAsia"/>
        </w:rPr>
        <w:t>用于为接收者的</w:t>
      </w:r>
      <w:r>
        <w:rPr>
          <w:rFonts w:hint="eastAsia"/>
        </w:rPr>
        <w:t>data</w:t>
      </w:r>
      <w:r>
        <w:rPr>
          <w:rFonts w:hint="eastAsia"/>
        </w:rPr>
        <w:t>、</w:t>
      </w:r>
      <w:r>
        <w:rPr>
          <w:rFonts w:hint="eastAsia"/>
        </w:rPr>
        <w:t>digestedData</w:t>
      </w:r>
      <w:r>
        <w:rPr>
          <w:rFonts w:hint="eastAsia"/>
        </w:rPr>
        <w:t>或</w:t>
      </w:r>
      <w:r>
        <w:rPr>
          <w:rFonts w:hint="eastAsia"/>
        </w:rPr>
        <w:t>signedData</w:t>
      </w:r>
      <w:r>
        <w:rPr>
          <w:rFonts w:hint="eastAsia"/>
        </w:rPr>
        <w:t>做数字信封。加密数据是用数据加密密钥加密的，数据加密密钥是用接收者的公钥加密的</w:t>
      </w:r>
    </w:p>
    <w:p w14:paraId="6D4BA86F" w14:textId="21BBE90F" w:rsidR="007826E2" w:rsidRDefault="00506A1A" w:rsidP="00BB6613">
      <w:pPr>
        <w:ind w:firstLine="440"/>
      </w:pPr>
      <w:r>
        <w:rPr>
          <w:rFonts w:hint="eastAsia"/>
        </w:rPr>
        <w:t>OID = 1.2.156.10197.6.1.4.2.3</w:t>
      </w:r>
    </w:p>
    <w:p w14:paraId="6E4F6672" w14:textId="77777777" w:rsidR="00C03830" w:rsidRDefault="00C03830" w:rsidP="00BB6613">
      <w:pPr>
        <w:ind w:firstLine="440"/>
      </w:pPr>
      <w:r>
        <w:rPr>
          <w:rFonts w:hint="eastAsia"/>
        </w:rPr>
        <w:t>E</w:t>
      </w:r>
      <w:r w:rsidR="00506A1A">
        <w:rPr>
          <w:rFonts w:hint="eastAsia"/>
        </w:rPr>
        <w:t>nvelopedData</w:t>
      </w:r>
      <w:r>
        <w:rPr>
          <w:rFonts w:hint="eastAsia"/>
        </w:rPr>
        <w:t xml:space="preserve"> ::= SEQUENCE {</w:t>
      </w:r>
    </w:p>
    <w:p w14:paraId="413411CE" w14:textId="51E41F80" w:rsidR="00C03830" w:rsidRDefault="00C03830" w:rsidP="00BB6613">
      <w:pPr>
        <w:ind w:firstLine="440"/>
      </w:pPr>
      <w:r>
        <w:rPr>
          <w:rFonts w:hint="eastAsia"/>
        </w:rPr>
        <w:t xml:space="preserve">   version Version,</w:t>
      </w:r>
      <w:r w:rsidR="007B0617">
        <w:rPr>
          <w:rFonts w:hint="eastAsia"/>
        </w:rPr>
        <w:t xml:space="preserve"> -- version(1)</w:t>
      </w:r>
    </w:p>
    <w:p w14:paraId="49DC9CC7" w14:textId="4A5EAEBF" w:rsidR="00C03830" w:rsidRDefault="00C03830" w:rsidP="00BB6613">
      <w:pPr>
        <w:ind w:firstLine="440"/>
      </w:pPr>
      <w:r>
        <w:rPr>
          <w:rFonts w:hint="eastAsia"/>
        </w:rPr>
        <w:t xml:space="preserve">    recipientInfos RecipientInfos,</w:t>
      </w:r>
    </w:p>
    <w:p w14:paraId="20FA261F" w14:textId="3E6DBD92" w:rsidR="00C03830" w:rsidRDefault="00C03830" w:rsidP="00BB6613">
      <w:pPr>
        <w:ind w:firstLine="440"/>
      </w:pPr>
      <w:r>
        <w:rPr>
          <w:rFonts w:hint="eastAsia"/>
        </w:rPr>
        <w:t xml:space="preserve">    encryptedContentInfo EncryptedContentInfo</w:t>
      </w:r>
    </w:p>
    <w:p w14:paraId="2C6438B9" w14:textId="771A2616" w:rsidR="00506A1A" w:rsidRDefault="00C03830" w:rsidP="00BB6613">
      <w:pPr>
        <w:ind w:firstLine="440"/>
      </w:pPr>
      <w:r>
        <w:rPr>
          <w:rFonts w:hint="eastAsia"/>
        </w:rPr>
        <w:t>}</w:t>
      </w:r>
    </w:p>
    <w:p w14:paraId="1BE0CE47" w14:textId="3731970E" w:rsidR="00506A1A" w:rsidRDefault="00C03830" w:rsidP="00BB6613">
      <w:pPr>
        <w:ind w:firstLine="440"/>
      </w:pPr>
      <w:r>
        <w:rPr>
          <w:rFonts w:hint="eastAsia"/>
        </w:rPr>
        <w:t>RecipientInfos ::= SET OF RecipientInfo</w:t>
      </w:r>
    </w:p>
    <w:p w14:paraId="5710FC2E" w14:textId="77777777" w:rsidR="00F61E35" w:rsidRDefault="00F61E35" w:rsidP="00BB6613">
      <w:pPr>
        <w:ind w:firstLine="440"/>
      </w:pPr>
      <w:r>
        <w:rPr>
          <w:rFonts w:hint="eastAsia"/>
        </w:rPr>
        <w:t>RecipientInfo  ::= SEQUENCE {</w:t>
      </w:r>
    </w:p>
    <w:p w14:paraId="4B5C63F4" w14:textId="1ADAE8AC" w:rsidR="00F61E35" w:rsidRDefault="00F61E35" w:rsidP="00BB6613">
      <w:pPr>
        <w:ind w:firstLine="440"/>
      </w:pPr>
      <w:r>
        <w:rPr>
          <w:rFonts w:hint="eastAsia"/>
        </w:rPr>
        <w:t xml:space="preserve">  </w:t>
      </w:r>
      <w:r w:rsidR="00B74A38">
        <w:rPr>
          <w:rFonts w:hint="eastAsia"/>
        </w:rPr>
        <w:t xml:space="preserve"> v</w:t>
      </w:r>
      <w:r>
        <w:rPr>
          <w:rFonts w:hint="eastAsia"/>
        </w:rPr>
        <w:t>ersion Version,</w:t>
      </w:r>
    </w:p>
    <w:p w14:paraId="046EF25C" w14:textId="700F3C9A" w:rsidR="00F61E35" w:rsidRDefault="00F61E35" w:rsidP="00BB6613">
      <w:pPr>
        <w:ind w:firstLine="440"/>
      </w:pPr>
      <w:r>
        <w:rPr>
          <w:rFonts w:hint="eastAsia"/>
        </w:rPr>
        <w:t xml:space="preserve">   issuerAndSerialNumber IssuerAndSerialNumber,</w:t>
      </w:r>
    </w:p>
    <w:p w14:paraId="1394C2A1" w14:textId="29D20AD7" w:rsidR="00F61E35" w:rsidRDefault="00F61E35" w:rsidP="00BB6613">
      <w:pPr>
        <w:ind w:firstLine="440"/>
      </w:pPr>
      <w:r>
        <w:rPr>
          <w:rFonts w:hint="eastAsia"/>
        </w:rPr>
        <w:t xml:space="preserve">   keyEncryptionAlgorithm KeyEncryptionAlgorithmIdentifier, --SM2</w:t>
      </w:r>
      <w:r>
        <w:rPr>
          <w:rFonts w:hint="eastAsia"/>
        </w:rPr>
        <w:t>加密算法</w:t>
      </w:r>
    </w:p>
    <w:p w14:paraId="446C69CD" w14:textId="1CBFF47F" w:rsidR="00F61E35" w:rsidRDefault="00F61E35" w:rsidP="00BB6613">
      <w:pPr>
        <w:ind w:firstLine="440"/>
      </w:pPr>
      <w:r>
        <w:rPr>
          <w:rFonts w:hint="eastAsia"/>
        </w:rPr>
        <w:t xml:space="preserve">  </w:t>
      </w:r>
      <w:r w:rsidR="00B74A38">
        <w:rPr>
          <w:rFonts w:hint="eastAsia"/>
        </w:rPr>
        <w:t xml:space="preserve"> </w:t>
      </w:r>
      <w:r>
        <w:rPr>
          <w:rFonts w:hint="eastAsia"/>
        </w:rPr>
        <w:t xml:space="preserve">encryptedKey OCTET STRING </w:t>
      </w:r>
      <w:r w:rsidR="00B61F62">
        <w:rPr>
          <w:rFonts w:hint="eastAsia"/>
        </w:rPr>
        <w:t>--</w:t>
      </w:r>
      <w:r>
        <w:rPr>
          <w:rFonts w:hint="eastAsia"/>
        </w:rPr>
        <w:t xml:space="preserve"> SM2Cipher</w:t>
      </w:r>
    </w:p>
    <w:p w14:paraId="35FB46FD" w14:textId="41A7545E" w:rsidR="00F61E35" w:rsidRDefault="00F61E35" w:rsidP="00BB6613">
      <w:pPr>
        <w:ind w:firstLine="440"/>
      </w:pPr>
      <w:r>
        <w:rPr>
          <w:rFonts w:hint="eastAsia"/>
        </w:rPr>
        <w:t>}</w:t>
      </w:r>
    </w:p>
    <w:p w14:paraId="03DF28E9" w14:textId="77777777" w:rsidR="00F61E35" w:rsidRDefault="00F61E35" w:rsidP="00BB6613">
      <w:pPr>
        <w:ind w:firstLine="440"/>
      </w:pPr>
    </w:p>
    <w:p w14:paraId="0FAC9BCA" w14:textId="77777777" w:rsidR="00C03830" w:rsidRDefault="00C03830" w:rsidP="00BB6613">
      <w:pPr>
        <w:ind w:firstLine="440"/>
      </w:pPr>
      <w:r>
        <w:rPr>
          <w:rFonts w:hint="eastAsia"/>
        </w:rPr>
        <w:t>EncryptedContentInfo ::= SEQUENCE {</w:t>
      </w:r>
    </w:p>
    <w:p w14:paraId="3BBF9DE8" w14:textId="74D78D30" w:rsidR="00C03830" w:rsidRDefault="00C03830" w:rsidP="00BB6613">
      <w:pPr>
        <w:ind w:firstLine="440"/>
      </w:pPr>
      <w:r>
        <w:rPr>
          <w:rFonts w:hint="eastAsia"/>
        </w:rPr>
        <w:t xml:space="preserve">  contentType ContentType,</w:t>
      </w:r>
    </w:p>
    <w:p w14:paraId="0C504F38" w14:textId="5279725C" w:rsidR="00C03830" w:rsidRDefault="00C03830" w:rsidP="00BB6613">
      <w:pPr>
        <w:ind w:firstLine="440"/>
      </w:pPr>
      <w:r>
        <w:rPr>
          <w:rFonts w:hint="eastAsia"/>
        </w:rPr>
        <w:t xml:space="preserve">  contentEncryptionAlgorithm ContentEncryptionAlgorithmIdentifier,</w:t>
      </w:r>
    </w:p>
    <w:p w14:paraId="18251D73" w14:textId="1B42AE80" w:rsidR="00C03830" w:rsidRDefault="00C03830" w:rsidP="00BB6613">
      <w:pPr>
        <w:ind w:firstLine="440"/>
      </w:pPr>
      <w:r>
        <w:rPr>
          <w:rFonts w:hint="eastAsia"/>
        </w:rPr>
        <w:t xml:space="preserve">  encryptedContent[0] IMPLICIT EncryptedContent OPTIONAL,</w:t>
      </w:r>
    </w:p>
    <w:p w14:paraId="682D314D" w14:textId="388FF729" w:rsidR="00C03830" w:rsidRDefault="00C03830" w:rsidP="00BB6613">
      <w:pPr>
        <w:ind w:firstLine="440"/>
      </w:pPr>
      <w:r>
        <w:rPr>
          <w:rFonts w:hint="eastAsia"/>
        </w:rPr>
        <w:t xml:space="preserve">  sharedInfo[1] IMPLICT OCTET STRING OPTIONAL,</w:t>
      </w:r>
    </w:p>
    <w:p w14:paraId="0609A655" w14:textId="78C5B0AF" w:rsidR="00C03830" w:rsidRDefault="00C03830" w:rsidP="00C03830">
      <w:pPr>
        <w:ind w:firstLineChars="300" w:firstLine="660"/>
      </w:pPr>
      <w:r>
        <w:rPr>
          <w:rFonts w:hint="eastAsia"/>
        </w:rPr>
        <w:t>sharedInfo[2] IMPLICT OCTET STRING OPTIONAL</w:t>
      </w:r>
    </w:p>
    <w:p w14:paraId="1A562EB2" w14:textId="6BE14276" w:rsidR="00506A1A" w:rsidRDefault="00C03830" w:rsidP="00BB6613">
      <w:pPr>
        <w:ind w:firstLine="440"/>
      </w:pPr>
      <w:r>
        <w:rPr>
          <w:rFonts w:hint="eastAsia"/>
        </w:rPr>
        <w:t>}</w:t>
      </w:r>
    </w:p>
    <w:p w14:paraId="17F288FE" w14:textId="77777777" w:rsidR="00CA18CE" w:rsidRDefault="00CA18CE" w:rsidP="00BB6613">
      <w:pPr>
        <w:ind w:firstLine="440"/>
      </w:pPr>
      <w:r>
        <w:rPr>
          <w:rFonts w:hint="eastAsia"/>
        </w:rPr>
        <w:t>SM2Cipher ::= SEQUENCE {</w:t>
      </w:r>
    </w:p>
    <w:p w14:paraId="5ABA26E7" w14:textId="79FDEE28" w:rsidR="00CA18CE" w:rsidRDefault="00CA18CE" w:rsidP="00991B0C">
      <w:pPr>
        <w:ind w:leftChars="100" w:left="220" w:firstLine="440"/>
      </w:pPr>
      <w:r>
        <w:rPr>
          <w:rFonts w:hint="eastAsia"/>
        </w:rPr>
        <w:t>XCoordinate INTEGER,</w:t>
      </w:r>
    </w:p>
    <w:p w14:paraId="1DA67111" w14:textId="5D3D7DF4" w:rsidR="00CA18CE" w:rsidRDefault="00CA18CE" w:rsidP="00991B0C">
      <w:pPr>
        <w:ind w:leftChars="100" w:left="220" w:firstLine="440"/>
      </w:pPr>
      <w:r>
        <w:rPr>
          <w:rFonts w:hint="eastAsia"/>
        </w:rPr>
        <w:t>YCoordinate INTEGER,</w:t>
      </w:r>
    </w:p>
    <w:p w14:paraId="1B15E637" w14:textId="4CAB8949" w:rsidR="00CA18CE" w:rsidRDefault="00CA18CE" w:rsidP="0018136D">
      <w:pPr>
        <w:ind w:leftChars="100" w:left="220" w:firstLine="440"/>
      </w:pPr>
      <w:r>
        <w:rPr>
          <w:rFonts w:hint="eastAsia"/>
        </w:rPr>
        <w:t>HASH      OCTET STRING SIZE(32),</w:t>
      </w:r>
      <w:r w:rsidR="00F166B5">
        <w:rPr>
          <w:rFonts w:hint="eastAsia"/>
        </w:rPr>
        <w:t xml:space="preserve"> -- SM3</w:t>
      </w:r>
      <w:r w:rsidR="00F166B5">
        <w:rPr>
          <w:rFonts w:hint="eastAsia"/>
        </w:rPr>
        <w:t>对明文数据计算得到的杂凑值</w:t>
      </w:r>
    </w:p>
    <w:p w14:paraId="48182EA6" w14:textId="6F6C3B37" w:rsidR="00CA18CE" w:rsidRDefault="00CA18CE" w:rsidP="00991B0C">
      <w:pPr>
        <w:ind w:leftChars="100" w:left="220" w:firstLine="440"/>
      </w:pPr>
      <w:r>
        <w:rPr>
          <w:rFonts w:hint="eastAsia"/>
        </w:rPr>
        <w:t>CipherText  OCTET STRING SIZE</w:t>
      </w:r>
    </w:p>
    <w:p w14:paraId="774A1F47" w14:textId="4E7E34BD" w:rsidR="00506A1A" w:rsidRDefault="00CA18CE" w:rsidP="00BB6613">
      <w:pPr>
        <w:ind w:firstLine="440"/>
      </w:pPr>
      <w:r>
        <w:rPr>
          <w:rFonts w:hint="eastAsia"/>
        </w:rPr>
        <w:t>}</w:t>
      </w:r>
    </w:p>
    <w:p w14:paraId="1E54CAF8" w14:textId="77777777" w:rsidR="00F61E35" w:rsidRPr="007826E2" w:rsidRDefault="00F61E35" w:rsidP="00BB6613">
      <w:pPr>
        <w:ind w:firstLine="440"/>
      </w:pPr>
    </w:p>
    <w:p w14:paraId="66BA7C86" w14:textId="3A20890E" w:rsidR="003953F4" w:rsidRDefault="003953F4" w:rsidP="003953F4">
      <w:pPr>
        <w:ind w:firstLine="440"/>
      </w:pPr>
      <w:r>
        <w:rPr>
          <w:rFonts w:hint="eastAsia"/>
        </w:rPr>
        <w:t>3</w:t>
      </w:r>
      <w:r>
        <w:rPr>
          <w:rFonts w:hint="eastAsia"/>
        </w:rPr>
        <w:t>、关键流程</w:t>
      </w:r>
    </w:p>
    <w:p w14:paraId="0A8999E5" w14:textId="492172CB" w:rsidR="007826E2" w:rsidRDefault="0064697E" w:rsidP="00BB6613">
      <w:pPr>
        <w:ind w:firstLine="440"/>
      </w:pPr>
      <w:r>
        <w:t>无</w:t>
      </w:r>
    </w:p>
    <w:p w14:paraId="719FDD83" w14:textId="77777777" w:rsidR="008E3909" w:rsidRDefault="008E3909" w:rsidP="00BB6613">
      <w:pPr>
        <w:ind w:firstLine="440"/>
      </w:pPr>
    </w:p>
    <w:p w14:paraId="1D01E8FF" w14:textId="16B6C9D6" w:rsidR="008E3909" w:rsidRDefault="008E3909" w:rsidP="00BB6613">
      <w:pPr>
        <w:ind w:firstLine="440"/>
      </w:pPr>
      <w:r>
        <w:rPr>
          <w:rFonts w:hint="eastAsia"/>
        </w:rPr>
        <w:t>4</w:t>
      </w:r>
      <w:r w:rsidR="000E15B8">
        <w:rPr>
          <w:rFonts w:hint="eastAsia"/>
        </w:rPr>
        <w:t>、类</w:t>
      </w:r>
      <w:r>
        <w:rPr>
          <w:rFonts w:hint="eastAsia"/>
        </w:rPr>
        <w:t>设计</w:t>
      </w:r>
    </w:p>
    <w:p w14:paraId="74A48620" w14:textId="60F02DDB" w:rsidR="003953F4" w:rsidRDefault="00FB3A55" w:rsidP="00FB3A55">
      <w:pPr>
        <w:pStyle w:val="af"/>
        <w:framePr w:wrap="notBeside"/>
        <w:rPr>
          <w:rFonts w:hint="eastAsia"/>
        </w:rPr>
      </w:pPr>
      <w:r>
        <w:rPr>
          <w:noProof/>
        </w:rPr>
        <w:drawing>
          <wp:inline distT="0" distB="0" distL="0" distR="0" wp14:anchorId="791C1720" wp14:editId="45B02E65">
            <wp:extent cx="5486400" cy="2819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2819400"/>
                    </a:xfrm>
                    <a:prstGeom prst="rect">
                      <a:avLst/>
                    </a:prstGeom>
                  </pic:spPr>
                </pic:pic>
              </a:graphicData>
            </a:graphic>
          </wp:inline>
        </w:drawing>
      </w:r>
    </w:p>
    <w:p w14:paraId="0C77D5F2" w14:textId="77777777" w:rsidR="00FB3A55" w:rsidRDefault="00FB3A55" w:rsidP="00BB6613">
      <w:pPr>
        <w:ind w:firstLine="440"/>
        <w:rPr>
          <w:rFonts w:hint="eastAsia"/>
        </w:rPr>
      </w:pPr>
    </w:p>
    <w:tbl>
      <w:tblPr>
        <w:tblStyle w:val="ad"/>
        <w:tblW w:w="0" w:type="auto"/>
        <w:tblLook w:val="04A0" w:firstRow="1" w:lastRow="0" w:firstColumn="1" w:lastColumn="0" w:noHBand="0" w:noVBand="1"/>
      </w:tblPr>
      <w:tblGrid>
        <w:gridCol w:w="1841"/>
        <w:gridCol w:w="5005"/>
        <w:gridCol w:w="3008"/>
      </w:tblGrid>
      <w:tr w:rsidR="00F73E4E" w14:paraId="65E8C3F8" w14:textId="77777777" w:rsidTr="003B143A">
        <w:tc>
          <w:tcPr>
            <w:tcW w:w="1841" w:type="dxa"/>
          </w:tcPr>
          <w:p w14:paraId="281BF84F" w14:textId="76657492" w:rsidR="00F73E4E" w:rsidRDefault="00F73E4E" w:rsidP="00FF64A1">
            <w:pPr>
              <w:pStyle w:val="af2"/>
              <w:rPr>
                <w:rFonts w:hint="eastAsia"/>
              </w:rPr>
            </w:pPr>
            <w:r>
              <w:rPr>
                <w:rFonts w:hint="eastAsia"/>
              </w:rPr>
              <w:t>类</w:t>
            </w:r>
          </w:p>
        </w:tc>
        <w:tc>
          <w:tcPr>
            <w:tcW w:w="5005" w:type="dxa"/>
          </w:tcPr>
          <w:p w14:paraId="5411AA1E" w14:textId="2D35EF5D" w:rsidR="00F73E4E" w:rsidRDefault="00F73E4E" w:rsidP="00FF64A1">
            <w:pPr>
              <w:pStyle w:val="af2"/>
              <w:rPr>
                <w:rFonts w:hint="eastAsia"/>
              </w:rPr>
            </w:pPr>
            <w:r>
              <w:rPr>
                <w:rFonts w:hint="eastAsia"/>
              </w:rPr>
              <w:t>方法</w:t>
            </w:r>
          </w:p>
        </w:tc>
        <w:tc>
          <w:tcPr>
            <w:tcW w:w="3008" w:type="dxa"/>
          </w:tcPr>
          <w:p w14:paraId="44B81C50" w14:textId="2AB9F7BF" w:rsidR="00F73E4E" w:rsidRDefault="00FF64A1" w:rsidP="00FF64A1">
            <w:pPr>
              <w:pStyle w:val="af2"/>
              <w:rPr>
                <w:rFonts w:hint="eastAsia"/>
              </w:rPr>
            </w:pPr>
            <w:r>
              <w:rPr>
                <w:rFonts w:hint="eastAsia"/>
              </w:rPr>
              <w:t>说明</w:t>
            </w:r>
          </w:p>
        </w:tc>
      </w:tr>
      <w:tr w:rsidR="00FF64A1" w14:paraId="1913E14C" w14:textId="77777777" w:rsidTr="0034662B">
        <w:tc>
          <w:tcPr>
            <w:tcW w:w="1292" w:type="dxa"/>
            <w:vMerge w:val="restart"/>
          </w:tcPr>
          <w:p w14:paraId="26B76B0F" w14:textId="77777777" w:rsidR="00141AC5" w:rsidRDefault="00FF64A1" w:rsidP="00FF64A1">
            <w:pPr>
              <w:pStyle w:val="-"/>
              <w:rPr>
                <w:rFonts w:hint="eastAsia"/>
              </w:rPr>
            </w:pPr>
            <w:r>
              <w:rPr>
                <w:rFonts w:hint="eastAsia"/>
              </w:rPr>
              <w:t>SM2signer</w:t>
            </w:r>
          </w:p>
          <w:p w14:paraId="531A610B" w14:textId="77777777" w:rsidR="00141AC5" w:rsidRDefault="00141AC5" w:rsidP="00FF64A1">
            <w:pPr>
              <w:pStyle w:val="-"/>
              <w:rPr>
                <w:rFonts w:hint="eastAsia"/>
              </w:rPr>
            </w:pPr>
          </w:p>
          <w:p w14:paraId="2DB2FD8D" w14:textId="4F35841E" w:rsidR="00FF64A1" w:rsidRDefault="00141AC5" w:rsidP="00FF64A1">
            <w:pPr>
              <w:pStyle w:val="-"/>
              <w:rPr>
                <w:rFonts w:hint="eastAsia"/>
              </w:rPr>
            </w:pPr>
            <w:r>
              <w:rPr>
                <w:rFonts w:hint="eastAsia"/>
              </w:rPr>
              <w:t>SM2</w:t>
            </w:r>
            <w:r>
              <w:rPr>
                <w:rFonts w:hint="eastAsia"/>
              </w:rPr>
              <w:t>签名验证签名引擎</w:t>
            </w:r>
          </w:p>
        </w:tc>
        <w:tc>
          <w:tcPr>
            <w:tcW w:w="5268" w:type="dxa"/>
          </w:tcPr>
          <w:p w14:paraId="46B5D8BF" w14:textId="744F1C5B" w:rsidR="00FF64A1" w:rsidRDefault="00FF64A1" w:rsidP="00FF64A1">
            <w:pPr>
              <w:pStyle w:val="-"/>
              <w:rPr>
                <w:rFonts w:hint="eastAsia"/>
              </w:rPr>
            </w:pPr>
            <w:r>
              <w:rPr>
                <w:rFonts w:hint="eastAsia"/>
              </w:rPr>
              <w:t>void reset()</w:t>
            </w:r>
          </w:p>
        </w:tc>
        <w:tc>
          <w:tcPr>
            <w:tcW w:w="3156" w:type="dxa"/>
          </w:tcPr>
          <w:p w14:paraId="4948FF03" w14:textId="0A76D4CD" w:rsidR="00FF64A1" w:rsidRDefault="00FF64A1" w:rsidP="00FF64A1">
            <w:pPr>
              <w:pStyle w:val="-"/>
              <w:rPr>
                <w:rFonts w:hint="eastAsia"/>
              </w:rPr>
            </w:pPr>
            <w:r>
              <w:rPr>
                <w:rFonts w:hint="eastAsia"/>
              </w:rPr>
              <w:t>重置</w:t>
            </w:r>
          </w:p>
        </w:tc>
      </w:tr>
      <w:tr w:rsidR="00FF64A1" w14:paraId="5AF95EF1" w14:textId="77777777" w:rsidTr="0034662B">
        <w:tc>
          <w:tcPr>
            <w:tcW w:w="1292" w:type="dxa"/>
            <w:vMerge/>
          </w:tcPr>
          <w:p w14:paraId="5673F8CD" w14:textId="77777777" w:rsidR="00FF64A1" w:rsidRDefault="00FF64A1" w:rsidP="00FF64A1">
            <w:pPr>
              <w:pStyle w:val="-"/>
              <w:rPr>
                <w:rFonts w:hint="eastAsia"/>
              </w:rPr>
            </w:pPr>
          </w:p>
        </w:tc>
        <w:tc>
          <w:tcPr>
            <w:tcW w:w="5268" w:type="dxa"/>
          </w:tcPr>
          <w:p w14:paraId="3A1CB9E6" w14:textId="6B689157" w:rsidR="00FF64A1" w:rsidRDefault="00FF64A1" w:rsidP="00FF64A1">
            <w:pPr>
              <w:pStyle w:val="-"/>
              <w:rPr>
                <w:rFonts w:hint="eastAsia"/>
              </w:rPr>
            </w:pPr>
            <w:r>
              <w:rPr>
                <w:rFonts w:hint="eastAsia"/>
              </w:rPr>
              <w:t>void init(b</w:t>
            </w:r>
            <w:r>
              <w:t>oolean</w:t>
            </w:r>
            <w:r>
              <w:rPr>
                <w:rFonts w:hint="eastAsia"/>
              </w:rPr>
              <w:t xml:space="preserve"> forSigning, CipherParameters param)</w:t>
            </w:r>
          </w:p>
        </w:tc>
        <w:tc>
          <w:tcPr>
            <w:tcW w:w="3156" w:type="dxa"/>
          </w:tcPr>
          <w:p w14:paraId="7B1475D5" w14:textId="435BB1B5" w:rsidR="00FF64A1" w:rsidRPr="00FF64A1" w:rsidRDefault="00FF64A1" w:rsidP="00FF64A1">
            <w:pPr>
              <w:pStyle w:val="-"/>
              <w:rPr>
                <w:rFonts w:hint="eastAsia"/>
              </w:rPr>
            </w:pPr>
            <w:r>
              <w:rPr>
                <w:rFonts w:hint="eastAsia"/>
              </w:rPr>
              <w:t>初始化为签名</w:t>
            </w:r>
            <w:r>
              <w:rPr>
                <w:rFonts w:hint="eastAsia"/>
              </w:rPr>
              <w:t>/</w:t>
            </w:r>
            <w:r>
              <w:rPr>
                <w:rFonts w:hint="eastAsia"/>
              </w:rPr>
              <w:t>验签</w:t>
            </w:r>
          </w:p>
        </w:tc>
      </w:tr>
      <w:tr w:rsidR="00FF64A1" w14:paraId="21B680E9" w14:textId="77777777" w:rsidTr="0034662B">
        <w:tc>
          <w:tcPr>
            <w:tcW w:w="1292" w:type="dxa"/>
            <w:vMerge/>
          </w:tcPr>
          <w:p w14:paraId="3381DBC6" w14:textId="77777777" w:rsidR="00FF64A1" w:rsidRDefault="00FF64A1" w:rsidP="00FF64A1">
            <w:pPr>
              <w:pStyle w:val="-"/>
              <w:rPr>
                <w:rFonts w:hint="eastAsia"/>
              </w:rPr>
            </w:pPr>
          </w:p>
        </w:tc>
        <w:tc>
          <w:tcPr>
            <w:tcW w:w="5268" w:type="dxa"/>
          </w:tcPr>
          <w:p w14:paraId="17D915E5" w14:textId="05C61C50" w:rsidR="00FF64A1" w:rsidRDefault="00FF64A1" w:rsidP="00FF64A1">
            <w:pPr>
              <w:pStyle w:val="-"/>
              <w:rPr>
                <w:rFonts w:hint="eastAsia"/>
              </w:rPr>
            </w:pPr>
            <w:r>
              <w:rPr>
                <w:rFonts w:hint="eastAsia"/>
              </w:rPr>
              <w:t>void update(byte[] in, int off,  int len)</w:t>
            </w:r>
          </w:p>
        </w:tc>
        <w:tc>
          <w:tcPr>
            <w:tcW w:w="3156" w:type="dxa"/>
          </w:tcPr>
          <w:p w14:paraId="7E29B94B" w14:textId="732906EA" w:rsidR="00FF64A1" w:rsidRPr="00FF64A1" w:rsidRDefault="00FF64A1" w:rsidP="00FF64A1">
            <w:pPr>
              <w:pStyle w:val="-"/>
              <w:rPr>
                <w:rFonts w:hint="eastAsia"/>
              </w:rPr>
            </w:pPr>
            <w:r>
              <w:rPr>
                <w:rFonts w:hint="eastAsia"/>
              </w:rPr>
              <w:t>更新摘要值</w:t>
            </w:r>
          </w:p>
        </w:tc>
      </w:tr>
      <w:tr w:rsidR="00FF64A1" w14:paraId="7982A830" w14:textId="77777777" w:rsidTr="0034662B">
        <w:tc>
          <w:tcPr>
            <w:tcW w:w="1292" w:type="dxa"/>
            <w:vMerge/>
          </w:tcPr>
          <w:p w14:paraId="366BBD76" w14:textId="77777777" w:rsidR="00FF64A1" w:rsidRDefault="00FF64A1" w:rsidP="00FF64A1">
            <w:pPr>
              <w:pStyle w:val="-"/>
              <w:rPr>
                <w:rFonts w:hint="eastAsia"/>
              </w:rPr>
            </w:pPr>
          </w:p>
        </w:tc>
        <w:tc>
          <w:tcPr>
            <w:tcW w:w="5268" w:type="dxa"/>
          </w:tcPr>
          <w:p w14:paraId="5E5030E1" w14:textId="7654EAD7" w:rsidR="00FF64A1" w:rsidRDefault="00FF64A1" w:rsidP="00FF64A1">
            <w:pPr>
              <w:pStyle w:val="-"/>
              <w:rPr>
                <w:rFonts w:hint="eastAsia"/>
              </w:rPr>
            </w:pPr>
            <w:r>
              <w:rPr>
                <w:rFonts w:hint="eastAsia"/>
              </w:rPr>
              <w:t>byte[] generateSignature()</w:t>
            </w:r>
          </w:p>
        </w:tc>
        <w:tc>
          <w:tcPr>
            <w:tcW w:w="3156" w:type="dxa"/>
          </w:tcPr>
          <w:p w14:paraId="643ECE62" w14:textId="77777777" w:rsidR="00141AC5" w:rsidRDefault="00FF64A1" w:rsidP="00FF64A1">
            <w:pPr>
              <w:pStyle w:val="-"/>
              <w:rPr>
                <w:rFonts w:hint="eastAsia"/>
              </w:rPr>
            </w:pPr>
            <w:r>
              <w:rPr>
                <w:rFonts w:hint="eastAsia"/>
              </w:rPr>
              <w:t>生成签名</w:t>
            </w:r>
          </w:p>
          <w:p w14:paraId="45701FD9" w14:textId="588067AE" w:rsidR="00FF64A1" w:rsidRDefault="00141AC5" w:rsidP="00FF64A1">
            <w:pPr>
              <w:pStyle w:val="-"/>
              <w:rPr>
                <w:rFonts w:hint="eastAsia"/>
              </w:rPr>
            </w:pPr>
            <w:r>
              <w:rPr>
                <w:rFonts w:hint="eastAsia"/>
              </w:rPr>
              <w:t>注意：签名数据封装成</w:t>
            </w:r>
            <w:r>
              <w:rPr>
                <w:rFonts w:hint="eastAsia"/>
              </w:rPr>
              <w:t>SM2Signature</w:t>
            </w:r>
            <w:r>
              <w:rPr>
                <w:rFonts w:hint="eastAsia"/>
              </w:rPr>
              <w:t>的格式（</w:t>
            </w:r>
            <w:r>
              <w:rPr>
                <w:rFonts w:hint="eastAsia"/>
              </w:rPr>
              <w:t>ASN.1 DER</w:t>
            </w:r>
            <w:r>
              <w:rPr>
                <w:rFonts w:hint="eastAsia"/>
              </w:rPr>
              <w:t>编码）</w:t>
            </w:r>
          </w:p>
        </w:tc>
      </w:tr>
      <w:tr w:rsidR="00FF64A1" w14:paraId="45D98D18" w14:textId="77777777" w:rsidTr="0034662B">
        <w:tc>
          <w:tcPr>
            <w:tcW w:w="1292" w:type="dxa"/>
            <w:vMerge/>
          </w:tcPr>
          <w:p w14:paraId="6B3DF845" w14:textId="77777777" w:rsidR="00FF64A1" w:rsidRDefault="00FF64A1" w:rsidP="00FF64A1">
            <w:pPr>
              <w:pStyle w:val="-"/>
              <w:rPr>
                <w:rFonts w:hint="eastAsia"/>
              </w:rPr>
            </w:pPr>
          </w:p>
        </w:tc>
        <w:tc>
          <w:tcPr>
            <w:tcW w:w="5268" w:type="dxa"/>
          </w:tcPr>
          <w:p w14:paraId="436A6C7F" w14:textId="4903ACAD" w:rsidR="00FF64A1" w:rsidRDefault="00FF64A1" w:rsidP="00FF64A1">
            <w:pPr>
              <w:pStyle w:val="-"/>
              <w:rPr>
                <w:rFonts w:hint="eastAsia"/>
              </w:rPr>
            </w:pPr>
            <w:r>
              <w:rPr>
                <w:rFonts w:hint="eastAsia"/>
              </w:rPr>
              <w:t>b</w:t>
            </w:r>
            <w:r>
              <w:t>oolean</w:t>
            </w:r>
            <w:r>
              <w:rPr>
                <w:rFonts w:hint="eastAsia"/>
              </w:rPr>
              <w:t xml:space="preserve"> verifySignature(byte[] signature)</w:t>
            </w:r>
          </w:p>
        </w:tc>
        <w:tc>
          <w:tcPr>
            <w:tcW w:w="3156" w:type="dxa"/>
          </w:tcPr>
          <w:p w14:paraId="64D12085" w14:textId="6948D901" w:rsidR="00FF64A1" w:rsidRDefault="00FF64A1" w:rsidP="00FF64A1">
            <w:pPr>
              <w:pStyle w:val="-"/>
              <w:rPr>
                <w:rFonts w:hint="eastAsia"/>
              </w:rPr>
            </w:pPr>
            <w:r>
              <w:rPr>
                <w:rFonts w:hint="eastAsia"/>
              </w:rPr>
              <w:t>验证签名</w:t>
            </w:r>
          </w:p>
        </w:tc>
      </w:tr>
      <w:tr w:rsidR="00141AC5" w14:paraId="5C2B083F" w14:textId="77777777" w:rsidTr="0034662B">
        <w:tc>
          <w:tcPr>
            <w:tcW w:w="1292" w:type="dxa"/>
            <w:vMerge w:val="restart"/>
          </w:tcPr>
          <w:p w14:paraId="746A523F" w14:textId="4C4AA954" w:rsidR="00141AC5" w:rsidRDefault="00193172" w:rsidP="00141AC5">
            <w:pPr>
              <w:pStyle w:val="-"/>
              <w:rPr>
                <w:rFonts w:hint="eastAsia"/>
              </w:rPr>
            </w:pPr>
            <w:r>
              <w:rPr>
                <w:rFonts w:hint="eastAsia"/>
              </w:rPr>
              <w:t>SM3Diges</w:t>
            </w:r>
            <w:r w:rsidR="00141AC5">
              <w:rPr>
                <w:rFonts w:hint="eastAsia"/>
              </w:rPr>
              <w:t>t</w:t>
            </w:r>
          </w:p>
          <w:p w14:paraId="5326B3E0" w14:textId="2DE23998" w:rsidR="00141AC5" w:rsidRDefault="00141AC5" w:rsidP="00141AC5">
            <w:pPr>
              <w:pStyle w:val="-"/>
              <w:rPr>
                <w:rFonts w:hint="eastAsia"/>
              </w:rPr>
            </w:pPr>
            <w:r>
              <w:rPr>
                <w:rFonts w:hint="eastAsia"/>
              </w:rPr>
              <w:lastRenderedPageBreak/>
              <w:t>SM3</w:t>
            </w:r>
            <w:r>
              <w:rPr>
                <w:rFonts w:hint="eastAsia"/>
              </w:rPr>
              <w:t>摘要引擎</w:t>
            </w:r>
          </w:p>
        </w:tc>
        <w:tc>
          <w:tcPr>
            <w:tcW w:w="5268" w:type="dxa"/>
          </w:tcPr>
          <w:p w14:paraId="0ECF7584" w14:textId="745CB8A9" w:rsidR="00141AC5" w:rsidRDefault="00141AC5" w:rsidP="00FF64A1">
            <w:pPr>
              <w:pStyle w:val="-"/>
              <w:rPr>
                <w:rFonts w:hint="eastAsia"/>
              </w:rPr>
            </w:pPr>
            <w:r>
              <w:rPr>
                <w:rFonts w:hint="eastAsia"/>
              </w:rPr>
              <w:lastRenderedPageBreak/>
              <w:t>void reset()</w:t>
            </w:r>
          </w:p>
        </w:tc>
        <w:tc>
          <w:tcPr>
            <w:tcW w:w="3156" w:type="dxa"/>
          </w:tcPr>
          <w:p w14:paraId="47DBF3F6" w14:textId="24251160" w:rsidR="00141AC5" w:rsidRDefault="00141AC5" w:rsidP="00FF64A1">
            <w:pPr>
              <w:pStyle w:val="-"/>
              <w:rPr>
                <w:rFonts w:hint="eastAsia"/>
              </w:rPr>
            </w:pPr>
            <w:r>
              <w:rPr>
                <w:rFonts w:hint="eastAsia"/>
              </w:rPr>
              <w:t>重置</w:t>
            </w:r>
          </w:p>
        </w:tc>
      </w:tr>
      <w:tr w:rsidR="00141AC5" w14:paraId="089A582D" w14:textId="77777777" w:rsidTr="0034662B">
        <w:tc>
          <w:tcPr>
            <w:tcW w:w="1292" w:type="dxa"/>
            <w:vMerge/>
          </w:tcPr>
          <w:p w14:paraId="7EBBEFA9" w14:textId="77777777" w:rsidR="00141AC5" w:rsidRDefault="00141AC5" w:rsidP="00FF64A1">
            <w:pPr>
              <w:pStyle w:val="-"/>
              <w:rPr>
                <w:rFonts w:hint="eastAsia"/>
              </w:rPr>
            </w:pPr>
          </w:p>
        </w:tc>
        <w:tc>
          <w:tcPr>
            <w:tcW w:w="5268" w:type="dxa"/>
          </w:tcPr>
          <w:p w14:paraId="0AE61FA2" w14:textId="119D8F6E" w:rsidR="00141AC5" w:rsidRDefault="00141AC5" w:rsidP="00FF64A1">
            <w:pPr>
              <w:pStyle w:val="-"/>
              <w:rPr>
                <w:rFonts w:hint="eastAsia"/>
              </w:rPr>
            </w:pPr>
            <w:r>
              <w:rPr>
                <w:rFonts w:hint="eastAsia"/>
              </w:rPr>
              <w:t>void update(byte[] in, int inoff, int len)</w:t>
            </w:r>
          </w:p>
        </w:tc>
        <w:tc>
          <w:tcPr>
            <w:tcW w:w="3156" w:type="dxa"/>
          </w:tcPr>
          <w:p w14:paraId="39583948" w14:textId="5476FD62" w:rsidR="00141AC5" w:rsidRDefault="00141AC5" w:rsidP="00FF64A1">
            <w:pPr>
              <w:pStyle w:val="-"/>
              <w:rPr>
                <w:rFonts w:hint="eastAsia"/>
              </w:rPr>
            </w:pPr>
            <w:r>
              <w:rPr>
                <w:rFonts w:hint="eastAsia"/>
              </w:rPr>
              <w:t>更新数据</w:t>
            </w:r>
          </w:p>
        </w:tc>
      </w:tr>
      <w:tr w:rsidR="00141AC5" w14:paraId="37C3966D" w14:textId="77777777" w:rsidTr="0034662B">
        <w:tc>
          <w:tcPr>
            <w:tcW w:w="1292" w:type="dxa"/>
            <w:vMerge/>
          </w:tcPr>
          <w:p w14:paraId="4A20C934" w14:textId="77777777" w:rsidR="00141AC5" w:rsidRDefault="00141AC5" w:rsidP="00FF64A1">
            <w:pPr>
              <w:pStyle w:val="-"/>
              <w:rPr>
                <w:rFonts w:hint="eastAsia"/>
              </w:rPr>
            </w:pPr>
          </w:p>
        </w:tc>
        <w:tc>
          <w:tcPr>
            <w:tcW w:w="5268" w:type="dxa"/>
          </w:tcPr>
          <w:p w14:paraId="66D39E43" w14:textId="0276AEB7" w:rsidR="00141AC5" w:rsidRDefault="00141AC5" w:rsidP="00FF64A1">
            <w:pPr>
              <w:pStyle w:val="-"/>
              <w:rPr>
                <w:rFonts w:hint="eastAsia"/>
              </w:rPr>
            </w:pPr>
            <w:r>
              <w:rPr>
                <w:rFonts w:hint="eastAsia"/>
              </w:rPr>
              <w:t>int doFinal(byte[] out, int outoff)</w:t>
            </w:r>
          </w:p>
        </w:tc>
        <w:tc>
          <w:tcPr>
            <w:tcW w:w="3156" w:type="dxa"/>
          </w:tcPr>
          <w:p w14:paraId="5F6B7064" w14:textId="35E96DFB" w:rsidR="00141AC5" w:rsidRPr="00FF64A1" w:rsidRDefault="00141AC5" w:rsidP="00FF64A1">
            <w:pPr>
              <w:pStyle w:val="-"/>
              <w:rPr>
                <w:rFonts w:hint="eastAsia"/>
              </w:rPr>
            </w:pPr>
            <w:r>
              <w:rPr>
                <w:rFonts w:hint="eastAsia"/>
              </w:rPr>
              <w:t>计算并输出摘要值</w:t>
            </w:r>
          </w:p>
        </w:tc>
      </w:tr>
      <w:tr w:rsidR="0034662B" w14:paraId="337978C4" w14:textId="77777777" w:rsidTr="0034662B">
        <w:tc>
          <w:tcPr>
            <w:tcW w:w="1292" w:type="dxa"/>
            <w:vMerge w:val="restart"/>
          </w:tcPr>
          <w:p w14:paraId="19DF3ADF" w14:textId="77777777" w:rsidR="0034662B" w:rsidRDefault="0034662B" w:rsidP="00FF64A1">
            <w:pPr>
              <w:pStyle w:val="-"/>
              <w:rPr>
                <w:rFonts w:hint="eastAsia"/>
              </w:rPr>
            </w:pPr>
            <w:r>
              <w:t>SM</w:t>
            </w:r>
            <w:r>
              <w:rPr>
                <w:rFonts w:hint="eastAsia"/>
              </w:rPr>
              <w:t>4Engine</w:t>
            </w:r>
          </w:p>
          <w:p w14:paraId="7CB165A5" w14:textId="77777777" w:rsidR="0034662B" w:rsidRDefault="0034662B" w:rsidP="00FF64A1">
            <w:pPr>
              <w:pStyle w:val="-"/>
              <w:rPr>
                <w:rFonts w:hint="eastAsia"/>
              </w:rPr>
            </w:pPr>
          </w:p>
          <w:p w14:paraId="4ECB64CC" w14:textId="394DE75B" w:rsidR="0034662B" w:rsidRDefault="0034662B" w:rsidP="00FF64A1">
            <w:pPr>
              <w:pStyle w:val="-"/>
              <w:rPr>
                <w:rFonts w:hint="eastAsia"/>
              </w:rPr>
            </w:pPr>
            <w:r>
              <w:rPr>
                <w:rFonts w:hint="eastAsia"/>
              </w:rPr>
              <w:t>SM4</w:t>
            </w:r>
            <w:r>
              <w:rPr>
                <w:rFonts w:hint="eastAsia"/>
              </w:rPr>
              <w:t>加解密引擎</w:t>
            </w:r>
          </w:p>
        </w:tc>
        <w:tc>
          <w:tcPr>
            <w:tcW w:w="5268" w:type="dxa"/>
          </w:tcPr>
          <w:p w14:paraId="6BE6C8CA" w14:textId="36859501" w:rsidR="0034662B" w:rsidRDefault="0034662B" w:rsidP="0034662B">
            <w:pPr>
              <w:pStyle w:val="-"/>
              <w:rPr>
                <w:rFonts w:hint="eastAsia"/>
              </w:rPr>
            </w:pPr>
            <w:r>
              <w:rPr>
                <w:rFonts w:hint="eastAsia"/>
              </w:rPr>
              <w:t>void init(b</w:t>
            </w:r>
            <w:r>
              <w:t>oolean</w:t>
            </w:r>
            <w:r>
              <w:rPr>
                <w:rFonts w:hint="eastAsia"/>
              </w:rPr>
              <w:t xml:space="preserve"> forEncryption, CipherParameters param)</w:t>
            </w:r>
          </w:p>
        </w:tc>
        <w:tc>
          <w:tcPr>
            <w:tcW w:w="3156" w:type="dxa"/>
          </w:tcPr>
          <w:p w14:paraId="0FB1CFB1" w14:textId="18FBE0A4" w:rsidR="0034662B" w:rsidRDefault="0034662B" w:rsidP="0034662B">
            <w:pPr>
              <w:pStyle w:val="-"/>
              <w:rPr>
                <w:rFonts w:hint="eastAsia"/>
              </w:rPr>
            </w:pPr>
            <w:r>
              <w:rPr>
                <w:rFonts w:hint="eastAsia"/>
              </w:rPr>
              <w:t>初始化为加密</w:t>
            </w:r>
            <w:r>
              <w:rPr>
                <w:rFonts w:hint="eastAsia"/>
              </w:rPr>
              <w:t>/</w:t>
            </w:r>
            <w:r>
              <w:rPr>
                <w:rFonts w:hint="eastAsia"/>
              </w:rPr>
              <w:t>解密</w:t>
            </w:r>
          </w:p>
        </w:tc>
      </w:tr>
      <w:tr w:rsidR="0034662B" w14:paraId="5D04E202" w14:textId="77777777" w:rsidTr="0034662B">
        <w:trPr>
          <w:trHeight w:val="650"/>
        </w:trPr>
        <w:tc>
          <w:tcPr>
            <w:tcW w:w="1292" w:type="dxa"/>
            <w:vMerge/>
          </w:tcPr>
          <w:p w14:paraId="3A693E73" w14:textId="77777777" w:rsidR="0034662B" w:rsidRDefault="0034662B" w:rsidP="00FF64A1">
            <w:pPr>
              <w:pStyle w:val="-"/>
            </w:pPr>
          </w:p>
        </w:tc>
        <w:tc>
          <w:tcPr>
            <w:tcW w:w="5268" w:type="dxa"/>
          </w:tcPr>
          <w:p w14:paraId="728D82E3" w14:textId="4711BC53" w:rsidR="0034662B" w:rsidRDefault="0034662B" w:rsidP="0034662B">
            <w:pPr>
              <w:pStyle w:val="-"/>
              <w:rPr>
                <w:rFonts w:hint="eastAsia"/>
              </w:rPr>
            </w:pPr>
            <w:r>
              <w:rPr>
                <w:rFonts w:hint="eastAsia"/>
              </w:rPr>
              <w:t>int processBlock(byte[] in, int inoff, int len, byte[] out, int outoff)</w:t>
            </w:r>
          </w:p>
        </w:tc>
        <w:tc>
          <w:tcPr>
            <w:tcW w:w="3156" w:type="dxa"/>
          </w:tcPr>
          <w:p w14:paraId="39E338C0" w14:textId="522315C8" w:rsidR="0034662B" w:rsidRDefault="0034662B" w:rsidP="0034662B">
            <w:pPr>
              <w:pStyle w:val="-"/>
              <w:rPr>
                <w:rFonts w:hint="eastAsia"/>
              </w:rPr>
            </w:pPr>
            <w:r>
              <w:rPr>
                <w:rFonts w:hint="eastAsia"/>
              </w:rPr>
              <w:t>加解密</w:t>
            </w:r>
          </w:p>
        </w:tc>
      </w:tr>
      <w:tr w:rsidR="00193172" w14:paraId="4D341C39" w14:textId="77777777" w:rsidTr="0034662B">
        <w:tc>
          <w:tcPr>
            <w:tcW w:w="1292" w:type="dxa"/>
            <w:vMerge w:val="restart"/>
          </w:tcPr>
          <w:p w14:paraId="7B25288D" w14:textId="77777777" w:rsidR="00193172" w:rsidRDefault="00193172" w:rsidP="00193172">
            <w:pPr>
              <w:pStyle w:val="-"/>
              <w:rPr>
                <w:rFonts w:hint="eastAsia"/>
              </w:rPr>
            </w:pPr>
            <w:r>
              <w:rPr>
                <w:rFonts w:hint="eastAsia"/>
              </w:rPr>
              <w:t>SM2engine</w:t>
            </w:r>
          </w:p>
          <w:p w14:paraId="4ED50CAA" w14:textId="77777777" w:rsidR="00193172" w:rsidRDefault="00193172" w:rsidP="00193172">
            <w:pPr>
              <w:pStyle w:val="-"/>
              <w:rPr>
                <w:rFonts w:hint="eastAsia"/>
              </w:rPr>
            </w:pPr>
          </w:p>
          <w:p w14:paraId="56F71F42" w14:textId="6A155119" w:rsidR="00193172" w:rsidRDefault="00193172" w:rsidP="00193172">
            <w:pPr>
              <w:pStyle w:val="-"/>
              <w:rPr>
                <w:rFonts w:hint="eastAsia"/>
              </w:rPr>
            </w:pPr>
            <w:r>
              <w:rPr>
                <w:rFonts w:hint="eastAsia"/>
              </w:rPr>
              <w:t xml:space="preserve">SM2 </w:t>
            </w:r>
            <w:r>
              <w:rPr>
                <w:rFonts w:hint="eastAsia"/>
              </w:rPr>
              <w:t>加解密引擎</w:t>
            </w:r>
          </w:p>
        </w:tc>
        <w:tc>
          <w:tcPr>
            <w:tcW w:w="5268" w:type="dxa"/>
          </w:tcPr>
          <w:p w14:paraId="61770203" w14:textId="6C4FD7F6" w:rsidR="00193172" w:rsidRDefault="00193172" w:rsidP="00FF64A1">
            <w:pPr>
              <w:pStyle w:val="-"/>
              <w:rPr>
                <w:rFonts w:hint="eastAsia"/>
              </w:rPr>
            </w:pPr>
            <w:r>
              <w:rPr>
                <w:rFonts w:hint="eastAsia"/>
              </w:rPr>
              <w:t>void init(b</w:t>
            </w:r>
            <w:r>
              <w:t>oolean</w:t>
            </w:r>
            <w:r>
              <w:rPr>
                <w:rFonts w:hint="eastAsia"/>
              </w:rPr>
              <w:t xml:space="preserve"> forEncryption, CipherParameters param)</w:t>
            </w:r>
          </w:p>
        </w:tc>
        <w:tc>
          <w:tcPr>
            <w:tcW w:w="3156" w:type="dxa"/>
          </w:tcPr>
          <w:p w14:paraId="2D952188" w14:textId="4E1CE6BC" w:rsidR="00193172" w:rsidRDefault="00193172" w:rsidP="00FF64A1">
            <w:pPr>
              <w:pStyle w:val="-"/>
              <w:rPr>
                <w:rFonts w:hint="eastAsia"/>
              </w:rPr>
            </w:pPr>
            <w:r>
              <w:rPr>
                <w:rFonts w:hint="eastAsia"/>
              </w:rPr>
              <w:t>初始化为加密</w:t>
            </w:r>
            <w:r>
              <w:rPr>
                <w:rFonts w:hint="eastAsia"/>
              </w:rPr>
              <w:t>/</w:t>
            </w:r>
            <w:r>
              <w:rPr>
                <w:rFonts w:hint="eastAsia"/>
              </w:rPr>
              <w:t>解密</w:t>
            </w:r>
          </w:p>
        </w:tc>
      </w:tr>
      <w:tr w:rsidR="00193172" w14:paraId="108A7BB6" w14:textId="77777777" w:rsidTr="0034662B">
        <w:tc>
          <w:tcPr>
            <w:tcW w:w="1292" w:type="dxa"/>
            <w:vMerge/>
          </w:tcPr>
          <w:p w14:paraId="73021246" w14:textId="77777777" w:rsidR="00193172" w:rsidRDefault="00193172" w:rsidP="00FF64A1">
            <w:pPr>
              <w:pStyle w:val="-"/>
              <w:rPr>
                <w:rFonts w:hint="eastAsia"/>
              </w:rPr>
            </w:pPr>
          </w:p>
        </w:tc>
        <w:tc>
          <w:tcPr>
            <w:tcW w:w="5268" w:type="dxa"/>
          </w:tcPr>
          <w:p w14:paraId="3183EFCE" w14:textId="57259DB8" w:rsidR="00193172" w:rsidRDefault="003B143A" w:rsidP="003B143A">
            <w:pPr>
              <w:pStyle w:val="-"/>
              <w:rPr>
                <w:rFonts w:hint="eastAsia"/>
              </w:rPr>
            </w:pPr>
            <w:r>
              <w:rPr>
                <w:rFonts w:hint="eastAsia"/>
              </w:rPr>
              <w:t>byte[]</w:t>
            </w:r>
            <w:r w:rsidR="00193172">
              <w:rPr>
                <w:rFonts w:hint="eastAsia"/>
              </w:rPr>
              <w:t xml:space="preserve"> processBlock(byte[] in, int inoff, int len)</w:t>
            </w:r>
          </w:p>
        </w:tc>
        <w:tc>
          <w:tcPr>
            <w:tcW w:w="3156" w:type="dxa"/>
          </w:tcPr>
          <w:p w14:paraId="2D938CBA" w14:textId="29D82AC6" w:rsidR="00193172" w:rsidRDefault="00193172" w:rsidP="00FF64A1">
            <w:pPr>
              <w:pStyle w:val="-"/>
              <w:rPr>
                <w:rFonts w:hint="eastAsia"/>
              </w:rPr>
            </w:pPr>
            <w:r>
              <w:rPr>
                <w:rFonts w:hint="eastAsia"/>
              </w:rPr>
              <w:t>加解密</w:t>
            </w:r>
          </w:p>
        </w:tc>
      </w:tr>
      <w:tr w:rsidR="003B143A" w14:paraId="62034E1F" w14:textId="77777777" w:rsidTr="0034662B">
        <w:tc>
          <w:tcPr>
            <w:tcW w:w="1292" w:type="dxa"/>
            <w:vMerge w:val="restart"/>
          </w:tcPr>
          <w:p w14:paraId="6FE5551E" w14:textId="77777777" w:rsidR="003B143A" w:rsidRDefault="003B143A" w:rsidP="00FF64A1">
            <w:pPr>
              <w:pStyle w:val="-"/>
              <w:rPr>
                <w:rFonts w:hint="eastAsia"/>
              </w:rPr>
            </w:pPr>
            <w:r>
              <w:rPr>
                <w:rFonts w:hint="eastAsia"/>
              </w:rPr>
              <w:t>RandomGenerator</w:t>
            </w:r>
          </w:p>
          <w:p w14:paraId="1EE57F3F" w14:textId="1DFA9595" w:rsidR="003B143A" w:rsidRDefault="003B143A" w:rsidP="00FF64A1">
            <w:pPr>
              <w:pStyle w:val="-"/>
              <w:rPr>
                <w:rFonts w:hint="eastAsia"/>
              </w:rPr>
            </w:pPr>
            <w:r>
              <w:rPr>
                <w:rFonts w:hint="eastAsia"/>
              </w:rPr>
              <w:t>随机数生成引擎</w:t>
            </w:r>
          </w:p>
        </w:tc>
        <w:tc>
          <w:tcPr>
            <w:tcW w:w="5268" w:type="dxa"/>
          </w:tcPr>
          <w:p w14:paraId="654F5A64" w14:textId="07E4600F" w:rsidR="003B143A" w:rsidRDefault="003B143A" w:rsidP="003B143A">
            <w:pPr>
              <w:pStyle w:val="-"/>
              <w:rPr>
                <w:rFonts w:hint="eastAsia"/>
              </w:rPr>
            </w:pPr>
            <w:r>
              <w:rPr>
                <w:rFonts w:hint="eastAsia"/>
              </w:rPr>
              <w:t>void addSeedMaterial(byte[] seed)</w:t>
            </w:r>
          </w:p>
        </w:tc>
        <w:tc>
          <w:tcPr>
            <w:tcW w:w="3156" w:type="dxa"/>
          </w:tcPr>
          <w:p w14:paraId="304BAB9C" w14:textId="15353A36" w:rsidR="003B143A" w:rsidRDefault="003B143A" w:rsidP="00FF64A1">
            <w:pPr>
              <w:pStyle w:val="-"/>
              <w:rPr>
                <w:rFonts w:hint="eastAsia"/>
              </w:rPr>
            </w:pPr>
            <w:r>
              <w:rPr>
                <w:rFonts w:hint="eastAsia"/>
              </w:rPr>
              <w:t>设置种子</w:t>
            </w:r>
          </w:p>
        </w:tc>
      </w:tr>
      <w:tr w:rsidR="003B143A" w14:paraId="61EBFCC8" w14:textId="77777777" w:rsidTr="003B143A">
        <w:tc>
          <w:tcPr>
            <w:tcW w:w="1841" w:type="dxa"/>
            <w:vMerge/>
          </w:tcPr>
          <w:p w14:paraId="0B298365" w14:textId="77777777" w:rsidR="003B143A" w:rsidRDefault="003B143A" w:rsidP="00FF64A1">
            <w:pPr>
              <w:pStyle w:val="-"/>
              <w:rPr>
                <w:rFonts w:hint="eastAsia"/>
              </w:rPr>
            </w:pPr>
          </w:p>
        </w:tc>
        <w:tc>
          <w:tcPr>
            <w:tcW w:w="5005" w:type="dxa"/>
          </w:tcPr>
          <w:p w14:paraId="52A27808" w14:textId="52DF3822" w:rsidR="003B143A" w:rsidRDefault="003B143A" w:rsidP="003B143A">
            <w:pPr>
              <w:pStyle w:val="-"/>
              <w:rPr>
                <w:rFonts w:hint="eastAsia"/>
              </w:rPr>
            </w:pPr>
            <w:r>
              <w:rPr>
                <w:rFonts w:hint="eastAsia"/>
              </w:rPr>
              <w:t>void nextBytes(byte[] bytes, int start, int len)</w:t>
            </w:r>
          </w:p>
        </w:tc>
        <w:tc>
          <w:tcPr>
            <w:tcW w:w="3008" w:type="dxa"/>
          </w:tcPr>
          <w:p w14:paraId="3DE3A98B" w14:textId="3F625402" w:rsidR="003B143A" w:rsidRPr="003B143A" w:rsidRDefault="003B143A" w:rsidP="00FF64A1">
            <w:pPr>
              <w:pStyle w:val="-"/>
              <w:rPr>
                <w:rFonts w:hint="eastAsia"/>
              </w:rPr>
            </w:pPr>
            <w:r>
              <w:rPr>
                <w:rFonts w:hint="eastAsia"/>
              </w:rPr>
              <w:t>生成随机数</w:t>
            </w:r>
          </w:p>
        </w:tc>
      </w:tr>
    </w:tbl>
    <w:p w14:paraId="7CBA8270" w14:textId="77777777" w:rsidR="00F73E4E" w:rsidRDefault="00F73E4E" w:rsidP="00BB6613">
      <w:pPr>
        <w:ind w:firstLine="440"/>
        <w:rPr>
          <w:rFonts w:hint="eastAsia"/>
        </w:rPr>
      </w:pPr>
    </w:p>
    <w:p w14:paraId="223A4607" w14:textId="461E4BAE" w:rsidR="00F7506B" w:rsidRDefault="00F7506B" w:rsidP="00F7506B">
      <w:pPr>
        <w:pStyle w:val="af7"/>
      </w:pPr>
      <w:r>
        <w:rPr>
          <w:rFonts w:hint="eastAsia"/>
        </w:rPr>
        <w:t xml:space="preserve">4.1.2 </w:t>
      </w:r>
      <w:r>
        <w:rPr>
          <w:rFonts w:hint="eastAsia"/>
        </w:rPr>
        <w:t>证书模块</w:t>
      </w:r>
    </w:p>
    <w:p w14:paraId="406BB882" w14:textId="77777777" w:rsidR="008C514A" w:rsidRPr="00F7506B" w:rsidRDefault="008C514A" w:rsidP="00BB6613">
      <w:pPr>
        <w:ind w:firstLine="440"/>
      </w:pPr>
    </w:p>
    <w:p w14:paraId="32F5CEAE" w14:textId="77777777" w:rsidR="0024035C" w:rsidRDefault="0024035C" w:rsidP="0024035C">
      <w:pPr>
        <w:ind w:firstLine="440"/>
      </w:pPr>
      <w:r>
        <w:rPr>
          <w:rFonts w:hint="eastAsia"/>
        </w:rPr>
        <w:t>1</w:t>
      </w:r>
      <w:r>
        <w:rPr>
          <w:rFonts w:hint="eastAsia"/>
        </w:rPr>
        <w:t>、模块结构</w:t>
      </w:r>
    </w:p>
    <w:p w14:paraId="0761103F" w14:textId="7D7040F2" w:rsidR="00110603" w:rsidRDefault="00FC7D0D" w:rsidP="00110603">
      <w:pPr>
        <w:pStyle w:val="af"/>
        <w:framePr w:wrap="notBeside"/>
      </w:pPr>
      <w:r>
        <w:object w:dxaOrig="10065" w:dyaOrig="2991" w14:anchorId="6C39FB0D">
          <v:shape id="_x0000_i1031" type="#_x0000_t75" style="width:481.55pt;height:143.4pt" o:ole="">
            <v:imagedata r:id="rId56" o:title=""/>
          </v:shape>
          <o:OLEObject Type="Embed" ProgID="Visio.Drawing.11" ShapeID="_x0000_i1031" DrawAspect="Content" ObjectID="_1606662018" r:id="rId57"/>
        </w:object>
      </w:r>
    </w:p>
    <w:p w14:paraId="6A3F8061" w14:textId="77777777" w:rsidR="0024035C" w:rsidRDefault="0024035C" w:rsidP="00BB6613">
      <w:pPr>
        <w:ind w:firstLine="440"/>
      </w:pPr>
    </w:p>
    <w:p w14:paraId="21C32BC8" w14:textId="77777777" w:rsidR="0024035C" w:rsidRDefault="0024035C" w:rsidP="0024035C">
      <w:pPr>
        <w:ind w:firstLine="440"/>
      </w:pPr>
      <w:r>
        <w:rPr>
          <w:rFonts w:hint="eastAsia"/>
        </w:rPr>
        <w:t>2</w:t>
      </w:r>
      <w:r>
        <w:rPr>
          <w:rFonts w:hint="eastAsia"/>
        </w:rPr>
        <w:t>、关键数据结构</w:t>
      </w:r>
    </w:p>
    <w:p w14:paraId="74376062" w14:textId="5B2EC4C3" w:rsidR="00730043" w:rsidRDefault="00C507B7" w:rsidP="00BB6613">
      <w:pPr>
        <w:ind w:firstLine="440"/>
      </w:pPr>
      <w:r>
        <w:rPr>
          <w:rFonts w:hint="eastAsia"/>
        </w:rPr>
        <w:t>以下数据结构由</w:t>
      </w:r>
      <w:r>
        <w:rPr>
          <w:rFonts w:hint="eastAsia"/>
        </w:rPr>
        <w:t>GM/T0015-2012</w:t>
      </w:r>
      <w:r>
        <w:rPr>
          <w:rFonts w:hint="eastAsia"/>
        </w:rPr>
        <w:t>规范定义。</w:t>
      </w:r>
    </w:p>
    <w:p w14:paraId="212CFE5A" w14:textId="7D566D3C" w:rsidR="0024035C" w:rsidRDefault="006912D2" w:rsidP="00730043">
      <w:pPr>
        <w:pStyle w:val="afc"/>
        <w:numPr>
          <w:ilvl w:val="0"/>
          <w:numId w:val="40"/>
        </w:numPr>
        <w:ind w:firstLineChars="0"/>
      </w:pPr>
      <w:r>
        <w:rPr>
          <w:rFonts w:hint="eastAsia"/>
        </w:rPr>
        <w:t>数字证书的基本数据结构（</w:t>
      </w:r>
      <w:r>
        <w:rPr>
          <w:rFonts w:hint="eastAsia"/>
        </w:rPr>
        <w:t>ASN.1</w:t>
      </w:r>
      <w:r>
        <w:rPr>
          <w:rFonts w:hint="eastAsia"/>
        </w:rPr>
        <w:t>）</w:t>
      </w:r>
    </w:p>
    <w:p w14:paraId="0B643138" w14:textId="77777777" w:rsidR="006912D2" w:rsidRDefault="006912D2" w:rsidP="00BB6613">
      <w:pPr>
        <w:ind w:firstLine="440"/>
      </w:pPr>
      <w:r>
        <w:rPr>
          <w:rFonts w:hint="eastAsia"/>
        </w:rPr>
        <w:t>Certificate ::= SEQUENCE {</w:t>
      </w:r>
    </w:p>
    <w:p w14:paraId="0D4D8FFF" w14:textId="06AAFA2F" w:rsidR="006912D2" w:rsidRDefault="006912D2" w:rsidP="00BB6613">
      <w:pPr>
        <w:ind w:firstLine="440"/>
      </w:pPr>
      <w:r>
        <w:rPr>
          <w:rFonts w:hint="eastAsia"/>
        </w:rPr>
        <w:tab/>
        <w:t xml:space="preserve">tbsCertificate </w:t>
      </w:r>
      <w:r>
        <w:rPr>
          <w:rFonts w:hint="eastAsia"/>
        </w:rPr>
        <w:tab/>
        <w:t>TBSCertificate,</w:t>
      </w:r>
    </w:p>
    <w:p w14:paraId="7CA0F25F" w14:textId="684C9CB0" w:rsidR="006912D2" w:rsidRDefault="006912D2" w:rsidP="00BB6613">
      <w:pPr>
        <w:ind w:firstLine="440"/>
      </w:pPr>
      <w:r>
        <w:rPr>
          <w:rFonts w:hint="eastAsia"/>
        </w:rPr>
        <w:tab/>
        <w:t>signatureAlgorithm AlgorithmIdentifier,</w:t>
      </w:r>
    </w:p>
    <w:p w14:paraId="5E23EDF1" w14:textId="33966FFD" w:rsidR="006912D2" w:rsidRDefault="006912D2" w:rsidP="00BB6613">
      <w:pPr>
        <w:ind w:firstLine="440"/>
      </w:pPr>
      <w:r>
        <w:rPr>
          <w:rFonts w:hint="eastAsia"/>
        </w:rPr>
        <w:tab/>
        <w:t>signatureValue</w:t>
      </w:r>
      <w:r>
        <w:rPr>
          <w:rFonts w:hint="eastAsia"/>
        </w:rPr>
        <w:tab/>
        <w:t>BIT STRING</w:t>
      </w:r>
      <w:r w:rsidR="00BC0794">
        <w:rPr>
          <w:rFonts w:hint="eastAsia"/>
        </w:rPr>
        <w:t xml:space="preserve"> </w:t>
      </w:r>
      <w:r w:rsidR="0088176F">
        <w:rPr>
          <w:rFonts w:hint="eastAsia"/>
        </w:rPr>
        <w:t>--</w:t>
      </w:r>
      <w:r w:rsidR="00BC0794">
        <w:rPr>
          <w:rFonts w:hint="eastAsia"/>
        </w:rPr>
        <w:t xml:space="preserve"> ASN.1 DER</w:t>
      </w:r>
      <w:r w:rsidR="00BC0794">
        <w:rPr>
          <w:rFonts w:hint="eastAsia"/>
        </w:rPr>
        <w:t>编码的</w:t>
      </w:r>
      <w:r w:rsidR="00BC0794">
        <w:rPr>
          <w:rFonts w:hint="eastAsia"/>
        </w:rPr>
        <w:t>tbsCertificate</w:t>
      </w:r>
      <w:r w:rsidR="00BC0794">
        <w:rPr>
          <w:rFonts w:hint="eastAsia"/>
        </w:rPr>
        <w:t>作为签名的输入</w:t>
      </w:r>
      <w:r w:rsidR="0088176F">
        <w:rPr>
          <w:rFonts w:hint="eastAsia"/>
        </w:rPr>
        <w:t>，签名结果</w:t>
      </w:r>
      <w:r w:rsidR="0088176F">
        <w:rPr>
          <w:rFonts w:hint="eastAsia"/>
        </w:rPr>
        <w:t>SM2Signatue</w:t>
      </w:r>
      <w:r w:rsidR="0088176F">
        <w:rPr>
          <w:rFonts w:hint="eastAsia"/>
        </w:rPr>
        <w:t>编码成</w:t>
      </w:r>
      <w:r w:rsidR="0088176F">
        <w:rPr>
          <w:rFonts w:hint="eastAsia"/>
        </w:rPr>
        <w:t>BIT</w:t>
      </w:r>
      <w:r w:rsidR="00531DAB">
        <w:rPr>
          <w:rFonts w:hint="eastAsia"/>
        </w:rPr>
        <w:t xml:space="preserve"> STRING</w:t>
      </w:r>
    </w:p>
    <w:p w14:paraId="4874DCD6" w14:textId="1DC0ECEA" w:rsidR="00A17492" w:rsidRPr="006912D2" w:rsidRDefault="006912D2" w:rsidP="00BB6613">
      <w:pPr>
        <w:ind w:firstLine="440"/>
      </w:pPr>
      <w:r>
        <w:rPr>
          <w:rFonts w:hint="eastAsia"/>
        </w:rPr>
        <w:t>}</w:t>
      </w:r>
    </w:p>
    <w:p w14:paraId="2F8A4F4B" w14:textId="77777777" w:rsidR="006912D2" w:rsidRDefault="006912D2" w:rsidP="00BB6613">
      <w:pPr>
        <w:ind w:firstLine="440"/>
      </w:pPr>
      <w:r>
        <w:rPr>
          <w:rFonts w:hint="eastAsia"/>
        </w:rPr>
        <w:t>TBSCertificate ::= SEQUENCE {</w:t>
      </w:r>
    </w:p>
    <w:p w14:paraId="67FFF5D5" w14:textId="615B74A4" w:rsidR="006912D2" w:rsidRDefault="006912D2" w:rsidP="00BB6613">
      <w:pPr>
        <w:ind w:firstLine="440"/>
      </w:pPr>
      <w:r>
        <w:rPr>
          <w:rFonts w:hint="eastAsia"/>
        </w:rPr>
        <w:tab/>
        <w:t xml:space="preserve">version </w:t>
      </w:r>
      <w:r>
        <w:rPr>
          <w:rFonts w:hint="eastAsia"/>
        </w:rPr>
        <w:tab/>
      </w:r>
      <w:r>
        <w:rPr>
          <w:rFonts w:hint="eastAsia"/>
        </w:rPr>
        <w:tab/>
        <w:t>[2] EXPLICIT Version DEFAUT v3,</w:t>
      </w:r>
    </w:p>
    <w:p w14:paraId="35F7B04C" w14:textId="5BA52618" w:rsidR="006912D2" w:rsidRDefault="006912D2" w:rsidP="00BB6613">
      <w:pPr>
        <w:ind w:firstLine="440"/>
      </w:pPr>
      <w:r>
        <w:rPr>
          <w:rFonts w:hint="eastAsia"/>
        </w:rPr>
        <w:tab/>
        <w:t>serialNumber CertificateSerialNumber,</w:t>
      </w:r>
      <w:r w:rsidR="006825AE">
        <w:rPr>
          <w:rFonts w:hint="eastAsia"/>
        </w:rPr>
        <w:t xml:space="preserve"> -- </w:t>
      </w:r>
      <w:r w:rsidR="006825AE">
        <w:rPr>
          <w:rFonts w:hint="eastAsia"/>
        </w:rPr>
        <w:t>不大于</w:t>
      </w:r>
      <w:r w:rsidR="006825AE">
        <w:rPr>
          <w:rFonts w:hint="eastAsia"/>
        </w:rPr>
        <w:t>20</w:t>
      </w:r>
      <w:r w:rsidR="006825AE">
        <w:rPr>
          <w:rFonts w:hint="eastAsia"/>
        </w:rPr>
        <w:t>个</w:t>
      </w:r>
      <w:r w:rsidR="006825AE">
        <w:rPr>
          <w:rFonts w:hint="eastAsia"/>
        </w:rPr>
        <w:t>8</w:t>
      </w:r>
      <w:r w:rsidR="006825AE">
        <w:rPr>
          <w:rFonts w:hint="eastAsia"/>
        </w:rPr>
        <w:t>位字节</w:t>
      </w:r>
    </w:p>
    <w:p w14:paraId="65BD0EFF" w14:textId="45983518" w:rsidR="006912D2" w:rsidRDefault="006912D2" w:rsidP="00BB6613">
      <w:pPr>
        <w:ind w:firstLine="440"/>
      </w:pPr>
      <w:r>
        <w:rPr>
          <w:rFonts w:hint="eastAsia"/>
        </w:rPr>
        <w:tab/>
        <w:t>signature</w:t>
      </w:r>
      <w:r>
        <w:rPr>
          <w:rFonts w:hint="eastAsia"/>
        </w:rPr>
        <w:tab/>
      </w:r>
      <w:r>
        <w:rPr>
          <w:rFonts w:hint="eastAsia"/>
        </w:rPr>
        <w:tab/>
        <w:t>AlgorithmIdentifier,</w:t>
      </w:r>
      <w:r w:rsidR="006825AE">
        <w:rPr>
          <w:rFonts w:hint="eastAsia"/>
        </w:rPr>
        <w:t xml:space="preserve"> -- </w:t>
      </w:r>
      <w:r w:rsidR="006825AE">
        <w:rPr>
          <w:rFonts w:hint="eastAsia"/>
        </w:rPr>
        <w:t>与</w:t>
      </w:r>
      <w:r w:rsidR="006825AE">
        <w:rPr>
          <w:rFonts w:hint="eastAsia"/>
        </w:rPr>
        <w:t>signatureAlgorithm</w:t>
      </w:r>
      <w:r w:rsidR="006825AE">
        <w:rPr>
          <w:rFonts w:hint="eastAsia"/>
        </w:rPr>
        <w:t>项的算法标识符相同</w:t>
      </w:r>
    </w:p>
    <w:p w14:paraId="306A59F6" w14:textId="7C052992" w:rsidR="006912D2" w:rsidRDefault="006912D2" w:rsidP="00BB6613">
      <w:pPr>
        <w:ind w:firstLine="440"/>
      </w:pPr>
      <w:r>
        <w:rPr>
          <w:rFonts w:hint="eastAsia"/>
        </w:rPr>
        <w:tab/>
        <w:t>issuer</w:t>
      </w:r>
      <w:r>
        <w:rPr>
          <w:rFonts w:hint="eastAsia"/>
        </w:rPr>
        <w:tab/>
      </w:r>
      <w:r>
        <w:rPr>
          <w:rFonts w:hint="eastAsia"/>
        </w:rPr>
        <w:tab/>
        <w:t>Name,</w:t>
      </w:r>
    </w:p>
    <w:p w14:paraId="6D18CCE8" w14:textId="26340503" w:rsidR="006912D2" w:rsidRDefault="006912D2" w:rsidP="006912D2">
      <w:pPr>
        <w:ind w:left="400" w:firstLine="440"/>
      </w:pPr>
      <w:r>
        <w:rPr>
          <w:rFonts w:hint="eastAsia"/>
        </w:rPr>
        <w:t>validity</w:t>
      </w:r>
      <w:r>
        <w:rPr>
          <w:rFonts w:hint="eastAsia"/>
        </w:rPr>
        <w:tab/>
      </w:r>
      <w:r>
        <w:rPr>
          <w:rFonts w:hint="eastAsia"/>
        </w:rPr>
        <w:tab/>
        <w:t>Validity,</w:t>
      </w:r>
    </w:p>
    <w:p w14:paraId="7833305E" w14:textId="16B69660" w:rsidR="006912D2" w:rsidRDefault="006912D2" w:rsidP="006912D2">
      <w:pPr>
        <w:ind w:left="400" w:firstLine="440"/>
      </w:pPr>
      <w:r>
        <w:rPr>
          <w:rFonts w:hint="eastAsia"/>
        </w:rPr>
        <w:t>subject</w:t>
      </w:r>
      <w:r>
        <w:rPr>
          <w:rFonts w:hint="eastAsia"/>
        </w:rPr>
        <w:tab/>
      </w:r>
      <w:r>
        <w:rPr>
          <w:rFonts w:hint="eastAsia"/>
        </w:rPr>
        <w:tab/>
        <w:t>Name,</w:t>
      </w:r>
    </w:p>
    <w:p w14:paraId="75B3940C" w14:textId="6C823629" w:rsidR="006912D2" w:rsidRDefault="006912D2" w:rsidP="006912D2">
      <w:pPr>
        <w:ind w:left="400" w:firstLine="440"/>
      </w:pPr>
      <w:r>
        <w:rPr>
          <w:rFonts w:hint="eastAsia"/>
        </w:rPr>
        <w:t>subjectPublicKeyInfo  SubjectPublicKeyInfo,</w:t>
      </w:r>
    </w:p>
    <w:p w14:paraId="5A64B5FC" w14:textId="180C8F0A" w:rsidR="006912D2" w:rsidRDefault="006912D2" w:rsidP="006912D2">
      <w:pPr>
        <w:ind w:left="400" w:firstLine="440"/>
      </w:pPr>
      <w:r>
        <w:rPr>
          <w:rFonts w:hint="eastAsia"/>
        </w:rPr>
        <w:t>issuerUniqueID</w:t>
      </w:r>
      <w:r>
        <w:rPr>
          <w:rFonts w:hint="eastAsia"/>
        </w:rPr>
        <w:tab/>
        <w:t xml:space="preserve">[1] IMPLICIT UniqueIdentifier OPTIONAL, </w:t>
      </w:r>
    </w:p>
    <w:p w14:paraId="1A27844A" w14:textId="0883DB90" w:rsidR="006912D2" w:rsidRDefault="006912D2" w:rsidP="006912D2">
      <w:pPr>
        <w:ind w:left="400" w:firstLine="440"/>
      </w:pPr>
      <w:r>
        <w:rPr>
          <w:rFonts w:hint="eastAsia"/>
        </w:rPr>
        <w:lastRenderedPageBreak/>
        <w:t>subjectUniqueID</w:t>
      </w:r>
      <w:r>
        <w:rPr>
          <w:rFonts w:hint="eastAsia"/>
        </w:rPr>
        <w:tab/>
        <w:t xml:space="preserve">[2] IMPLICIT UniqueIdentifier OPTIONAL, </w:t>
      </w:r>
    </w:p>
    <w:p w14:paraId="790AC001" w14:textId="2A4556B6" w:rsidR="006912D2" w:rsidRDefault="006912D2" w:rsidP="006912D2">
      <w:pPr>
        <w:ind w:left="400" w:firstLine="440"/>
      </w:pPr>
      <w:r>
        <w:rPr>
          <w:rFonts w:hint="eastAsia"/>
        </w:rPr>
        <w:t>extensions</w:t>
      </w:r>
      <w:r>
        <w:rPr>
          <w:rFonts w:hint="eastAsia"/>
        </w:rPr>
        <w:tab/>
        <w:t>[3] EXPLICIT Extensions OPTIONAL</w:t>
      </w:r>
    </w:p>
    <w:p w14:paraId="4648EA2A" w14:textId="6810CFC7" w:rsidR="00A17492" w:rsidRDefault="006912D2" w:rsidP="00BB6613">
      <w:pPr>
        <w:ind w:firstLine="440"/>
      </w:pPr>
      <w:r>
        <w:rPr>
          <w:rFonts w:hint="eastAsia"/>
        </w:rPr>
        <w:t>}</w:t>
      </w:r>
    </w:p>
    <w:p w14:paraId="764C20BA" w14:textId="42363E0F" w:rsidR="00A17492" w:rsidRDefault="006912D2" w:rsidP="00BB6613">
      <w:pPr>
        <w:ind w:firstLine="440"/>
      </w:pPr>
      <w:r>
        <w:rPr>
          <w:rFonts w:hint="eastAsia"/>
        </w:rPr>
        <w:t>Version ::= INTEGER {v1(0), v2(1), v3(2) }</w:t>
      </w:r>
    </w:p>
    <w:p w14:paraId="619066BF" w14:textId="38A942AF" w:rsidR="00A17492" w:rsidRDefault="006912D2" w:rsidP="00BB6613">
      <w:pPr>
        <w:ind w:firstLine="440"/>
      </w:pPr>
      <w:r>
        <w:rPr>
          <w:rFonts w:hint="eastAsia"/>
        </w:rPr>
        <w:t>CertificateSerialNumber ::= INTEGER</w:t>
      </w:r>
    </w:p>
    <w:p w14:paraId="13CF3724" w14:textId="77777777" w:rsidR="006912D2" w:rsidRDefault="006912D2" w:rsidP="00BB6613">
      <w:pPr>
        <w:ind w:firstLine="440"/>
      </w:pPr>
      <w:r>
        <w:rPr>
          <w:rFonts w:hint="eastAsia"/>
        </w:rPr>
        <w:t>Validity ::= SEQUENCE {</w:t>
      </w:r>
    </w:p>
    <w:p w14:paraId="344F8C37" w14:textId="72B90994" w:rsidR="006912D2" w:rsidRDefault="006912D2" w:rsidP="00BB6613">
      <w:pPr>
        <w:ind w:firstLine="440"/>
      </w:pPr>
      <w:r>
        <w:rPr>
          <w:rFonts w:hint="eastAsia"/>
        </w:rPr>
        <w:tab/>
        <w:t>notBefore</w:t>
      </w:r>
      <w:r>
        <w:rPr>
          <w:rFonts w:hint="eastAsia"/>
        </w:rPr>
        <w:tab/>
        <w:t>Time,</w:t>
      </w:r>
    </w:p>
    <w:p w14:paraId="720BA246" w14:textId="3AF8DC96" w:rsidR="006912D2" w:rsidRDefault="006912D2" w:rsidP="00BB6613">
      <w:pPr>
        <w:ind w:firstLine="440"/>
      </w:pPr>
      <w:r>
        <w:rPr>
          <w:rFonts w:hint="eastAsia"/>
        </w:rPr>
        <w:tab/>
        <w:t>notAfter</w:t>
      </w:r>
      <w:r>
        <w:rPr>
          <w:rFonts w:hint="eastAsia"/>
        </w:rPr>
        <w:tab/>
      </w:r>
      <w:r>
        <w:rPr>
          <w:rFonts w:hint="eastAsia"/>
        </w:rPr>
        <w:tab/>
        <w:t>Time</w:t>
      </w:r>
    </w:p>
    <w:p w14:paraId="562698DD" w14:textId="0F831F2C" w:rsidR="0024035C" w:rsidRDefault="006912D2" w:rsidP="00BB6613">
      <w:pPr>
        <w:ind w:firstLine="440"/>
      </w:pPr>
      <w:r>
        <w:rPr>
          <w:rFonts w:hint="eastAsia"/>
        </w:rPr>
        <w:t>}</w:t>
      </w:r>
    </w:p>
    <w:p w14:paraId="17CC0670" w14:textId="77777777" w:rsidR="006912D2" w:rsidRDefault="006912D2" w:rsidP="00BB6613">
      <w:pPr>
        <w:ind w:firstLine="440"/>
      </w:pPr>
      <w:r>
        <w:rPr>
          <w:rFonts w:hint="eastAsia"/>
        </w:rPr>
        <w:t>Time ::= CHOICE {</w:t>
      </w:r>
    </w:p>
    <w:p w14:paraId="1F87D6A8" w14:textId="7E30013B" w:rsidR="006912D2" w:rsidRDefault="006912D2" w:rsidP="00BB6613">
      <w:pPr>
        <w:ind w:firstLine="440"/>
      </w:pPr>
      <w:r>
        <w:rPr>
          <w:rFonts w:hint="eastAsia"/>
        </w:rPr>
        <w:tab/>
        <w:t>utcTime</w:t>
      </w:r>
      <w:r>
        <w:rPr>
          <w:rFonts w:hint="eastAsia"/>
        </w:rPr>
        <w:tab/>
        <w:t>UTCTime,</w:t>
      </w:r>
      <w:r w:rsidR="00720B2C">
        <w:rPr>
          <w:rFonts w:hint="eastAsia"/>
        </w:rPr>
        <w:t xml:space="preserve"> -- 2049</w:t>
      </w:r>
      <w:r w:rsidR="00720B2C">
        <w:rPr>
          <w:rFonts w:hint="eastAsia"/>
        </w:rPr>
        <w:t>年之前</w:t>
      </w:r>
      <w:r w:rsidR="00720B2C">
        <w:rPr>
          <w:rFonts w:hint="eastAsia"/>
        </w:rPr>
        <w:t>(</w:t>
      </w:r>
      <w:r w:rsidR="00720B2C">
        <w:rPr>
          <w:rFonts w:hint="eastAsia"/>
        </w:rPr>
        <w:t>含</w:t>
      </w:r>
      <w:r w:rsidR="00720B2C">
        <w:rPr>
          <w:rFonts w:hint="eastAsia"/>
        </w:rPr>
        <w:t>2049)</w:t>
      </w:r>
      <w:r w:rsidR="00720B2C">
        <w:rPr>
          <w:rFonts w:hint="eastAsia"/>
        </w:rPr>
        <w:t>时间编码为</w:t>
      </w:r>
      <w:r w:rsidR="00720B2C">
        <w:rPr>
          <w:rFonts w:hint="eastAsia"/>
        </w:rPr>
        <w:t>UTCTime</w:t>
      </w:r>
      <w:r w:rsidR="00CA3068">
        <w:rPr>
          <w:rFonts w:hint="eastAsia"/>
        </w:rPr>
        <w:t>，</w:t>
      </w:r>
      <w:r w:rsidR="001D6883">
        <w:rPr>
          <w:rFonts w:hint="eastAsia"/>
        </w:rPr>
        <w:t>必须用格林威治标准时间，其</w:t>
      </w:r>
      <w:r w:rsidR="00CA3068">
        <w:rPr>
          <w:rFonts w:hint="eastAsia"/>
        </w:rPr>
        <w:t>格式</w:t>
      </w:r>
      <w:r w:rsidR="00CA3068">
        <w:rPr>
          <w:rFonts w:hint="eastAsia"/>
        </w:rPr>
        <w:t>YYMMDDHHMMSSZ</w:t>
      </w:r>
    </w:p>
    <w:p w14:paraId="527B1742" w14:textId="5912A2B5" w:rsidR="006912D2" w:rsidRDefault="006912D2" w:rsidP="00BB6613">
      <w:pPr>
        <w:ind w:firstLine="440"/>
      </w:pPr>
      <w:r>
        <w:rPr>
          <w:rFonts w:hint="eastAsia"/>
        </w:rPr>
        <w:tab/>
        <w:t>generalTime</w:t>
      </w:r>
      <w:r>
        <w:rPr>
          <w:rFonts w:hint="eastAsia"/>
        </w:rPr>
        <w:tab/>
        <w:t>GeneralizedTime</w:t>
      </w:r>
    </w:p>
    <w:p w14:paraId="4DBCDB1F" w14:textId="091FAEF6" w:rsidR="006912D2" w:rsidRDefault="006912D2" w:rsidP="00BB6613">
      <w:pPr>
        <w:ind w:firstLine="440"/>
      </w:pPr>
      <w:r>
        <w:rPr>
          <w:rFonts w:hint="eastAsia"/>
        </w:rPr>
        <w:t>}</w:t>
      </w:r>
    </w:p>
    <w:p w14:paraId="039CD447" w14:textId="53F9ECF2" w:rsidR="00810376" w:rsidRDefault="00810376" w:rsidP="00BB6613">
      <w:pPr>
        <w:ind w:firstLine="440"/>
      </w:pPr>
      <w:r>
        <w:rPr>
          <w:rFonts w:hint="eastAsia"/>
        </w:rPr>
        <w:t>UniqueIdentifier ::= BIT STRING</w:t>
      </w:r>
    </w:p>
    <w:p w14:paraId="67A12E13" w14:textId="77777777" w:rsidR="00810376" w:rsidRDefault="00810376" w:rsidP="00BB6613">
      <w:pPr>
        <w:ind w:firstLine="440"/>
      </w:pPr>
      <w:r>
        <w:rPr>
          <w:rFonts w:hint="eastAsia"/>
        </w:rPr>
        <w:t>SubjectPublicKeyInfo ::= SEQUENCE {</w:t>
      </w:r>
    </w:p>
    <w:p w14:paraId="7638CB3F" w14:textId="4D3137D2" w:rsidR="00810376" w:rsidRDefault="00810376" w:rsidP="00BB6613">
      <w:pPr>
        <w:ind w:firstLine="440"/>
      </w:pPr>
      <w:r>
        <w:rPr>
          <w:rFonts w:hint="eastAsia"/>
        </w:rPr>
        <w:tab/>
        <w:t>algorithm</w:t>
      </w:r>
      <w:r>
        <w:rPr>
          <w:rFonts w:hint="eastAsia"/>
        </w:rPr>
        <w:tab/>
        <w:t>AlgorithmIdentifier,</w:t>
      </w:r>
      <w:r w:rsidR="00730043">
        <w:rPr>
          <w:rFonts w:hint="eastAsia"/>
        </w:rPr>
        <w:t xml:space="preserve"> -- SM2 </w:t>
      </w:r>
    </w:p>
    <w:p w14:paraId="4914A13B" w14:textId="7F487B82" w:rsidR="00810376" w:rsidRDefault="00810376" w:rsidP="00BB6613">
      <w:pPr>
        <w:ind w:firstLine="440"/>
      </w:pPr>
      <w:r>
        <w:rPr>
          <w:rFonts w:hint="eastAsia"/>
        </w:rPr>
        <w:tab/>
        <w:t>subjectPublicKey  BIT STRING</w:t>
      </w:r>
    </w:p>
    <w:p w14:paraId="3603F328" w14:textId="2D717F99" w:rsidR="00810376" w:rsidRDefault="00810376" w:rsidP="00BB6613">
      <w:pPr>
        <w:ind w:firstLine="440"/>
      </w:pPr>
      <w:r>
        <w:rPr>
          <w:rFonts w:hint="eastAsia"/>
        </w:rPr>
        <w:t>}</w:t>
      </w:r>
    </w:p>
    <w:p w14:paraId="2AA54C29" w14:textId="476F8B4E" w:rsidR="001F5C77" w:rsidRDefault="001F5C77" w:rsidP="00BB6613">
      <w:pPr>
        <w:ind w:firstLine="440"/>
      </w:pPr>
      <w:r>
        <w:rPr>
          <w:rFonts w:hint="eastAsia"/>
        </w:rPr>
        <w:t>Extensions ::= SEQUENCE SIZE (1..Max) OF Extension</w:t>
      </w:r>
    </w:p>
    <w:p w14:paraId="33B69AA7" w14:textId="77777777" w:rsidR="001F5C77" w:rsidRDefault="001F5C77" w:rsidP="00BB6613">
      <w:pPr>
        <w:ind w:firstLine="440"/>
      </w:pPr>
      <w:r>
        <w:rPr>
          <w:rFonts w:hint="eastAsia"/>
        </w:rPr>
        <w:t>Extension ::= SEQUENCE {</w:t>
      </w:r>
    </w:p>
    <w:p w14:paraId="63B87EFD" w14:textId="72D505F9" w:rsidR="001F5C77" w:rsidRDefault="001F5C77" w:rsidP="00BB6613">
      <w:pPr>
        <w:ind w:firstLine="440"/>
      </w:pPr>
      <w:r>
        <w:rPr>
          <w:rFonts w:hint="eastAsia"/>
        </w:rPr>
        <w:tab/>
        <w:t>extnID OBJECT IDENTIFIER,</w:t>
      </w:r>
    </w:p>
    <w:p w14:paraId="715314EB" w14:textId="2221903D" w:rsidR="001F5C77" w:rsidRDefault="001F5C77" w:rsidP="00BB6613">
      <w:pPr>
        <w:ind w:firstLine="440"/>
      </w:pPr>
      <w:r>
        <w:rPr>
          <w:rFonts w:hint="eastAsia"/>
        </w:rPr>
        <w:tab/>
        <w:t>critical BOOLEAN DEFAULT FALSE,</w:t>
      </w:r>
    </w:p>
    <w:p w14:paraId="7CA72D2D" w14:textId="02141E15" w:rsidR="001F5C77" w:rsidRDefault="001F5C77" w:rsidP="00BB6613">
      <w:pPr>
        <w:ind w:firstLine="440"/>
      </w:pPr>
      <w:r>
        <w:rPr>
          <w:rFonts w:hint="eastAsia"/>
        </w:rPr>
        <w:tab/>
        <w:t>extnValue OCTET STRING</w:t>
      </w:r>
    </w:p>
    <w:p w14:paraId="22679724" w14:textId="7F57BB47" w:rsidR="001F5C77" w:rsidRDefault="001F5C77" w:rsidP="00BB6613">
      <w:pPr>
        <w:ind w:firstLine="440"/>
      </w:pPr>
      <w:r>
        <w:rPr>
          <w:rFonts w:hint="eastAsia"/>
        </w:rPr>
        <w:t>}</w:t>
      </w:r>
    </w:p>
    <w:p w14:paraId="2C343037" w14:textId="77777777" w:rsidR="00C32C97" w:rsidRDefault="00C32C97" w:rsidP="00BB6613">
      <w:pPr>
        <w:ind w:firstLine="440"/>
      </w:pPr>
      <w:r>
        <w:rPr>
          <w:rFonts w:hint="eastAsia"/>
        </w:rPr>
        <w:t>AlgorithmIdentifier ::= SEQUENCE {</w:t>
      </w:r>
    </w:p>
    <w:p w14:paraId="1ADB0C51" w14:textId="384A5BB4" w:rsidR="00C32C97" w:rsidRDefault="00C32C97" w:rsidP="00BB6613">
      <w:pPr>
        <w:ind w:firstLine="440"/>
      </w:pPr>
      <w:r>
        <w:rPr>
          <w:rFonts w:hint="eastAsia"/>
        </w:rPr>
        <w:tab/>
      </w:r>
      <w:r>
        <w:t>A</w:t>
      </w:r>
      <w:r>
        <w:rPr>
          <w:rFonts w:hint="eastAsia"/>
        </w:rPr>
        <w:t>lgorithm</w:t>
      </w:r>
      <w:r>
        <w:rPr>
          <w:rFonts w:hint="eastAsia"/>
        </w:rPr>
        <w:tab/>
        <w:t>OBJECT IDENTIFIER,</w:t>
      </w:r>
    </w:p>
    <w:p w14:paraId="17ACE00F" w14:textId="76036135" w:rsidR="00C32C97" w:rsidRDefault="00C32C97" w:rsidP="00BB6613">
      <w:pPr>
        <w:ind w:firstLine="440"/>
      </w:pPr>
      <w:r>
        <w:rPr>
          <w:rFonts w:hint="eastAsia"/>
        </w:rPr>
        <w:tab/>
        <w:t>parameters</w:t>
      </w:r>
      <w:r>
        <w:rPr>
          <w:rFonts w:hint="eastAsia"/>
        </w:rPr>
        <w:tab/>
        <w:t xml:space="preserve">ANY DEFINED BY algorithm OPTIONAL </w:t>
      </w:r>
      <w:r>
        <w:t>–</w:t>
      </w:r>
      <w:r>
        <w:rPr>
          <w:rFonts w:hint="eastAsia"/>
        </w:rPr>
        <w:t xml:space="preserve"> </w:t>
      </w:r>
      <w:r>
        <w:rPr>
          <w:rFonts w:hint="eastAsia"/>
        </w:rPr>
        <w:t>依赖于所标识的算法</w:t>
      </w:r>
      <w:r w:rsidR="00D71704">
        <w:rPr>
          <w:rFonts w:hint="eastAsia"/>
        </w:rPr>
        <w:t>, SM2</w:t>
      </w:r>
      <w:r w:rsidR="00D71704">
        <w:rPr>
          <w:rFonts w:hint="eastAsia"/>
        </w:rPr>
        <w:t>无参数</w:t>
      </w:r>
    </w:p>
    <w:p w14:paraId="612F2421" w14:textId="692A67BF" w:rsidR="006912D2" w:rsidRDefault="00C32C97" w:rsidP="00BB6613">
      <w:pPr>
        <w:ind w:firstLine="440"/>
      </w:pPr>
      <w:r>
        <w:rPr>
          <w:rFonts w:hint="eastAsia"/>
        </w:rPr>
        <w:t>}</w:t>
      </w:r>
    </w:p>
    <w:p w14:paraId="6889E718" w14:textId="390D1F24" w:rsidR="006912D2" w:rsidRDefault="00D808C1" w:rsidP="00BB6613">
      <w:pPr>
        <w:ind w:firstLine="440"/>
      </w:pPr>
      <w:r>
        <w:rPr>
          <w:rFonts w:hint="eastAsia"/>
        </w:rPr>
        <w:t>Name ::= CHOICE { RDNSequence }</w:t>
      </w:r>
    </w:p>
    <w:p w14:paraId="73D3BCA0" w14:textId="385903D6" w:rsidR="00BC0794" w:rsidRDefault="00D808C1" w:rsidP="00BB6613">
      <w:pPr>
        <w:ind w:firstLine="440"/>
      </w:pPr>
      <w:r>
        <w:rPr>
          <w:rFonts w:hint="eastAsia"/>
        </w:rPr>
        <w:t>RDNSequence ::= SEQUENCE OF RelativeDistinguishedName</w:t>
      </w:r>
    </w:p>
    <w:p w14:paraId="1CF8491A" w14:textId="317080A5" w:rsidR="00BC0794" w:rsidRDefault="00D808C1" w:rsidP="00BB6613">
      <w:pPr>
        <w:ind w:firstLine="440"/>
      </w:pPr>
      <w:r>
        <w:rPr>
          <w:rFonts w:hint="eastAsia"/>
        </w:rPr>
        <w:t>RelativeDistinguishedName ::= SET OF AttributeTypeAndValue</w:t>
      </w:r>
    </w:p>
    <w:p w14:paraId="7ABFAB60" w14:textId="77777777" w:rsidR="00D808C1" w:rsidRDefault="00D808C1" w:rsidP="00BB6613">
      <w:pPr>
        <w:ind w:firstLine="440"/>
      </w:pPr>
      <w:r>
        <w:rPr>
          <w:rFonts w:hint="eastAsia"/>
        </w:rPr>
        <w:t>AttributeTypeAndValue ::= SEQUENCE {</w:t>
      </w:r>
    </w:p>
    <w:p w14:paraId="7AF85071" w14:textId="44277216" w:rsidR="00D808C1" w:rsidRDefault="00D808C1" w:rsidP="00BB6613">
      <w:pPr>
        <w:ind w:firstLine="440"/>
      </w:pPr>
      <w:r>
        <w:rPr>
          <w:rFonts w:hint="eastAsia"/>
        </w:rPr>
        <w:tab/>
        <w:t>type  AttributeType,</w:t>
      </w:r>
    </w:p>
    <w:p w14:paraId="051C8252" w14:textId="385080C5" w:rsidR="00D808C1" w:rsidRDefault="00D808C1" w:rsidP="00BB6613">
      <w:pPr>
        <w:ind w:firstLine="440"/>
      </w:pPr>
      <w:r>
        <w:rPr>
          <w:rFonts w:hint="eastAsia"/>
        </w:rPr>
        <w:tab/>
        <w:t>value  AttributeValue</w:t>
      </w:r>
    </w:p>
    <w:p w14:paraId="440417FA" w14:textId="261E7EEF" w:rsidR="00D808C1" w:rsidRDefault="00D808C1" w:rsidP="00BB6613">
      <w:pPr>
        <w:ind w:firstLine="440"/>
      </w:pPr>
      <w:r>
        <w:rPr>
          <w:rFonts w:hint="eastAsia"/>
        </w:rPr>
        <w:t>}</w:t>
      </w:r>
    </w:p>
    <w:p w14:paraId="7C193166" w14:textId="76A839FF" w:rsidR="00BC0794" w:rsidRDefault="0024337D" w:rsidP="00BB6613">
      <w:pPr>
        <w:ind w:firstLine="440"/>
      </w:pPr>
      <w:r>
        <w:rPr>
          <w:rFonts w:hint="eastAsia"/>
        </w:rPr>
        <w:t>AttributeType ::= OBJECT IDENTIFIER</w:t>
      </w:r>
    </w:p>
    <w:p w14:paraId="6D8916C7" w14:textId="3E3B3477" w:rsidR="00BC0794" w:rsidRDefault="0024337D" w:rsidP="00BB6613">
      <w:pPr>
        <w:ind w:firstLine="440"/>
      </w:pPr>
      <w:r>
        <w:rPr>
          <w:rFonts w:hint="eastAsia"/>
        </w:rPr>
        <w:t xml:space="preserve">AttributeValue ::= ANY DEFINED BY AttributeType -- </w:t>
      </w:r>
      <w:r>
        <w:rPr>
          <w:rFonts w:hint="eastAsia"/>
        </w:rPr>
        <w:t>通常是</w:t>
      </w:r>
      <w:r>
        <w:rPr>
          <w:rFonts w:hint="eastAsia"/>
        </w:rPr>
        <w:t>DirectoryString</w:t>
      </w:r>
      <w:r>
        <w:rPr>
          <w:rFonts w:hint="eastAsia"/>
        </w:rPr>
        <w:t>类型</w:t>
      </w:r>
    </w:p>
    <w:p w14:paraId="4CB2AAFF" w14:textId="77777777" w:rsidR="0024337D" w:rsidRDefault="0024337D" w:rsidP="00BB6613">
      <w:pPr>
        <w:ind w:firstLine="440"/>
      </w:pPr>
      <w:r>
        <w:rPr>
          <w:rFonts w:hint="eastAsia"/>
        </w:rPr>
        <w:t>DirectoryString ::= CHOICE {</w:t>
      </w:r>
    </w:p>
    <w:p w14:paraId="06DB23BD" w14:textId="1F3D2CD2" w:rsidR="0024337D" w:rsidRDefault="0024337D" w:rsidP="00BB6613">
      <w:pPr>
        <w:ind w:firstLine="440"/>
      </w:pPr>
      <w:r>
        <w:rPr>
          <w:rFonts w:hint="eastAsia"/>
        </w:rPr>
        <w:tab/>
        <w:t>teletexString</w:t>
      </w:r>
      <w:r w:rsidR="005264C8">
        <w:rPr>
          <w:rFonts w:hint="eastAsia"/>
        </w:rPr>
        <w:tab/>
      </w:r>
      <w:r w:rsidR="005264C8">
        <w:rPr>
          <w:rFonts w:hint="eastAsia"/>
        </w:rPr>
        <w:tab/>
        <w:t>TeletexString(SIZE(1..MAX)),</w:t>
      </w:r>
    </w:p>
    <w:p w14:paraId="05997018" w14:textId="2D123A9F" w:rsidR="0024337D" w:rsidRDefault="0024337D" w:rsidP="00BB6613">
      <w:pPr>
        <w:ind w:firstLine="440"/>
      </w:pPr>
      <w:r>
        <w:rPr>
          <w:rFonts w:hint="eastAsia"/>
        </w:rPr>
        <w:tab/>
        <w:t>printableString</w:t>
      </w:r>
      <w:r w:rsidR="005264C8">
        <w:rPr>
          <w:rFonts w:hint="eastAsia"/>
        </w:rPr>
        <w:tab/>
      </w:r>
      <w:r w:rsidR="005264C8">
        <w:rPr>
          <w:rFonts w:hint="eastAsia"/>
        </w:rPr>
        <w:tab/>
        <w:t>PrintableString(SIZE(1..MAX)),</w:t>
      </w:r>
    </w:p>
    <w:p w14:paraId="16C76DC5" w14:textId="32729805" w:rsidR="0024337D" w:rsidRDefault="0024337D" w:rsidP="00BB6613">
      <w:pPr>
        <w:ind w:firstLine="440"/>
      </w:pPr>
      <w:r>
        <w:rPr>
          <w:rFonts w:hint="eastAsia"/>
        </w:rPr>
        <w:tab/>
        <w:t>universalString</w:t>
      </w:r>
      <w:r w:rsidR="005264C8">
        <w:rPr>
          <w:rFonts w:hint="eastAsia"/>
        </w:rPr>
        <w:tab/>
      </w:r>
      <w:r w:rsidR="005264C8">
        <w:rPr>
          <w:rFonts w:hint="eastAsia"/>
        </w:rPr>
        <w:tab/>
        <w:t>UniversalString(SIZE(1..MAX)),</w:t>
      </w:r>
    </w:p>
    <w:p w14:paraId="41506C93" w14:textId="54E7889F" w:rsidR="0024337D" w:rsidRDefault="0024337D" w:rsidP="00BB6613">
      <w:pPr>
        <w:ind w:firstLine="440"/>
      </w:pPr>
      <w:r>
        <w:rPr>
          <w:rFonts w:hint="eastAsia"/>
        </w:rPr>
        <w:tab/>
        <w:t>utf8String</w:t>
      </w:r>
      <w:r w:rsidR="005264C8">
        <w:rPr>
          <w:rFonts w:hint="eastAsia"/>
        </w:rPr>
        <w:tab/>
      </w:r>
      <w:r w:rsidR="005264C8">
        <w:rPr>
          <w:rFonts w:hint="eastAsia"/>
        </w:rPr>
        <w:tab/>
        <w:t>UTF8String(SIZE(1..MAX)),</w:t>
      </w:r>
    </w:p>
    <w:p w14:paraId="314E1758" w14:textId="0E33C684" w:rsidR="0024337D" w:rsidRDefault="0024337D" w:rsidP="00BB6613">
      <w:pPr>
        <w:ind w:firstLine="440"/>
      </w:pPr>
      <w:r>
        <w:rPr>
          <w:rFonts w:hint="eastAsia"/>
        </w:rPr>
        <w:tab/>
        <w:t>bmpString</w:t>
      </w:r>
      <w:r>
        <w:rPr>
          <w:rFonts w:hint="eastAsia"/>
        </w:rPr>
        <w:tab/>
      </w:r>
      <w:r>
        <w:rPr>
          <w:rFonts w:hint="eastAsia"/>
        </w:rPr>
        <w:tab/>
        <w:t>BMPString(SIZE(1..MAX))</w:t>
      </w:r>
    </w:p>
    <w:p w14:paraId="3F3BD2BE" w14:textId="7D56D29F" w:rsidR="00BC0794" w:rsidRDefault="0024337D" w:rsidP="00BB6613">
      <w:pPr>
        <w:ind w:firstLine="440"/>
      </w:pPr>
      <w:r>
        <w:rPr>
          <w:rFonts w:hint="eastAsia"/>
        </w:rPr>
        <w:t>}</w:t>
      </w:r>
    </w:p>
    <w:p w14:paraId="00587BFF" w14:textId="77777777" w:rsidR="0024337D" w:rsidRDefault="0024337D" w:rsidP="00BB6613">
      <w:pPr>
        <w:ind w:firstLine="440"/>
      </w:pPr>
    </w:p>
    <w:p w14:paraId="631A68F3" w14:textId="60770F3A" w:rsidR="00D32692" w:rsidRDefault="00D32692" w:rsidP="00D32692">
      <w:pPr>
        <w:pStyle w:val="afc"/>
        <w:numPr>
          <w:ilvl w:val="0"/>
          <w:numId w:val="40"/>
        </w:numPr>
        <w:ind w:firstLineChars="0"/>
      </w:pPr>
      <w:r>
        <w:rPr>
          <w:rFonts w:hint="eastAsia"/>
        </w:rPr>
        <w:t>数字证书扩展域</w:t>
      </w:r>
    </w:p>
    <w:p w14:paraId="7919D7CD" w14:textId="7C0D6887" w:rsidR="00D32692" w:rsidRDefault="001F5C77" w:rsidP="00BB6613">
      <w:pPr>
        <w:ind w:firstLine="440"/>
      </w:pPr>
      <w:r>
        <w:rPr>
          <w:rFonts w:hint="eastAsia"/>
        </w:rPr>
        <w:t>每个扩展项包括一个对象标识符</w:t>
      </w:r>
      <w:r>
        <w:rPr>
          <w:rFonts w:hint="eastAsia"/>
        </w:rPr>
        <w:t>OID</w:t>
      </w:r>
      <w:r>
        <w:rPr>
          <w:rFonts w:hint="eastAsia"/>
        </w:rPr>
        <w:t>和一个</w:t>
      </w:r>
      <w:r>
        <w:rPr>
          <w:rFonts w:hint="eastAsia"/>
        </w:rPr>
        <w:t>ASN.1</w:t>
      </w:r>
      <w:r>
        <w:rPr>
          <w:rFonts w:hint="eastAsia"/>
        </w:rPr>
        <w:t>结构</w:t>
      </w:r>
      <w:r w:rsidR="00E7098B">
        <w:rPr>
          <w:rFonts w:hint="eastAsia"/>
        </w:rPr>
        <w:t>。</w:t>
      </w:r>
      <w:r w:rsidR="00E7098B">
        <w:rPr>
          <w:rFonts w:hint="eastAsia"/>
        </w:rPr>
        <w:t>OID</w:t>
      </w:r>
      <w:r w:rsidR="00E7098B">
        <w:rPr>
          <w:rFonts w:hint="eastAsia"/>
        </w:rPr>
        <w:t>作为</w:t>
      </w:r>
      <w:r w:rsidR="00E7098B">
        <w:rPr>
          <w:rFonts w:hint="eastAsia"/>
        </w:rPr>
        <w:t>extnID</w:t>
      </w:r>
      <w:r w:rsidR="00E7098B">
        <w:rPr>
          <w:rFonts w:hint="eastAsia"/>
        </w:rPr>
        <w:t>，</w:t>
      </w:r>
      <w:r w:rsidR="00E7098B">
        <w:rPr>
          <w:rFonts w:hint="eastAsia"/>
        </w:rPr>
        <w:t>ASN.1</w:t>
      </w:r>
      <w:r w:rsidR="00E7098B">
        <w:rPr>
          <w:rFonts w:hint="eastAsia"/>
        </w:rPr>
        <w:t>编码结构就是</w:t>
      </w:r>
      <w:r w:rsidR="00E7098B">
        <w:rPr>
          <w:rFonts w:hint="eastAsia"/>
        </w:rPr>
        <w:t>8bit</w:t>
      </w:r>
      <w:r w:rsidR="00E7098B">
        <w:rPr>
          <w:rFonts w:hint="eastAsia"/>
        </w:rPr>
        <w:t>字符串</w:t>
      </w:r>
      <w:r w:rsidR="00E7098B">
        <w:rPr>
          <w:rFonts w:hint="eastAsia"/>
        </w:rPr>
        <w:t>extnValue</w:t>
      </w:r>
      <w:r w:rsidR="00E7098B">
        <w:rPr>
          <w:rFonts w:hint="eastAsia"/>
        </w:rPr>
        <w:t>的值</w:t>
      </w:r>
      <w:r w:rsidR="00D12D0A">
        <w:rPr>
          <w:rFonts w:hint="eastAsia"/>
        </w:rPr>
        <w:t>。</w:t>
      </w:r>
    </w:p>
    <w:p w14:paraId="296FEC65" w14:textId="622ABD49" w:rsidR="00D12D0A" w:rsidRDefault="00D12D0A" w:rsidP="00BB6613">
      <w:pPr>
        <w:ind w:firstLine="440"/>
      </w:pPr>
      <w:r>
        <w:rPr>
          <w:rFonts w:hint="eastAsia"/>
        </w:rPr>
        <w:t>id-ce OBJECT IDENTIFIER ::= {joint-iso-ccitt(2) ds(5) 29}</w:t>
      </w:r>
    </w:p>
    <w:p w14:paraId="4BF824D7" w14:textId="6F49C67E" w:rsidR="00E7098B" w:rsidRDefault="00E7098B" w:rsidP="00D12D0A">
      <w:pPr>
        <w:pStyle w:val="afc"/>
        <w:numPr>
          <w:ilvl w:val="0"/>
          <w:numId w:val="41"/>
        </w:numPr>
        <w:ind w:firstLineChars="0"/>
      </w:pPr>
      <w:r>
        <w:rPr>
          <w:rFonts w:hint="eastAsia"/>
        </w:rPr>
        <w:t>颁发机构密钥标识符用于识别与证书签名私钥对应的公钥</w:t>
      </w:r>
      <w:r w:rsidR="0052253C">
        <w:rPr>
          <w:rFonts w:hint="eastAsia"/>
        </w:rPr>
        <w:t>。非关键。</w:t>
      </w:r>
    </w:p>
    <w:p w14:paraId="60C5BF6A" w14:textId="21BFBABC" w:rsidR="00D12D0A" w:rsidRDefault="00D12D0A" w:rsidP="00D12D0A">
      <w:pPr>
        <w:ind w:left="440" w:firstLineChars="0" w:firstLine="0"/>
      </w:pPr>
      <w:r>
        <w:rPr>
          <w:rFonts w:hint="eastAsia"/>
        </w:rPr>
        <w:t>id-ce-</w:t>
      </w:r>
      <w:r w:rsidR="0052253C">
        <w:rPr>
          <w:rFonts w:hint="eastAsia"/>
        </w:rPr>
        <w:t>authority</w:t>
      </w:r>
      <w:r>
        <w:rPr>
          <w:rFonts w:hint="eastAsia"/>
        </w:rPr>
        <w:t>KeyIdentifier OBJECT IDENTIFIER ::= {id-ce 35}</w:t>
      </w:r>
    </w:p>
    <w:p w14:paraId="7D27579F" w14:textId="77777777" w:rsidR="00D32692" w:rsidRDefault="00D32692" w:rsidP="00BB6613">
      <w:pPr>
        <w:ind w:firstLine="440"/>
      </w:pPr>
      <w:r>
        <w:rPr>
          <w:rFonts w:hint="eastAsia"/>
        </w:rPr>
        <w:t>AuthorityKeyIdentifier ::= SEQUENCE {</w:t>
      </w:r>
    </w:p>
    <w:p w14:paraId="27CC026D" w14:textId="48E96237" w:rsidR="00D32692" w:rsidRDefault="00D32692" w:rsidP="00BB6613">
      <w:pPr>
        <w:ind w:firstLine="440"/>
      </w:pPr>
      <w:r>
        <w:rPr>
          <w:rFonts w:hint="eastAsia"/>
        </w:rPr>
        <w:tab/>
        <w:t>keyIdentifier [0] KeyIdentifier OPTIONAL,</w:t>
      </w:r>
    </w:p>
    <w:p w14:paraId="3C69A349" w14:textId="2CD266FA" w:rsidR="00D32692" w:rsidRDefault="00D32692" w:rsidP="00BB6613">
      <w:pPr>
        <w:ind w:firstLine="440"/>
      </w:pPr>
      <w:r>
        <w:rPr>
          <w:rFonts w:hint="eastAsia"/>
        </w:rPr>
        <w:tab/>
        <w:t>authorityCertIssuer [1] GeneralNames OPTIONAL,</w:t>
      </w:r>
    </w:p>
    <w:p w14:paraId="1EC556DF" w14:textId="1890765F" w:rsidR="00D32692" w:rsidRDefault="00D32692" w:rsidP="00BB6613">
      <w:pPr>
        <w:ind w:firstLine="440"/>
      </w:pPr>
      <w:r>
        <w:rPr>
          <w:rFonts w:hint="eastAsia"/>
        </w:rPr>
        <w:t xml:space="preserve"> </w:t>
      </w:r>
      <w:r>
        <w:rPr>
          <w:rFonts w:hint="eastAsia"/>
        </w:rPr>
        <w:tab/>
        <w:t>authorityCertSerialNumber [2] CertificateSerialNumber OPTIONAL,</w:t>
      </w:r>
    </w:p>
    <w:p w14:paraId="07391B7B" w14:textId="69597435" w:rsidR="00D32692" w:rsidRDefault="00D32692" w:rsidP="00BB6613">
      <w:pPr>
        <w:ind w:firstLine="440"/>
      </w:pPr>
      <w:r>
        <w:rPr>
          <w:rFonts w:hint="eastAsia"/>
        </w:rPr>
        <w:t>}</w:t>
      </w:r>
    </w:p>
    <w:p w14:paraId="256236EC" w14:textId="1C8B520B" w:rsidR="00E7098B" w:rsidRDefault="00E7098B" w:rsidP="00BB6613">
      <w:pPr>
        <w:ind w:firstLine="440"/>
      </w:pPr>
      <w:r>
        <w:rPr>
          <w:rFonts w:hint="eastAsia"/>
        </w:rPr>
        <w:t>(WITH COMPONENTS {</w:t>
      </w:r>
      <w:r>
        <w:t>…</w:t>
      </w:r>
      <w:r>
        <w:rPr>
          <w:rFonts w:hint="eastAsia"/>
        </w:rPr>
        <w:t>, authorityCertIssuer  PRESENT, authorityCertSerialNumber PRESENT } | WITH COMPONENTS {</w:t>
      </w:r>
      <w:r>
        <w:t>…</w:t>
      </w:r>
      <w:r>
        <w:rPr>
          <w:rFonts w:hint="eastAsia"/>
        </w:rPr>
        <w:t>, authorityCertIssuer  ABSENT, authorityCertSerialNumber ABSENT })</w:t>
      </w:r>
    </w:p>
    <w:p w14:paraId="46EABAAF" w14:textId="6ABE662A" w:rsidR="00E7098B" w:rsidRDefault="00E7098B" w:rsidP="00BB6613">
      <w:pPr>
        <w:ind w:firstLine="440"/>
      </w:pPr>
      <w:r>
        <w:rPr>
          <w:rFonts w:hint="eastAsia"/>
        </w:rPr>
        <w:t>KeyIdentifier ::= OCTET STRING</w:t>
      </w:r>
    </w:p>
    <w:p w14:paraId="52900806" w14:textId="7D802508" w:rsidR="00D32692" w:rsidRDefault="00D32692" w:rsidP="00BB6613">
      <w:pPr>
        <w:ind w:firstLine="440"/>
      </w:pPr>
      <w:r>
        <w:rPr>
          <w:rFonts w:hint="eastAsia"/>
        </w:rPr>
        <w:t>除自签证书外，所有证书必须包含本扩展，必须包含</w:t>
      </w:r>
      <w:r>
        <w:rPr>
          <w:rFonts w:hint="eastAsia"/>
        </w:rPr>
        <w:t>keyIdentifier</w:t>
      </w:r>
    </w:p>
    <w:p w14:paraId="7A90B3DB" w14:textId="77777777" w:rsidR="00D32692" w:rsidRDefault="00D32692" w:rsidP="00BB6613">
      <w:pPr>
        <w:ind w:firstLine="440"/>
      </w:pPr>
    </w:p>
    <w:p w14:paraId="1C50C50F" w14:textId="12153881" w:rsidR="00D32692" w:rsidRDefault="00D12D0A" w:rsidP="0052253C">
      <w:pPr>
        <w:pStyle w:val="afc"/>
        <w:numPr>
          <w:ilvl w:val="0"/>
          <w:numId w:val="41"/>
        </w:numPr>
        <w:ind w:firstLineChars="0"/>
      </w:pPr>
      <w:r>
        <w:rPr>
          <w:rFonts w:hint="eastAsia"/>
        </w:rPr>
        <w:t>主体密钥标识符用于区分同一主体的不同密钥</w:t>
      </w:r>
      <w:r w:rsidR="0052253C">
        <w:rPr>
          <w:rFonts w:hint="eastAsia"/>
        </w:rPr>
        <w:t>。非关键。</w:t>
      </w:r>
    </w:p>
    <w:p w14:paraId="2158887F" w14:textId="7170B3A4" w:rsidR="00D12D0A" w:rsidRDefault="00D12D0A" w:rsidP="00BB6613">
      <w:pPr>
        <w:ind w:firstLine="440"/>
      </w:pPr>
      <w:r>
        <w:rPr>
          <w:rFonts w:hint="eastAsia"/>
        </w:rPr>
        <w:t>id-ce-subjectKeyIdentifier OBJECT IDENTIFIER ::= {id-ce 14}</w:t>
      </w:r>
    </w:p>
    <w:p w14:paraId="05531215" w14:textId="20C7857B" w:rsidR="00D12D0A" w:rsidRDefault="00D12D0A" w:rsidP="00BB6613">
      <w:pPr>
        <w:ind w:firstLine="440"/>
      </w:pPr>
      <w:r>
        <w:rPr>
          <w:rFonts w:hint="eastAsia"/>
        </w:rPr>
        <w:t>SubjectKeyIdentifier ::= KeyIdentifier</w:t>
      </w:r>
    </w:p>
    <w:p w14:paraId="61A48486" w14:textId="77777777" w:rsidR="00D32692" w:rsidRDefault="00D32692" w:rsidP="00BB6613">
      <w:pPr>
        <w:ind w:firstLine="440"/>
      </w:pPr>
    </w:p>
    <w:p w14:paraId="7C50D3C1" w14:textId="6CCF0BB2" w:rsidR="0052253C" w:rsidRDefault="0052253C" w:rsidP="0052253C">
      <w:pPr>
        <w:pStyle w:val="afc"/>
        <w:numPr>
          <w:ilvl w:val="0"/>
          <w:numId w:val="41"/>
        </w:numPr>
        <w:ind w:firstLineChars="0"/>
      </w:pPr>
      <w:r>
        <w:rPr>
          <w:rFonts w:hint="eastAsia"/>
        </w:rPr>
        <w:t>密钥用法</w:t>
      </w:r>
      <w:r w:rsidR="00DB1B70">
        <w:rPr>
          <w:rFonts w:hint="eastAsia"/>
        </w:rPr>
        <w:t>，如果标记为关键，则该证书只用于相应密钥用法位置为</w:t>
      </w:r>
      <w:r w:rsidR="00DB1B70">
        <w:t>”</w:t>
      </w:r>
      <w:r w:rsidR="00DB1B70">
        <w:rPr>
          <w:rFonts w:hint="eastAsia"/>
        </w:rPr>
        <w:t>1</w:t>
      </w:r>
      <w:r w:rsidR="00DB1B70">
        <w:t>”</w:t>
      </w:r>
      <w:r w:rsidR="00DB1B70">
        <w:rPr>
          <w:rFonts w:hint="eastAsia"/>
        </w:rPr>
        <w:t>的用途</w:t>
      </w:r>
    </w:p>
    <w:p w14:paraId="15CD7A06" w14:textId="245BB545" w:rsidR="0052253C" w:rsidRDefault="0052253C" w:rsidP="0052253C">
      <w:pPr>
        <w:ind w:left="440" w:firstLineChars="0" w:firstLine="0"/>
      </w:pPr>
      <w:r>
        <w:rPr>
          <w:rFonts w:hint="eastAsia"/>
        </w:rPr>
        <w:t>id-ce-keyUsage OBJECT IDENTIFIER ::= {id-ce 15}</w:t>
      </w:r>
    </w:p>
    <w:p w14:paraId="665FAFEA" w14:textId="77777777" w:rsidR="0052253C" w:rsidRDefault="0052253C" w:rsidP="00BB6613">
      <w:pPr>
        <w:ind w:firstLine="440"/>
      </w:pPr>
      <w:r>
        <w:rPr>
          <w:rFonts w:hint="eastAsia"/>
        </w:rPr>
        <w:t>KeyUsage ::= BIT STRING{</w:t>
      </w:r>
    </w:p>
    <w:p w14:paraId="30624B76" w14:textId="4B021567" w:rsidR="0052253C" w:rsidRDefault="0052253C" w:rsidP="00BB6613">
      <w:pPr>
        <w:ind w:firstLine="440"/>
      </w:pPr>
      <w:r>
        <w:rPr>
          <w:rFonts w:hint="eastAsia"/>
        </w:rPr>
        <w:tab/>
        <w:t>digitalSignature</w:t>
      </w:r>
      <w:r>
        <w:rPr>
          <w:rFonts w:hint="eastAsia"/>
        </w:rPr>
        <w:tab/>
        <w:t>(0),</w:t>
      </w:r>
      <w:r w:rsidR="004610F2">
        <w:rPr>
          <w:rFonts w:hint="eastAsia"/>
        </w:rPr>
        <w:t xml:space="preserve"> -- </w:t>
      </w:r>
      <w:r w:rsidR="004610F2">
        <w:rPr>
          <w:rFonts w:hint="eastAsia"/>
        </w:rPr>
        <w:t>验证数字签名</w:t>
      </w:r>
      <w:r w:rsidR="00E50AFF">
        <w:rPr>
          <w:rFonts w:hint="eastAsia"/>
        </w:rPr>
        <w:t>(</w:t>
      </w:r>
      <w:r w:rsidR="00E50AFF">
        <w:rPr>
          <w:rFonts w:hint="eastAsia"/>
        </w:rPr>
        <w:t>签名证书</w:t>
      </w:r>
      <w:r w:rsidR="00E50AFF">
        <w:rPr>
          <w:rFonts w:hint="eastAsia"/>
        </w:rPr>
        <w:t>)</w:t>
      </w:r>
    </w:p>
    <w:p w14:paraId="6005F3C9" w14:textId="18DCC2AA" w:rsidR="0052253C" w:rsidRDefault="0052253C" w:rsidP="00BB6613">
      <w:pPr>
        <w:ind w:firstLine="440"/>
      </w:pPr>
      <w:r>
        <w:rPr>
          <w:rFonts w:hint="eastAsia"/>
        </w:rPr>
        <w:tab/>
      </w:r>
      <w:r>
        <w:t>nonrepudiation</w:t>
      </w:r>
      <w:r>
        <w:rPr>
          <w:rFonts w:hint="eastAsia"/>
        </w:rPr>
        <w:tab/>
        <w:t>(1),</w:t>
      </w:r>
      <w:r w:rsidR="004610F2">
        <w:rPr>
          <w:rFonts w:hint="eastAsia"/>
        </w:rPr>
        <w:t xml:space="preserve"> -- </w:t>
      </w:r>
      <w:r w:rsidR="004610F2">
        <w:rPr>
          <w:rFonts w:hint="eastAsia"/>
        </w:rPr>
        <w:t>验证用来提供抗依赖服务的数字签名</w:t>
      </w:r>
      <w:r w:rsidR="00E50AFF">
        <w:rPr>
          <w:rFonts w:hint="eastAsia"/>
        </w:rPr>
        <w:t>(</w:t>
      </w:r>
      <w:r w:rsidR="00E50AFF">
        <w:rPr>
          <w:rFonts w:hint="eastAsia"/>
        </w:rPr>
        <w:t>签名证书</w:t>
      </w:r>
      <w:r w:rsidR="00E50AFF">
        <w:rPr>
          <w:rFonts w:hint="eastAsia"/>
        </w:rPr>
        <w:t>)</w:t>
      </w:r>
    </w:p>
    <w:p w14:paraId="4E9C414A" w14:textId="57193EF9" w:rsidR="0052253C" w:rsidRDefault="0052253C" w:rsidP="00BB6613">
      <w:pPr>
        <w:ind w:firstLine="440"/>
      </w:pPr>
      <w:r>
        <w:rPr>
          <w:rFonts w:hint="eastAsia"/>
        </w:rPr>
        <w:tab/>
        <w:t>keyEncipherment  (2),</w:t>
      </w:r>
      <w:r w:rsidR="005C3972">
        <w:rPr>
          <w:rFonts w:hint="eastAsia"/>
        </w:rPr>
        <w:t xml:space="preserve"> -- </w:t>
      </w:r>
      <w:r w:rsidR="005C3972">
        <w:rPr>
          <w:rFonts w:hint="eastAsia"/>
        </w:rPr>
        <w:t>加密密钥或者其他安全信息，例如密钥传输</w:t>
      </w:r>
    </w:p>
    <w:p w14:paraId="5944CCC7" w14:textId="77388274" w:rsidR="0052253C" w:rsidRDefault="0052253C" w:rsidP="00BB6613">
      <w:pPr>
        <w:ind w:firstLine="440"/>
      </w:pPr>
      <w:r>
        <w:rPr>
          <w:rFonts w:hint="eastAsia"/>
        </w:rPr>
        <w:tab/>
        <w:t>dataEncipherment  (3),</w:t>
      </w:r>
      <w:r w:rsidR="005C3972" w:rsidRPr="005C3972">
        <w:rPr>
          <w:rFonts w:hint="eastAsia"/>
        </w:rPr>
        <w:t xml:space="preserve"> </w:t>
      </w:r>
      <w:r w:rsidR="005C3972">
        <w:rPr>
          <w:rFonts w:hint="eastAsia"/>
        </w:rPr>
        <w:t xml:space="preserve">-- </w:t>
      </w:r>
      <w:r w:rsidR="005C3972">
        <w:rPr>
          <w:rFonts w:hint="eastAsia"/>
        </w:rPr>
        <w:t>加密用户数据</w:t>
      </w:r>
      <w:r w:rsidR="00E50AFF">
        <w:rPr>
          <w:rFonts w:hint="eastAsia"/>
        </w:rPr>
        <w:t>(</w:t>
      </w:r>
      <w:r w:rsidR="00E50AFF">
        <w:rPr>
          <w:rFonts w:hint="eastAsia"/>
        </w:rPr>
        <w:t>加密证书</w:t>
      </w:r>
      <w:r w:rsidR="00E50AFF">
        <w:rPr>
          <w:rFonts w:hint="eastAsia"/>
        </w:rPr>
        <w:t>)</w:t>
      </w:r>
    </w:p>
    <w:p w14:paraId="45F5AE61" w14:textId="4145F119" w:rsidR="0052253C" w:rsidRDefault="0052253C" w:rsidP="00BB6613">
      <w:pPr>
        <w:ind w:firstLine="440"/>
      </w:pPr>
      <w:r>
        <w:rPr>
          <w:rFonts w:hint="eastAsia"/>
        </w:rPr>
        <w:tab/>
        <w:t>keyAgreement</w:t>
      </w:r>
      <w:r>
        <w:rPr>
          <w:rFonts w:hint="eastAsia"/>
        </w:rPr>
        <w:tab/>
        <w:t>(4),</w:t>
      </w:r>
      <w:r w:rsidR="004610F2">
        <w:rPr>
          <w:rFonts w:hint="eastAsia"/>
        </w:rPr>
        <w:t xml:space="preserve"> </w:t>
      </w:r>
      <w:r w:rsidR="004610F2">
        <w:rPr>
          <w:rFonts w:hint="eastAsia"/>
        </w:rPr>
        <w:t>公开密钥协商密钥</w:t>
      </w:r>
      <w:r w:rsidR="00E50AFF">
        <w:rPr>
          <w:rFonts w:hint="eastAsia"/>
        </w:rPr>
        <w:t>(</w:t>
      </w:r>
      <w:r w:rsidR="00E50AFF">
        <w:rPr>
          <w:rFonts w:hint="eastAsia"/>
        </w:rPr>
        <w:t>加密证书</w:t>
      </w:r>
      <w:r w:rsidR="00E50AFF">
        <w:rPr>
          <w:rFonts w:hint="eastAsia"/>
        </w:rPr>
        <w:t>)</w:t>
      </w:r>
    </w:p>
    <w:p w14:paraId="1CA2B503" w14:textId="307D193E" w:rsidR="0052253C" w:rsidRDefault="0052253C" w:rsidP="00BB6613">
      <w:pPr>
        <w:ind w:firstLine="440"/>
      </w:pPr>
      <w:r>
        <w:rPr>
          <w:rFonts w:hint="eastAsia"/>
        </w:rPr>
        <w:tab/>
        <w:t>keyCertSign</w:t>
      </w:r>
      <w:r>
        <w:rPr>
          <w:rFonts w:hint="eastAsia"/>
        </w:rPr>
        <w:tab/>
      </w:r>
      <w:r>
        <w:rPr>
          <w:rFonts w:hint="eastAsia"/>
        </w:rPr>
        <w:tab/>
        <w:t>(5),</w:t>
      </w:r>
      <w:r w:rsidR="005C3972">
        <w:rPr>
          <w:rFonts w:hint="eastAsia"/>
        </w:rPr>
        <w:t xml:space="preserve"> -- </w:t>
      </w:r>
      <w:r w:rsidR="005C3972">
        <w:rPr>
          <w:rFonts w:hint="eastAsia"/>
        </w:rPr>
        <w:t>验证证书</w:t>
      </w:r>
      <w:r w:rsidR="005C3972">
        <w:rPr>
          <w:rFonts w:hint="eastAsia"/>
        </w:rPr>
        <w:t>CA</w:t>
      </w:r>
      <w:r w:rsidR="005C3972">
        <w:rPr>
          <w:rFonts w:hint="eastAsia"/>
        </w:rPr>
        <w:t>签名</w:t>
      </w:r>
      <w:r w:rsidR="002A2F9F">
        <w:rPr>
          <w:rFonts w:hint="eastAsia"/>
        </w:rPr>
        <w:t>（只用于</w:t>
      </w:r>
      <w:r w:rsidR="002A2F9F">
        <w:rPr>
          <w:rFonts w:hint="eastAsia"/>
        </w:rPr>
        <w:t>CA</w:t>
      </w:r>
      <w:r w:rsidR="002A2F9F">
        <w:rPr>
          <w:rFonts w:hint="eastAsia"/>
        </w:rPr>
        <w:t>证书）</w:t>
      </w:r>
    </w:p>
    <w:p w14:paraId="3111B135" w14:textId="723ADE43" w:rsidR="0052253C" w:rsidRDefault="0052253C" w:rsidP="00BB6613">
      <w:pPr>
        <w:ind w:firstLine="440"/>
      </w:pPr>
      <w:r>
        <w:rPr>
          <w:rFonts w:hint="eastAsia"/>
        </w:rPr>
        <w:tab/>
        <w:t>cRLSign</w:t>
      </w:r>
      <w:r>
        <w:rPr>
          <w:rFonts w:hint="eastAsia"/>
        </w:rPr>
        <w:tab/>
      </w:r>
      <w:r>
        <w:rPr>
          <w:rFonts w:hint="eastAsia"/>
        </w:rPr>
        <w:tab/>
      </w:r>
      <w:r>
        <w:rPr>
          <w:rFonts w:hint="eastAsia"/>
        </w:rPr>
        <w:tab/>
        <w:t>(6),</w:t>
      </w:r>
      <w:r w:rsidR="005C3972">
        <w:rPr>
          <w:rFonts w:hint="eastAsia"/>
        </w:rPr>
        <w:t xml:space="preserve"> -- </w:t>
      </w:r>
      <w:r w:rsidR="005C3972">
        <w:rPr>
          <w:rFonts w:hint="eastAsia"/>
        </w:rPr>
        <w:t>验证</w:t>
      </w:r>
      <w:r w:rsidR="005C3972">
        <w:rPr>
          <w:rFonts w:hint="eastAsia"/>
        </w:rPr>
        <w:t>CRL</w:t>
      </w:r>
      <w:r w:rsidR="005C3972">
        <w:rPr>
          <w:rFonts w:hint="eastAsia"/>
        </w:rPr>
        <w:t>的</w:t>
      </w:r>
      <w:r w:rsidR="005C3972">
        <w:rPr>
          <w:rFonts w:hint="eastAsia"/>
        </w:rPr>
        <w:t>CA</w:t>
      </w:r>
      <w:r w:rsidR="005C3972">
        <w:rPr>
          <w:rFonts w:hint="eastAsia"/>
        </w:rPr>
        <w:t>签名</w:t>
      </w:r>
    </w:p>
    <w:p w14:paraId="3801263B" w14:textId="333F1BE2" w:rsidR="0052253C" w:rsidRDefault="0052253C" w:rsidP="00BB6613">
      <w:pPr>
        <w:ind w:firstLine="440"/>
      </w:pPr>
      <w:r>
        <w:rPr>
          <w:rFonts w:hint="eastAsia"/>
        </w:rPr>
        <w:tab/>
        <w:t>encipherOnly</w:t>
      </w:r>
      <w:r>
        <w:rPr>
          <w:rFonts w:hint="eastAsia"/>
        </w:rPr>
        <w:tab/>
      </w:r>
      <w:r>
        <w:rPr>
          <w:rFonts w:hint="eastAsia"/>
        </w:rPr>
        <w:tab/>
        <w:t>(7),</w:t>
      </w:r>
      <w:r w:rsidR="004610F2">
        <w:rPr>
          <w:rFonts w:hint="eastAsia"/>
        </w:rPr>
        <w:t xml:space="preserve"> -- </w:t>
      </w:r>
      <w:r w:rsidR="004610F2">
        <w:rPr>
          <w:rFonts w:hint="eastAsia"/>
        </w:rPr>
        <w:t>与</w:t>
      </w:r>
      <w:r w:rsidR="004610F2">
        <w:rPr>
          <w:rFonts w:hint="eastAsia"/>
        </w:rPr>
        <w:t>keyAgreement</w:t>
      </w:r>
      <w:r w:rsidR="004610F2">
        <w:rPr>
          <w:rFonts w:hint="eastAsia"/>
        </w:rPr>
        <w:t>一起使用</w:t>
      </w:r>
      <w:r w:rsidR="00E50AFF">
        <w:rPr>
          <w:rFonts w:hint="eastAsia"/>
        </w:rPr>
        <w:t>(</w:t>
      </w:r>
      <w:r w:rsidR="00E50AFF">
        <w:rPr>
          <w:rFonts w:hint="eastAsia"/>
        </w:rPr>
        <w:t>加密证书</w:t>
      </w:r>
      <w:r w:rsidR="00E50AFF">
        <w:rPr>
          <w:rFonts w:hint="eastAsia"/>
        </w:rPr>
        <w:t>)</w:t>
      </w:r>
    </w:p>
    <w:p w14:paraId="2A26344C" w14:textId="171D71BD" w:rsidR="0052253C" w:rsidRDefault="0052253C" w:rsidP="00BB6613">
      <w:pPr>
        <w:ind w:firstLine="440"/>
      </w:pPr>
      <w:r>
        <w:rPr>
          <w:rFonts w:hint="eastAsia"/>
        </w:rPr>
        <w:tab/>
        <w:t>decipherOnly</w:t>
      </w:r>
      <w:r>
        <w:rPr>
          <w:rFonts w:hint="eastAsia"/>
        </w:rPr>
        <w:tab/>
      </w:r>
      <w:r>
        <w:rPr>
          <w:rFonts w:hint="eastAsia"/>
        </w:rPr>
        <w:tab/>
        <w:t>(8)</w:t>
      </w:r>
      <w:r w:rsidR="004610F2">
        <w:rPr>
          <w:rFonts w:hint="eastAsia"/>
        </w:rPr>
        <w:t xml:space="preserve"> -- </w:t>
      </w:r>
      <w:r w:rsidR="004610F2">
        <w:rPr>
          <w:rFonts w:hint="eastAsia"/>
        </w:rPr>
        <w:t>与</w:t>
      </w:r>
      <w:r w:rsidR="004610F2">
        <w:rPr>
          <w:rFonts w:hint="eastAsia"/>
        </w:rPr>
        <w:t>keyAgreement</w:t>
      </w:r>
      <w:r w:rsidR="004610F2">
        <w:rPr>
          <w:rFonts w:hint="eastAsia"/>
        </w:rPr>
        <w:t>一起使用</w:t>
      </w:r>
      <w:r w:rsidR="00E50AFF">
        <w:rPr>
          <w:rFonts w:hint="eastAsia"/>
        </w:rPr>
        <w:t>(</w:t>
      </w:r>
      <w:r w:rsidR="00E50AFF">
        <w:rPr>
          <w:rFonts w:hint="eastAsia"/>
        </w:rPr>
        <w:t>加密证书</w:t>
      </w:r>
      <w:r w:rsidR="00E50AFF">
        <w:rPr>
          <w:rFonts w:hint="eastAsia"/>
        </w:rPr>
        <w:t>)</w:t>
      </w:r>
    </w:p>
    <w:p w14:paraId="43D88DEC" w14:textId="7FEC8975" w:rsidR="0052253C" w:rsidRPr="0052253C" w:rsidRDefault="0052253C" w:rsidP="00BB6613">
      <w:pPr>
        <w:ind w:firstLine="440"/>
      </w:pPr>
      <w:r>
        <w:rPr>
          <w:rFonts w:hint="eastAsia"/>
        </w:rPr>
        <w:t>}</w:t>
      </w:r>
    </w:p>
    <w:p w14:paraId="65C9657B" w14:textId="31AACA36" w:rsidR="0052253C" w:rsidRDefault="00E50AFF" w:rsidP="00BB6613">
      <w:pPr>
        <w:ind w:firstLine="440"/>
      </w:pPr>
      <w:r>
        <w:rPr>
          <w:rFonts w:hint="eastAsia"/>
        </w:rPr>
        <w:t>所有的</w:t>
      </w:r>
      <w:r>
        <w:rPr>
          <w:rFonts w:hint="eastAsia"/>
        </w:rPr>
        <w:t>CA</w:t>
      </w:r>
      <w:r>
        <w:rPr>
          <w:rFonts w:hint="eastAsia"/>
        </w:rPr>
        <w:t>证书必须包含本扩展</w:t>
      </w:r>
      <w:r w:rsidR="002A2F9F">
        <w:rPr>
          <w:rFonts w:hint="eastAsia"/>
        </w:rPr>
        <w:t>，且包含</w:t>
      </w:r>
      <w:r w:rsidR="002A2F9F">
        <w:rPr>
          <w:rFonts w:hint="eastAsia"/>
        </w:rPr>
        <w:t>keyCertSign</w:t>
      </w:r>
      <w:r w:rsidR="002A2F9F">
        <w:rPr>
          <w:rFonts w:hint="eastAsia"/>
        </w:rPr>
        <w:t>。</w:t>
      </w:r>
    </w:p>
    <w:p w14:paraId="7A471C36" w14:textId="77777777" w:rsidR="0052253C" w:rsidRDefault="0052253C" w:rsidP="00BB6613">
      <w:pPr>
        <w:ind w:firstLine="440"/>
      </w:pPr>
    </w:p>
    <w:p w14:paraId="6D522682" w14:textId="34BC2DCF" w:rsidR="001710A5" w:rsidRDefault="001710A5" w:rsidP="001710A5">
      <w:pPr>
        <w:pStyle w:val="afc"/>
        <w:numPr>
          <w:ilvl w:val="0"/>
          <w:numId w:val="41"/>
        </w:numPr>
        <w:ind w:firstLineChars="0"/>
      </w:pPr>
      <w:r>
        <w:rPr>
          <w:rFonts w:hint="eastAsia"/>
        </w:rPr>
        <w:t>扩展密钥用法</w:t>
      </w:r>
    </w:p>
    <w:p w14:paraId="039C3581" w14:textId="56ED0ACC" w:rsidR="001710A5" w:rsidRDefault="001710A5" w:rsidP="001710A5">
      <w:pPr>
        <w:ind w:left="440" w:firstLineChars="0" w:firstLine="0"/>
      </w:pPr>
      <w:r>
        <w:rPr>
          <w:rFonts w:hint="eastAsia"/>
        </w:rPr>
        <w:t>id-ce-extKeyUsage OBJECT IDENTIFIER ::= {id-ce 37}</w:t>
      </w:r>
    </w:p>
    <w:p w14:paraId="15123F7A" w14:textId="70C28092" w:rsidR="0052253C" w:rsidRDefault="001710A5" w:rsidP="00BB6613">
      <w:pPr>
        <w:ind w:firstLine="440"/>
      </w:pPr>
      <w:r>
        <w:rPr>
          <w:rFonts w:hint="eastAsia"/>
        </w:rPr>
        <w:t>ExtKeyUsageSyntax ::= SEQUENCE SIZE (1..MAX) OF KeyPurposeId</w:t>
      </w:r>
    </w:p>
    <w:p w14:paraId="70CB5074" w14:textId="7D0BA7E6" w:rsidR="001710A5" w:rsidRPr="001710A5" w:rsidRDefault="001710A5" w:rsidP="00BB6613">
      <w:pPr>
        <w:ind w:firstLine="440"/>
      </w:pPr>
      <w:r>
        <w:rPr>
          <w:rFonts w:hint="eastAsia"/>
        </w:rPr>
        <w:t>KeyPurposeId ::= OBJECT IDENTIFIER</w:t>
      </w:r>
    </w:p>
    <w:p w14:paraId="7819E889" w14:textId="77777777" w:rsidR="0052253C" w:rsidRDefault="0052253C" w:rsidP="00BB6613">
      <w:pPr>
        <w:ind w:firstLine="440"/>
      </w:pPr>
    </w:p>
    <w:p w14:paraId="35349257" w14:textId="50B8F30C" w:rsidR="00947C31" w:rsidRDefault="00947C31" w:rsidP="00947C31">
      <w:pPr>
        <w:pStyle w:val="afc"/>
        <w:numPr>
          <w:ilvl w:val="0"/>
          <w:numId w:val="41"/>
        </w:numPr>
        <w:ind w:firstLineChars="0"/>
      </w:pPr>
      <w:r>
        <w:rPr>
          <w:rFonts w:hint="eastAsia"/>
        </w:rPr>
        <w:t>私有密钥使用期，只用于数字签名密钥</w:t>
      </w:r>
      <w:r w:rsidR="00210AB1">
        <w:rPr>
          <w:rFonts w:hint="eastAsia"/>
        </w:rPr>
        <w:t>。非关键。</w:t>
      </w:r>
    </w:p>
    <w:p w14:paraId="3CDEE3C7" w14:textId="106C57EE" w:rsidR="00947C31" w:rsidRDefault="00947C31" w:rsidP="00947C31">
      <w:pPr>
        <w:ind w:left="440" w:firstLineChars="0" w:firstLine="0"/>
      </w:pPr>
      <w:r>
        <w:rPr>
          <w:rFonts w:hint="eastAsia"/>
        </w:rPr>
        <w:t>id-ce-privateKeyUsagePeriod OBJECT IDENTIFIER ::= {id-ce 16}</w:t>
      </w:r>
    </w:p>
    <w:p w14:paraId="12681B30" w14:textId="77777777" w:rsidR="00947C31" w:rsidRDefault="00947C31" w:rsidP="00BB6613">
      <w:pPr>
        <w:ind w:firstLine="440"/>
      </w:pPr>
      <w:r>
        <w:rPr>
          <w:rFonts w:hint="eastAsia"/>
        </w:rPr>
        <w:t>PrivateKeyUsagePeriod ::= SEQUENCE {</w:t>
      </w:r>
    </w:p>
    <w:p w14:paraId="5D15A556" w14:textId="2B14BC0C" w:rsidR="00947C31" w:rsidRDefault="00947C31" w:rsidP="00BB6613">
      <w:pPr>
        <w:ind w:firstLine="440"/>
      </w:pPr>
      <w:r>
        <w:rPr>
          <w:rFonts w:hint="eastAsia"/>
        </w:rPr>
        <w:lastRenderedPageBreak/>
        <w:tab/>
        <w:t>notBefore  [0] GeneralizedTime OPTIONAL,</w:t>
      </w:r>
    </w:p>
    <w:p w14:paraId="0EA485FA" w14:textId="4A4A9A78" w:rsidR="00947C31" w:rsidRDefault="00947C31" w:rsidP="00BB6613">
      <w:pPr>
        <w:ind w:firstLine="440"/>
      </w:pPr>
      <w:r>
        <w:rPr>
          <w:rFonts w:hint="eastAsia"/>
        </w:rPr>
        <w:tab/>
        <w:t>notAfter   [1] GeneralizedTime OPTIONAL</w:t>
      </w:r>
    </w:p>
    <w:p w14:paraId="3231510D" w14:textId="3EE7C8F8" w:rsidR="00E13407" w:rsidRPr="00947C31" w:rsidRDefault="00947C31" w:rsidP="00BB6613">
      <w:pPr>
        <w:ind w:firstLine="440"/>
      </w:pPr>
      <w:r>
        <w:rPr>
          <w:rFonts w:hint="eastAsia"/>
        </w:rPr>
        <w:t>}</w:t>
      </w:r>
    </w:p>
    <w:p w14:paraId="28FF21BC" w14:textId="77777777" w:rsidR="00E13407" w:rsidRDefault="00E13407" w:rsidP="00BB6613">
      <w:pPr>
        <w:ind w:firstLine="440"/>
      </w:pPr>
    </w:p>
    <w:p w14:paraId="431BEF89" w14:textId="13C1E54C" w:rsidR="00235831" w:rsidRDefault="00235831" w:rsidP="00235831">
      <w:pPr>
        <w:pStyle w:val="afc"/>
        <w:numPr>
          <w:ilvl w:val="0"/>
          <w:numId w:val="41"/>
        </w:numPr>
        <w:ind w:firstLineChars="0"/>
      </w:pPr>
      <w:r>
        <w:rPr>
          <w:rFonts w:hint="eastAsia"/>
        </w:rPr>
        <w:t>证书策略</w:t>
      </w:r>
    </w:p>
    <w:p w14:paraId="00F9EBF2" w14:textId="12898186" w:rsidR="00DB40C6" w:rsidRDefault="00DB40C6" w:rsidP="00DB40C6">
      <w:pPr>
        <w:ind w:left="440" w:firstLineChars="0" w:firstLine="0"/>
      </w:pPr>
      <w:r>
        <w:rPr>
          <w:rFonts w:hint="eastAsia"/>
        </w:rPr>
        <w:t>用户证书中，策略信息条目描述了证书发发所依据的策略及证书的应用目的；</w:t>
      </w:r>
      <w:r>
        <w:rPr>
          <w:rFonts w:hint="eastAsia"/>
        </w:rPr>
        <w:t>CA</w:t>
      </w:r>
      <w:r>
        <w:rPr>
          <w:rFonts w:hint="eastAsia"/>
        </w:rPr>
        <w:t>证书中，策略条目制定了包含这个证书的验证路径的策略集合。</w:t>
      </w:r>
    </w:p>
    <w:p w14:paraId="21C13D14" w14:textId="4ECD911E" w:rsidR="00235831" w:rsidRDefault="00235831" w:rsidP="00235831">
      <w:pPr>
        <w:ind w:left="440" w:firstLineChars="0" w:firstLine="0"/>
      </w:pPr>
      <w:r>
        <w:rPr>
          <w:rFonts w:hint="eastAsia"/>
        </w:rPr>
        <w:t>id-ce-certificatePolicies OBJECT IDENTIFIER ::= {id-ce 32}</w:t>
      </w:r>
    </w:p>
    <w:p w14:paraId="5EBE041C" w14:textId="6ED66671" w:rsidR="00E13407" w:rsidRPr="00235831" w:rsidRDefault="00DB40C6" w:rsidP="00BB6613">
      <w:pPr>
        <w:ind w:firstLine="440"/>
      </w:pPr>
      <w:r>
        <w:rPr>
          <w:rFonts w:hint="eastAsia"/>
        </w:rPr>
        <w:t>certificatePolicies ::= SEQUENCE SIZE (1..MAX) OF PolicyInformation</w:t>
      </w:r>
    </w:p>
    <w:p w14:paraId="5841713F" w14:textId="77777777" w:rsidR="00DB40C6" w:rsidRDefault="00DB40C6" w:rsidP="00BB6613">
      <w:pPr>
        <w:ind w:firstLine="440"/>
      </w:pPr>
      <w:r>
        <w:rPr>
          <w:rFonts w:hint="eastAsia"/>
        </w:rPr>
        <w:t>PolicyInformation ::= SEQUENCE {</w:t>
      </w:r>
    </w:p>
    <w:p w14:paraId="2EB2ADB9" w14:textId="1E1F005B" w:rsidR="00DB40C6" w:rsidRDefault="00DB40C6" w:rsidP="00BB6613">
      <w:pPr>
        <w:ind w:firstLine="440"/>
      </w:pPr>
      <w:r>
        <w:rPr>
          <w:rFonts w:hint="eastAsia"/>
        </w:rPr>
        <w:tab/>
        <w:t>policyIdentifier CertPolicyId,</w:t>
      </w:r>
    </w:p>
    <w:p w14:paraId="265D5809" w14:textId="7477BA95" w:rsidR="00DB40C6" w:rsidRDefault="00DB40C6" w:rsidP="00BB6613">
      <w:pPr>
        <w:ind w:firstLine="440"/>
      </w:pPr>
      <w:r>
        <w:rPr>
          <w:rFonts w:hint="eastAsia"/>
        </w:rPr>
        <w:tab/>
        <w:t>policyQualifiers SEQUENCE SIZE (1..MAX) OF PolicyQualifierInfo OPTIONAL</w:t>
      </w:r>
    </w:p>
    <w:p w14:paraId="3AB085B5" w14:textId="61A26968" w:rsidR="00E13407" w:rsidRDefault="00DB40C6" w:rsidP="00BB6613">
      <w:pPr>
        <w:ind w:firstLine="440"/>
      </w:pPr>
      <w:r>
        <w:rPr>
          <w:rFonts w:hint="eastAsia"/>
        </w:rPr>
        <w:t>}</w:t>
      </w:r>
    </w:p>
    <w:p w14:paraId="21063AEF" w14:textId="77AA4DFE" w:rsidR="00E13407" w:rsidRDefault="00DB40C6" w:rsidP="00BB6613">
      <w:pPr>
        <w:ind w:firstLine="440"/>
      </w:pPr>
      <w:r>
        <w:rPr>
          <w:rFonts w:hint="eastAsia"/>
        </w:rPr>
        <w:t>CertPolicyId ::= OBJECT IDENTIFIER</w:t>
      </w:r>
    </w:p>
    <w:p w14:paraId="3193BB8C" w14:textId="77777777" w:rsidR="00DB40C6" w:rsidRDefault="00DB40C6" w:rsidP="00BB6613">
      <w:pPr>
        <w:ind w:firstLine="440"/>
      </w:pPr>
      <w:r>
        <w:rPr>
          <w:rFonts w:hint="eastAsia"/>
        </w:rPr>
        <w:t>PolicyQualifierInfo ::= SEQUENCE {</w:t>
      </w:r>
    </w:p>
    <w:p w14:paraId="7F58374C" w14:textId="4C722031" w:rsidR="00DB40C6" w:rsidRDefault="00DB40C6" w:rsidP="00DB40C6">
      <w:pPr>
        <w:ind w:left="400" w:firstLine="440"/>
      </w:pPr>
      <w:r>
        <w:rPr>
          <w:rFonts w:hint="eastAsia"/>
        </w:rPr>
        <w:t>policyQualifierId PolicyQualifierId,</w:t>
      </w:r>
    </w:p>
    <w:p w14:paraId="5149DB28" w14:textId="0BF93E8F" w:rsidR="00DB40C6" w:rsidRDefault="00DB40C6" w:rsidP="00DB40C6">
      <w:pPr>
        <w:ind w:left="400" w:firstLine="440"/>
      </w:pPr>
      <w:r>
        <w:rPr>
          <w:rFonts w:hint="eastAsia"/>
        </w:rPr>
        <w:t>qualifier     ANY DEFINED BY policyQualifierId</w:t>
      </w:r>
    </w:p>
    <w:p w14:paraId="070FB5EC" w14:textId="0B8EC640" w:rsidR="00E13407" w:rsidRDefault="00DB40C6" w:rsidP="00BB6613">
      <w:pPr>
        <w:ind w:firstLine="440"/>
      </w:pPr>
      <w:r>
        <w:rPr>
          <w:rFonts w:hint="eastAsia"/>
        </w:rPr>
        <w:t>}</w:t>
      </w:r>
    </w:p>
    <w:p w14:paraId="00C2E313" w14:textId="5EF9680A" w:rsidR="00E13407" w:rsidRDefault="00FD0092" w:rsidP="00BB6613">
      <w:pPr>
        <w:ind w:firstLine="440"/>
      </w:pPr>
      <w:r>
        <w:rPr>
          <w:rFonts w:hint="eastAsia"/>
        </w:rPr>
        <w:t>PolicyQualifierId ::= OBJECT IDENTIFIER (id-qt-cps | id-qt-unotice)</w:t>
      </w:r>
    </w:p>
    <w:p w14:paraId="576A1CD2" w14:textId="7CAFCCDA" w:rsidR="00FD0092" w:rsidRDefault="00FD0092" w:rsidP="00BB6613">
      <w:pPr>
        <w:ind w:firstLine="440"/>
      </w:pPr>
      <w:r>
        <w:rPr>
          <w:rFonts w:hint="eastAsia"/>
        </w:rPr>
        <w:t>id-qt OBJECT IDENTIFIER ::= {id-pkix 2}</w:t>
      </w:r>
    </w:p>
    <w:p w14:paraId="4F1D0047" w14:textId="4520D9AB" w:rsidR="00FD0092" w:rsidRDefault="00FD0092" w:rsidP="00BB6613">
      <w:pPr>
        <w:ind w:firstLine="440"/>
      </w:pPr>
      <w:r>
        <w:rPr>
          <w:rFonts w:hint="eastAsia"/>
        </w:rPr>
        <w:t>id-qt-cps OBJECT IDENTIFIER ::= {id-qt 1}</w:t>
      </w:r>
    </w:p>
    <w:p w14:paraId="26A0899F" w14:textId="62CC6C78" w:rsidR="00FD0092" w:rsidRDefault="00FD0092" w:rsidP="00BB6613">
      <w:pPr>
        <w:ind w:firstLine="440"/>
      </w:pPr>
      <w:r>
        <w:rPr>
          <w:rFonts w:hint="eastAsia"/>
        </w:rPr>
        <w:t>id-qt-</w:t>
      </w:r>
      <w:r w:rsidRPr="00FD0092">
        <w:rPr>
          <w:rFonts w:hint="eastAsia"/>
        </w:rPr>
        <w:t xml:space="preserve"> </w:t>
      </w:r>
      <w:r>
        <w:rPr>
          <w:rFonts w:hint="eastAsia"/>
        </w:rPr>
        <w:t>unotice OBJECT IDENTIFIER ::= {id-qt 2}</w:t>
      </w:r>
    </w:p>
    <w:p w14:paraId="0D6D6DCE" w14:textId="77777777" w:rsidR="009140A7" w:rsidRDefault="009140A7" w:rsidP="00BB6613">
      <w:pPr>
        <w:ind w:firstLine="440"/>
      </w:pPr>
    </w:p>
    <w:p w14:paraId="25814C6C" w14:textId="4C155C9A" w:rsidR="00B659AC" w:rsidRDefault="00B659AC" w:rsidP="00B659AC">
      <w:pPr>
        <w:pStyle w:val="afc"/>
        <w:numPr>
          <w:ilvl w:val="0"/>
          <w:numId w:val="41"/>
        </w:numPr>
        <w:ind w:firstLineChars="0"/>
      </w:pPr>
      <w:r>
        <w:rPr>
          <w:rFonts w:hint="eastAsia"/>
        </w:rPr>
        <w:t>策略映射，只用于</w:t>
      </w:r>
      <w:r>
        <w:rPr>
          <w:rFonts w:hint="eastAsia"/>
        </w:rPr>
        <w:t>CA</w:t>
      </w:r>
      <w:r>
        <w:rPr>
          <w:rFonts w:hint="eastAsia"/>
        </w:rPr>
        <w:t>证书。</w:t>
      </w:r>
    </w:p>
    <w:p w14:paraId="3A1A3607" w14:textId="6888079B" w:rsidR="009140A7" w:rsidRDefault="00B659AC" w:rsidP="00BB6613">
      <w:pPr>
        <w:ind w:firstLine="440"/>
      </w:pPr>
      <w:r>
        <w:rPr>
          <w:rFonts w:hint="eastAsia"/>
        </w:rPr>
        <w:t>颁发者</w:t>
      </w:r>
      <w:r>
        <w:rPr>
          <w:rFonts w:hint="eastAsia"/>
        </w:rPr>
        <w:t>CA</w:t>
      </w:r>
      <w:r>
        <w:rPr>
          <w:rFonts w:hint="eastAsia"/>
        </w:rPr>
        <w:t>认为</w:t>
      </w:r>
      <w:r>
        <w:rPr>
          <w:rFonts w:hint="eastAsia"/>
        </w:rPr>
        <w:t>issuerDomainPolicy</w:t>
      </w:r>
      <w:r>
        <w:rPr>
          <w:rFonts w:hint="eastAsia"/>
        </w:rPr>
        <w:t>与主体</w:t>
      </w:r>
      <w:r>
        <w:rPr>
          <w:rFonts w:hint="eastAsia"/>
        </w:rPr>
        <w:t>CA</w:t>
      </w:r>
      <w:r>
        <w:rPr>
          <w:rFonts w:hint="eastAsia"/>
        </w:rPr>
        <w:t>的</w:t>
      </w:r>
      <w:r>
        <w:rPr>
          <w:rFonts w:hint="eastAsia"/>
        </w:rPr>
        <w:t>subjectDomainPolicy</w:t>
      </w:r>
      <w:r>
        <w:rPr>
          <w:rFonts w:hint="eastAsia"/>
        </w:rPr>
        <w:t>等效。</w:t>
      </w:r>
    </w:p>
    <w:p w14:paraId="155ACDC2" w14:textId="202357A2" w:rsidR="00B659AC" w:rsidRDefault="00B659AC" w:rsidP="00B659AC">
      <w:pPr>
        <w:ind w:left="440" w:firstLineChars="0" w:firstLine="0"/>
      </w:pPr>
      <w:r>
        <w:rPr>
          <w:rFonts w:hint="eastAsia"/>
        </w:rPr>
        <w:t>id-ce-policyMappings OBJECT IDENTIFIER ::= {id-ce 33}</w:t>
      </w:r>
    </w:p>
    <w:p w14:paraId="112C8108" w14:textId="77777777" w:rsidR="00B659AC" w:rsidRDefault="00B659AC" w:rsidP="00B659AC">
      <w:pPr>
        <w:ind w:firstLine="440"/>
      </w:pPr>
      <w:r>
        <w:rPr>
          <w:rFonts w:hint="eastAsia"/>
        </w:rPr>
        <w:t>PolicyMappingsSyntax ::= SEQUENCE SIZE (1..MAX) OF SEQUENCE {</w:t>
      </w:r>
    </w:p>
    <w:p w14:paraId="17350FDD" w14:textId="42039829" w:rsidR="00B659AC" w:rsidRDefault="00B659AC" w:rsidP="00B659AC">
      <w:pPr>
        <w:ind w:firstLine="440"/>
      </w:pPr>
      <w:r>
        <w:rPr>
          <w:rFonts w:hint="eastAsia"/>
        </w:rPr>
        <w:tab/>
        <w:t>issuerDomainPolicy  CertPolicyId,</w:t>
      </w:r>
    </w:p>
    <w:p w14:paraId="1EF13CBB" w14:textId="593F7BB5" w:rsidR="00B659AC" w:rsidRDefault="00B659AC" w:rsidP="00B659AC">
      <w:pPr>
        <w:ind w:firstLine="440"/>
      </w:pPr>
      <w:r>
        <w:rPr>
          <w:rFonts w:hint="eastAsia"/>
        </w:rPr>
        <w:t xml:space="preserve">    subjectDomainPolicy  CertPolicyId</w:t>
      </w:r>
    </w:p>
    <w:p w14:paraId="579458E0" w14:textId="735ECEEB" w:rsidR="00B659AC" w:rsidRPr="00235831" w:rsidRDefault="00B659AC" w:rsidP="00B659AC">
      <w:pPr>
        <w:ind w:firstLine="440"/>
      </w:pPr>
      <w:r>
        <w:rPr>
          <w:rFonts w:hint="eastAsia"/>
        </w:rPr>
        <w:t>}</w:t>
      </w:r>
    </w:p>
    <w:p w14:paraId="1A977B3E" w14:textId="77777777" w:rsidR="009140A7" w:rsidRPr="00B659AC" w:rsidRDefault="009140A7" w:rsidP="00BB6613">
      <w:pPr>
        <w:ind w:firstLine="440"/>
      </w:pPr>
    </w:p>
    <w:p w14:paraId="0D7CCB31" w14:textId="79102F38" w:rsidR="00B659AC" w:rsidRDefault="00B659AC" w:rsidP="00B659AC">
      <w:pPr>
        <w:pStyle w:val="afc"/>
        <w:numPr>
          <w:ilvl w:val="0"/>
          <w:numId w:val="41"/>
        </w:numPr>
        <w:ind w:firstLineChars="0"/>
      </w:pPr>
      <w:r>
        <w:rPr>
          <w:rFonts w:hint="eastAsia"/>
        </w:rPr>
        <w:t>主体替换名称</w:t>
      </w:r>
    </w:p>
    <w:p w14:paraId="405FC50D" w14:textId="1FB4D05A" w:rsidR="009140A7" w:rsidRPr="00B659AC" w:rsidRDefault="002E608D" w:rsidP="00BB6613">
      <w:pPr>
        <w:ind w:firstLine="440"/>
      </w:pPr>
      <w:r>
        <w:rPr>
          <w:rFonts w:hint="eastAsia"/>
        </w:rPr>
        <w:t>把附加身份加到证书的主体上，包括电子邮件地址、</w:t>
      </w:r>
      <w:r>
        <w:rPr>
          <w:rFonts w:hint="eastAsia"/>
        </w:rPr>
        <w:t>DNS</w:t>
      </w:r>
      <w:r>
        <w:rPr>
          <w:rFonts w:hint="eastAsia"/>
        </w:rPr>
        <w:t>名称、</w:t>
      </w:r>
      <w:r>
        <w:rPr>
          <w:rFonts w:hint="eastAsia"/>
        </w:rPr>
        <w:t>IP</w:t>
      </w:r>
      <w:r>
        <w:rPr>
          <w:rFonts w:hint="eastAsia"/>
        </w:rPr>
        <w:t>地址、</w:t>
      </w:r>
      <w:r>
        <w:rPr>
          <w:rFonts w:hint="eastAsia"/>
        </w:rPr>
        <w:t>URI</w:t>
      </w:r>
      <w:r>
        <w:rPr>
          <w:rFonts w:hint="eastAsia"/>
        </w:rPr>
        <w:t>等。</w:t>
      </w:r>
    </w:p>
    <w:p w14:paraId="0CA297DD" w14:textId="0BD51FD4" w:rsidR="00B659AC" w:rsidRDefault="00B659AC" w:rsidP="00B659AC">
      <w:pPr>
        <w:ind w:left="440" w:firstLineChars="0" w:firstLine="0"/>
      </w:pPr>
      <w:r>
        <w:rPr>
          <w:rFonts w:hint="eastAsia"/>
        </w:rPr>
        <w:t>id-ce-subjectAltName OBJECT IDENTIFIER ::= {id-ce 37}</w:t>
      </w:r>
    </w:p>
    <w:p w14:paraId="35176129" w14:textId="264A82C8" w:rsidR="009140A7" w:rsidRDefault="00B659AC" w:rsidP="00BB6613">
      <w:pPr>
        <w:ind w:firstLine="440"/>
      </w:pPr>
      <w:r>
        <w:rPr>
          <w:rFonts w:hint="eastAsia"/>
        </w:rPr>
        <w:t>SubjectAltName ::= GeneralNames</w:t>
      </w:r>
    </w:p>
    <w:p w14:paraId="138800F6" w14:textId="0D66E800" w:rsidR="00B659AC" w:rsidRPr="00B659AC" w:rsidRDefault="00B659AC" w:rsidP="00BB6613">
      <w:pPr>
        <w:ind w:firstLine="440"/>
      </w:pPr>
      <w:r>
        <w:rPr>
          <w:rFonts w:hint="eastAsia"/>
        </w:rPr>
        <w:t>GeneralNames ::= SEQUENCE SIZE (1 .. MAX) OF GeneralName</w:t>
      </w:r>
    </w:p>
    <w:p w14:paraId="54A8B96C" w14:textId="77777777" w:rsidR="00B659AC" w:rsidRDefault="00B659AC" w:rsidP="00BB6613">
      <w:pPr>
        <w:ind w:firstLine="440"/>
      </w:pPr>
    </w:p>
    <w:p w14:paraId="3FBA985E" w14:textId="105361C4" w:rsidR="002E608D" w:rsidRDefault="002E608D" w:rsidP="002E608D">
      <w:pPr>
        <w:pStyle w:val="afc"/>
        <w:numPr>
          <w:ilvl w:val="0"/>
          <w:numId w:val="41"/>
        </w:numPr>
        <w:ind w:firstLineChars="0"/>
      </w:pPr>
      <w:r>
        <w:rPr>
          <w:rFonts w:hint="eastAsia"/>
        </w:rPr>
        <w:t>颁发者替换名称</w:t>
      </w:r>
    </w:p>
    <w:p w14:paraId="2773E37B" w14:textId="5841632E" w:rsidR="002E608D" w:rsidRDefault="002E608D" w:rsidP="002E608D">
      <w:pPr>
        <w:ind w:left="440" w:firstLineChars="0" w:firstLine="0"/>
      </w:pPr>
      <w:r>
        <w:rPr>
          <w:rFonts w:hint="eastAsia"/>
        </w:rPr>
        <w:t>id-ce-issuerAltName OBJECT IDENTIFIER ::= {id-ce 18}</w:t>
      </w:r>
    </w:p>
    <w:p w14:paraId="23EAA8E5" w14:textId="3360F66C" w:rsidR="002E608D" w:rsidRDefault="002E608D" w:rsidP="002E608D">
      <w:pPr>
        <w:ind w:firstLine="440"/>
      </w:pPr>
      <w:r>
        <w:rPr>
          <w:rFonts w:hint="eastAsia"/>
        </w:rPr>
        <w:t>IssuerAltName ::= GeneralNames</w:t>
      </w:r>
    </w:p>
    <w:p w14:paraId="67DE50A7" w14:textId="77777777" w:rsidR="00B659AC" w:rsidRDefault="00B659AC" w:rsidP="00BB6613">
      <w:pPr>
        <w:ind w:firstLine="440"/>
      </w:pPr>
    </w:p>
    <w:p w14:paraId="7750F76A" w14:textId="19EA5961" w:rsidR="00BA5378" w:rsidRDefault="00BA5378" w:rsidP="00BA5378">
      <w:pPr>
        <w:pStyle w:val="afc"/>
        <w:numPr>
          <w:ilvl w:val="0"/>
          <w:numId w:val="41"/>
        </w:numPr>
        <w:ind w:firstLineChars="0"/>
      </w:pPr>
      <w:r>
        <w:rPr>
          <w:rFonts w:hint="eastAsia"/>
        </w:rPr>
        <w:t>主体目录属性，非关键的</w:t>
      </w:r>
    </w:p>
    <w:p w14:paraId="1299B013" w14:textId="10456B0F" w:rsidR="00BA5378" w:rsidRDefault="00BA5378" w:rsidP="00BA5378">
      <w:pPr>
        <w:ind w:firstLine="440"/>
      </w:pPr>
      <w:r>
        <w:t>id-ce-</w:t>
      </w:r>
      <w:r>
        <w:rPr>
          <w:rFonts w:hint="eastAsia"/>
        </w:rPr>
        <w:t>subjectDirectoryAttributes</w:t>
      </w:r>
      <w:r>
        <w:t xml:space="preserve"> OBJECT IDENTIFIER ::= {id-ce </w:t>
      </w:r>
      <w:r>
        <w:rPr>
          <w:rFonts w:hint="eastAsia"/>
        </w:rPr>
        <w:t>9</w:t>
      </w:r>
      <w:r>
        <w:t>}</w:t>
      </w:r>
    </w:p>
    <w:p w14:paraId="000057AA" w14:textId="143DD513" w:rsidR="007E4969" w:rsidRDefault="00BA5378" w:rsidP="00BA5378">
      <w:pPr>
        <w:ind w:firstLine="440"/>
      </w:pPr>
      <w:r>
        <w:rPr>
          <w:rFonts w:hint="eastAsia"/>
        </w:rPr>
        <w:t>SubjectDirectoryAttributes</w:t>
      </w:r>
      <w:r>
        <w:t xml:space="preserve"> ::= </w:t>
      </w:r>
      <w:r>
        <w:rPr>
          <w:rFonts w:hint="eastAsia"/>
        </w:rPr>
        <w:t>SEQUENCE SIZE (1 .. MAX) OF Attribute</w:t>
      </w:r>
    </w:p>
    <w:p w14:paraId="282FCC82" w14:textId="77777777" w:rsidR="007E4969" w:rsidRDefault="007E4969" w:rsidP="00BB6613">
      <w:pPr>
        <w:ind w:firstLine="440"/>
      </w:pPr>
    </w:p>
    <w:p w14:paraId="25235408" w14:textId="7B1E2FF2" w:rsidR="00BA5378" w:rsidRDefault="00BA5378" w:rsidP="00BA5378">
      <w:pPr>
        <w:pStyle w:val="afc"/>
        <w:numPr>
          <w:ilvl w:val="0"/>
          <w:numId w:val="41"/>
        </w:numPr>
        <w:ind w:firstLineChars="0"/>
      </w:pPr>
      <w:r>
        <w:rPr>
          <w:rFonts w:hint="eastAsia"/>
        </w:rPr>
        <w:lastRenderedPageBreak/>
        <w:t>基本限制，</w:t>
      </w:r>
      <w:r w:rsidR="00B276FC">
        <w:rPr>
          <w:rFonts w:hint="eastAsia"/>
        </w:rPr>
        <w:t>CA</w:t>
      </w:r>
      <w:r w:rsidR="00B276FC">
        <w:rPr>
          <w:rFonts w:hint="eastAsia"/>
        </w:rPr>
        <w:t>证书中必须包括，</w:t>
      </w:r>
      <w:r>
        <w:rPr>
          <w:rFonts w:hint="eastAsia"/>
        </w:rPr>
        <w:t>关键的</w:t>
      </w:r>
      <w:r w:rsidR="00B276FC">
        <w:rPr>
          <w:rFonts w:hint="eastAsia"/>
        </w:rPr>
        <w:t>。</w:t>
      </w:r>
    </w:p>
    <w:p w14:paraId="4CC55019" w14:textId="2CB93281" w:rsidR="007E4969" w:rsidRPr="00BA5378" w:rsidRDefault="00B276FC" w:rsidP="00BB6613">
      <w:pPr>
        <w:ind w:firstLine="440"/>
      </w:pPr>
      <w:r>
        <w:rPr>
          <w:rFonts w:hint="eastAsia"/>
        </w:rPr>
        <w:t>id-ce-basicConstraints OBJECT IDENTIFIER ::= {id-ce 19}</w:t>
      </w:r>
    </w:p>
    <w:p w14:paraId="4BC380DE" w14:textId="77777777" w:rsidR="00B276FC" w:rsidRDefault="00B276FC" w:rsidP="00BB6613">
      <w:pPr>
        <w:ind w:firstLine="440"/>
      </w:pPr>
      <w:r>
        <w:rPr>
          <w:rFonts w:hint="eastAsia"/>
        </w:rPr>
        <w:t>BasicConstraintsSyntax ::= SEQUENCE {</w:t>
      </w:r>
    </w:p>
    <w:p w14:paraId="0D9BBE7A" w14:textId="3D1D5D8D" w:rsidR="00B276FC" w:rsidRDefault="00B276FC" w:rsidP="00BB6613">
      <w:pPr>
        <w:ind w:firstLine="440"/>
      </w:pPr>
      <w:r>
        <w:rPr>
          <w:rFonts w:hint="eastAsia"/>
        </w:rPr>
        <w:tab/>
        <w:t xml:space="preserve">CA BOOLEAN DEFAULT FALSE, -- </w:t>
      </w:r>
      <w:r>
        <w:rPr>
          <w:rFonts w:hint="eastAsia"/>
        </w:rPr>
        <w:t>此公钥证书是否可以用来验证证书签名</w:t>
      </w:r>
    </w:p>
    <w:p w14:paraId="56051CC1" w14:textId="5E61CFC8" w:rsidR="00B276FC" w:rsidRDefault="00B276FC" w:rsidP="00BB6613">
      <w:pPr>
        <w:ind w:firstLine="440"/>
      </w:pPr>
      <w:r>
        <w:rPr>
          <w:rFonts w:hint="eastAsia"/>
        </w:rPr>
        <w:tab/>
        <w:t xml:space="preserve">pathLenConstrain INTEGER (0..MAX) OPTIONAL </w:t>
      </w:r>
      <w:r>
        <w:t>–</w:t>
      </w:r>
      <w:r>
        <w:rPr>
          <w:rFonts w:hint="eastAsia"/>
        </w:rPr>
        <w:t>认证路径中最多的</w:t>
      </w:r>
      <w:r>
        <w:rPr>
          <w:rFonts w:hint="eastAsia"/>
        </w:rPr>
        <w:t>CA</w:t>
      </w:r>
      <w:r>
        <w:rPr>
          <w:rFonts w:hint="eastAsia"/>
        </w:rPr>
        <w:t>证书数，</w:t>
      </w:r>
      <w:r>
        <w:rPr>
          <w:rFonts w:hint="eastAsia"/>
        </w:rPr>
        <w:t>0</w:t>
      </w:r>
      <w:r>
        <w:rPr>
          <w:rFonts w:hint="eastAsia"/>
        </w:rPr>
        <w:t>标识只可以向终端实体签发证书。</w:t>
      </w:r>
    </w:p>
    <w:p w14:paraId="56C91080" w14:textId="26339F63" w:rsidR="00B659AC" w:rsidRDefault="00B276FC" w:rsidP="00BB6613">
      <w:pPr>
        <w:ind w:firstLine="440"/>
      </w:pPr>
      <w:r>
        <w:rPr>
          <w:rFonts w:hint="eastAsia"/>
        </w:rPr>
        <w:t>}</w:t>
      </w:r>
    </w:p>
    <w:p w14:paraId="4BEE3CB5" w14:textId="77777777" w:rsidR="00B276FC" w:rsidRDefault="00B276FC" w:rsidP="00BB6613">
      <w:pPr>
        <w:ind w:firstLine="440"/>
      </w:pPr>
    </w:p>
    <w:p w14:paraId="1986EF5E" w14:textId="7709EE94" w:rsidR="00D25F8D" w:rsidRDefault="00D25F8D" w:rsidP="00D25F8D">
      <w:pPr>
        <w:pStyle w:val="afc"/>
        <w:numPr>
          <w:ilvl w:val="0"/>
          <w:numId w:val="41"/>
        </w:numPr>
        <w:ind w:firstLineChars="0"/>
      </w:pPr>
      <w:r>
        <w:rPr>
          <w:rFonts w:hint="eastAsia"/>
        </w:rPr>
        <w:t>名称限制，</w:t>
      </w:r>
      <w:r>
        <w:rPr>
          <w:rFonts w:hint="eastAsia"/>
        </w:rPr>
        <w:t>CA</w:t>
      </w:r>
      <w:r>
        <w:rPr>
          <w:rFonts w:hint="eastAsia"/>
        </w:rPr>
        <w:t>证书中使用，指定名称空间。</w:t>
      </w:r>
    </w:p>
    <w:p w14:paraId="13D31F10" w14:textId="541D1907" w:rsidR="00D25F8D" w:rsidRPr="00D25F8D" w:rsidRDefault="00D25F8D" w:rsidP="00BB6613">
      <w:pPr>
        <w:ind w:firstLine="440"/>
      </w:pPr>
      <w:r w:rsidRPr="00D25F8D">
        <w:t>id-ce-</w:t>
      </w:r>
      <w:r>
        <w:rPr>
          <w:rFonts w:hint="eastAsia"/>
        </w:rPr>
        <w:t>name</w:t>
      </w:r>
      <w:r w:rsidRPr="00D25F8D">
        <w:t xml:space="preserve">Constraints OBJECT IDENTIFIER ::= {id-ce </w:t>
      </w:r>
      <w:r>
        <w:rPr>
          <w:rFonts w:hint="eastAsia"/>
        </w:rPr>
        <w:t>30</w:t>
      </w:r>
      <w:r w:rsidRPr="00D25F8D">
        <w:t>}</w:t>
      </w:r>
    </w:p>
    <w:p w14:paraId="787EF688" w14:textId="77777777" w:rsidR="00D25F8D" w:rsidRDefault="00D25F8D" w:rsidP="00BB6613">
      <w:pPr>
        <w:ind w:firstLine="440"/>
      </w:pPr>
      <w:r>
        <w:rPr>
          <w:rFonts w:hint="eastAsia"/>
        </w:rPr>
        <w:t>name</w:t>
      </w:r>
      <w:r w:rsidRPr="00D25F8D">
        <w:t>Constraints</w:t>
      </w:r>
      <w:r>
        <w:rPr>
          <w:rFonts w:hint="eastAsia"/>
        </w:rPr>
        <w:t>Syntax ::= SEQUENCE {</w:t>
      </w:r>
    </w:p>
    <w:p w14:paraId="49F50C7E" w14:textId="1A730FE0" w:rsidR="00D25F8D" w:rsidRDefault="00D25F8D" w:rsidP="00BB6613">
      <w:pPr>
        <w:ind w:firstLine="440"/>
      </w:pPr>
      <w:r>
        <w:rPr>
          <w:rFonts w:hint="eastAsia"/>
        </w:rPr>
        <w:tab/>
        <w:t>permittedSubtrees  [0] GeneralSubtrees OPTIONAL,</w:t>
      </w:r>
    </w:p>
    <w:p w14:paraId="4B34B680" w14:textId="6B06EC5C" w:rsidR="00D25F8D" w:rsidRDefault="00D25F8D" w:rsidP="00D25F8D">
      <w:pPr>
        <w:ind w:firstLineChars="400" w:firstLine="880"/>
      </w:pPr>
      <w:r>
        <w:rPr>
          <w:rFonts w:hint="eastAsia"/>
        </w:rPr>
        <w:t>excludedSubtrees  [0] GeneralSubtrees OPTIONAL</w:t>
      </w:r>
    </w:p>
    <w:p w14:paraId="255B7611" w14:textId="39C4B232" w:rsidR="00D25F8D" w:rsidRPr="00D25F8D" w:rsidRDefault="00D25F8D" w:rsidP="00BB6613">
      <w:pPr>
        <w:ind w:firstLine="440"/>
      </w:pPr>
      <w:r>
        <w:rPr>
          <w:rFonts w:hint="eastAsia"/>
        </w:rPr>
        <w:t>}</w:t>
      </w:r>
    </w:p>
    <w:p w14:paraId="40CD2811" w14:textId="0A31D8D7" w:rsidR="00D25F8D" w:rsidRDefault="00D25F8D" w:rsidP="00BB6613">
      <w:pPr>
        <w:ind w:firstLine="440"/>
      </w:pPr>
      <w:r>
        <w:rPr>
          <w:rFonts w:hint="eastAsia"/>
        </w:rPr>
        <w:t>GeneralSubtrees ::= SEQUENCE SIZE (1 .. MAX) OF GeneralSubtree</w:t>
      </w:r>
    </w:p>
    <w:p w14:paraId="5B4AB9F0" w14:textId="77777777" w:rsidR="00D630A6" w:rsidRDefault="00D630A6" w:rsidP="00BB6613">
      <w:pPr>
        <w:ind w:firstLine="440"/>
      </w:pPr>
      <w:r>
        <w:rPr>
          <w:rFonts w:hint="eastAsia"/>
        </w:rPr>
        <w:t>GeneralSubtree ::= SEQUENCE {</w:t>
      </w:r>
    </w:p>
    <w:p w14:paraId="192FD64E" w14:textId="10423D2F" w:rsidR="00D630A6" w:rsidRDefault="00D630A6" w:rsidP="00BB6613">
      <w:pPr>
        <w:ind w:firstLine="440"/>
      </w:pPr>
      <w:r>
        <w:rPr>
          <w:rFonts w:hint="eastAsia"/>
        </w:rPr>
        <w:tab/>
        <w:t>base GeneralName,</w:t>
      </w:r>
    </w:p>
    <w:p w14:paraId="2C0C35A8" w14:textId="52E88658" w:rsidR="00D630A6" w:rsidRDefault="00D630A6" w:rsidP="00BB6613">
      <w:pPr>
        <w:ind w:firstLine="440"/>
      </w:pPr>
      <w:r>
        <w:rPr>
          <w:rFonts w:hint="eastAsia"/>
        </w:rPr>
        <w:t xml:space="preserve">    m</w:t>
      </w:r>
      <w:r>
        <w:t>inimum</w:t>
      </w:r>
      <w:r>
        <w:rPr>
          <w:rFonts w:hint="eastAsia"/>
        </w:rPr>
        <w:t xml:space="preserve"> [0] BaseDistance DEFAULT 0,</w:t>
      </w:r>
    </w:p>
    <w:p w14:paraId="39515570" w14:textId="6A5609E8" w:rsidR="00D630A6" w:rsidRDefault="00D630A6" w:rsidP="00D630A6">
      <w:pPr>
        <w:ind w:firstLineChars="400" w:firstLine="880"/>
      </w:pPr>
      <w:r>
        <w:rPr>
          <w:rFonts w:hint="eastAsia"/>
        </w:rPr>
        <w:t>maxi</w:t>
      </w:r>
      <w:r>
        <w:t>mum</w:t>
      </w:r>
      <w:r>
        <w:rPr>
          <w:rFonts w:hint="eastAsia"/>
        </w:rPr>
        <w:t xml:space="preserve"> [0] BaseDistance OPTIONAL</w:t>
      </w:r>
    </w:p>
    <w:p w14:paraId="14FBCB3E" w14:textId="5CCC002E" w:rsidR="00D25F8D" w:rsidRDefault="00D630A6" w:rsidP="00BB6613">
      <w:pPr>
        <w:ind w:firstLine="440"/>
      </w:pPr>
      <w:r>
        <w:rPr>
          <w:rFonts w:hint="eastAsia"/>
        </w:rPr>
        <w:t>}</w:t>
      </w:r>
    </w:p>
    <w:p w14:paraId="1AB0B369" w14:textId="77777777" w:rsidR="00D25F8D" w:rsidRDefault="00D25F8D" w:rsidP="00BB6613">
      <w:pPr>
        <w:ind w:firstLine="440"/>
      </w:pPr>
    </w:p>
    <w:p w14:paraId="146E4118" w14:textId="3CDC1DC9" w:rsidR="00C63B8F" w:rsidRDefault="00C63B8F" w:rsidP="00C63B8F">
      <w:pPr>
        <w:pStyle w:val="afc"/>
        <w:numPr>
          <w:ilvl w:val="0"/>
          <w:numId w:val="41"/>
        </w:numPr>
        <w:ind w:firstLineChars="0"/>
      </w:pPr>
      <w:r>
        <w:rPr>
          <w:rFonts w:hint="eastAsia"/>
        </w:rPr>
        <w:t>策略限制，</w:t>
      </w:r>
      <w:r>
        <w:rPr>
          <w:rFonts w:hint="eastAsia"/>
        </w:rPr>
        <w:t>CA</w:t>
      </w:r>
      <w:r>
        <w:rPr>
          <w:rFonts w:hint="eastAsia"/>
        </w:rPr>
        <w:t>证书中使用，限制路径确认。</w:t>
      </w:r>
    </w:p>
    <w:p w14:paraId="0CECDAAA" w14:textId="5B51B8E6" w:rsidR="00C63B8F" w:rsidRPr="00C63B8F" w:rsidRDefault="00C63B8F" w:rsidP="00BB6613">
      <w:pPr>
        <w:ind w:firstLine="440"/>
      </w:pPr>
      <w:r w:rsidRPr="00C63B8F">
        <w:t>id-ce-</w:t>
      </w:r>
      <w:r>
        <w:rPr>
          <w:rFonts w:hint="eastAsia"/>
        </w:rPr>
        <w:t>policy</w:t>
      </w:r>
      <w:r w:rsidRPr="00C63B8F">
        <w:t>Constraints OBJECT IDENTIFIER ::= {id-ce 3</w:t>
      </w:r>
      <w:r>
        <w:t>6</w:t>
      </w:r>
      <w:r w:rsidRPr="00C63B8F">
        <w:t>}</w:t>
      </w:r>
    </w:p>
    <w:p w14:paraId="7EE6CAAE" w14:textId="77777777" w:rsidR="00C63B8F" w:rsidRDefault="00C63B8F" w:rsidP="00BB6613">
      <w:pPr>
        <w:ind w:firstLine="440"/>
      </w:pPr>
      <w:r>
        <w:rPr>
          <w:rFonts w:hint="eastAsia"/>
        </w:rPr>
        <w:t>Policy</w:t>
      </w:r>
      <w:r w:rsidRPr="00C63B8F">
        <w:t>Constraints</w:t>
      </w:r>
      <w:r>
        <w:rPr>
          <w:rFonts w:hint="eastAsia"/>
        </w:rPr>
        <w:t xml:space="preserve"> ::= SEQUENCE {</w:t>
      </w:r>
    </w:p>
    <w:p w14:paraId="7EC5544A" w14:textId="6F2332A9" w:rsidR="00C63B8F" w:rsidRDefault="00C63B8F" w:rsidP="00BB6613">
      <w:pPr>
        <w:ind w:firstLine="440"/>
      </w:pPr>
      <w:r>
        <w:rPr>
          <w:rFonts w:hint="eastAsia"/>
        </w:rPr>
        <w:tab/>
        <w:t>requireExplicitPolicy [0] SkipCerts OPTIONAL,</w:t>
      </w:r>
    </w:p>
    <w:p w14:paraId="607C1C32" w14:textId="345B6E50" w:rsidR="00C63B8F" w:rsidRDefault="00C63B8F" w:rsidP="00C63B8F">
      <w:pPr>
        <w:ind w:firstLineChars="400" w:firstLine="880"/>
      </w:pPr>
      <w:r>
        <w:rPr>
          <w:rFonts w:hint="eastAsia"/>
        </w:rPr>
        <w:t>inhibitPolicyMapping [0] SkipCerts OPTIONAL</w:t>
      </w:r>
    </w:p>
    <w:p w14:paraId="758D5531" w14:textId="76FA636D" w:rsidR="00C63B8F" w:rsidRDefault="00C63B8F" w:rsidP="00BB6613">
      <w:pPr>
        <w:ind w:firstLine="440"/>
      </w:pPr>
      <w:r>
        <w:rPr>
          <w:rFonts w:hint="eastAsia"/>
        </w:rPr>
        <w:t>}</w:t>
      </w:r>
    </w:p>
    <w:p w14:paraId="4A0A23CC" w14:textId="2AA8E196" w:rsidR="00C63B8F" w:rsidRDefault="00C63B8F" w:rsidP="00BB6613">
      <w:pPr>
        <w:ind w:firstLine="440"/>
      </w:pPr>
      <w:r>
        <w:rPr>
          <w:rFonts w:hint="eastAsia"/>
        </w:rPr>
        <w:t>SkipCerts ::= INTEGER (0 .. MAX)</w:t>
      </w:r>
    </w:p>
    <w:p w14:paraId="020C31A3" w14:textId="77777777" w:rsidR="00C63B8F" w:rsidRDefault="00C63B8F" w:rsidP="00BB6613">
      <w:pPr>
        <w:ind w:firstLine="440"/>
      </w:pPr>
    </w:p>
    <w:p w14:paraId="6242DC48" w14:textId="499875D6" w:rsidR="000B243B" w:rsidRDefault="000B243B" w:rsidP="000B243B">
      <w:pPr>
        <w:pStyle w:val="afc"/>
        <w:numPr>
          <w:ilvl w:val="0"/>
          <w:numId w:val="41"/>
        </w:numPr>
        <w:ind w:firstLineChars="0"/>
      </w:pPr>
      <w:r>
        <w:rPr>
          <w:rFonts w:hint="eastAsia"/>
        </w:rPr>
        <w:t>证书撤销列表分发点。</w:t>
      </w:r>
    </w:p>
    <w:p w14:paraId="787F7E58" w14:textId="5EAC0613" w:rsidR="00665AFB" w:rsidRDefault="00665AFB" w:rsidP="00665AFB">
      <w:pPr>
        <w:ind w:firstLine="440"/>
      </w:pPr>
      <w:r>
        <w:t>id-ce-</w:t>
      </w:r>
      <w:r>
        <w:rPr>
          <w:rFonts w:hint="eastAsia"/>
        </w:rPr>
        <w:t>CRLDistributionPoints</w:t>
      </w:r>
      <w:r>
        <w:t xml:space="preserve"> OBJECT IDENTIFIER ::= {id-ce 31}</w:t>
      </w:r>
    </w:p>
    <w:p w14:paraId="53C3F1B7" w14:textId="1F894667" w:rsidR="0084784F" w:rsidRPr="000B243B" w:rsidRDefault="00665AFB" w:rsidP="00665AFB">
      <w:pPr>
        <w:ind w:firstLine="440"/>
      </w:pPr>
      <w:r>
        <w:rPr>
          <w:rFonts w:hint="eastAsia"/>
        </w:rPr>
        <w:t>CRLDistributionPointsSyntax</w:t>
      </w:r>
      <w:r>
        <w:t>::= SEQUENCE</w:t>
      </w:r>
      <w:r>
        <w:rPr>
          <w:rFonts w:hint="eastAsia"/>
        </w:rPr>
        <w:t xml:space="preserve"> (1 .. MAX) OF DistributionPoint</w:t>
      </w:r>
    </w:p>
    <w:p w14:paraId="1F1CCCE1" w14:textId="77777777" w:rsidR="0084784F" w:rsidRDefault="0084784F" w:rsidP="00BB6613">
      <w:pPr>
        <w:ind w:firstLine="440"/>
      </w:pPr>
    </w:p>
    <w:p w14:paraId="0012DEC0" w14:textId="2854094F" w:rsidR="005405A4" w:rsidRDefault="005405A4" w:rsidP="005405A4">
      <w:pPr>
        <w:pStyle w:val="afc"/>
        <w:numPr>
          <w:ilvl w:val="0"/>
          <w:numId w:val="41"/>
        </w:numPr>
        <w:ind w:firstLineChars="0"/>
      </w:pPr>
      <w:r>
        <w:rPr>
          <w:rFonts w:hint="eastAsia"/>
        </w:rPr>
        <w:t>个人身份标识码，非关键。</w:t>
      </w:r>
    </w:p>
    <w:p w14:paraId="2EEC8D96" w14:textId="6FB30656" w:rsidR="0084784F" w:rsidRPr="005405A4" w:rsidRDefault="005405A4" w:rsidP="00BB6613">
      <w:pPr>
        <w:ind w:firstLine="440"/>
      </w:pPr>
      <w:r w:rsidRPr="005405A4">
        <w:t>id-</w:t>
      </w:r>
      <w:r>
        <w:rPr>
          <w:rFonts w:hint="eastAsia"/>
        </w:rPr>
        <w:t>IdentifyCode</w:t>
      </w:r>
      <w:r w:rsidRPr="005405A4">
        <w:t xml:space="preserve"> OBJECT IDENTIFIER ::= {</w:t>
      </w:r>
      <w:r>
        <w:rPr>
          <w:rFonts w:hint="eastAsia"/>
        </w:rPr>
        <w:t>1.2.156.10260.4.1.1</w:t>
      </w:r>
      <w:r w:rsidRPr="005405A4">
        <w:t>}</w:t>
      </w:r>
    </w:p>
    <w:p w14:paraId="00255B4A" w14:textId="77777777" w:rsidR="005405A4" w:rsidRDefault="005405A4" w:rsidP="00BB6613">
      <w:pPr>
        <w:ind w:firstLine="440"/>
      </w:pPr>
      <w:r>
        <w:rPr>
          <w:rFonts w:hint="eastAsia"/>
        </w:rPr>
        <w:t>IdentifyCode ::= CHOICE {</w:t>
      </w:r>
    </w:p>
    <w:p w14:paraId="0ED18C08" w14:textId="0AAE4E31" w:rsidR="005405A4" w:rsidRDefault="005405A4" w:rsidP="00BB6613">
      <w:pPr>
        <w:ind w:firstLine="440"/>
      </w:pPr>
      <w:r>
        <w:rPr>
          <w:rFonts w:hint="eastAsia"/>
        </w:rPr>
        <w:tab/>
        <w:t>residenterCardNumber [0] PrintableString OPTIONAL,</w:t>
      </w:r>
    </w:p>
    <w:p w14:paraId="75847DD0" w14:textId="24472A22" w:rsidR="005405A4" w:rsidRDefault="005405A4" w:rsidP="005405A4">
      <w:pPr>
        <w:ind w:firstLineChars="400" w:firstLine="880"/>
      </w:pPr>
      <w:r>
        <w:rPr>
          <w:rFonts w:hint="eastAsia"/>
        </w:rPr>
        <w:t>militaryOfficerCardNumber [0] UTF8String OPTIONAL,</w:t>
      </w:r>
    </w:p>
    <w:p w14:paraId="5D51FE21" w14:textId="670B995D" w:rsidR="005405A4" w:rsidRDefault="005405A4" w:rsidP="005405A4">
      <w:pPr>
        <w:ind w:firstLineChars="400" w:firstLine="880"/>
      </w:pPr>
      <w:r>
        <w:rPr>
          <w:rFonts w:hint="eastAsia"/>
        </w:rPr>
        <w:t>passportNumber [0] PrintableString OPTIONAL,</w:t>
      </w:r>
    </w:p>
    <w:p w14:paraId="112456CC" w14:textId="342BC92D" w:rsidR="005405A4" w:rsidRDefault="005405A4" w:rsidP="00BB6613">
      <w:pPr>
        <w:ind w:firstLine="440"/>
      </w:pPr>
      <w:r>
        <w:rPr>
          <w:rFonts w:hint="eastAsia"/>
        </w:rPr>
        <w:t>}</w:t>
      </w:r>
    </w:p>
    <w:p w14:paraId="3A228409" w14:textId="77777777" w:rsidR="005405A4" w:rsidRDefault="005405A4" w:rsidP="00BB6613">
      <w:pPr>
        <w:ind w:firstLine="440"/>
      </w:pPr>
    </w:p>
    <w:p w14:paraId="4B0916B8" w14:textId="2E0060DE" w:rsidR="00F86582" w:rsidRDefault="00F86582" w:rsidP="00F86582">
      <w:pPr>
        <w:pStyle w:val="afc"/>
        <w:numPr>
          <w:ilvl w:val="0"/>
          <w:numId w:val="41"/>
        </w:numPr>
        <w:ind w:firstLineChars="0"/>
      </w:pPr>
      <w:r>
        <w:rPr>
          <w:rFonts w:hint="eastAsia"/>
        </w:rPr>
        <w:t>企业工商注册号，非关键。</w:t>
      </w:r>
    </w:p>
    <w:p w14:paraId="4E463680" w14:textId="7ED9F807" w:rsidR="00F86582" w:rsidRDefault="00F86582" w:rsidP="00F86582">
      <w:pPr>
        <w:ind w:firstLine="440"/>
      </w:pPr>
      <w:r>
        <w:rPr>
          <w:rFonts w:hint="eastAsia"/>
        </w:rPr>
        <w:t>ID</w:t>
      </w:r>
      <w:r>
        <w:t>-I</w:t>
      </w:r>
      <w:r>
        <w:rPr>
          <w:rFonts w:hint="eastAsia"/>
        </w:rPr>
        <w:t>CRegistrationNumber</w:t>
      </w:r>
      <w:r>
        <w:t xml:space="preserve"> OBJECT IDENTIFIER ::= {1.2.156.10260.4.1.3}</w:t>
      </w:r>
    </w:p>
    <w:p w14:paraId="44006FA9" w14:textId="7A3110ED" w:rsidR="0084784F" w:rsidRDefault="00F86582" w:rsidP="00F86582">
      <w:pPr>
        <w:ind w:firstLine="440"/>
      </w:pPr>
      <w:r>
        <w:t>I</w:t>
      </w:r>
      <w:r>
        <w:rPr>
          <w:rFonts w:hint="eastAsia"/>
        </w:rPr>
        <w:t>CRegistrationNumber</w:t>
      </w:r>
      <w:r>
        <w:t xml:space="preserve">::= </w:t>
      </w:r>
      <w:r>
        <w:rPr>
          <w:rFonts w:hint="eastAsia"/>
        </w:rPr>
        <w:t xml:space="preserve">PrintableString </w:t>
      </w:r>
    </w:p>
    <w:p w14:paraId="36B95B06" w14:textId="77777777" w:rsidR="00F86582" w:rsidRDefault="00F86582" w:rsidP="00BB6613">
      <w:pPr>
        <w:ind w:firstLine="440"/>
      </w:pPr>
    </w:p>
    <w:p w14:paraId="2D411021" w14:textId="02FE74F2" w:rsidR="00F86582" w:rsidRDefault="00F86582" w:rsidP="00F86582">
      <w:pPr>
        <w:pStyle w:val="afc"/>
        <w:numPr>
          <w:ilvl w:val="0"/>
          <w:numId w:val="41"/>
        </w:numPr>
        <w:ind w:firstLineChars="0"/>
      </w:pPr>
      <w:r>
        <w:rPr>
          <w:rFonts w:hint="eastAsia"/>
        </w:rPr>
        <w:lastRenderedPageBreak/>
        <w:t>企业组织机构代码，非关键。</w:t>
      </w:r>
    </w:p>
    <w:p w14:paraId="1730D1F9" w14:textId="037314BA" w:rsidR="00F86582" w:rsidRDefault="00F86582" w:rsidP="00F86582">
      <w:pPr>
        <w:ind w:firstLine="440"/>
      </w:pPr>
      <w:r>
        <w:t>ID-</w:t>
      </w:r>
      <w:r>
        <w:rPr>
          <w:rFonts w:hint="eastAsia"/>
        </w:rPr>
        <w:t>OrganizationCode</w:t>
      </w:r>
      <w:r>
        <w:t xml:space="preserve"> OBJECT IDENTIFIER ::= {1.2.156.10260.4.1.4}</w:t>
      </w:r>
    </w:p>
    <w:p w14:paraId="7FE5C846" w14:textId="32EFC5E6" w:rsidR="00F86582" w:rsidRDefault="00F86582" w:rsidP="00F86582">
      <w:pPr>
        <w:ind w:firstLine="440"/>
      </w:pPr>
      <w:r>
        <w:rPr>
          <w:rFonts w:hint="eastAsia"/>
        </w:rPr>
        <w:t>OrganizationCode</w:t>
      </w:r>
      <w:r>
        <w:t>::= PrintableString</w:t>
      </w:r>
    </w:p>
    <w:p w14:paraId="34148EA4" w14:textId="77777777" w:rsidR="00F86582" w:rsidRDefault="00F86582" w:rsidP="00BB6613">
      <w:pPr>
        <w:ind w:firstLine="440"/>
      </w:pPr>
    </w:p>
    <w:p w14:paraId="07D19D93" w14:textId="4711AF1B" w:rsidR="00F86582" w:rsidRDefault="00F86582" w:rsidP="00F86582">
      <w:pPr>
        <w:pStyle w:val="afc"/>
        <w:numPr>
          <w:ilvl w:val="0"/>
          <w:numId w:val="41"/>
        </w:numPr>
        <w:ind w:firstLineChars="0"/>
      </w:pPr>
      <w:r>
        <w:rPr>
          <w:rFonts w:hint="eastAsia"/>
        </w:rPr>
        <w:t>企业税号，非关键。</w:t>
      </w:r>
    </w:p>
    <w:p w14:paraId="765AAAF8" w14:textId="6A8ECC39" w:rsidR="00F86582" w:rsidRDefault="00F86582" w:rsidP="00F86582">
      <w:pPr>
        <w:ind w:firstLine="440"/>
      </w:pPr>
      <w:r>
        <w:t>ID-</w:t>
      </w:r>
      <w:r>
        <w:rPr>
          <w:rFonts w:hint="eastAsia"/>
        </w:rPr>
        <w:t>TaxationNumber</w:t>
      </w:r>
      <w:r>
        <w:t xml:space="preserve"> OBJECT IDENTIFIER ::= {1.2.156.10260.4.1.5}</w:t>
      </w:r>
    </w:p>
    <w:p w14:paraId="13B0FC74" w14:textId="6126B7EC" w:rsidR="00F86582" w:rsidRDefault="00F86582" w:rsidP="00F86582">
      <w:pPr>
        <w:ind w:firstLine="440"/>
      </w:pPr>
      <w:r>
        <w:rPr>
          <w:rFonts w:hint="eastAsia"/>
        </w:rPr>
        <w:t>TaxationNumber</w:t>
      </w:r>
      <w:r>
        <w:t>::= PrintableString</w:t>
      </w:r>
    </w:p>
    <w:p w14:paraId="53CDB27A" w14:textId="77777777" w:rsidR="00646A07" w:rsidRDefault="00646A07" w:rsidP="00F86582">
      <w:pPr>
        <w:ind w:firstLine="440"/>
      </w:pPr>
    </w:p>
    <w:p w14:paraId="098A3EC4" w14:textId="77777777" w:rsidR="00756553" w:rsidRDefault="00756553" w:rsidP="00756553">
      <w:pPr>
        <w:ind w:firstLine="440"/>
      </w:pPr>
      <w:r>
        <w:rPr>
          <w:rFonts w:hint="eastAsia"/>
        </w:rPr>
        <w:t>3</w:t>
      </w:r>
      <w:r>
        <w:rPr>
          <w:rFonts w:hint="eastAsia"/>
        </w:rPr>
        <w:t>、关键流程</w:t>
      </w:r>
    </w:p>
    <w:p w14:paraId="5ACCD747" w14:textId="3AD6F25F" w:rsidR="00112579" w:rsidRDefault="00112579" w:rsidP="00112579">
      <w:pPr>
        <w:pStyle w:val="afc"/>
        <w:numPr>
          <w:ilvl w:val="0"/>
          <w:numId w:val="40"/>
        </w:numPr>
        <w:ind w:firstLineChars="0"/>
      </w:pPr>
      <w:r>
        <w:rPr>
          <w:rFonts w:hint="eastAsia"/>
        </w:rPr>
        <w:t>证书验证</w:t>
      </w:r>
      <w:r w:rsidR="00BA3FDF">
        <w:rPr>
          <w:rFonts w:hint="eastAsia"/>
        </w:rPr>
        <w:t>流程</w:t>
      </w:r>
    </w:p>
    <w:p w14:paraId="25BA57D8" w14:textId="441D782D" w:rsidR="009211E9" w:rsidRDefault="006D3030" w:rsidP="00F86582">
      <w:pPr>
        <w:ind w:firstLine="440"/>
      </w:pPr>
      <w:r>
        <w:rPr>
          <w:rFonts w:hint="eastAsia"/>
        </w:rPr>
        <w:t>对证书的有效性的验证，包括验证证书有效期、验证证书签名有效性、验证是否在</w:t>
      </w:r>
      <w:r>
        <w:rPr>
          <w:rFonts w:hint="eastAsia"/>
        </w:rPr>
        <w:t>CRL</w:t>
      </w:r>
      <w:r>
        <w:rPr>
          <w:rFonts w:hint="eastAsia"/>
        </w:rPr>
        <w:t>中</w:t>
      </w:r>
      <w:r w:rsidR="003C1A91">
        <w:rPr>
          <w:rFonts w:hint="eastAsia"/>
        </w:rPr>
        <w:t>。</w:t>
      </w:r>
    </w:p>
    <w:p w14:paraId="78C8C4FE" w14:textId="71FCDD93" w:rsidR="009211E9" w:rsidRDefault="000977BD" w:rsidP="000977BD">
      <w:pPr>
        <w:pStyle w:val="af"/>
        <w:framePr w:wrap="notBeside"/>
      </w:pPr>
      <w:r>
        <w:object w:dxaOrig="5612" w:dyaOrig="11707" w14:anchorId="45C6AD8D">
          <v:shape id="_x0000_i1032" type="#_x0000_t75" style="width:280.5pt;height:584.65pt" o:ole="">
            <v:imagedata r:id="rId58" o:title=""/>
          </v:shape>
          <o:OLEObject Type="Embed" ProgID="Visio.Drawing.11" ShapeID="_x0000_i1032" DrawAspect="Content" ObjectID="_1606662019" r:id="rId59"/>
        </w:object>
      </w:r>
    </w:p>
    <w:p w14:paraId="5E633FA3" w14:textId="77777777" w:rsidR="000977BD" w:rsidRDefault="000977BD" w:rsidP="00F86582">
      <w:pPr>
        <w:ind w:firstLine="440"/>
      </w:pPr>
    </w:p>
    <w:p w14:paraId="208D4854" w14:textId="77777777" w:rsidR="000977BD" w:rsidRDefault="000977BD" w:rsidP="00F86582">
      <w:pPr>
        <w:ind w:firstLine="440"/>
      </w:pPr>
    </w:p>
    <w:p w14:paraId="31810F6C" w14:textId="03FA77EA" w:rsidR="002902A2" w:rsidRDefault="002902A2" w:rsidP="002902A2">
      <w:pPr>
        <w:pStyle w:val="afc"/>
        <w:numPr>
          <w:ilvl w:val="0"/>
          <w:numId w:val="40"/>
        </w:numPr>
        <w:ind w:firstLineChars="0"/>
      </w:pPr>
      <w:r>
        <w:rPr>
          <w:rFonts w:hint="eastAsia"/>
        </w:rPr>
        <w:t>CRL</w:t>
      </w:r>
      <w:r>
        <w:rPr>
          <w:rFonts w:hint="eastAsia"/>
        </w:rPr>
        <w:t>验证</w:t>
      </w:r>
      <w:r w:rsidR="00BA3FDF">
        <w:rPr>
          <w:rFonts w:hint="eastAsia"/>
        </w:rPr>
        <w:t>流程</w:t>
      </w:r>
    </w:p>
    <w:p w14:paraId="671C7882" w14:textId="77777777" w:rsidR="000977BD" w:rsidRDefault="000977BD" w:rsidP="00F86582">
      <w:pPr>
        <w:ind w:firstLine="440"/>
      </w:pPr>
    </w:p>
    <w:p w14:paraId="4ED52C14" w14:textId="346D1BED" w:rsidR="002902A2" w:rsidRDefault="00740DFF" w:rsidP="00740DFF">
      <w:pPr>
        <w:pStyle w:val="af"/>
        <w:framePr w:wrap="notBeside"/>
      </w:pPr>
      <w:r>
        <w:object w:dxaOrig="5754" w:dyaOrig="8645" w14:anchorId="05E4C52E">
          <v:shape id="_x0000_i1033" type="#_x0000_t75" style="width:4in;height:6in" o:ole="">
            <v:imagedata r:id="rId60" o:title=""/>
          </v:shape>
          <o:OLEObject Type="Embed" ProgID="Visio.Drawing.11" ShapeID="_x0000_i1033" DrawAspect="Content" ObjectID="_1606662020" r:id="rId61"/>
        </w:object>
      </w:r>
    </w:p>
    <w:p w14:paraId="6308E97C" w14:textId="77777777" w:rsidR="002902A2" w:rsidRDefault="002902A2" w:rsidP="00F86582">
      <w:pPr>
        <w:ind w:firstLine="440"/>
      </w:pPr>
    </w:p>
    <w:p w14:paraId="67F21B4D" w14:textId="77777777" w:rsidR="002902A2" w:rsidRDefault="002902A2" w:rsidP="00F86582">
      <w:pPr>
        <w:ind w:firstLine="440"/>
      </w:pPr>
    </w:p>
    <w:p w14:paraId="53A5DC5A" w14:textId="6BC4D93F" w:rsidR="00112579" w:rsidRDefault="00112579" w:rsidP="00112579">
      <w:pPr>
        <w:pStyle w:val="afc"/>
        <w:numPr>
          <w:ilvl w:val="0"/>
          <w:numId w:val="40"/>
        </w:numPr>
        <w:ind w:firstLineChars="0"/>
      </w:pPr>
      <w:r>
        <w:rPr>
          <w:rFonts w:hint="eastAsia"/>
        </w:rPr>
        <w:t>OCSP</w:t>
      </w:r>
      <w:r>
        <w:rPr>
          <w:rFonts w:hint="eastAsia"/>
        </w:rPr>
        <w:t>响应验证</w:t>
      </w:r>
    </w:p>
    <w:p w14:paraId="5DE7B165" w14:textId="5E65CE2C" w:rsidR="00112579" w:rsidRDefault="00112579" w:rsidP="00F86582">
      <w:pPr>
        <w:ind w:firstLine="440"/>
      </w:pPr>
      <w:r>
        <w:rPr>
          <w:rFonts w:hint="eastAsia"/>
        </w:rPr>
        <w:t>在把</w:t>
      </w:r>
      <w:r>
        <w:rPr>
          <w:rFonts w:hint="eastAsia"/>
        </w:rPr>
        <w:t>OCSP</w:t>
      </w:r>
      <w:r>
        <w:rPr>
          <w:rFonts w:hint="eastAsia"/>
        </w:rPr>
        <w:t>响应视作</w:t>
      </w:r>
      <w:r w:rsidR="00BA3FDF">
        <w:rPr>
          <w:rFonts w:hint="eastAsia"/>
        </w:rPr>
        <w:t>有效</w:t>
      </w:r>
      <w:r>
        <w:rPr>
          <w:rFonts w:hint="eastAsia"/>
        </w:rPr>
        <w:t>之前，</w:t>
      </w:r>
      <w:r>
        <w:rPr>
          <w:rFonts w:hint="eastAsia"/>
        </w:rPr>
        <w:t>OCSP</w:t>
      </w:r>
      <w:r>
        <w:rPr>
          <w:rFonts w:hint="eastAsia"/>
        </w:rPr>
        <w:t>客户端应确认</w:t>
      </w:r>
      <w:r>
        <w:rPr>
          <w:rFonts w:hint="eastAsia"/>
        </w:rPr>
        <w:t>(</w:t>
      </w:r>
      <w:r>
        <w:rPr>
          <w:rFonts w:hint="eastAsia"/>
        </w:rPr>
        <w:t>参考规范</w:t>
      </w:r>
      <w:r>
        <w:rPr>
          <w:rFonts w:hint="eastAsia"/>
        </w:rPr>
        <w:t>GB/t19713-2005)</w:t>
      </w:r>
      <w:r>
        <w:rPr>
          <w:rFonts w:hint="eastAsia"/>
        </w:rPr>
        <w:t>：</w:t>
      </w:r>
    </w:p>
    <w:p w14:paraId="48271D46" w14:textId="1B647CFD" w:rsidR="00112579" w:rsidRDefault="00112579" w:rsidP="00F86582">
      <w:pPr>
        <w:ind w:firstLine="440"/>
      </w:pPr>
      <w:r>
        <w:rPr>
          <w:rFonts w:hint="eastAsia"/>
        </w:rPr>
        <w:t>a)</w:t>
      </w:r>
      <w:r>
        <w:rPr>
          <w:rFonts w:hint="eastAsia"/>
        </w:rPr>
        <w:t>收到的响应中所鉴别的证书应该和请求中的证书一致；</w:t>
      </w:r>
    </w:p>
    <w:p w14:paraId="79CF4363" w14:textId="39293F81" w:rsidR="00112579" w:rsidRDefault="00112579" w:rsidP="00F86582">
      <w:pPr>
        <w:ind w:firstLine="440"/>
      </w:pPr>
      <w:r>
        <w:rPr>
          <w:rFonts w:hint="eastAsia"/>
        </w:rPr>
        <w:t>b)</w:t>
      </w:r>
      <w:r>
        <w:rPr>
          <w:rFonts w:hint="eastAsia"/>
        </w:rPr>
        <w:t>响应方的签名是有效的；</w:t>
      </w:r>
    </w:p>
    <w:p w14:paraId="6914639A" w14:textId="0FB2192C" w:rsidR="00112579" w:rsidRDefault="00112579" w:rsidP="00F86582">
      <w:pPr>
        <w:ind w:firstLine="440"/>
      </w:pPr>
      <w:r>
        <w:rPr>
          <w:rFonts w:hint="eastAsia"/>
        </w:rPr>
        <w:t>c)</w:t>
      </w:r>
      <w:r>
        <w:rPr>
          <w:rFonts w:hint="eastAsia"/>
        </w:rPr>
        <w:t>响应放的签名者身份和请求的预定接收者保持一致；</w:t>
      </w:r>
    </w:p>
    <w:p w14:paraId="093BA314" w14:textId="475C0035" w:rsidR="00112579" w:rsidRDefault="00112579" w:rsidP="00F86582">
      <w:pPr>
        <w:ind w:firstLine="440"/>
      </w:pPr>
      <w:r>
        <w:rPr>
          <w:rFonts w:hint="eastAsia"/>
        </w:rPr>
        <w:t>d)</w:t>
      </w:r>
      <w:r>
        <w:rPr>
          <w:rFonts w:hint="eastAsia"/>
        </w:rPr>
        <w:t>签名者已经被授权对响应进行签名；</w:t>
      </w:r>
    </w:p>
    <w:p w14:paraId="50D696FA" w14:textId="7BBFA098" w:rsidR="00112579" w:rsidRDefault="00112579" w:rsidP="00F86582">
      <w:pPr>
        <w:ind w:firstLine="440"/>
      </w:pPr>
      <w:r>
        <w:rPr>
          <w:rFonts w:hint="eastAsia"/>
        </w:rPr>
        <w:t>e)</w:t>
      </w:r>
      <w:r>
        <w:rPr>
          <w:rFonts w:hint="eastAsia"/>
        </w:rPr>
        <w:t>指明证书状态的时间</w:t>
      </w:r>
      <w:r>
        <w:rPr>
          <w:rFonts w:hint="eastAsia"/>
        </w:rPr>
        <w:t>(thisUpdate)</w:t>
      </w:r>
      <w:r>
        <w:rPr>
          <w:rFonts w:hint="eastAsia"/>
        </w:rPr>
        <w:t>应为当前最近的时间；</w:t>
      </w:r>
    </w:p>
    <w:p w14:paraId="7073864E" w14:textId="476940EF" w:rsidR="00112579" w:rsidRDefault="00112579" w:rsidP="00F86582">
      <w:pPr>
        <w:ind w:firstLine="440"/>
      </w:pPr>
      <w:r>
        <w:rPr>
          <w:rFonts w:hint="eastAsia"/>
        </w:rPr>
        <w:t>f)</w:t>
      </w:r>
      <w:r>
        <w:rPr>
          <w:rFonts w:hint="eastAsia"/>
        </w:rPr>
        <w:t>如果设置了</w:t>
      </w:r>
      <w:r>
        <w:rPr>
          <w:rFonts w:hint="eastAsia"/>
        </w:rPr>
        <w:t>nextUpdate</w:t>
      </w:r>
      <w:r>
        <w:rPr>
          <w:rFonts w:hint="eastAsia"/>
        </w:rPr>
        <w:t>字段，此时间应晚于客户端当前时间。</w:t>
      </w:r>
    </w:p>
    <w:p w14:paraId="1F5936C3" w14:textId="77777777" w:rsidR="00112579" w:rsidRDefault="00112579" w:rsidP="00F86582">
      <w:pPr>
        <w:ind w:firstLine="440"/>
      </w:pPr>
    </w:p>
    <w:p w14:paraId="675B3325" w14:textId="0602F6A4" w:rsidR="00907EB3" w:rsidRDefault="00907EB3" w:rsidP="00F86582">
      <w:pPr>
        <w:ind w:firstLine="440"/>
      </w:pPr>
      <w:r>
        <w:rPr>
          <w:rFonts w:hint="eastAsia"/>
        </w:rPr>
        <w:t>4</w:t>
      </w:r>
      <w:r w:rsidR="000E15B8">
        <w:rPr>
          <w:rFonts w:hint="eastAsia"/>
        </w:rPr>
        <w:t>、类</w:t>
      </w:r>
      <w:r>
        <w:rPr>
          <w:rFonts w:hint="eastAsia"/>
        </w:rPr>
        <w:t>设计</w:t>
      </w:r>
    </w:p>
    <w:p w14:paraId="30C5F918" w14:textId="77777777" w:rsidR="00907EB3" w:rsidRDefault="00907EB3" w:rsidP="00F86582">
      <w:pPr>
        <w:ind w:firstLine="440"/>
        <w:rPr>
          <w:rFonts w:hint="eastAsia"/>
        </w:rPr>
      </w:pPr>
    </w:p>
    <w:tbl>
      <w:tblPr>
        <w:tblStyle w:val="ad"/>
        <w:tblW w:w="0" w:type="auto"/>
        <w:tblLook w:val="04A0" w:firstRow="1" w:lastRow="0" w:firstColumn="1" w:lastColumn="0" w:noHBand="0" w:noVBand="1"/>
      </w:tblPr>
      <w:tblGrid>
        <w:gridCol w:w="1817"/>
        <w:gridCol w:w="5082"/>
        <w:gridCol w:w="2955"/>
      </w:tblGrid>
      <w:tr w:rsidR="00990E8D" w14:paraId="582002E7" w14:textId="77777777" w:rsidTr="009D5F27">
        <w:tc>
          <w:tcPr>
            <w:tcW w:w="1817" w:type="dxa"/>
          </w:tcPr>
          <w:p w14:paraId="7FF84656" w14:textId="77777777" w:rsidR="005D17D2" w:rsidRDefault="005D17D2" w:rsidP="008C6094">
            <w:pPr>
              <w:pStyle w:val="af2"/>
              <w:rPr>
                <w:rFonts w:hint="eastAsia"/>
              </w:rPr>
            </w:pPr>
            <w:r>
              <w:rPr>
                <w:rFonts w:hint="eastAsia"/>
              </w:rPr>
              <w:t>类</w:t>
            </w:r>
          </w:p>
        </w:tc>
        <w:tc>
          <w:tcPr>
            <w:tcW w:w="5082" w:type="dxa"/>
          </w:tcPr>
          <w:p w14:paraId="72AF575D" w14:textId="77777777" w:rsidR="005D17D2" w:rsidRDefault="005D17D2" w:rsidP="008C6094">
            <w:pPr>
              <w:pStyle w:val="af2"/>
              <w:rPr>
                <w:rFonts w:hint="eastAsia"/>
              </w:rPr>
            </w:pPr>
            <w:r>
              <w:rPr>
                <w:rFonts w:hint="eastAsia"/>
              </w:rPr>
              <w:t>方法</w:t>
            </w:r>
          </w:p>
        </w:tc>
        <w:tc>
          <w:tcPr>
            <w:tcW w:w="2955" w:type="dxa"/>
          </w:tcPr>
          <w:p w14:paraId="4BB77568" w14:textId="77777777" w:rsidR="005D17D2" w:rsidRDefault="005D17D2" w:rsidP="008C6094">
            <w:pPr>
              <w:pStyle w:val="af2"/>
              <w:rPr>
                <w:rFonts w:hint="eastAsia"/>
              </w:rPr>
            </w:pPr>
            <w:r>
              <w:rPr>
                <w:rFonts w:hint="eastAsia"/>
              </w:rPr>
              <w:t>说明</w:t>
            </w:r>
          </w:p>
        </w:tc>
      </w:tr>
      <w:tr w:rsidR="00C62935" w14:paraId="40D7BD55" w14:textId="77777777" w:rsidTr="009D5F27">
        <w:tc>
          <w:tcPr>
            <w:tcW w:w="1817" w:type="dxa"/>
            <w:vMerge w:val="restart"/>
          </w:tcPr>
          <w:p w14:paraId="689EC36C" w14:textId="77777777" w:rsidR="00C62935" w:rsidRDefault="00C62935" w:rsidP="008C6094">
            <w:pPr>
              <w:pStyle w:val="ae"/>
              <w:rPr>
                <w:rFonts w:hint="eastAsia"/>
              </w:rPr>
            </w:pPr>
            <w:r>
              <w:rPr>
                <w:rFonts w:hint="eastAsia"/>
              </w:rPr>
              <w:t>Certifications</w:t>
            </w:r>
          </w:p>
          <w:p w14:paraId="6E92982E" w14:textId="114EC195" w:rsidR="00C62935" w:rsidRPr="008C6094" w:rsidRDefault="00C62935" w:rsidP="008C6094">
            <w:pPr>
              <w:pStyle w:val="ae"/>
              <w:rPr>
                <w:rFonts w:hint="eastAsia"/>
              </w:rPr>
            </w:pPr>
            <w:r>
              <w:rPr>
                <w:rFonts w:hint="eastAsia"/>
              </w:rPr>
              <w:t>证书操作类</w:t>
            </w:r>
          </w:p>
        </w:tc>
        <w:tc>
          <w:tcPr>
            <w:tcW w:w="5082" w:type="dxa"/>
          </w:tcPr>
          <w:p w14:paraId="08E4FF8C" w14:textId="46D0DAA7" w:rsidR="00C62935" w:rsidRPr="008C6094" w:rsidRDefault="00C62935" w:rsidP="008C6094">
            <w:pPr>
              <w:pStyle w:val="ae"/>
              <w:rPr>
                <w:rFonts w:hint="eastAsia"/>
              </w:rPr>
            </w:pPr>
            <w:r>
              <w:rPr>
                <w:rFonts w:hint="eastAsia"/>
              </w:rPr>
              <w:t>X509Certificate generateV3Certificate(String issuerString, String keyfile, String certfile)</w:t>
            </w:r>
          </w:p>
        </w:tc>
        <w:tc>
          <w:tcPr>
            <w:tcW w:w="2955" w:type="dxa"/>
          </w:tcPr>
          <w:p w14:paraId="542C4173" w14:textId="7999E785" w:rsidR="00C62935" w:rsidRPr="008C6094" w:rsidRDefault="00C62935" w:rsidP="008C6094">
            <w:pPr>
              <w:pStyle w:val="ae"/>
              <w:rPr>
                <w:rFonts w:hint="eastAsia"/>
              </w:rPr>
            </w:pPr>
            <w:r>
              <w:rPr>
                <w:rFonts w:hint="eastAsia"/>
              </w:rPr>
              <w:t>生成</w:t>
            </w:r>
            <w:r>
              <w:rPr>
                <w:rFonts w:hint="eastAsia"/>
              </w:rPr>
              <w:t>RSA</w:t>
            </w:r>
            <w:r>
              <w:rPr>
                <w:rFonts w:hint="eastAsia"/>
              </w:rPr>
              <w:t>证书</w:t>
            </w:r>
            <w:r>
              <w:rPr>
                <w:rFonts w:hint="eastAsia"/>
              </w:rPr>
              <w:t>(</w:t>
            </w:r>
            <w:r>
              <w:rPr>
                <w:rFonts w:hint="eastAsia"/>
              </w:rPr>
              <w:t>用于</w:t>
            </w:r>
            <w:r>
              <w:rPr>
                <w:rFonts w:hint="eastAsia"/>
              </w:rPr>
              <w:t>SSL)</w:t>
            </w:r>
          </w:p>
        </w:tc>
      </w:tr>
      <w:tr w:rsidR="00C62935" w14:paraId="7FE30187" w14:textId="77777777" w:rsidTr="009D5F27">
        <w:tc>
          <w:tcPr>
            <w:tcW w:w="1817" w:type="dxa"/>
            <w:vMerge/>
          </w:tcPr>
          <w:p w14:paraId="2F873694" w14:textId="77777777" w:rsidR="00C62935" w:rsidRPr="008C6094" w:rsidRDefault="00C62935" w:rsidP="008C6094">
            <w:pPr>
              <w:pStyle w:val="ae"/>
              <w:rPr>
                <w:rFonts w:hint="eastAsia"/>
              </w:rPr>
            </w:pPr>
          </w:p>
        </w:tc>
        <w:tc>
          <w:tcPr>
            <w:tcW w:w="5082" w:type="dxa"/>
          </w:tcPr>
          <w:p w14:paraId="7145974A" w14:textId="1290893D" w:rsidR="00C62935" w:rsidRPr="00990E8D" w:rsidRDefault="00C62935" w:rsidP="008C6094">
            <w:pPr>
              <w:pStyle w:val="ae"/>
              <w:rPr>
                <w:rFonts w:hint="eastAsia"/>
              </w:rPr>
            </w:pPr>
            <w:r>
              <w:t>Boolean</w:t>
            </w:r>
            <w:r>
              <w:rPr>
                <w:rFonts w:hint="eastAsia"/>
              </w:rPr>
              <w:t xml:space="preserve"> certificateVerify(X509Certificate cert)</w:t>
            </w:r>
          </w:p>
        </w:tc>
        <w:tc>
          <w:tcPr>
            <w:tcW w:w="2955" w:type="dxa"/>
          </w:tcPr>
          <w:p w14:paraId="15C9F5AF" w14:textId="33201466" w:rsidR="00C62935" w:rsidRPr="008C6094" w:rsidRDefault="00C62935" w:rsidP="008C6094">
            <w:pPr>
              <w:pStyle w:val="ae"/>
              <w:rPr>
                <w:rFonts w:hint="eastAsia"/>
              </w:rPr>
            </w:pPr>
            <w:r>
              <w:rPr>
                <w:rFonts w:hint="eastAsia"/>
              </w:rPr>
              <w:t>验证证书</w:t>
            </w:r>
          </w:p>
        </w:tc>
      </w:tr>
      <w:tr w:rsidR="00C62935" w14:paraId="11DA9E41" w14:textId="77777777" w:rsidTr="009D5F27">
        <w:tc>
          <w:tcPr>
            <w:tcW w:w="1817" w:type="dxa"/>
            <w:vMerge/>
          </w:tcPr>
          <w:p w14:paraId="42BE98C5" w14:textId="77777777" w:rsidR="00C62935" w:rsidRPr="008C6094" w:rsidRDefault="00C62935" w:rsidP="008C6094">
            <w:pPr>
              <w:pStyle w:val="ae"/>
              <w:rPr>
                <w:rFonts w:hint="eastAsia"/>
              </w:rPr>
            </w:pPr>
          </w:p>
        </w:tc>
        <w:tc>
          <w:tcPr>
            <w:tcW w:w="5082" w:type="dxa"/>
          </w:tcPr>
          <w:p w14:paraId="24F799A8" w14:textId="26870DAA" w:rsidR="00C62935" w:rsidRPr="008C6094" w:rsidRDefault="00C62935" w:rsidP="008C6094">
            <w:pPr>
              <w:pStyle w:val="ae"/>
              <w:rPr>
                <w:rFonts w:hint="eastAsia"/>
              </w:rPr>
            </w:pPr>
            <w:r>
              <w:rPr>
                <w:rFonts w:hint="eastAsia"/>
              </w:rPr>
              <w:t>Certificate</w:t>
            </w:r>
            <w:r>
              <w:rPr>
                <w:rFonts w:hint="eastAsia"/>
              </w:rPr>
              <w:t xml:space="preserve"> readPEMCert(string </w:t>
            </w:r>
            <w:r>
              <w:rPr>
                <w:rFonts w:hint="eastAsia"/>
              </w:rPr>
              <w:t>certfile</w:t>
            </w:r>
            <w:r>
              <w:rPr>
                <w:rFonts w:hint="eastAsia"/>
              </w:rPr>
              <w:t>)</w:t>
            </w:r>
          </w:p>
        </w:tc>
        <w:tc>
          <w:tcPr>
            <w:tcW w:w="2955" w:type="dxa"/>
          </w:tcPr>
          <w:p w14:paraId="49CE7E93" w14:textId="4F4F0367" w:rsidR="00C62935" w:rsidRPr="008C6094" w:rsidRDefault="00C62935" w:rsidP="008C6094">
            <w:pPr>
              <w:pStyle w:val="ae"/>
              <w:rPr>
                <w:rFonts w:hint="eastAsia"/>
              </w:rPr>
            </w:pPr>
            <w:r>
              <w:rPr>
                <w:rFonts w:hint="eastAsia"/>
              </w:rPr>
              <w:t>导入证书</w:t>
            </w:r>
          </w:p>
        </w:tc>
      </w:tr>
      <w:tr w:rsidR="00C62935" w14:paraId="71CEF4A1" w14:textId="77777777" w:rsidTr="009D5F27">
        <w:tc>
          <w:tcPr>
            <w:tcW w:w="1817" w:type="dxa"/>
            <w:vMerge/>
          </w:tcPr>
          <w:p w14:paraId="0AF5D6B8" w14:textId="77777777" w:rsidR="00C62935" w:rsidRPr="008C6094" w:rsidRDefault="00C62935" w:rsidP="008C6094">
            <w:pPr>
              <w:pStyle w:val="ae"/>
              <w:rPr>
                <w:rFonts w:hint="eastAsia"/>
              </w:rPr>
            </w:pPr>
          </w:p>
        </w:tc>
        <w:tc>
          <w:tcPr>
            <w:tcW w:w="5082" w:type="dxa"/>
          </w:tcPr>
          <w:p w14:paraId="143AFFAD" w14:textId="0D9DD907" w:rsidR="00C62935" w:rsidRPr="00990E8D" w:rsidRDefault="00C62935" w:rsidP="008C6094">
            <w:pPr>
              <w:pStyle w:val="ae"/>
              <w:rPr>
                <w:rFonts w:hint="eastAsia"/>
              </w:rPr>
            </w:pPr>
            <w:r w:rsidRPr="00990E8D">
              <w:t>Collection&lt;? extends CRL&gt; readBASE64CRL(String crlname)</w:t>
            </w:r>
          </w:p>
        </w:tc>
        <w:tc>
          <w:tcPr>
            <w:tcW w:w="2955" w:type="dxa"/>
          </w:tcPr>
          <w:p w14:paraId="687BD609" w14:textId="37E60F6C" w:rsidR="00C62935" w:rsidRPr="008C6094" w:rsidRDefault="00C62935" w:rsidP="008C6094">
            <w:pPr>
              <w:pStyle w:val="ae"/>
              <w:rPr>
                <w:rFonts w:hint="eastAsia"/>
              </w:rPr>
            </w:pPr>
            <w:r>
              <w:rPr>
                <w:rFonts w:hint="eastAsia"/>
              </w:rPr>
              <w:t>导入</w:t>
            </w:r>
            <w:r>
              <w:rPr>
                <w:rFonts w:hint="eastAsia"/>
              </w:rPr>
              <w:t>CRL</w:t>
            </w:r>
            <w:r>
              <w:rPr>
                <w:rFonts w:hint="eastAsia"/>
              </w:rPr>
              <w:t>文件</w:t>
            </w:r>
          </w:p>
        </w:tc>
      </w:tr>
      <w:tr w:rsidR="00C62935" w14:paraId="44975ECA" w14:textId="77777777" w:rsidTr="009D5F27">
        <w:tc>
          <w:tcPr>
            <w:tcW w:w="1817" w:type="dxa"/>
            <w:vMerge/>
          </w:tcPr>
          <w:p w14:paraId="2B8BAAC4" w14:textId="77777777" w:rsidR="00C62935" w:rsidRPr="008C6094" w:rsidRDefault="00C62935" w:rsidP="008C6094">
            <w:pPr>
              <w:pStyle w:val="ae"/>
              <w:rPr>
                <w:rFonts w:hint="eastAsia"/>
              </w:rPr>
            </w:pPr>
          </w:p>
        </w:tc>
        <w:tc>
          <w:tcPr>
            <w:tcW w:w="5082" w:type="dxa"/>
          </w:tcPr>
          <w:p w14:paraId="2822F8CC" w14:textId="72836BC7" w:rsidR="00C62935" w:rsidRPr="006525E7" w:rsidRDefault="00C62935" w:rsidP="008C6094">
            <w:pPr>
              <w:pStyle w:val="ae"/>
              <w:rPr>
                <w:rFonts w:hint="eastAsia"/>
              </w:rPr>
            </w:pPr>
            <w:r w:rsidRPr="006525E7">
              <w:t>List&lt;? extends Certificate&gt; readPEMCertPath(String certpathfile)</w:t>
            </w:r>
          </w:p>
        </w:tc>
        <w:tc>
          <w:tcPr>
            <w:tcW w:w="2955" w:type="dxa"/>
          </w:tcPr>
          <w:p w14:paraId="60AF6A8C" w14:textId="6F1CE4F9" w:rsidR="00C62935" w:rsidRPr="008C6094" w:rsidRDefault="00C62935" w:rsidP="008C6094">
            <w:pPr>
              <w:pStyle w:val="ae"/>
              <w:rPr>
                <w:rFonts w:hint="eastAsia"/>
              </w:rPr>
            </w:pPr>
            <w:r>
              <w:rPr>
                <w:rFonts w:hint="eastAsia"/>
              </w:rPr>
              <w:t>导入证书</w:t>
            </w:r>
            <w:r>
              <w:rPr>
                <w:rFonts w:hint="eastAsia"/>
              </w:rPr>
              <w:t>链</w:t>
            </w:r>
          </w:p>
        </w:tc>
      </w:tr>
      <w:tr w:rsidR="00C62935" w14:paraId="4EE30535" w14:textId="77777777" w:rsidTr="009D5F27">
        <w:tc>
          <w:tcPr>
            <w:tcW w:w="1817" w:type="dxa"/>
            <w:vMerge/>
          </w:tcPr>
          <w:p w14:paraId="7CDFD2F9" w14:textId="77777777" w:rsidR="00C62935" w:rsidRPr="008C6094" w:rsidRDefault="00C62935" w:rsidP="008C6094">
            <w:pPr>
              <w:pStyle w:val="ae"/>
              <w:rPr>
                <w:rFonts w:hint="eastAsia"/>
              </w:rPr>
            </w:pPr>
          </w:p>
        </w:tc>
        <w:tc>
          <w:tcPr>
            <w:tcW w:w="5082" w:type="dxa"/>
          </w:tcPr>
          <w:p w14:paraId="31AD9E55" w14:textId="4E3F894A" w:rsidR="00C62935" w:rsidRPr="006525E7" w:rsidRDefault="00C62935" w:rsidP="008C6094">
            <w:pPr>
              <w:pStyle w:val="ae"/>
            </w:pPr>
            <w:r>
              <w:rPr>
                <w:rFonts w:hint="eastAsia"/>
              </w:rPr>
              <w:t>X509Certificate</w:t>
            </w:r>
            <w:r>
              <w:rPr>
                <w:rFonts w:hint="eastAsia"/>
              </w:rPr>
              <w:t xml:space="preserve"> certificateRequest(</w:t>
            </w:r>
            <w:r>
              <w:rPr>
                <w:rFonts w:hint="eastAsia"/>
              </w:rPr>
              <w:t xml:space="preserve">String </w:t>
            </w:r>
            <w:r>
              <w:rPr>
                <w:rFonts w:hint="eastAsia"/>
              </w:rPr>
              <w:t>subject</w:t>
            </w:r>
            <w:r>
              <w:rPr>
                <w:rFonts w:hint="eastAsia"/>
              </w:rPr>
              <w:t>String</w:t>
            </w:r>
            <w:r>
              <w:rPr>
                <w:rFonts w:hint="eastAsia"/>
              </w:rPr>
              <w:t>, String p10)</w:t>
            </w:r>
          </w:p>
        </w:tc>
        <w:tc>
          <w:tcPr>
            <w:tcW w:w="2955" w:type="dxa"/>
          </w:tcPr>
          <w:p w14:paraId="6C9FF0BA" w14:textId="24DD097E" w:rsidR="00C62935" w:rsidRDefault="00C62935" w:rsidP="008C6094">
            <w:pPr>
              <w:pStyle w:val="ae"/>
              <w:rPr>
                <w:rFonts w:hint="eastAsia"/>
              </w:rPr>
            </w:pPr>
            <w:r>
              <w:rPr>
                <w:rFonts w:hint="eastAsia"/>
              </w:rPr>
              <w:t>申请证书</w:t>
            </w:r>
          </w:p>
        </w:tc>
      </w:tr>
      <w:tr w:rsidR="00C62935" w14:paraId="586A2C18" w14:textId="77777777" w:rsidTr="009D5F27">
        <w:tc>
          <w:tcPr>
            <w:tcW w:w="1817" w:type="dxa"/>
            <w:vMerge/>
          </w:tcPr>
          <w:p w14:paraId="7DC76362" w14:textId="77777777" w:rsidR="00C62935" w:rsidRPr="008C6094" w:rsidRDefault="00C62935" w:rsidP="008C6094">
            <w:pPr>
              <w:pStyle w:val="ae"/>
              <w:rPr>
                <w:rFonts w:hint="eastAsia"/>
              </w:rPr>
            </w:pPr>
          </w:p>
        </w:tc>
        <w:tc>
          <w:tcPr>
            <w:tcW w:w="5082" w:type="dxa"/>
          </w:tcPr>
          <w:p w14:paraId="653C9EEF" w14:textId="7DBFF5A3" w:rsidR="00C62935" w:rsidRDefault="00C62935" w:rsidP="008C6094">
            <w:pPr>
              <w:pStyle w:val="ae"/>
              <w:rPr>
                <w:rFonts w:hint="eastAsia"/>
              </w:rPr>
            </w:pPr>
            <w:r>
              <w:rPr>
                <w:rFonts w:hint="eastAsia"/>
              </w:rPr>
              <w:t>void updateCRL()</w:t>
            </w:r>
          </w:p>
        </w:tc>
        <w:tc>
          <w:tcPr>
            <w:tcW w:w="2955" w:type="dxa"/>
          </w:tcPr>
          <w:p w14:paraId="61AA2C16" w14:textId="233282C0" w:rsidR="00C62935" w:rsidRDefault="00C62935" w:rsidP="008C6094">
            <w:pPr>
              <w:pStyle w:val="ae"/>
              <w:rPr>
                <w:rFonts w:hint="eastAsia"/>
              </w:rPr>
            </w:pPr>
            <w:r>
              <w:rPr>
                <w:rFonts w:hint="eastAsia"/>
              </w:rPr>
              <w:t>更新</w:t>
            </w:r>
            <w:r>
              <w:rPr>
                <w:rFonts w:hint="eastAsia"/>
              </w:rPr>
              <w:t>CRL</w:t>
            </w:r>
            <w:r>
              <w:rPr>
                <w:rFonts w:hint="eastAsia"/>
              </w:rPr>
              <w:t>，通过</w:t>
            </w:r>
            <w:r>
              <w:rPr>
                <w:rFonts w:hint="eastAsia"/>
              </w:rPr>
              <w:t>http</w:t>
            </w:r>
            <w:r>
              <w:rPr>
                <w:rFonts w:hint="eastAsia"/>
              </w:rPr>
              <w:t>去获取</w:t>
            </w:r>
            <w:r>
              <w:rPr>
                <w:rFonts w:hint="eastAsia"/>
              </w:rPr>
              <w:t>CRL</w:t>
            </w:r>
            <w:r>
              <w:rPr>
                <w:rFonts w:hint="eastAsia"/>
              </w:rPr>
              <w:t>文件</w:t>
            </w:r>
          </w:p>
        </w:tc>
      </w:tr>
      <w:tr w:rsidR="00C62935" w14:paraId="73371F1F" w14:textId="77777777" w:rsidTr="009D5F27">
        <w:tc>
          <w:tcPr>
            <w:tcW w:w="1817" w:type="dxa"/>
            <w:vMerge/>
          </w:tcPr>
          <w:p w14:paraId="3BAC02E8" w14:textId="77777777" w:rsidR="00C62935" w:rsidRPr="008C6094" w:rsidRDefault="00C62935" w:rsidP="008C6094">
            <w:pPr>
              <w:pStyle w:val="ae"/>
              <w:rPr>
                <w:rFonts w:hint="eastAsia"/>
              </w:rPr>
            </w:pPr>
          </w:p>
        </w:tc>
        <w:tc>
          <w:tcPr>
            <w:tcW w:w="5082" w:type="dxa"/>
          </w:tcPr>
          <w:p w14:paraId="50F84191" w14:textId="21239E0A" w:rsidR="00C62935" w:rsidRDefault="00C62935" w:rsidP="008C6094">
            <w:pPr>
              <w:pStyle w:val="ae"/>
              <w:rPr>
                <w:rFonts w:hint="eastAsia"/>
              </w:rPr>
            </w:pPr>
            <w:r>
              <w:rPr>
                <w:rFonts w:hint="eastAsia"/>
              </w:rPr>
              <w:t>b</w:t>
            </w:r>
            <w:r>
              <w:t>oolean</w:t>
            </w:r>
            <w:r>
              <w:rPr>
                <w:rFonts w:hint="eastAsia"/>
              </w:rPr>
              <w:t xml:space="preserve"> checkOCSP(Certificate cert)</w:t>
            </w:r>
          </w:p>
        </w:tc>
        <w:tc>
          <w:tcPr>
            <w:tcW w:w="2955" w:type="dxa"/>
          </w:tcPr>
          <w:p w14:paraId="5EF835DC" w14:textId="21C5D6CE" w:rsidR="00C62935" w:rsidRDefault="00C62935" w:rsidP="008C6094">
            <w:pPr>
              <w:pStyle w:val="ae"/>
              <w:rPr>
                <w:rFonts w:hint="eastAsia"/>
              </w:rPr>
            </w:pPr>
            <w:r>
              <w:rPr>
                <w:rFonts w:hint="eastAsia"/>
              </w:rPr>
              <w:t>查询指定证书的在线状态</w:t>
            </w:r>
          </w:p>
        </w:tc>
      </w:tr>
    </w:tbl>
    <w:p w14:paraId="01464601" w14:textId="77777777" w:rsidR="005D17D2" w:rsidRPr="00907EB3" w:rsidRDefault="005D17D2" w:rsidP="00F86582">
      <w:pPr>
        <w:ind w:firstLine="440"/>
      </w:pPr>
    </w:p>
    <w:p w14:paraId="493A4812" w14:textId="77777777" w:rsidR="009211E9" w:rsidRPr="00F86582" w:rsidRDefault="009211E9" w:rsidP="00F86582">
      <w:pPr>
        <w:ind w:firstLine="440"/>
      </w:pPr>
    </w:p>
    <w:p w14:paraId="1B0139D6" w14:textId="7C1E407C" w:rsidR="00042893" w:rsidRDefault="00042893" w:rsidP="00042893">
      <w:pPr>
        <w:pStyle w:val="af7"/>
      </w:pPr>
      <w:r>
        <w:rPr>
          <w:rFonts w:hint="eastAsia"/>
        </w:rPr>
        <w:t xml:space="preserve">4.1.3 </w:t>
      </w:r>
      <w:r>
        <w:rPr>
          <w:rFonts w:hint="eastAsia"/>
        </w:rPr>
        <w:t>签章模块</w:t>
      </w:r>
    </w:p>
    <w:p w14:paraId="1914872F" w14:textId="77777777" w:rsidR="00042893" w:rsidRPr="00F7506B" w:rsidRDefault="00042893" w:rsidP="00042893">
      <w:pPr>
        <w:ind w:firstLine="440"/>
      </w:pPr>
    </w:p>
    <w:p w14:paraId="4392D1A4" w14:textId="77777777" w:rsidR="00042893" w:rsidRDefault="00042893" w:rsidP="00042893">
      <w:pPr>
        <w:ind w:firstLine="440"/>
      </w:pPr>
      <w:r>
        <w:rPr>
          <w:rFonts w:hint="eastAsia"/>
        </w:rPr>
        <w:t>1</w:t>
      </w:r>
      <w:r>
        <w:rPr>
          <w:rFonts w:hint="eastAsia"/>
        </w:rPr>
        <w:t>、模块结构</w:t>
      </w:r>
    </w:p>
    <w:p w14:paraId="728169ED" w14:textId="16C22B51" w:rsidR="00042893" w:rsidRDefault="00643D62" w:rsidP="005B15AC">
      <w:pPr>
        <w:pStyle w:val="af"/>
        <w:framePr w:wrap="notBeside"/>
      </w:pPr>
      <w:r>
        <w:object w:dxaOrig="8137" w:dyaOrig="2992" w14:anchorId="01077939">
          <v:shape id="_x0000_i1034" type="#_x0000_t75" style="width:406.65pt;height:149.2pt" o:ole="">
            <v:imagedata r:id="rId62" o:title=""/>
          </v:shape>
          <o:OLEObject Type="Embed" ProgID="Visio.Drawing.11" ShapeID="_x0000_i1034" DrawAspect="Content" ObjectID="_1606662021" r:id="rId63"/>
        </w:object>
      </w:r>
    </w:p>
    <w:p w14:paraId="69C991C5" w14:textId="77777777" w:rsidR="00042893" w:rsidRDefault="00042893" w:rsidP="00042893">
      <w:pPr>
        <w:ind w:firstLine="440"/>
      </w:pPr>
    </w:p>
    <w:p w14:paraId="74EA2953" w14:textId="7FF0EBF3" w:rsidR="00042893" w:rsidRDefault="00042893" w:rsidP="00042893">
      <w:pPr>
        <w:ind w:firstLine="440"/>
      </w:pPr>
      <w:r>
        <w:rPr>
          <w:rFonts w:hint="eastAsia"/>
        </w:rPr>
        <w:t>2</w:t>
      </w:r>
      <w:r>
        <w:rPr>
          <w:rFonts w:hint="eastAsia"/>
        </w:rPr>
        <w:t>、关键数据结构</w:t>
      </w:r>
    </w:p>
    <w:p w14:paraId="5697BCFD" w14:textId="77777777" w:rsidR="00A377C2" w:rsidRPr="008172CE" w:rsidRDefault="00A377C2" w:rsidP="00A377C2">
      <w:pPr>
        <w:pStyle w:val="af"/>
        <w:framePr w:wrap="notBeside"/>
        <w:rPr>
          <w:rFonts w:ascii="Times New Roman" w:hAnsi="Times New Roman"/>
          <w:szCs w:val="20"/>
        </w:rPr>
      </w:pPr>
      <w:r w:rsidRPr="005950B7">
        <w:rPr>
          <w:noProof/>
        </w:rPr>
        <w:drawing>
          <wp:inline distT="0" distB="0" distL="0" distR="0" wp14:anchorId="4CA6287B" wp14:editId="1D6BDEFC">
            <wp:extent cx="4270696" cy="2286000"/>
            <wp:effectExtent l="0" t="0" r="0" b="0"/>
            <wp:docPr id="1027" name="Picture 3" descr="D:\办公文件\云京工作\资质申请\GMT0031-2014\电子签章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D:\办公文件\云京工作\资质申请\GMT0031-2014\电子签章数据.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2384" cy="2292256"/>
                    </a:xfrm>
                    <a:prstGeom prst="rect">
                      <a:avLst/>
                    </a:prstGeom>
                    <a:noFill/>
                    <a:extLst/>
                  </pic:spPr>
                </pic:pic>
              </a:graphicData>
            </a:graphic>
          </wp:inline>
        </w:drawing>
      </w:r>
    </w:p>
    <w:p w14:paraId="163A10E0" w14:textId="77777777" w:rsidR="00A377C2" w:rsidRDefault="00A377C2" w:rsidP="00A377C2">
      <w:pPr>
        <w:ind w:firstLine="440"/>
        <w:jc w:val="center"/>
      </w:pPr>
      <w:r>
        <w:rPr>
          <w:rFonts w:hint="eastAsia"/>
        </w:rPr>
        <w:t>图</w:t>
      </w:r>
      <w:r>
        <w:rPr>
          <w:rFonts w:hint="eastAsia"/>
        </w:rPr>
        <w:t>4-</w:t>
      </w:r>
      <w:r>
        <w:t>7</w:t>
      </w:r>
      <w:r w:rsidRPr="0008685C">
        <w:rPr>
          <w:rFonts w:hint="eastAsia"/>
        </w:rPr>
        <w:t>电子签章数据</w:t>
      </w:r>
    </w:p>
    <w:p w14:paraId="5898CB94" w14:textId="77777777" w:rsidR="00A377C2" w:rsidRPr="00A377C2" w:rsidRDefault="00A377C2" w:rsidP="00042893">
      <w:pPr>
        <w:ind w:firstLine="440"/>
      </w:pPr>
    </w:p>
    <w:p w14:paraId="72BB05A3" w14:textId="77777777" w:rsidR="00B8279D" w:rsidRPr="0008685C" w:rsidRDefault="00B8279D" w:rsidP="00B8279D">
      <w:pPr>
        <w:ind w:firstLine="440"/>
      </w:pPr>
      <w:r w:rsidRPr="0008685C">
        <w:rPr>
          <w:rFonts w:hint="eastAsia"/>
        </w:rPr>
        <w:t>电子签章数据的</w:t>
      </w:r>
      <w:r w:rsidRPr="0008685C">
        <w:rPr>
          <w:rFonts w:hint="eastAsia"/>
        </w:rPr>
        <w:t>ASN.1</w:t>
      </w:r>
      <w:r w:rsidRPr="0008685C">
        <w:rPr>
          <w:rFonts w:hint="eastAsia"/>
        </w:rPr>
        <w:t>定义为：</w:t>
      </w:r>
    </w:p>
    <w:p w14:paraId="0BD43102" w14:textId="77777777" w:rsidR="00B8279D" w:rsidRPr="0008685C" w:rsidRDefault="00B8279D" w:rsidP="00B8279D">
      <w:pPr>
        <w:ind w:firstLine="440"/>
      </w:pPr>
      <w:r w:rsidRPr="0008685C">
        <w:t>SES_Signature::=SEQUENCE{</w:t>
      </w:r>
    </w:p>
    <w:p w14:paraId="6668D7B1" w14:textId="74B40597" w:rsidR="00B8279D" w:rsidRPr="0008685C" w:rsidRDefault="00B8279D" w:rsidP="00B8279D">
      <w:pPr>
        <w:ind w:leftChars="100" w:left="220" w:firstLine="440"/>
      </w:pPr>
      <w:r w:rsidRPr="0008685C">
        <w:rPr>
          <w:rFonts w:hint="eastAsia"/>
        </w:rPr>
        <w:lastRenderedPageBreak/>
        <w:t>toSign</w:t>
      </w:r>
      <w:r>
        <w:rPr>
          <w:rFonts w:hint="eastAsia"/>
        </w:rPr>
        <w:t xml:space="preserve">  </w:t>
      </w:r>
      <w:r w:rsidRPr="0008685C">
        <w:rPr>
          <w:rFonts w:hint="eastAsia"/>
        </w:rPr>
        <w:t>TBS_Sign</w:t>
      </w:r>
      <w:r w:rsidRPr="0008685C">
        <w:rPr>
          <w:rFonts w:hint="eastAsia"/>
        </w:rPr>
        <w:t>，</w:t>
      </w:r>
      <w:r>
        <w:rPr>
          <w:rFonts w:hint="eastAsia"/>
        </w:rPr>
        <w:t>--</w:t>
      </w:r>
      <w:r w:rsidRPr="0008685C">
        <w:rPr>
          <w:rFonts w:hint="eastAsia"/>
        </w:rPr>
        <w:t>待电子签章数据</w:t>
      </w:r>
    </w:p>
    <w:p w14:paraId="5F278375" w14:textId="4C48D49E" w:rsidR="00B8279D" w:rsidRPr="0008685C" w:rsidRDefault="00B8279D" w:rsidP="00B8279D">
      <w:pPr>
        <w:ind w:leftChars="100" w:left="220" w:firstLine="440"/>
      </w:pPr>
      <w:r w:rsidRPr="0008685C">
        <w:rPr>
          <w:rFonts w:hint="eastAsia"/>
        </w:rPr>
        <w:t>signature</w:t>
      </w:r>
      <w:r>
        <w:rPr>
          <w:rFonts w:hint="eastAsia"/>
        </w:rPr>
        <w:t xml:space="preserve">  </w:t>
      </w:r>
      <w:r w:rsidRPr="0008685C">
        <w:rPr>
          <w:rFonts w:hint="eastAsia"/>
        </w:rPr>
        <w:t>BI</w:t>
      </w:r>
      <w:r>
        <w:t xml:space="preserve">T </w:t>
      </w:r>
      <w:r w:rsidRPr="0008685C">
        <w:rPr>
          <w:rFonts w:hint="eastAsia"/>
        </w:rPr>
        <w:t>STRING</w:t>
      </w:r>
      <w:r>
        <w:rPr>
          <w:rFonts w:hint="eastAsia"/>
        </w:rPr>
        <w:t>--</w:t>
      </w:r>
      <w:r w:rsidRPr="0008685C">
        <w:rPr>
          <w:rFonts w:hint="eastAsia"/>
        </w:rPr>
        <w:t>电子签章中签名值</w:t>
      </w:r>
    </w:p>
    <w:p w14:paraId="09EAF766" w14:textId="77777777" w:rsidR="00B8279D" w:rsidRPr="0008685C" w:rsidRDefault="00B8279D" w:rsidP="00B8279D">
      <w:pPr>
        <w:ind w:firstLine="440"/>
      </w:pPr>
      <w:r>
        <w:t>}</w:t>
      </w:r>
    </w:p>
    <w:p w14:paraId="1621BA02" w14:textId="77777777" w:rsidR="00B8279D" w:rsidRPr="0008685C" w:rsidRDefault="00B8279D" w:rsidP="00B8279D">
      <w:pPr>
        <w:ind w:firstLine="440"/>
      </w:pPr>
      <w:r w:rsidRPr="0008685C">
        <w:rPr>
          <w:rFonts w:hint="eastAsia"/>
        </w:rPr>
        <w:t>TBS_Sign</w:t>
      </w:r>
      <w:r>
        <w:rPr>
          <w:rFonts w:hint="eastAsia"/>
        </w:rPr>
        <w:t>::=</w:t>
      </w:r>
      <w:r w:rsidRPr="0008685C">
        <w:rPr>
          <w:rFonts w:hint="eastAsia"/>
        </w:rPr>
        <w:t>SEQUENCE{</w:t>
      </w:r>
    </w:p>
    <w:p w14:paraId="26E989D0" w14:textId="02EE71C1" w:rsidR="00B8279D" w:rsidRPr="0008685C" w:rsidRDefault="00EB4896" w:rsidP="00EB4896">
      <w:pPr>
        <w:ind w:leftChars="100" w:left="220" w:firstLine="440"/>
      </w:pPr>
      <w:r>
        <w:t>v</w:t>
      </w:r>
      <w:r w:rsidR="00B8279D" w:rsidRPr="0008685C">
        <w:rPr>
          <w:rFonts w:hint="eastAsia"/>
        </w:rPr>
        <w:t>ersion</w:t>
      </w:r>
      <w:r>
        <w:rPr>
          <w:rFonts w:hint="eastAsia"/>
        </w:rPr>
        <w:t xml:space="preserve">  </w:t>
      </w:r>
      <w:r w:rsidR="00B8279D" w:rsidRPr="0008685C">
        <w:rPr>
          <w:rFonts w:hint="eastAsia"/>
        </w:rPr>
        <w:t>INTEGER</w:t>
      </w:r>
      <w:r w:rsidR="00B8279D" w:rsidRPr="0008685C">
        <w:rPr>
          <w:rFonts w:hint="eastAsia"/>
        </w:rPr>
        <w:t>，</w:t>
      </w:r>
      <w:r w:rsidR="00B8279D">
        <w:rPr>
          <w:rFonts w:hint="eastAsia"/>
        </w:rPr>
        <w:t>--</w:t>
      </w:r>
      <w:r w:rsidR="00B8279D" w:rsidRPr="0008685C">
        <w:rPr>
          <w:rFonts w:hint="eastAsia"/>
        </w:rPr>
        <w:t>版本信息</w:t>
      </w:r>
    </w:p>
    <w:p w14:paraId="6858B50B" w14:textId="797E7750" w:rsidR="00B8279D" w:rsidRDefault="00EB4896" w:rsidP="00EB4896">
      <w:pPr>
        <w:ind w:leftChars="100" w:left="220" w:firstLine="440"/>
      </w:pPr>
      <w:r w:rsidRPr="0008685C">
        <w:t>E</w:t>
      </w:r>
      <w:r w:rsidR="00B8279D" w:rsidRPr="0008685C">
        <w:rPr>
          <w:rFonts w:hint="eastAsia"/>
        </w:rPr>
        <w:t>seal</w:t>
      </w:r>
      <w:r>
        <w:rPr>
          <w:rFonts w:hint="eastAsia"/>
        </w:rPr>
        <w:t xml:space="preserve">  </w:t>
      </w:r>
      <w:r w:rsidR="00B8279D" w:rsidRPr="0008685C">
        <w:rPr>
          <w:rFonts w:hint="eastAsia"/>
        </w:rPr>
        <w:t>SESeal</w:t>
      </w:r>
      <w:r w:rsidR="00B8279D" w:rsidRPr="0008685C">
        <w:rPr>
          <w:rFonts w:hint="eastAsia"/>
        </w:rPr>
        <w:t>，</w:t>
      </w:r>
      <w:r w:rsidR="00B8279D">
        <w:rPr>
          <w:rFonts w:hint="eastAsia"/>
        </w:rPr>
        <w:t>--</w:t>
      </w:r>
      <w:r w:rsidR="00B8279D" w:rsidRPr="0008685C">
        <w:rPr>
          <w:rFonts w:hint="eastAsia"/>
        </w:rPr>
        <w:t>电子印章</w:t>
      </w:r>
    </w:p>
    <w:p w14:paraId="2E2667F3" w14:textId="0F8842FC" w:rsidR="00B8279D" w:rsidRPr="0008685C" w:rsidRDefault="00B8279D" w:rsidP="00EB4896">
      <w:pPr>
        <w:ind w:leftChars="100" w:left="220" w:firstLine="440"/>
      </w:pPr>
      <w:r w:rsidRPr="0008685C">
        <w:rPr>
          <w:rFonts w:hint="eastAsia"/>
        </w:rPr>
        <w:t>time</w:t>
      </w:r>
      <w:r>
        <w:rPr>
          <w:rFonts w:hint="eastAsia"/>
        </w:rPr>
        <w:t>Info</w:t>
      </w:r>
      <w:r w:rsidR="00EB4896">
        <w:rPr>
          <w:rFonts w:hint="eastAsia"/>
        </w:rPr>
        <w:t xml:space="preserve">  </w:t>
      </w:r>
      <w:r>
        <w:rPr>
          <w:rFonts w:hint="eastAsia"/>
        </w:rPr>
        <w:t xml:space="preserve">BIT </w:t>
      </w:r>
      <w:r w:rsidRPr="0008685C">
        <w:rPr>
          <w:rFonts w:hint="eastAsia"/>
        </w:rPr>
        <w:t>STRING</w:t>
      </w:r>
      <w:r w:rsidRPr="0008685C">
        <w:rPr>
          <w:rFonts w:hint="eastAsia"/>
        </w:rPr>
        <w:t>，</w:t>
      </w:r>
      <w:r>
        <w:rPr>
          <w:rFonts w:hint="eastAsia"/>
        </w:rPr>
        <w:t>--</w:t>
      </w:r>
      <w:r w:rsidRPr="0008685C">
        <w:rPr>
          <w:rFonts w:hint="eastAsia"/>
        </w:rPr>
        <w:t>签章时间信息</w:t>
      </w:r>
    </w:p>
    <w:p w14:paraId="126E9FE9" w14:textId="6B91D92C" w:rsidR="00B8279D" w:rsidRPr="0008685C" w:rsidRDefault="00B8279D" w:rsidP="00EB4896">
      <w:pPr>
        <w:ind w:leftChars="100" w:left="220" w:firstLine="440"/>
      </w:pPr>
      <w:r w:rsidRPr="0008685C">
        <w:rPr>
          <w:rFonts w:hint="eastAsia"/>
        </w:rPr>
        <w:t>dataHash</w:t>
      </w:r>
      <w:r w:rsidR="00EB4896">
        <w:rPr>
          <w:rFonts w:hint="eastAsia"/>
        </w:rPr>
        <w:t xml:space="preserve"> </w:t>
      </w:r>
      <w:r>
        <w:rPr>
          <w:rFonts w:hint="eastAsia"/>
        </w:rPr>
        <w:t xml:space="preserve">BIT </w:t>
      </w:r>
      <w:r w:rsidRPr="0008685C">
        <w:rPr>
          <w:rFonts w:hint="eastAsia"/>
        </w:rPr>
        <w:t>STRING</w:t>
      </w:r>
      <w:r w:rsidRPr="0008685C">
        <w:rPr>
          <w:rFonts w:hint="eastAsia"/>
        </w:rPr>
        <w:t>，</w:t>
      </w:r>
      <w:r>
        <w:rPr>
          <w:rFonts w:hint="eastAsia"/>
        </w:rPr>
        <w:t>--</w:t>
      </w:r>
      <w:r w:rsidRPr="0008685C">
        <w:rPr>
          <w:rFonts w:hint="eastAsia"/>
        </w:rPr>
        <w:t>原文杂凑值</w:t>
      </w:r>
    </w:p>
    <w:p w14:paraId="38F95DD3" w14:textId="55454A92" w:rsidR="00B8279D" w:rsidRPr="0008685C" w:rsidRDefault="00B8279D" w:rsidP="00EB4896">
      <w:pPr>
        <w:ind w:leftChars="100" w:left="220" w:firstLine="440"/>
      </w:pPr>
      <w:r w:rsidRPr="0008685C">
        <w:rPr>
          <w:rFonts w:hint="eastAsia"/>
        </w:rPr>
        <w:t>property</w:t>
      </w:r>
      <w:r>
        <w:rPr>
          <w:rFonts w:hint="eastAsia"/>
        </w:rPr>
        <w:t>Info</w:t>
      </w:r>
      <w:r w:rsidR="00EB4896">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原文数据的属性信息</w:t>
      </w:r>
    </w:p>
    <w:p w14:paraId="519139A0" w14:textId="6EB37DF1" w:rsidR="00B8279D" w:rsidRPr="0008685C" w:rsidRDefault="00B8279D" w:rsidP="00EB4896">
      <w:pPr>
        <w:ind w:leftChars="100" w:left="220" w:firstLine="440"/>
      </w:pPr>
      <w:r w:rsidRPr="0008685C">
        <w:rPr>
          <w:rFonts w:hint="eastAsia"/>
        </w:rPr>
        <w:t>cert</w:t>
      </w:r>
      <w:r w:rsidR="00EB4896">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签章人对应的签名证书</w:t>
      </w:r>
    </w:p>
    <w:p w14:paraId="4B5C7E06" w14:textId="77F866AF" w:rsidR="00B8279D" w:rsidRPr="0008685C" w:rsidRDefault="00B8279D" w:rsidP="00EB4896">
      <w:pPr>
        <w:ind w:leftChars="100" w:left="220" w:firstLine="440"/>
      </w:pPr>
      <w:r w:rsidRPr="0008685C">
        <w:rPr>
          <w:rFonts w:hint="eastAsia"/>
        </w:rPr>
        <w:t>signatureAlgorithm</w:t>
      </w:r>
      <w:r w:rsidR="00EB4896">
        <w:rPr>
          <w:rFonts w:hint="eastAsia"/>
        </w:rPr>
        <w:t xml:space="preserve">  </w:t>
      </w:r>
      <w:r w:rsidRPr="0008685C">
        <w:rPr>
          <w:rFonts w:hint="eastAsia"/>
        </w:rPr>
        <w:t>OBJECT IDENTIFIER</w:t>
      </w:r>
      <w:r>
        <w:rPr>
          <w:rFonts w:hint="eastAsia"/>
        </w:rPr>
        <w:t>--</w:t>
      </w:r>
      <w:r w:rsidRPr="0008685C">
        <w:rPr>
          <w:rFonts w:hint="eastAsia"/>
        </w:rPr>
        <w:t>签名算法标识</w:t>
      </w:r>
    </w:p>
    <w:p w14:paraId="365B9049" w14:textId="77777777" w:rsidR="00B8279D" w:rsidRPr="0008685C" w:rsidRDefault="00B8279D" w:rsidP="00B8279D">
      <w:pPr>
        <w:ind w:firstLine="440"/>
      </w:pPr>
      <w:r>
        <w:rPr>
          <w:rFonts w:hint="eastAsia"/>
        </w:rPr>
        <w:t>}</w:t>
      </w:r>
    </w:p>
    <w:p w14:paraId="71BB0DC5" w14:textId="77777777" w:rsidR="00B8279D" w:rsidRPr="0008685C" w:rsidRDefault="00B8279D" w:rsidP="00B8279D">
      <w:pPr>
        <w:ind w:firstLine="440"/>
      </w:pPr>
      <w:r w:rsidRPr="0008685C">
        <w:rPr>
          <w:rFonts w:hint="eastAsia"/>
        </w:rPr>
        <w:t>其中：</w:t>
      </w:r>
    </w:p>
    <w:p w14:paraId="300C22D2" w14:textId="77777777" w:rsidR="00B8279D" w:rsidRPr="0008685C" w:rsidRDefault="00B8279D" w:rsidP="00B8279D">
      <w:pPr>
        <w:ind w:firstLine="440"/>
      </w:pPr>
      <w:r w:rsidRPr="0008685C">
        <w:rPr>
          <w:rFonts w:hint="eastAsia"/>
        </w:rPr>
        <w:t>version:</w:t>
      </w:r>
      <w:r w:rsidRPr="0008685C">
        <w:rPr>
          <w:rFonts w:hint="eastAsia"/>
        </w:rPr>
        <w:t>代表签章数据结构版本号；</w:t>
      </w:r>
    </w:p>
    <w:p w14:paraId="5CA0AD7A" w14:textId="77777777" w:rsidR="00B8279D" w:rsidRPr="0008685C" w:rsidRDefault="00B8279D" w:rsidP="00B8279D">
      <w:pPr>
        <w:ind w:firstLine="440"/>
      </w:pPr>
      <w:r w:rsidRPr="0008685C">
        <w:rPr>
          <w:rFonts w:hint="eastAsia"/>
        </w:rPr>
        <w:t>eseal:</w:t>
      </w:r>
      <w:r w:rsidRPr="0008685C">
        <w:rPr>
          <w:rFonts w:hint="eastAsia"/>
        </w:rPr>
        <w:t>代表生成电子签章使用的电子印章数据；</w:t>
      </w:r>
    </w:p>
    <w:p w14:paraId="1B2BFD56" w14:textId="77777777" w:rsidR="00B8279D" w:rsidRPr="0008685C" w:rsidRDefault="00B8279D" w:rsidP="00B8279D">
      <w:pPr>
        <w:ind w:firstLine="440"/>
      </w:pPr>
      <w:r w:rsidRPr="0008685C">
        <w:rPr>
          <w:rFonts w:hint="eastAsia"/>
        </w:rPr>
        <w:t>time</w:t>
      </w:r>
      <w:r>
        <w:rPr>
          <w:rFonts w:hint="eastAsia"/>
        </w:rPr>
        <w:t>Info</w:t>
      </w:r>
      <w:r w:rsidRPr="0008685C">
        <w:rPr>
          <w:rFonts w:hint="eastAsia"/>
        </w:rPr>
        <w:t>：代表电子签章对应的时间信息，可以是时间戳，也可以是</w:t>
      </w:r>
      <w:r w:rsidRPr="0008685C">
        <w:rPr>
          <w:rFonts w:hint="eastAsia"/>
        </w:rPr>
        <w:t>UTCTIME</w:t>
      </w:r>
      <w:r w:rsidRPr="0008685C">
        <w:rPr>
          <w:rFonts w:hint="eastAsia"/>
        </w:rPr>
        <w:t>时间；</w:t>
      </w:r>
    </w:p>
    <w:p w14:paraId="01A281D2" w14:textId="77777777" w:rsidR="00B8279D" w:rsidRPr="0008685C" w:rsidRDefault="00B8279D" w:rsidP="00B8279D">
      <w:pPr>
        <w:ind w:firstLine="440"/>
      </w:pPr>
      <w:r w:rsidRPr="0008685C">
        <w:rPr>
          <w:rFonts w:hint="eastAsia"/>
        </w:rPr>
        <w:t>dataHash:</w:t>
      </w:r>
      <w:r w:rsidRPr="0008685C">
        <w:rPr>
          <w:rFonts w:hint="eastAsia"/>
        </w:rPr>
        <w:t>代表待签名原文的杂凑值；</w:t>
      </w:r>
    </w:p>
    <w:p w14:paraId="525B03E5" w14:textId="625F44BA" w:rsidR="00B8279D" w:rsidRPr="0008685C" w:rsidRDefault="00B8279D" w:rsidP="00B8279D">
      <w:pPr>
        <w:ind w:firstLine="440"/>
      </w:pPr>
      <w:r w:rsidRPr="0008685C">
        <w:rPr>
          <w:rFonts w:hint="eastAsia"/>
        </w:rPr>
        <w:t>property</w:t>
      </w:r>
      <w:r>
        <w:rPr>
          <w:rFonts w:hint="eastAsia"/>
        </w:rPr>
        <w:t>Info</w:t>
      </w:r>
      <w:r w:rsidRPr="0008685C">
        <w:rPr>
          <w:rFonts w:hint="eastAsia"/>
        </w:rPr>
        <w:t>：代表原文数据的属性信息，如文档</w:t>
      </w:r>
      <w:r w:rsidRPr="0008685C">
        <w:rPr>
          <w:rFonts w:hint="eastAsia"/>
        </w:rPr>
        <w:t>ID</w:t>
      </w:r>
      <w:r w:rsidRPr="0008685C">
        <w:rPr>
          <w:rFonts w:hint="eastAsia"/>
        </w:rPr>
        <w:t>、日期、段落、原文内容的字节数、指示信息、签章保护范围等，此部分受签名保护，</w:t>
      </w:r>
      <w:r w:rsidRPr="0008685C">
        <w:rPr>
          <w:rFonts w:hint="eastAsia"/>
        </w:rPr>
        <w:t>property</w:t>
      </w:r>
      <w:r>
        <w:rPr>
          <w:rFonts w:hint="eastAsia"/>
        </w:rPr>
        <w:t>Info</w:t>
      </w:r>
      <w:r w:rsidRPr="0008685C">
        <w:rPr>
          <w:rFonts w:hint="eastAsia"/>
        </w:rPr>
        <w:t>的具体含义可白行定义；</w:t>
      </w:r>
      <w:r w:rsidR="003C7917">
        <w:rPr>
          <w:rFonts w:hint="eastAsia"/>
        </w:rPr>
        <w:t>本系统自定义</w:t>
      </w:r>
      <w:r w:rsidR="003C7917">
        <w:rPr>
          <w:rFonts w:hint="eastAsia"/>
        </w:rPr>
        <w:t>propertyInfo:==</w:t>
      </w:r>
      <w:r w:rsidR="003C7917">
        <w:t>”</w:t>
      </w:r>
      <w:r w:rsidR="00F86CAC">
        <w:t xml:space="preserve">contents: </w:t>
      </w:r>
      <w:r w:rsidR="003C7917">
        <w:rPr>
          <w:rFonts w:hint="eastAsia"/>
        </w:rPr>
        <w:t>ALL</w:t>
      </w:r>
      <w:r w:rsidR="003C7917">
        <w:t>”</w:t>
      </w:r>
      <w:r w:rsidR="003C7917">
        <w:rPr>
          <w:rFonts w:hint="eastAsia"/>
        </w:rPr>
        <w:t xml:space="preserve"> </w:t>
      </w:r>
      <w:r w:rsidR="003C7917">
        <w:rPr>
          <w:rFonts w:hint="eastAsia"/>
        </w:rPr>
        <w:t>，就是对原文的全部章节进行保护</w:t>
      </w:r>
      <w:r w:rsidR="00F86CAC">
        <w:rPr>
          <w:rFonts w:hint="eastAsia"/>
        </w:rPr>
        <w:t>（实现时应考虑该部分的可扩展性）</w:t>
      </w:r>
      <w:r w:rsidR="003C7917">
        <w:rPr>
          <w:rFonts w:hint="eastAsia"/>
        </w:rPr>
        <w:t>。</w:t>
      </w:r>
    </w:p>
    <w:p w14:paraId="08B14149" w14:textId="77777777" w:rsidR="00B8279D" w:rsidRPr="0008685C" w:rsidRDefault="00B8279D" w:rsidP="00B8279D">
      <w:pPr>
        <w:ind w:firstLine="440"/>
      </w:pPr>
      <w:r w:rsidRPr="0008685C">
        <w:rPr>
          <w:rFonts w:hint="eastAsia"/>
        </w:rPr>
        <w:t>cert</w:t>
      </w:r>
      <w:r w:rsidRPr="0008685C">
        <w:rPr>
          <w:rFonts w:hint="eastAsia"/>
        </w:rPr>
        <w:t>：代表执行本次签章操作的签章人数字证书；</w:t>
      </w:r>
    </w:p>
    <w:p w14:paraId="13224B57" w14:textId="77777777" w:rsidR="00B8279D" w:rsidRPr="0008685C" w:rsidRDefault="00B8279D" w:rsidP="00B8279D">
      <w:pPr>
        <w:ind w:firstLine="440"/>
      </w:pPr>
      <w:r w:rsidRPr="0008685C">
        <w:rPr>
          <w:rFonts w:hint="eastAsia"/>
        </w:rPr>
        <w:t>signatureAlgorithm</w:t>
      </w:r>
      <w:r w:rsidRPr="0008685C">
        <w:rPr>
          <w:rFonts w:hint="eastAsia"/>
        </w:rPr>
        <w:t>：代表签名算法</w:t>
      </w:r>
      <w:r>
        <w:rPr>
          <w:rFonts w:hint="eastAsia"/>
        </w:rPr>
        <w:t>OID</w:t>
      </w:r>
      <w:r w:rsidRPr="0008685C">
        <w:rPr>
          <w:rFonts w:hint="eastAsia"/>
        </w:rPr>
        <w:t>，遵循</w:t>
      </w:r>
      <w:r w:rsidRPr="0008685C">
        <w:rPr>
          <w:rFonts w:hint="eastAsia"/>
        </w:rPr>
        <w:t>GM/T 0006</w:t>
      </w:r>
      <w:r w:rsidRPr="0008685C">
        <w:rPr>
          <w:rFonts w:hint="eastAsia"/>
        </w:rPr>
        <w:t>。例如，使用</w:t>
      </w:r>
      <w:r w:rsidRPr="0008685C">
        <w:rPr>
          <w:rFonts w:hint="eastAsia"/>
        </w:rPr>
        <w:t>SM2</w:t>
      </w:r>
      <w:r w:rsidRPr="0008685C">
        <w:rPr>
          <w:rFonts w:hint="eastAsia"/>
        </w:rPr>
        <w:t>签名的</w:t>
      </w:r>
      <w:r>
        <w:t>O</w:t>
      </w:r>
      <w:r w:rsidRPr="0008685C">
        <w:rPr>
          <w:rFonts w:hint="eastAsia"/>
        </w:rPr>
        <w:t>ID</w:t>
      </w:r>
      <w:r w:rsidRPr="0008685C">
        <w:rPr>
          <w:rFonts w:hint="eastAsia"/>
        </w:rPr>
        <w:t>为</w:t>
      </w:r>
      <w:r w:rsidRPr="0008685C">
        <w:rPr>
          <w:rFonts w:hint="eastAsia"/>
        </w:rPr>
        <w:t>1.2</w:t>
      </w:r>
      <w:r>
        <w:rPr>
          <w:rFonts w:hint="eastAsia"/>
        </w:rPr>
        <w:t>.</w:t>
      </w:r>
      <w:r w:rsidRPr="0008685C">
        <w:t>156.10197.1.501;</w:t>
      </w:r>
    </w:p>
    <w:p w14:paraId="10EBED01" w14:textId="5C650CD3" w:rsidR="00B8279D" w:rsidRPr="0008685C" w:rsidRDefault="00B8279D" w:rsidP="00B8279D">
      <w:pPr>
        <w:ind w:firstLine="440"/>
      </w:pPr>
      <w:r w:rsidRPr="0008685C">
        <w:rPr>
          <w:rFonts w:hint="eastAsia"/>
        </w:rPr>
        <w:t>signature</w:t>
      </w:r>
      <w:r w:rsidRPr="0008685C">
        <w:rPr>
          <w:rFonts w:hint="eastAsia"/>
        </w:rPr>
        <w:t>：代表签章人对电子签章数据格式中版本号、电子印章、时间信息，原文杂凑值、原文属性信息、证书、签名算法标识组成的待签章数据</w:t>
      </w:r>
      <w:r w:rsidRPr="0008685C">
        <w:rPr>
          <w:rFonts w:hint="eastAsia"/>
        </w:rPr>
        <w:t>TBS_Sign</w:t>
      </w:r>
      <w:r w:rsidRPr="0008685C">
        <w:rPr>
          <w:rFonts w:hint="eastAsia"/>
        </w:rPr>
        <w:t>进行数字签名。如果签名算法使用</w:t>
      </w:r>
      <w:r w:rsidRPr="0008685C">
        <w:rPr>
          <w:rFonts w:hint="eastAsia"/>
        </w:rPr>
        <w:t>SM2</w:t>
      </w:r>
      <w:r w:rsidRPr="0008685C">
        <w:rPr>
          <w:rFonts w:hint="eastAsia"/>
        </w:rPr>
        <w:t>，则遵循</w:t>
      </w:r>
      <w:r w:rsidRPr="0008685C">
        <w:rPr>
          <w:rFonts w:hint="eastAsia"/>
        </w:rPr>
        <w:t>GMlT 0009</w:t>
      </w:r>
      <w:r w:rsidRPr="0008685C">
        <w:rPr>
          <w:rFonts w:hint="eastAsia"/>
        </w:rPr>
        <w:t>；如果签名算法使用</w:t>
      </w:r>
      <w:r w:rsidRPr="0008685C">
        <w:rPr>
          <w:rFonts w:hint="eastAsia"/>
        </w:rPr>
        <w:t>RSA</w:t>
      </w:r>
      <w:r w:rsidRPr="0008685C">
        <w:rPr>
          <w:rFonts w:hint="eastAsia"/>
        </w:rPr>
        <w:t>，则遵循</w:t>
      </w:r>
      <w:r w:rsidRPr="0008685C">
        <w:rPr>
          <w:rFonts w:hint="eastAsia"/>
        </w:rPr>
        <w:t>PKCS#1</w:t>
      </w:r>
      <w:r w:rsidR="00195BFF">
        <w:t>(</w:t>
      </w:r>
      <w:r w:rsidR="00195BFF">
        <w:rPr>
          <w:rFonts w:hint="eastAsia"/>
        </w:rPr>
        <w:t>本设计目前只支持</w:t>
      </w:r>
      <w:r w:rsidR="00195BFF">
        <w:rPr>
          <w:rFonts w:hint="eastAsia"/>
        </w:rPr>
        <w:t>SM2</w:t>
      </w:r>
      <w:r w:rsidR="00195BFF">
        <w:t>)</w:t>
      </w:r>
      <w:r w:rsidRPr="0008685C">
        <w:rPr>
          <w:rFonts w:hint="eastAsia"/>
        </w:rPr>
        <w:t>。</w:t>
      </w:r>
    </w:p>
    <w:p w14:paraId="56405188" w14:textId="1D5A9ACB" w:rsidR="00042893" w:rsidRDefault="00B8279D" w:rsidP="00B8279D">
      <w:pPr>
        <w:ind w:firstLine="440"/>
      </w:pPr>
      <w:r w:rsidRPr="0008685C">
        <w:rPr>
          <w:rFonts w:hint="eastAsia"/>
        </w:rPr>
        <w:t>原文杂凑值所采用的杂凑算法应与电子签章签名算法保持一致，如果签名算法是</w:t>
      </w:r>
      <w:r w:rsidRPr="0008685C">
        <w:rPr>
          <w:rFonts w:hint="eastAsia"/>
        </w:rPr>
        <w:t>SM2</w:t>
      </w:r>
      <w:r w:rsidRPr="0008685C">
        <w:rPr>
          <w:rFonts w:hint="eastAsia"/>
        </w:rPr>
        <w:t>，则杂凑算法应采用</w:t>
      </w:r>
      <w:r w:rsidRPr="0008685C">
        <w:rPr>
          <w:rFonts w:hint="eastAsia"/>
        </w:rPr>
        <w:t>SM3</w:t>
      </w:r>
      <w:r w:rsidRPr="0008685C">
        <w:rPr>
          <w:rFonts w:hint="eastAsia"/>
        </w:rPr>
        <w:t>算法，遵循</w:t>
      </w:r>
      <w:r w:rsidRPr="0008685C">
        <w:rPr>
          <w:rFonts w:hint="eastAsia"/>
        </w:rPr>
        <w:t>GM/T 0003</w:t>
      </w:r>
      <w:r w:rsidRPr="0008685C">
        <w:rPr>
          <w:rFonts w:hint="eastAsia"/>
        </w:rPr>
        <w:t>；如果签名算法是</w:t>
      </w:r>
      <w:r w:rsidRPr="0008685C">
        <w:rPr>
          <w:rFonts w:hint="eastAsia"/>
        </w:rPr>
        <w:t>RSA</w:t>
      </w:r>
      <w:r w:rsidRPr="0008685C">
        <w:rPr>
          <w:rFonts w:hint="eastAsia"/>
        </w:rPr>
        <w:t>，则杂凑算法应采用</w:t>
      </w:r>
      <w:r w:rsidRPr="0008685C">
        <w:rPr>
          <w:rFonts w:hint="eastAsia"/>
        </w:rPr>
        <w:t>SHA1</w:t>
      </w:r>
      <w:r w:rsidRPr="0008685C">
        <w:rPr>
          <w:rFonts w:hint="eastAsia"/>
        </w:rPr>
        <w:t>或</w:t>
      </w:r>
      <w:r w:rsidRPr="0008685C">
        <w:rPr>
          <w:rFonts w:hint="eastAsia"/>
        </w:rPr>
        <w:t>SHA256</w:t>
      </w:r>
      <w:r w:rsidRPr="0008685C">
        <w:rPr>
          <w:rFonts w:hint="eastAsia"/>
        </w:rPr>
        <w:t>算法，具体参见相应的国际标准</w:t>
      </w:r>
      <w:r w:rsidR="00195BFF">
        <w:rPr>
          <w:rFonts w:hint="eastAsia"/>
        </w:rPr>
        <w:t>。</w:t>
      </w:r>
    </w:p>
    <w:p w14:paraId="68A4F3F4" w14:textId="77777777" w:rsidR="00B8279D" w:rsidRDefault="00B8279D" w:rsidP="00042893">
      <w:pPr>
        <w:ind w:firstLine="440"/>
      </w:pPr>
    </w:p>
    <w:p w14:paraId="3F8495F5" w14:textId="77777777" w:rsidR="00D602C6" w:rsidRDefault="00D602C6" w:rsidP="00D602C6">
      <w:pPr>
        <w:ind w:firstLine="440"/>
      </w:pPr>
      <w:r>
        <w:rPr>
          <w:rFonts w:hint="eastAsia"/>
        </w:rPr>
        <w:t>3</w:t>
      </w:r>
      <w:r>
        <w:rPr>
          <w:rFonts w:hint="eastAsia"/>
        </w:rPr>
        <w:t>、关键流程</w:t>
      </w:r>
    </w:p>
    <w:p w14:paraId="602F8B56" w14:textId="77777777" w:rsidR="00042893" w:rsidRDefault="00042893" w:rsidP="00BB6613">
      <w:pPr>
        <w:ind w:firstLine="440"/>
      </w:pPr>
    </w:p>
    <w:p w14:paraId="3FF802FC" w14:textId="6FF10AB0" w:rsidR="00B8279D" w:rsidRDefault="00572BC2" w:rsidP="00572BC2">
      <w:pPr>
        <w:pStyle w:val="af"/>
        <w:framePr w:wrap="notBeside"/>
      </w:pPr>
      <w:r w:rsidRPr="00C14BD8">
        <w:rPr>
          <w:noProof/>
        </w:rPr>
        <w:lastRenderedPageBreak/>
        <w:drawing>
          <wp:inline distT="0" distB="0" distL="0" distR="0" wp14:anchorId="0D33E705" wp14:editId="1B325FA5">
            <wp:extent cx="2495941" cy="5661248"/>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95941" cy="566124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897591C" w14:textId="77777777" w:rsidR="00B8279D" w:rsidRDefault="00B8279D" w:rsidP="00BB6613">
      <w:pPr>
        <w:ind w:firstLine="440"/>
      </w:pPr>
    </w:p>
    <w:p w14:paraId="3A403751" w14:textId="77777777" w:rsidR="003466E3" w:rsidRDefault="003466E3" w:rsidP="003466E3">
      <w:pPr>
        <w:ind w:firstLine="440"/>
      </w:pPr>
      <w:r>
        <w:rPr>
          <w:rFonts w:hint="eastAsia"/>
        </w:rPr>
        <w:t>电子签章生成流程如下：</w:t>
      </w:r>
    </w:p>
    <w:p w14:paraId="4C96EFA6" w14:textId="77777777" w:rsidR="003466E3" w:rsidRDefault="003466E3" w:rsidP="003466E3">
      <w:pPr>
        <w:ind w:firstLine="440"/>
      </w:pPr>
      <w:r>
        <w:rPr>
          <w:rFonts w:hint="eastAsia"/>
        </w:rPr>
        <w:t xml:space="preserve">a)  </w:t>
      </w:r>
      <w:r>
        <w:rPr>
          <w:rFonts w:hint="eastAsia"/>
        </w:rPr>
        <w:t>选择拟进行电子签章的签章人证书，并验证签章人证书有效性：</w:t>
      </w:r>
    </w:p>
    <w:p w14:paraId="5574893F" w14:textId="77777777" w:rsidR="003466E3" w:rsidRDefault="003466E3" w:rsidP="003466E3">
      <w:pPr>
        <w:ind w:firstLine="440"/>
      </w:pPr>
      <w:r>
        <w:rPr>
          <w:rFonts w:hint="eastAsia"/>
        </w:rPr>
        <w:t>验证签章人证书有效性，验证项至少包括：证书信任链验证、证书有效期验证、证书是否被吊销、密钥用法是否正确。如果签章人证书验证失败，返回失败原因并退</w:t>
      </w:r>
      <w:r>
        <w:rPr>
          <w:rFonts w:hint="eastAsia"/>
        </w:rPr>
        <w:t>jLH</w:t>
      </w:r>
      <w:r>
        <w:rPr>
          <w:rFonts w:hint="eastAsia"/>
        </w:rPr>
        <w:t>生成流程。</w:t>
      </w:r>
    </w:p>
    <w:p w14:paraId="72C21CD6" w14:textId="77777777" w:rsidR="003466E3" w:rsidRDefault="003466E3" w:rsidP="003466E3">
      <w:pPr>
        <w:ind w:firstLine="440"/>
      </w:pPr>
      <w:r>
        <w:rPr>
          <w:rFonts w:hint="eastAsia"/>
        </w:rPr>
        <w:t xml:space="preserve">b)  </w:t>
      </w:r>
      <w:r>
        <w:rPr>
          <w:rFonts w:hint="eastAsia"/>
        </w:rPr>
        <w:t>获取电子印章，按照</w:t>
      </w:r>
      <w:r>
        <w:rPr>
          <w:rFonts w:hint="eastAsia"/>
        </w:rPr>
        <w:t>6.1.2</w:t>
      </w:r>
      <w:r>
        <w:rPr>
          <w:rFonts w:hint="eastAsia"/>
        </w:rPr>
        <w:t>验证印章的合规性和有效性。</w:t>
      </w:r>
    </w:p>
    <w:p w14:paraId="1BD92D9D" w14:textId="77777777" w:rsidR="003466E3" w:rsidRDefault="003466E3" w:rsidP="003466E3">
      <w:pPr>
        <w:ind w:firstLine="440"/>
      </w:pPr>
      <w:r>
        <w:rPr>
          <w:rFonts w:hint="eastAsia"/>
        </w:rPr>
        <w:t xml:space="preserve">c)  </w:t>
      </w:r>
      <w:r>
        <w:rPr>
          <w:rFonts w:hint="eastAsia"/>
        </w:rPr>
        <w:t>获取电子印章中的签章人证书列表，使用步骤</w:t>
      </w:r>
      <w:r>
        <w:rPr>
          <w:rFonts w:hint="eastAsia"/>
        </w:rPr>
        <w:t>a</w:t>
      </w:r>
      <w:r>
        <w:rPr>
          <w:rFonts w:hint="eastAsia"/>
        </w:rPr>
        <w:t>）中的签章人证书逐一进行证书数据二进制比对，确认签章人证书是否在签章人证书列表中。</w:t>
      </w:r>
    </w:p>
    <w:p w14:paraId="75B79ADA" w14:textId="77777777" w:rsidR="003466E3" w:rsidRDefault="003466E3" w:rsidP="003466E3">
      <w:pPr>
        <w:ind w:firstLine="440"/>
      </w:pPr>
      <w:r>
        <w:rPr>
          <w:rFonts w:hint="eastAsia"/>
        </w:rPr>
        <w:t>如果比对失败或证书不在列表当中，返回失败原因并退出生成流程。</w:t>
      </w:r>
    </w:p>
    <w:p w14:paraId="1FBC8D97" w14:textId="77777777" w:rsidR="003466E3" w:rsidRDefault="003466E3" w:rsidP="003466E3">
      <w:pPr>
        <w:ind w:firstLine="440"/>
      </w:pPr>
      <w:r>
        <w:rPr>
          <w:rFonts w:hint="eastAsia"/>
        </w:rPr>
        <w:t>如果是因为签章人证书执行更新、重签发等操作而导致证书比对失败，此时需要重新制作印章，并重新进行签章生成流程。</w:t>
      </w:r>
    </w:p>
    <w:p w14:paraId="1F909F04" w14:textId="77777777" w:rsidR="003466E3" w:rsidRDefault="003466E3" w:rsidP="003466E3">
      <w:pPr>
        <w:ind w:firstLine="440"/>
      </w:pPr>
      <w:r>
        <w:rPr>
          <w:rFonts w:hint="eastAsia"/>
        </w:rPr>
        <w:t xml:space="preserve">d)  </w:t>
      </w:r>
      <w:r>
        <w:rPr>
          <w:rFonts w:hint="eastAsia"/>
        </w:rPr>
        <w:t>按照</w:t>
      </w:r>
      <w:r>
        <w:rPr>
          <w:rFonts w:hint="eastAsia"/>
        </w:rPr>
        <w:t>propertyInfo</w:t>
      </w:r>
      <w:r>
        <w:rPr>
          <w:rFonts w:hint="eastAsia"/>
        </w:rPr>
        <w:t>信息中的签名保护范围获取待签名原文。</w:t>
      </w:r>
    </w:p>
    <w:p w14:paraId="0A312909" w14:textId="77777777" w:rsidR="003466E3" w:rsidRDefault="003466E3" w:rsidP="003466E3">
      <w:pPr>
        <w:ind w:firstLine="440"/>
      </w:pPr>
      <w:r>
        <w:rPr>
          <w:rFonts w:hint="eastAsia"/>
        </w:rPr>
        <w:t xml:space="preserve">e)  </w:t>
      </w:r>
      <w:r>
        <w:rPr>
          <w:rFonts w:hint="eastAsia"/>
        </w:rPr>
        <w:t>将待签名原文数据进行杂凑运算，形成原文杂凑值。</w:t>
      </w:r>
    </w:p>
    <w:p w14:paraId="1AFFE3D0" w14:textId="77777777" w:rsidR="003466E3" w:rsidRDefault="003466E3" w:rsidP="003466E3">
      <w:pPr>
        <w:ind w:firstLine="440"/>
      </w:pPr>
      <w:r>
        <w:rPr>
          <w:rFonts w:hint="eastAsia"/>
        </w:rPr>
        <w:t xml:space="preserve">f)  </w:t>
      </w:r>
      <w:r>
        <w:rPr>
          <w:rFonts w:hint="eastAsia"/>
        </w:rPr>
        <w:t>按照电子签章数据格式组装待签名数据：</w:t>
      </w:r>
    </w:p>
    <w:p w14:paraId="65D3561C" w14:textId="77777777" w:rsidR="003466E3" w:rsidRDefault="003466E3" w:rsidP="003466E3">
      <w:pPr>
        <w:ind w:firstLine="440"/>
      </w:pPr>
      <w:r>
        <w:rPr>
          <w:rFonts w:hint="eastAsia"/>
        </w:rPr>
        <w:t>待签名数据包括：版本号、电子印章、时间信息、原文杂凑值、原文属性信息、签章人证书、签名算法标识。</w:t>
      </w:r>
    </w:p>
    <w:p w14:paraId="779B6F2C" w14:textId="77777777" w:rsidR="003466E3" w:rsidRDefault="003466E3" w:rsidP="003466E3">
      <w:pPr>
        <w:ind w:firstLine="440"/>
      </w:pPr>
      <w:r>
        <w:rPr>
          <w:rFonts w:hint="eastAsia"/>
        </w:rPr>
        <w:t xml:space="preserve">g)  </w:t>
      </w:r>
      <w:r>
        <w:rPr>
          <w:rFonts w:hint="eastAsia"/>
        </w:rPr>
        <w:t>签章人对待签名数据进行数字签名，生成电子签章签名值。</w:t>
      </w:r>
    </w:p>
    <w:p w14:paraId="51425FA9" w14:textId="2104E69E" w:rsidR="00B8279D" w:rsidRDefault="003466E3" w:rsidP="003466E3">
      <w:pPr>
        <w:ind w:firstLine="440"/>
      </w:pPr>
      <w:r>
        <w:rPr>
          <w:rFonts w:hint="eastAsia"/>
        </w:rPr>
        <w:lastRenderedPageBreak/>
        <w:t xml:space="preserve">h)  </w:t>
      </w:r>
      <w:r>
        <w:rPr>
          <w:rFonts w:hint="eastAsia"/>
        </w:rPr>
        <w:t>按照电子签章数据格式，把以上数据打包形成电子签章数据</w:t>
      </w:r>
    </w:p>
    <w:p w14:paraId="3234302B" w14:textId="77777777" w:rsidR="003466E3" w:rsidRDefault="003466E3" w:rsidP="00BB6613">
      <w:pPr>
        <w:ind w:firstLine="440"/>
      </w:pPr>
    </w:p>
    <w:p w14:paraId="7A5CC416" w14:textId="706825A7" w:rsidR="00B8279D" w:rsidRDefault="0017387C" w:rsidP="0017387C">
      <w:pPr>
        <w:pStyle w:val="af"/>
        <w:framePr w:wrap="notBeside"/>
      </w:pPr>
      <w:r w:rsidRPr="00C14BD8">
        <w:rPr>
          <w:noProof/>
        </w:rPr>
        <w:drawing>
          <wp:inline distT="0" distB="0" distL="0" distR="0" wp14:anchorId="66796B6E" wp14:editId="5B1B4D3A">
            <wp:extent cx="2590905" cy="4941168"/>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905" cy="4941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3DB7D32" w14:textId="4EC2E269" w:rsidR="00B8279D" w:rsidRDefault="00B8279D" w:rsidP="00BB6613">
      <w:pPr>
        <w:ind w:firstLine="440"/>
      </w:pPr>
    </w:p>
    <w:p w14:paraId="7F9FC2E4" w14:textId="77777777" w:rsidR="002C0728" w:rsidRDefault="002C0728" w:rsidP="002C0728">
      <w:pPr>
        <w:ind w:firstLine="440"/>
      </w:pPr>
      <w:r w:rsidRPr="0008685C">
        <w:rPr>
          <w:rFonts w:hint="eastAsia"/>
        </w:rPr>
        <w:t>电子签章验证流程如下：</w:t>
      </w:r>
    </w:p>
    <w:p w14:paraId="2F0492AD" w14:textId="77777777" w:rsidR="002C0728" w:rsidRPr="0008685C" w:rsidRDefault="002C0728" w:rsidP="002C0728">
      <w:pPr>
        <w:ind w:firstLine="440"/>
      </w:pPr>
      <w:r w:rsidRPr="0008685C">
        <w:rPr>
          <w:rFonts w:hint="eastAsia"/>
        </w:rPr>
        <w:t xml:space="preserve">a)  </w:t>
      </w:r>
      <w:r w:rsidRPr="0008685C">
        <w:rPr>
          <w:rFonts w:hint="eastAsia"/>
        </w:rPr>
        <w:t>验证电子签章数据格式的合规性：</w:t>
      </w:r>
    </w:p>
    <w:p w14:paraId="5D7BB569" w14:textId="77777777" w:rsidR="002C0728" w:rsidRPr="0008685C" w:rsidRDefault="002C0728" w:rsidP="002C0728">
      <w:pPr>
        <w:ind w:firstLine="440"/>
      </w:pPr>
      <w:r w:rsidRPr="0008685C">
        <w:rPr>
          <w:rFonts w:hint="eastAsia"/>
        </w:rPr>
        <w:t>根据电子签章格式规范解析电子签章数据。如果电子签章或电子印章数据格式不合规，则验证失败并退出验证流程。</w:t>
      </w:r>
    </w:p>
    <w:p w14:paraId="6DEB70AE" w14:textId="77777777" w:rsidR="002C0728" w:rsidRPr="0008685C" w:rsidRDefault="002C0728" w:rsidP="002C0728">
      <w:pPr>
        <w:ind w:firstLine="440"/>
      </w:pPr>
      <w:r w:rsidRPr="0008685C">
        <w:rPr>
          <w:rFonts w:hint="eastAsia"/>
        </w:rPr>
        <w:t xml:space="preserve">b)  </w:t>
      </w:r>
      <w:r w:rsidRPr="0008685C">
        <w:rPr>
          <w:rFonts w:hint="eastAsia"/>
        </w:rPr>
        <w:t>验证电子签章签名值是否正确：</w:t>
      </w:r>
    </w:p>
    <w:p w14:paraId="7C4EC6DB" w14:textId="77777777" w:rsidR="002C0728" w:rsidRPr="0008685C" w:rsidRDefault="002C0728" w:rsidP="002C0728">
      <w:pPr>
        <w:ind w:firstLine="440"/>
      </w:pPr>
      <w:r w:rsidRPr="0008685C">
        <w:rPr>
          <w:rFonts w:hint="eastAsia"/>
        </w:rPr>
        <w:t>从电子签章数据格式获取待验证数据，待验证数据包括：版本号、电子印章、时间信息、原文杂凑值、原文属性信息、签章人证书、签名算法标识，验证电子签章签名值的是否正确。</w:t>
      </w:r>
    </w:p>
    <w:p w14:paraId="752FC54D" w14:textId="77777777" w:rsidR="002C0728" w:rsidRPr="0008685C" w:rsidRDefault="002C0728" w:rsidP="002C0728">
      <w:pPr>
        <w:ind w:firstLine="440"/>
      </w:pPr>
      <w:r w:rsidRPr="0008685C">
        <w:rPr>
          <w:rFonts w:hint="eastAsia"/>
        </w:rPr>
        <w:t>如果签名值验证不正确则验证失败，并将失败原因返回上层应用并退出验证流程。</w:t>
      </w:r>
    </w:p>
    <w:p w14:paraId="44B12404" w14:textId="77777777" w:rsidR="002C0728" w:rsidRPr="0008685C" w:rsidRDefault="002C0728" w:rsidP="002C0728">
      <w:pPr>
        <w:ind w:firstLine="440"/>
      </w:pPr>
      <w:r w:rsidRPr="0008685C">
        <w:rPr>
          <w:rFonts w:hint="eastAsia"/>
        </w:rPr>
        <w:t xml:space="preserve">c)  </w:t>
      </w:r>
      <w:r w:rsidRPr="0008685C">
        <w:rPr>
          <w:rFonts w:hint="eastAsia"/>
        </w:rPr>
        <w:t>验证签章人数字证书有效性：</w:t>
      </w:r>
    </w:p>
    <w:p w14:paraId="5ABF8FD5" w14:textId="77777777" w:rsidR="002C0728" w:rsidRPr="0008685C" w:rsidRDefault="002C0728" w:rsidP="002C0728">
      <w:pPr>
        <w:ind w:firstLine="440"/>
      </w:pPr>
      <w:r w:rsidRPr="0008685C">
        <w:rPr>
          <w:rFonts w:hint="eastAsia"/>
        </w:rPr>
        <w:t>从电子签章数据获得签章人数字证书，验证签章人证书有效性，验证项至少包括：证书信任链验证、证书有效期验证、证书是否被吊销、密钥用法是否正确。</w:t>
      </w:r>
    </w:p>
    <w:p w14:paraId="01FDCB2E" w14:textId="77777777" w:rsidR="002C0728" w:rsidRPr="0008685C" w:rsidRDefault="002C0728" w:rsidP="002C0728">
      <w:pPr>
        <w:ind w:firstLine="440"/>
      </w:pPr>
      <w:r w:rsidRPr="0008685C">
        <w:rPr>
          <w:rFonts w:hint="eastAsia"/>
        </w:rPr>
        <w:t>如果是由于证书信任链验证或密钥用法不正确导致的签章人证书有效性验证失败，则返回失败原因并退出验证流程。</w:t>
      </w:r>
    </w:p>
    <w:p w14:paraId="00684D4D" w14:textId="77777777" w:rsidR="002C0728" w:rsidRPr="0008685C" w:rsidRDefault="002C0728" w:rsidP="002C0728">
      <w:pPr>
        <w:ind w:firstLine="440"/>
      </w:pPr>
      <w:r w:rsidRPr="0008685C">
        <w:rPr>
          <w:rFonts w:hint="eastAsia"/>
        </w:rPr>
        <w:t>如果是由于证书有效期或证书状态已吊销导致的签章人证书有效性验证失败，则还需要进一步结合签章时间进行综合判定。</w:t>
      </w:r>
    </w:p>
    <w:p w14:paraId="3C6A2F2F" w14:textId="77777777" w:rsidR="002C0728" w:rsidRPr="0008685C" w:rsidRDefault="002C0728" w:rsidP="002C0728">
      <w:pPr>
        <w:ind w:firstLine="440"/>
      </w:pPr>
      <w:r w:rsidRPr="0008685C">
        <w:rPr>
          <w:rFonts w:hint="eastAsia"/>
        </w:rPr>
        <w:t xml:space="preserve">d)  </w:t>
      </w:r>
      <w:r w:rsidRPr="0008685C">
        <w:rPr>
          <w:rFonts w:hint="eastAsia"/>
        </w:rPr>
        <w:t>验证签章的时间有效性：</w:t>
      </w:r>
    </w:p>
    <w:p w14:paraId="50A0EEFE" w14:textId="77777777" w:rsidR="002C0728" w:rsidRPr="0008685C" w:rsidRDefault="002C0728" w:rsidP="002C0728">
      <w:pPr>
        <w:ind w:firstLine="440"/>
      </w:pPr>
      <w:r w:rsidRPr="0008685C">
        <w:rPr>
          <w:rFonts w:hint="eastAsia"/>
        </w:rPr>
        <w:t>根据签章人数字证书有效期和电子签章中的时间信息进行比对，判断签章的时间有效性：</w:t>
      </w:r>
    </w:p>
    <w:p w14:paraId="48FD5672" w14:textId="77777777" w:rsidR="002C0728" w:rsidRPr="0008685C" w:rsidRDefault="002C0728" w:rsidP="002C0728">
      <w:pPr>
        <w:ind w:firstLine="440"/>
      </w:pPr>
      <w:r w:rsidRPr="0008685C">
        <w:rPr>
          <w:rFonts w:hint="eastAsia"/>
        </w:rPr>
        <w:t xml:space="preserve">1)  </w:t>
      </w:r>
      <w:r w:rsidRPr="0008685C">
        <w:rPr>
          <w:rFonts w:hint="eastAsia"/>
        </w:rPr>
        <w:t>如果签章时间处于签章人数字证书有效期内，并且证书有效，则需要继续进一步验证。</w:t>
      </w:r>
    </w:p>
    <w:p w14:paraId="39EA3AE4" w14:textId="09C2AA0B" w:rsidR="002C0728" w:rsidRPr="0008685C" w:rsidRDefault="002C0728" w:rsidP="002C0728">
      <w:pPr>
        <w:ind w:firstLine="440"/>
      </w:pPr>
      <w:r w:rsidRPr="0008685C">
        <w:rPr>
          <w:rFonts w:hint="eastAsia"/>
        </w:rPr>
        <w:lastRenderedPageBreak/>
        <w:t xml:space="preserve">2)  </w:t>
      </w:r>
      <w:r w:rsidR="003667B3">
        <w:rPr>
          <w:rFonts w:hint="eastAsia"/>
        </w:rPr>
        <w:t>如果签章时间不在签章人数字证书有效</w:t>
      </w:r>
      <w:r w:rsidRPr="0008685C">
        <w:rPr>
          <w:rFonts w:hint="eastAsia"/>
        </w:rPr>
        <w:t>期内，则签章无效，验证失败，返回失败原因并退出验证流程。</w:t>
      </w:r>
    </w:p>
    <w:p w14:paraId="69E210BF" w14:textId="77777777" w:rsidR="002C0728" w:rsidRPr="0008685C" w:rsidRDefault="002C0728" w:rsidP="002C0728">
      <w:pPr>
        <w:ind w:firstLine="440"/>
      </w:pPr>
      <w:r w:rsidRPr="0008685C">
        <w:rPr>
          <w:rFonts w:hint="eastAsia"/>
        </w:rPr>
        <w:t xml:space="preserve">3)  </w:t>
      </w:r>
      <w:r w:rsidRPr="0008685C">
        <w:rPr>
          <w:rFonts w:hint="eastAsia"/>
        </w:rPr>
        <w:t>如果签章时间处于签章人数字证书有效期内，但是证书在签章之前已被吊销，则签章视为无效，验证失败，返回失败原因并退</w:t>
      </w:r>
      <w:r w:rsidRPr="0008685C">
        <w:rPr>
          <w:rFonts w:hint="eastAsia"/>
        </w:rPr>
        <w:t>m</w:t>
      </w:r>
      <w:r w:rsidRPr="0008685C">
        <w:rPr>
          <w:rFonts w:hint="eastAsia"/>
        </w:rPr>
        <w:t>验证流程。</w:t>
      </w:r>
    </w:p>
    <w:p w14:paraId="20A95A03" w14:textId="77777777" w:rsidR="002C0728" w:rsidRPr="0008685C" w:rsidRDefault="002C0728" w:rsidP="002C0728">
      <w:pPr>
        <w:ind w:firstLine="440"/>
      </w:pPr>
      <w:r w:rsidRPr="0008685C">
        <w:rPr>
          <w:rFonts w:hint="eastAsia"/>
        </w:rPr>
        <w:t>4)</w:t>
      </w:r>
      <w:r w:rsidRPr="0008685C">
        <w:rPr>
          <w:rFonts w:hint="eastAsia"/>
        </w:rPr>
        <w:t>如果签章时间处于签章人数字证书有效期内，但是证书在签章之后被吊销，则需要继续进一步验证。</w:t>
      </w:r>
    </w:p>
    <w:p w14:paraId="1BEEEAC7" w14:textId="77777777" w:rsidR="002C0728" w:rsidRPr="0008685C" w:rsidRDefault="002C0728" w:rsidP="002C0728">
      <w:pPr>
        <w:ind w:firstLine="440"/>
      </w:pPr>
      <w:r w:rsidRPr="0008685C">
        <w:rPr>
          <w:rFonts w:hint="eastAsia"/>
        </w:rPr>
        <w:t>e)</w:t>
      </w:r>
      <w:r w:rsidRPr="0008685C">
        <w:rPr>
          <w:rFonts w:hint="eastAsia"/>
        </w:rPr>
        <w:t>验证原文杂凑：</w:t>
      </w:r>
    </w:p>
    <w:p w14:paraId="37B184EC" w14:textId="77777777" w:rsidR="002C0728" w:rsidRPr="0008685C" w:rsidRDefault="002C0728" w:rsidP="002C0728">
      <w:pPr>
        <w:ind w:firstLine="440"/>
      </w:pPr>
      <w:r w:rsidRPr="0008685C">
        <w:rPr>
          <w:rFonts w:hint="eastAsia"/>
        </w:rPr>
        <w:t xml:space="preserve">1)  </w:t>
      </w:r>
      <w:r w:rsidRPr="0008685C">
        <w:rPr>
          <w:rFonts w:hint="eastAsia"/>
        </w:rPr>
        <w:t>按照</w:t>
      </w:r>
      <w:r w:rsidRPr="0008685C">
        <w:rPr>
          <w:rFonts w:hint="eastAsia"/>
        </w:rPr>
        <w:t>property</w:t>
      </w:r>
      <w:r>
        <w:rPr>
          <w:rFonts w:hint="eastAsia"/>
        </w:rPr>
        <w:t>Info</w:t>
      </w:r>
      <w:r w:rsidRPr="0008685C">
        <w:rPr>
          <w:rFonts w:hint="eastAsia"/>
        </w:rPr>
        <w:t>信息中的签名保护范围获取待验证原文；</w:t>
      </w:r>
    </w:p>
    <w:p w14:paraId="30452727" w14:textId="77777777" w:rsidR="002C0728" w:rsidRPr="0008685C" w:rsidRDefault="002C0728" w:rsidP="002C0728">
      <w:pPr>
        <w:ind w:firstLine="440"/>
      </w:pPr>
      <w:r w:rsidRPr="0008685C">
        <w:rPr>
          <w:rFonts w:hint="eastAsia"/>
        </w:rPr>
        <w:t xml:space="preserve">2)  </w:t>
      </w:r>
      <w:r w:rsidRPr="0008685C">
        <w:rPr>
          <w:rFonts w:hint="eastAsia"/>
        </w:rPr>
        <w:t>将待验证原文数据进行杂凑运算，形成待验证原文杂凑值；</w:t>
      </w:r>
    </w:p>
    <w:p w14:paraId="67FBDFB4" w14:textId="77777777" w:rsidR="002C0728" w:rsidRPr="0008685C" w:rsidRDefault="002C0728" w:rsidP="002C0728">
      <w:pPr>
        <w:ind w:firstLine="440"/>
      </w:pPr>
      <w:r w:rsidRPr="0008685C">
        <w:rPr>
          <w:rFonts w:hint="eastAsia"/>
        </w:rPr>
        <w:t xml:space="preserve">3)  </w:t>
      </w:r>
      <w:r w:rsidRPr="0008685C">
        <w:rPr>
          <w:rFonts w:hint="eastAsia"/>
        </w:rPr>
        <w:t>获取电子签章数据中的原文杂凑值，与待验证原文杂凑值进行二进制比对，如果比对失败，则电子签章验证失败，返回失败原因并退出验证流程。</w:t>
      </w:r>
    </w:p>
    <w:p w14:paraId="44C1E2BE" w14:textId="77777777" w:rsidR="002C0728" w:rsidRPr="0008685C" w:rsidRDefault="002C0728" w:rsidP="002C0728">
      <w:pPr>
        <w:ind w:firstLine="440"/>
      </w:pPr>
      <w:r w:rsidRPr="0008685C">
        <w:rPr>
          <w:rFonts w:hint="eastAsia"/>
        </w:rPr>
        <w:t xml:space="preserve">f)  </w:t>
      </w:r>
      <w:r w:rsidRPr="0008685C">
        <w:rPr>
          <w:rFonts w:hint="eastAsia"/>
        </w:rPr>
        <w:t>验证电子印章的有效性：</w:t>
      </w:r>
    </w:p>
    <w:p w14:paraId="5D247182" w14:textId="77777777" w:rsidR="002C0728" w:rsidRPr="0008685C" w:rsidRDefault="002C0728" w:rsidP="002C0728">
      <w:pPr>
        <w:ind w:firstLine="440"/>
      </w:pPr>
      <w:r w:rsidRPr="0008685C">
        <w:rPr>
          <w:rFonts w:hint="eastAsia"/>
        </w:rPr>
        <w:t>首先，获取电子印章，按照</w:t>
      </w:r>
      <w:r w:rsidRPr="0008685C">
        <w:rPr>
          <w:rFonts w:hint="eastAsia"/>
        </w:rPr>
        <w:t>6.1.2</w:t>
      </w:r>
      <w:r w:rsidRPr="0008685C">
        <w:rPr>
          <w:rFonts w:hint="eastAsia"/>
        </w:rPr>
        <w:t>验证印章的有效性。再根据电子签章中的时间信息验证签章的有效性。</w:t>
      </w:r>
    </w:p>
    <w:p w14:paraId="5A2363F0" w14:textId="77777777" w:rsidR="002C0728" w:rsidRPr="0008685C" w:rsidRDefault="002C0728" w:rsidP="002C0728">
      <w:pPr>
        <w:ind w:firstLine="440"/>
      </w:pPr>
      <w:r w:rsidRPr="0008685C">
        <w:rPr>
          <w:rFonts w:hint="eastAsia"/>
        </w:rPr>
        <w:t>如果签章时间不处于印章有效期内，则签章无效，验证失败，返回失败原因并退</w:t>
      </w:r>
      <w:r>
        <w:t>出</w:t>
      </w:r>
      <w:r w:rsidRPr="0008685C">
        <w:rPr>
          <w:rFonts w:hint="eastAsia"/>
        </w:rPr>
        <w:t>验证流程。</w:t>
      </w:r>
    </w:p>
    <w:p w14:paraId="1ABDD49E" w14:textId="77777777" w:rsidR="002C0728" w:rsidRDefault="002C0728" w:rsidP="002C0728">
      <w:pPr>
        <w:ind w:firstLine="440"/>
      </w:pPr>
      <w:r w:rsidRPr="0008685C">
        <w:rPr>
          <w:rFonts w:hint="eastAsia"/>
        </w:rPr>
        <w:t xml:space="preserve">g)  </w:t>
      </w:r>
      <w:r w:rsidRPr="0008685C">
        <w:rPr>
          <w:rFonts w:hint="eastAsia"/>
        </w:rPr>
        <w:t>如果上述各步骤验证均有效，那么电子签章验证结果为有效，可正常退出验证流程。</w:t>
      </w:r>
    </w:p>
    <w:p w14:paraId="3F72D4F6" w14:textId="77777777" w:rsidR="00195BFF" w:rsidRPr="002C0728" w:rsidRDefault="00195BFF" w:rsidP="00BB6613">
      <w:pPr>
        <w:ind w:firstLine="440"/>
      </w:pPr>
    </w:p>
    <w:p w14:paraId="42D41621" w14:textId="17C90A8B" w:rsidR="00703834" w:rsidRDefault="00703834" w:rsidP="00703834">
      <w:pPr>
        <w:ind w:firstLine="440"/>
      </w:pPr>
      <w:r>
        <w:rPr>
          <w:rFonts w:hint="eastAsia"/>
        </w:rPr>
        <w:t>4</w:t>
      </w:r>
      <w:r>
        <w:rPr>
          <w:rFonts w:hint="eastAsia"/>
        </w:rPr>
        <w:t>、</w:t>
      </w:r>
      <w:r w:rsidR="000E15B8">
        <w:rPr>
          <w:rFonts w:hint="eastAsia"/>
        </w:rPr>
        <w:t>类</w:t>
      </w:r>
      <w:r>
        <w:rPr>
          <w:rFonts w:hint="eastAsia"/>
        </w:rPr>
        <w:t>设计</w:t>
      </w:r>
    </w:p>
    <w:p w14:paraId="7C84BC53" w14:textId="3FE14A29" w:rsidR="00042893" w:rsidRDefault="009353CF" w:rsidP="009353CF">
      <w:pPr>
        <w:pStyle w:val="af"/>
        <w:framePr w:wrap="notBeside"/>
      </w:pPr>
      <w:r>
        <w:rPr>
          <w:noProof/>
        </w:rPr>
        <w:drawing>
          <wp:inline distT="0" distB="0" distL="0" distR="0" wp14:anchorId="40E6EF1F" wp14:editId="7FEAD30E">
            <wp:extent cx="4055330" cy="3466769"/>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58259" cy="3469273"/>
                    </a:xfrm>
                    <a:prstGeom prst="rect">
                      <a:avLst/>
                    </a:prstGeom>
                  </pic:spPr>
                </pic:pic>
              </a:graphicData>
            </a:graphic>
          </wp:inline>
        </w:drawing>
      </w:r>
    </w:p>
    <w:p w14:paraId="02781CF2" w14:textId="0BEFB9FF" w:rsidR="00703834" w:rsidRDefault="00703834" w:rsidP="00BB6613">
      <w:pPr>
        <w:ind w:firstLine="440"/>
      </w:pPr>
    </w:p>
    <w:p w14:paraId="54FB2C01" w14:textId="77777777" w:rsidR="00703834" w:rsidRDefault="00703834" w:rsidP="00BB6613">
      <w:pPr>
        <w:ind w:firstLine="440"/>
      </w:pPr>
    </w:p>
    <w:p w14:paraId="3DEB0409" w14:textId="5E493CF1" w:rsidR="00042893" w:rsidRDefault="00042893" w:rsidP="00042893">
      <w:pPr>
        <w:pStyle w:val="af7"/>
      </w:pPr>
      <w:r>
        <w:rPr>
          <w:rFonts w:hint="eastAsia"/>
        </w:rPr>
        <w:t xml:space="preserve">4.1.4 </w:t>
      </w:r>
      <w:r>
        <w:rPr>
          <w:rFonts w:hint="eastAsia"/>
        </w:rPr>
        <w:t>印章模块</w:t>
      </w:r>
    </w:p>
    <w:p w14:paraId="7C06B32B" w14:textId="77777777" w:rsidR="00042893" w:rsidRPr="00F7506B" w:rsidRDefault="00042893" w:rsidP="00042893">
      <w:pPr>
        <w:ind w:firstLine="440"/>
      </w:pPr>
    </w:p>
    <w:p w14:paraId="28147A06" w14:textId="77777777" w:rsidR="00042893" w:rsidRDefault="00042893" w:rsidP="00042893">
      <w:pPr>
        <w:ind w:firstLine="440"/>
      </w:pPr>
      <w:r>
        <w:rPr>
          <w:rFonts w:hint="eastAsia"/>
        </w:rPr>
        <w:t>1</w:t>
      </w:r>
      <w:r>
        <w:rPr>
          <w:rFonts w:hint="eastAsia"/>
        </w:rPr>
        <w:t>、模块结构</w:t>
      </w:r>
    </w:p>
    <w:p w14:paraId="349A0655" w14:textId="122713B7" w:rsidR="00042893" w:rsidRDefault="00643D62" w:rsidP="0067448C">
      <w:pPr>
        <w:pStyle w:val="af"/>
        <w:framePr w:wrap="notBeside"/>
      </w:pPr>
      <w:r>
        <w:object w:dxaOrig="8137" w:dyaOrig="2539" w14:anchorId="33745D2B">
          <v:shape id="_x0000_i1035" type="#_x0000_t75" style="width:406.65pt;height:126.15pt" o:ole="">
            <v:imagedata r:id="rId68" o:title=""/>
          </v:shape>
          <o:OLEObject Type="Embed" ProgID="Visio.Drawing.11" ShapeID="_x0000_i1035" DrawAspect="Content" ObjectID="_1606662022" r:id="rId69"/>
        </w:object>
      </w:r>
    </w:p>
    <w:p w14:paraId="13F1AFAB" w14:textId="77777777" w:rsidR="00042893" w:rsidRDefault="00042893" w:rsidP="00042893">
      <w:pPr>
        <w:ind w:firstLine="440"/>
      </w:pPr>
    </w:p>
    <w:p w14:paraId="39ECDCDB" w14:textId="3F52775C" w:rsidR="00042893" w:rsidRDefault="00042893" w:rsidP="00042893">
      <w:pPr>
        <w:ind w:firstLine="440"/>
      </w:pPr>
      <w:r>
        <w:rPr>
          <w:rFonts w:hint="eastAsia"/>
        </w:rPr>
        <w:t>2</w:t>
      </w:r>
      <w:r>
        <w:rPr>
          <w:rFonts w:hint="eastAsia"/>
        </w:rPr>
        <w:t>、关键数据结构</w:t>
      </w:r>
    </w:p>
    <w:p w14:paraId="7880FA90" w14:textId="77777777" w:rsidR="00B81F88" w:rsidRDefault="00B81F88" w:rsidP="00B81F88">
      <w:pPr>
        <w:pStyle w:val="af"/>
        <w:framePr w:wrap="notBeside"/>
      </w:pPr>
      <w:r w:rsidRPr="005950B7">
        <w:rPr>
          <w:noProof/>
        </w:rPr>
        <w:drawing>
          <wp:inline distT="0" distB="0" distL="0" distR="0" wp14:anchorId="73EEEE2A" wp14:editId="3033AFDA">
            <wp:extent cx="4259426" cy="3694306"/>
            <wp:effectExtent l="0" t="0" r="8255" b="1905"/>
            <wp:docPr id="2051" name="Picture 3" descr="D:\办公文件\云京工作\资质申请\GMT0031-2014\电子印章数据AS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D:\办公文件\云京工作\资质申请\GMT0031-2014\电子印章数据ASN.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72158" cy="3705349"/>
                    </a:xfrm>
                    <a:prstGeom prst="rect">
                      <a:avLst/>
                    </a:prstGeom>
                    <a:noFill/>
                    <a:extLst/>
                  </pic:spPr>
                </pic:pic>
              </a:graphicData>
            </a:graphic>
          </wp:inline>
        </w:drawing>
      </w:r>
    </w:p>
    <w:p w14:paraId="071962C6" w14:textId="77777777" w:rsidR="00B81F88" w:rsidRDefault="00B81F88" w:rsidP="00B81F88">
      <w:pPr>
        <w:ind w:firstLine="440"/>
        <w:jc w:val="center"/>
      </w:pPr>
      <w:r>
        <w:t>图</w:t>
      </w:r>
      <w:r>
        <w:rPr>
          <w:rFonts w:hint="eastAsia"/>
        </w:rPr>
        <w:t>1</w:t>
      </w:r>
      <w:r>
        <w:t>电子印章数据结构图</w:t>
      </w:r>
    </w:p>
    <w:p w14:paraId="59B9D4BE" w14:textId="77777777" w:rsidR="00B81F88" w:rsidRPr="00B81F88" w:rsidRDefault="00B81F88" w:rsidP="00042893">
      <w:pPr>
        <w:ind w:firstLine="440"/>
      </w:pPr>
    </w:p>
    <w:p w14:paraId="5964D1B5" w14:textId="77777777" w:rsidR="00AF77FA" w:rsidRPr="00EB2006" w:rsidRDefault="00AF77FA" w:rsidP="00AF77FA">
      <w:pPr>
        <w:ind w:firstLine="440"/>
      </w:pPr>
      <w:r w:rsidRPr="00EB2006">
        <w:rPr>
          <w:rFonts w:hint="eastAsia"/>
        </w:rPr>
        <w:t>电子印章数据的</w:t>
      </w:r>
      <w:r w:rsidRPr="00EB2006">
        <w:rPr>
          <w:rFonts w:hint="eastAsia"/>
        </w:rPr>
        <w:t>ASN.1</w:t>
      </w:r>
      <w:r w:rsidRPr="00EB2006">
        <w:rPr>
          <w:rFonts w:hint="eastAsia"/>
        </w:rPr>
        <w:t>定义为：</w:t>
      </w:r>
    </w:p>
    <w:p w14:paraId="0BCDE28D" w14:textId="77777777" w:rsidR="00AF77FA" w:rsidRPr="00EB2006" w:rsidRDefault="00AF77FA" w:rsidP="00AF77FA">
      <w:pPr>
        <w:ind w:firstLine="440"/>
      </w:pPr>
      <w:r w:rsidRPr="00EB2006">
        <w:rPr>
          <w:rFonts w:hint="eastAsia"/>
        </w:rPr>
        <w:t>SESeal</w:t>
      </w:r>
      <w:r>
        <w:rPr>
          <w:rFonts w:hint="eastAsia"/>
        </w:rPr>
        <w:t>::=</w:t>
      </w:r>
      <w:r w:rsidRPr="00EB2006">
        <w:rPr>
          <w:rFonts w:hint="eastAsia"/>
        </w:rPr>
        <w:t>SEQUENCE{</w:t>
      </w:r>
    </w:p>
    <w:p w14:paraId="7478EDDF" w14:textId="5C129B66" w:rsidR="00AF77FA" w:rsidRPr="00EB2006" w:rsidRDefault="00AF77FA" w:rsidP="00AF77FA">
      <w:pPr>
        <w:ind w:leftChars="100" w:left="220" w:firstLine="440"/>
      </w:pPr>
      <w:r>
        <w:rPr>
          <w:rFonts w:hint="eastAsia"/>
        </w:rPr>
        <w:t xml:space="preserve">esealInfo  </w:t>
      </w:r>
      <w:r w:rsidRPr="00EB2006">
        <w:rPr>
          <w:rFonts w:hint="eastAsia"/>
        </w:rPr>
        <w:t>SES_Seal</w:t>
      </w:r>
      <w:r>
        <w:rPr>
          <w:rFonts w:hint="eastAsia"/>
        </w:rPr>
        <w:t>Info</w:t>
      </w:r>
      <w:r w:rsidRPr="00EB2006">
        <w:rPr>
          <w:rFonts w:hint="eastAsia"/>
        </w:rPr>
        <w:t>，</w:t>
      </w:r>
      <w:r>
        <w:rPr>
          <w:rFonts w:hint="eastAsia"/>
        </w:rPr>
        <w:t xml:space="preserve">-- </w:t>
      </w:r>
      <w:r w:rsidRPr="00EB2006">
        <w:rPr>
          <w:rFonts w:hint="eastAsia"/>
        </w:rPr>
        <w:t>印章信息</w:t>
      </w:r>
    </w:p>
    <w:p w14:paraId="5E4A7C1F" w14:textId="7927ACE4" w:rsidR="00AF77FA" w:rsidRPr="00EB2006" w:rsidRDefault="00AF77FA" w:rsidP="00AF77FA">
      <w:pPr>
        <w:ind w:leftChars="100" w:left="220" w:firstLine="440"/>
      </w:pPr>
      <w:r w:rsidRPr="00EB2006">
        <w:rPr>
          <w:rFonts w:hint="eastAsia"/>
        </w:rPr>
        <w:t>sign</w:t>
      </w:r>
      <w:r>
        <w:rPr>
          <w:rFonts w:hint="eastAsia"/>
        </w:rPr>
        <w:t xml:space="preserve">Info   </w:t>
      </w:r>
      <w:r w:rsidRPr="00EB2006">
        <w:rPr>
          <w:rFonts w:hint="eastAsia"/>
        </w:rPr>
        <w:t>SES_Sign</w:t>
      </w:r>
      <w:r>
        <w:rPr>
          <w:rFonts w:hint="eastAsia"/>
        </w:rPr>
        <w:t>Info --</w:t>
      </w:r>
      <w:r w:rsidR="00B8279D">
        <w:rPr>
          <w:rFonts w:hint="eastAsia"/>
        </w:rPr>
        <w:t xml:space="preserve"> </w:t>
      </w:r>
      <w:r w:rsidRPr="00EB2006">
        <w:rPr>
          <w:rFonts w:hint="eastAsia"/>
        </w:rPr>
        <w:t>制章人对印章签名的信息</w:t>
      </w:r>
    </w:p>
    <w:p w14:paraId="6A8891B1" w14:textId="77777777" w:rsidR="00AF77FA" w:rsidRDefault="00AF77FA" w:rsidP="00AF77FA">
      <w:pPr>
        <w:ind w:firstLine="440"/>
      </w:pPr>
      <w:r>
        <w:t>}</w:t>
      </w:r>
    </w:p>
    <w:p w14:paraId="2DFFDF1F" w14:textId="77777777" w:rsidR="00AF77FA" w:rsidRPr="0008685C" w:rsidRDefault="00AF77FA" w:rsidP="00AF77FA">
      <w:pPr>
        <w:ind w:firstLine="440"/>
      </w:pPr>
      <w:r w:rsidRPr="0008685C">
        <w:t>SES_Seal</w:t>
      </w:r>
      <w:r>
        <w:t>Info</w:t>
      </w:r>
      <w:r w:rsidRPr="0008685C">
        <w:t>::=SEQUENCE{</w:t>
      </w:r>
    </w:p>
    <w:p w14:paraId="4C1F7703" w14:textId="3045D157" w:rsidR="00AF77FA" w:rsidRPr="0008685C" w:rsidRDefault="00CE76AE" w:rsidP="00AF77FA">
      <w:pPr>
        <w:ind w:leftChars="100" w:left="220" w:firstLine="440"/>
      </w:pPr>
      <w:r>
        <w:rPr>
          <w:rFonts w:hint="eastAsia"/>
        </w:rPr>
        <w:t>h</w:t>
      </w:r>
      <w:r w:rsidR="00AF77FA" w:rsidRPr="0008685C">
        <w:rPr>
          <w:rFonts w:hint="eastAsia"/>
        </w:rPr>
        <w:t>eader</w:t>
      </w:r>
      <w:r w:rsidR="00426C5F">
        <w:rPr>
          <w:rFonts w:hint="eastAsia"/>
        </w:rPr>
        <w:t xml:space="preserve">  </w:t>
      </w:r>
      <w:r w:rsidR="00AF77FA" w:rsidRPr="0008685C">
        <w:rPr>
          <w:rFonts w:hint="eastAsia"/>
        </w:rPr>
        <w:t>SES_Header</w:t>
      </w:r>
      <w:r w:rsidR="00AF77FA" w:rsidRPr="0008685C">
        <w:rPr>
          <w:rFonts w:hint="eastAsia"/>
        </w:rPr>
        <w:t>，</w:t>
      </w:r>
      <w:r w:rsidR="00AF77FA">
        <w:rPr>
          <w:rFonts w:hint="eastAsia"/>
        </w:rPr>
        <w:t>--</w:t>
      </w:r>
      <w:r w:rsidR="00AF77FA" w:rsidRPr="0008685C">
        <w:rPr>
          <w:rFonts w:hint="eastAsia"/>
        </w:rPr>
        <w:t>头信息</w:t>
      </w:r>
    </w:p>
    <w:p w14:paraId="6E258441" w14:textId="5CF7FF2B" w:rsidR="00AF77FA" w:rsidRPr="0008685C" w:rsidRDefault="00AF77FA" w:rsidP="00AF77FA">
      <w:pPr>
        <w:ind w:leftChars="100" w:left="220" w:firstLine="440"/>
      </w:pPr>
      <w:r w:rsidRPr="0008685C">
        <w:rPr>
          <w:rFonts w:hint="eastAsia"/>
        </w:rPr>
        <w:t>esID</w:t>
      </w:r>
      <w:r w:rsidR="00CE76AE">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电子印章标识，电子印章数据的唯一标识编码</w:t>
      </w:r>
    </w:p>
    <w:p w14:paraId="304FAD79" w14:textId="2A2ADDC4" w:rsidR="00AF77FA" w:rsidRPr="0008685C" w:rsidRDefault="00AF77FA" w:rsidP="00AF77FA">
      <w:pPr>
        <w:ind w:leftChars="100" w:left="220" w:firstLine="440"/>
      </w:pPr>
      <w:r w:rsidRPr="0008685C">
        <w:rPr>
          <w:rFonts w:hint="eastAsia"/>
        </w:rPr>
        <w:t>property</w:t>
      </w:r>
      <w:r w:rsidR="00CE76AE">
        <w:rPr>
          <w:rFonts w:hint="eastAsia"/>
        </w:rPr>
        <w:t xml:space="preserve">  </w:t>
      </w:r>
      <w:r w:rsidRPr="0008685C">
        <w:rPr>
          <w:rFonts w:hint="eastAsia"/>
        </w:rPr>
        <w:t>SES_ESProperty</w:t>
      </w:r>
      <w:r>
        <w:rPr>
          <w:rFonts w:hint="eastAsia"/>
        </w:rPr>
        <w:t>Info</w:t>
      </w:r>
      <w:r w:rsidRPr="0008685C">
        <w:rPr>
          <w:rFonts w:hint="eastAsia"/>
        </w:rPr>
        <w:t>，</w:t>
      </w:r>
      <w:r w:rsidRPr="0008685C">
        <w:rPr>
          <w:rFonts w:hint="eastAsia"/>
        </w:rPr>
        <w:t xml:space="preserve">  </w:t>
      </w:r>
      <w:r>
        <w:rPr>
          <w:rFonts w:hint="eastAsia"/>
        </w:rPr>
        <w:t>--</w:t>
      </w:r>
      <w:r w:rsidRPr="0008685C">
        <w:rPr>
          <w:rFonts w:hint="eastAsia"/>
        </w:rPr>
        <w:t>印章属性信息</w:t>
      </w:r>
    </w:p>
    <w:p w14:paraId="7BBEB82C" w14:textId="18DDCA07" w:rsidR="00AF77FA" w:rsidRPr="0008685C" w:rsidRDefault="00AF77FA" w:rsidP="00AF77FA">
      <w:pPr>
        <w:ind w:leftChars="100" w:left="220" w:firstLine="440"/>
      </w:pPr>
      <w:r w:rsidRPr="0008685C">
        <w:rPr>
          <w:rFonts w:hint="eastAsia"/>
        </w:rPr>
        <w:t>picture</w:t>
      </w:r>
      <w:r w:rsidR="00CE76AE">
        <w:rPr>
          <w:rFonts w:hint="eastAsia"/>
        </w:rPr>
        <w:t xml:space="preserve">   </w:t>
      </w:r>
      <w:r w:rsidRPr="0008685C">
        <w:rPr>
          <w:rFonts w:hint="eastAsia"/>
        </w:rPr>
        <w:t>SES_ESPictrue</w:t>
      </w:r>
      <w:r>
        <w:rPr>
          <w:rFonts w:hint="eastAsia"/>
        </w:rPr>
        <w:t>Info</w:t>
      </w:r>
      <w:r w:rsidRPr="0008685C">
        <w:rPr>
          <w:rFonts w:hint="eastAsia"/>
        </w:rPr>
        <w:t>，</w:t>
      </w:r>
      <w:r>
        <w:rPr>
          <w:rFonts w:hint="eastAsia"/>
        </w:rPr>
        <w:t>--</w:t>
      </w:r>
      <w:r w:rsidRPr="0008685C">
        <w:rPr>
          <w:rFonts w:hint="eastAsia"/>
        </w:rPr>
        <w:t>电子印章图片数据</w:t>
      </w:r>
    </w:p>
    <w:p w14:paraId="5EAC592F" w14:textId="72F1B593" w:rsidR="00AF77FA" w:rsidRPr="0008685C" w:rsidRDefault="00AF77FA" w:rsidP="00AF77FA">
      <w:pPr>
        <w:ind w:leftChars="100" w:left="220" w:firstLine="440"/>
      </w:pPr>
      <w:r w:rsidRPr="0008685C">
        <w:rPr>
          <w:rFonts w:hint="eastAsia"/>
        </w:rPr>
        <w:t>extDatas</w:t>
      </w:r>
      <w:r w:rsidR="00CE76AE">
        <w:rPr>
          <w:rFonts w:hint="eastAsia"/>
        </w:rPr>
        <w:t xml:space="preserve">  </w:t>
      </w:r>
      <w:r>
        <w:rPr>
          <w:rFonts w:hint="eastAsia"/>
        </w:rPr>
        <w:t>EXPLICIT</w:t>
      </w:r>
      <w:r>
        <w:t xml:space="preserve"> </w:t>
      </w:r>
      <w:r w:rsidRPr="0008685C">
        <w:rPr>
          <w:rFonts w:hint="eastAsia"/>
        </w:rPr>
        <w:t>ExtensionDatas OPTIONAL</w:t>
      </w:r>
      <w:r>
        <w:rPr>
          <w:rFonts w:hint="eastAsia"/>
        </w:rPr>
        <w:t xml:space="preserve"> --</w:t>
      </w:r>
      <w:r>
        <w:rPr>
          <w:rFonts w:hint="eastAsia"/>
        </w:rPr>
        <w:t>自定义</w:t>
      </w:r>
      <w:r w:rsidRPr="0008685C">
        <w:rPr>
          <w:rFonts w:hint="eastAsia"/>
        </w:rPr>
        <w:t>数据</w:t>
      </w:r>
    </w:p>
    <w:p w14:paraId="14E63AD1" w14:textId="77777777" w:rsidR="00AF77FA" w:rsidRPr="0008685C" w:rsidRDefault="00AF77FA" w:rsidP="00AF77FA">
      <w:pPr>
        <w:ind w:firstLine="440"/>
      </w:pPr>
      <w:r>
        <w:t>}</w:t>
      </w:r>
    </w:p>
    <w:p w14:paraId="5F6B1620" w14:textId="77777777" w:rsidR="00AF77FA" w:rsidRDefault="00AF77FA" w:rsidP="00AF77FA">
      <w:pPr>
        <w:ind w:firstLine="440"/>
      </w:pPr>
      <w:r w:rsidRPr="0008685C">
        <w:rPr>
          <w:rFonts w:hint="eastAsia"/>
        </w:rPr>
        <w:t>其中：</w:t>
      </w:r>
    </w:p>
    <w:p w14:paraId="2A0B32F3" w14:textId="77777777" w:rsidR="002564DE" w:rsidRPr="0008685C" w:rsidRDefault="002564DE" w:rsidP="002564DE">
      <w:pPr>
        <w:ind w:firstLine="440"/>
      </w:pPr>
      <w:r w:rsidRPr="0008685C">
        <w:t>SES_Header::=SEQUENCE{</w:t>
      </w:r>
    </w:p>
    <w:p w14:paraId="0AAE6F65" w14:textId="137BE37C" w:rsidR="002564DE" w:rsidRPr="0008685C" w:rsidRDefault="002564DE" w:rsidP="007F7882">
      <w:pPr>
        <w:ind w:leftChars="100" w:left="220" w:firstLine="440"/>
      </w:pPr>
      <w:r w:rsidRPr="0008685C">
        <w:rPr>
          <w:rFonts w:hint="eastAsia"/>
        </w:rPr>
        <w:t>ID</w:t>
      </w:r>
      <w:r>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电子印章数据标识</w:t>
      </w:r>
      <w:r>
        <w:rPr>
          <w:rFonts w:hint="eastAsia"/>
        </w:rPr>
        <w:t xml:space="preserve">, </w:t>
      </w:r>
      <w:r w:rsidRPr="0008685C">
        <w:rPr>
          <w:rFonts w:hint="eastAsia"/>
        </w:rPr>
        <w:t>固定值“</w:t>
      </w:r>
      <w:r w:rsidRPr="0008685C">
        <w:rPr>
          <w:rFonts w:hint="eastAsia"/>
        </w:rPr>
        <w:t>ES</w:t>
      </w:r>
      <w:r w:rsidRPr="0008685C">
        <w:rPr>
          <w:rFonts w:hint="eastAsia"/>
        </w:rPr>
        <w:t>”</w:t>
      </w:r>
    </w:p>
    <w:p w14:paraId="60F4245F" w14:textId="34F0AD2C" w:rsidR="002564DE" w:rsidRPr="0008685C" w:rsidRDefault="002564DE" w:rsidP="007F7882">
      <w:pPr>
        <w:ind w:leftChars="100" w:left="220" w:firstLine="440"/>
      </w:pPr>
      <w:r>
        <w:rPr>
          <w:rFonts w:hint="eastAsia"/>
        </w:rPr>
        <w:lastRenderedPageBreak/>
        <w:t>v</w:t>
      </w:r>
      <w:r w:rsidRPr="0008685C">
        <w:rPr>
          <w:rFonts w:hint="eastAsia"/>
        </w:rPr>
        <w:t>ersion</w:t>
      </w:r>
      <w:r>
        <w:rPr>
          <w:rFonts w:hint="eastAsia"/>
        </w:rPr>
        <w:t xml:space="preserve">  </w:t>
      </w:r>
      <w:r w:rsidRPr="0008685C">
        <w:rPr>
          <w:rFonts w:hint="eastAsia"/>
        </w:rPr>
        <w:t>INTEGER</w:t>
      </w:r>
      <w:r>
        <w:rPr>
          <w:rFonts w:hint="eastAsia"/>
        </w:rPr>
        <w:t>--</w:t>
      </w:r>
      <w:r w:rsidRPr="0008685C">
        <w:rPr>
          <w:rFonts w:hint="eastAsia"/>
        </w:rPr>
        <w:t>电子印章数据版本号标识，如“</w:t>
      </w:r>
      <w:r w:rsidRPr="0008685C">
        <w:rPr>
          <w:rFonts w:hint="eastAsia"/>
        </w:rPr>
        <w:t>11</w:t>
      </w:r>
      <w:r w:rsidRPr="0008685C">
        <w:rPr>
          <w:rFonts w:hint="eastAsia"/>
        </w:rPr>
        <w:t>”</w:t>
      </w:r>
      <w:r w:rsidR="003667B3">
        <w:rPr>
          <w:rFonts w:hint="eastAsia"/>
        </w:rPr>
        <w:t>（后续确认）</w:t>
      </w:r>
    </w:p>
    <w:p w14:paraId="11243093" w14:textId="39C32C9F" w:rsidR="002564DE" w:rsidRPr="0008685C" w:rsidRDefault="002564DE" w:rsidP="007F7882">
      <w:pPr>
        <w:ind w:leftChars="100" w:left="220" w:firstLine="440"/>
      </w:pPr>
      <w:r w:rsidRPr="0008685C">
        <w:rPr>
          <w:rFonts w:hint="eastAsia"/>
        </w:rPr>
        <w:t>Vi</w:t>
      </w:r>
      <w:r>
        <w:t>d</w:t>
      </w:r>
      <w:r>
        <w:rPr>
          <w:rFonts w:hint="eastAsia"/>
        </w:rPr>
        <w:t xml:space="preserve">  </w:t>
      </w:r>
      <w:r w:rsidRPr="0008685C">
        <w:rPr>
          <w:rFonts w:hint="eastAsia"/>
        </w:rPr>
        <w:t>IA5String</w:t>
      </w:r>
      <w:r>
        <w:rPr>
          <w:rFonts w:hint="eastAsia"/>
        </w:rPr>
        <w:t>--</w:t>
      </w:r>
      <w:r w:rsidRPr="0008685C">
        <w:rPr>
          <w:rFonts w:hint="eastAsia"/>
        </w:rPr>
        <w:t>电子印章厂商</w:t>
      </w:r>
      <w:r w:rsidRPr="0008685C">
        <w:rPr>
          <w:rFonts w:hint="eastAsia"/>
        </w:rPr>
        <w:t>ID</w:t>
      </w:r>
      <w:r w:rsidRPr="0008685C">
        <w:rPr>
          <w:rFonts w:hint="eastAsia"/>
        </w:rPr>
        <w:t>，用于识别不同的软件厂商实现</w:t>
      </w:r>
      <w:r>
        <w:rPr>
          <w:rFonts w:hint="eastAsia"/>
        </w:rPr>
        <w:t>，本系统</w:t>
      </w:r>
      <w:r>
        <w:t>”</w:t>
      </w:r>
      <w:r>
        <w:rPr>
          <w:rFonts w:hint="eastAsia"/>
        </w:rPr>
        <w:t>yunjingit.com</w:t>
      </w:r>
      <w:r>
        <w:t>”</w:t>
      </w:r>
    </w:p>
    <w:p w14:paraId="346825A2" w14:textId="77777777" w:rsidR="002564DE" w:rsidRPr="0008685C" w:rsidRDefault="002564DE" w:rsidP="002564DE">
      <w:pPr>
        <w:ind w:firstLine="440"/>
      </w:pPr>
      <w:r>
        <w:rPr>
          <w:rFonts w:hint="eastAsia"/>
        </w:rPr>
        <w:t>}</w:t>
      </w:r>
    </w:p>
    <w:p w14:paraId="2099096C" w14:textId="77777777" w:rsidR="002564DE" w:rsidRPr="002564DE" w:rsidRDefault="002564DE" w:rsidP="00AF77FA">
      <w:pPr>
        <w:ind w:firstLine="440"/>
      </w:pPr>
    </w:p>
    <w:p w14:paraId="2A3CBE4A" w14:textId="574C49F2" w:rsidR="00AF77FA" w:rsidRPr="0008685C" w:rsidRDefault="00AF77FA" w:rsidP="00AF77FA">
      <w:pPr>
        <w:ind w:firstLine="440"/>
      </w:pPr>
      <w:r w:rsidRPr="0008685C">
        <w:rPr>
          <w:rFonts w:hint="eastAsia"/>
        </w:rPr>
        <w:t>esID:</w:t>
      </w:r>
      <w:r w:rsidRPr="0008685C">
        <w:rPr>
          <w:rFonts w:hint="eastAsia"/>
        </w:rPr>
        <w:t>区分电子印章数据的唯一标识编码，用于查找和索引其他信息</w:t>
      </w:r>
      <w:r w:rsidR="003667B3">
        <w:rPr>
          <w:rFonts w:hint="eastAsia"/>
        </w:rPr>
        <w:t>。</w:t>
      </w:r>
      <w:r w:rsidR="002564DE">
        <w:rPr>
          <w:rFonts w:hint="eastAsia"/>
        </w:rPr>
        <w:t>由本系统自行定义</w:t>
      </w:r>
      <w:r w:rsidR="00607CB6">
        <w:rPr>
          <w:rFonts w:hint="eastAsia"/>
        </w:rPr>
        <w:t>，</w:t>
      </w:r>
      <w:r w:rsidR="003667B3">
        <w:rPr>
          <w:rFonts w:hint="eastAsia"/>
        </w:rPr>
        <w:t>考虑到数量支持和地区支持，设置为</w:t>
      </w:r>
      <w:r w:rsidRPr="0008685C">
        <w:rPr>
          <w:rFonts w:hint="eastAsia"/>
        </w:rPr>
        <w:t>；</w:t>
      </w:r>
      <w:r w:rsidR="003667B3">
        <w:rPr>
          <w:rFonts w:hint="eastAsia"/>
        </w:rPr>
        <w:t>2</w:t>
      </w:r>
      <w:r w:rsidR="003667B3">
        <w:rPr>
          <w:rFonts w:hint="eastAsia"/>
        </w:rPr>
        <w:t>个字节的制章人</w:t>
      </w:r>
      <w:r w:rsidR="004A543D">
        <w:rPr>
          <w:rFonts w:hint="eastAsia"/>
        </w:rPr>
        <w:t>编码</w:t>
      </w:r>
      <w:r w:rsidR="003667B3">
        <w:rPr>
          <w:rFonts w:hint="eastAsia"/>
        </w:rPr>
        <w:t xml:space="preserve"> </w:t>
      </w:r>
      <w:r w:rsidR="003667B3">
        <w:t xml:space="preserve">| </w:t>
      </w:r>
      <w:r w:rsidR="004A543D">
        <w:t>3</w:t>
      </w:r>
      <w:r w:rsidR="004A543D">
        <w:rPr>
          <w:rFonts w:hint="eastAsia"/>
        </w:rPr>
        <w:t>个字节的地址码（参考身份证）</w:t>
      </w:r>
      <w:r w:rsidR="004A543D">
        <w:rPr>
          <w:rFonts w:hint="eastAsia"/>
        </w:rPr>
        <w:t>|</w:t>
      </w:r>
      <w:r w:rsidR="004A543D">
        <w:t xml:space="preserve"> </w:t>
      </w:r>
      <w:r w:rsidR="004A543D">
        <w:rPr>
          <w:rFonts w:hint="eastAsia"/>
        </w:rPr>
        <w:t>8</w:t>
      </w:r>
      <w:r w:rsidR="004A543D">
        <w:rPr>
          <w:rFonts w:hint="eastAsia"/>
        </w:rPr>
        <w:t>个字节的序号。</w:t>
      </w:r>
    </w:p>
    <w:p w14:paraId="4360D52A" w14:textId="77777777" w:rsidR="00AF77FA" w:rsidRPr="0008685C" w:rsidRDefault="00AF77FA" w:rsidP="00AF77FA">
      <w:pPr>
        <w:ind w:firstLine="440"/>
      </w:pPr>
      <w:r w:rsidRPr="0008685C">
        <w:t>ExtensionDatas::=SEQUENCE SIZE (O..MAX) OF ExtData</w:t>
      </w:r>
    </w:p>
    <w:p w14:paraId="74DE8D96" w14:textId="77777777" w:rsidR="00AF77FA" w:rsidRPr="0008685C" w:rsidRDefault="00AF77FA" w:rsidP="00AF77FA">
      <w:pPr>
        <w:ind w:firstLine="440"/>
      </w:pPr>
      <w:r w:rsidRPr="0008685C">
        <w:rPr>
          <w:rFonts w:hint="eastAsia"/>
        </w:rPr>
        <w:t>ExtData</w:t>
      </w:r>
      <w:r>
        <w:rPr>
          <w:rFonts w:hint="eastAsia"/>
        </w:rPr>
        <w:t>::=</w:t>
      </w:r>
      <w:r w:rsidRPr="0008685C">
        <w:rPr>
          <w:rFonts w:hint="eastAsia"/>
        </w:rPr>
        <w:t>SEQUENCE{</w:t>
      </w:r>
    </w:p>
    <w:p w14:paraId="18EAB1D3" w14:textId="0CAD2BF0" w:rsidR="00AF77FA" w:rsidRPr="0008685C" w:rsidRDefault="00AF77FA" w:rsidP="00CE76AE">
      <w:pPr>
        <w:ind w:leftChars="100" w:left="220" w:firstLine="440"/>
      </w:pPr>
      <w:r w:rsidRPr="0008685C">
        <w:rPr>
          <w:rFonts w:hint="eastAsia"/>
        </w:rPr>
        <w:t xml:space="preserve">extnID </w:t>
      </w:r>
      <w:r w:rsidR="00CE76AE">
        <w:rPr>
          <w:rFonts w:hint="eastAsia"/>
        </w:rPr>
        <w:t xml:space="preserve">    </w:t>
      </w:r>
      <w:r w:rsidRPr="0008685C">
        <w:rPr>
          <w:rFonts w:hint="eastAsia"/>
        </w:rPr>
        <w:t>OBJECT IDENTIFIER</w:t>
      </w:r>
      <w:r w:rsidRPr="0008685C">
        <w:rPr>
          <w:rFonts w:hint="eastAsia"/>
        </w:rPr>
        <w:t>，</w:t>
      </w:r>
      <w:r w:rsidR="00CE76AE">
        <w:rPr>
          <w:rFonts w:hint="eastAsia"/>
        </w:rPr>
        <w:t>--</w:t>
      </w:r>
      <w:r>
        <w:rPr>
          <w:rFonts w:hint="eastAsia"/>
        </w:rPr>
        <w:t>自定义</w:t>
      </w:r>
      <w:r w:rsidRPr="0008685C">
        <w:rPr>
          <w:rFonts w:hint="eastAsia"/>
        </w:rPr>
        <w:t>扩展字段标识</w:t>
      </w:r>
    </w:p>
    <w:p w14:paraId="7EB4A891" w14:textId="15DFAEA0" w:rsidR="00AF77FA" w:rsidRPr="0008685C" w:rsidRDefault="00AF77FA" w:rsidP="00CE76AE">
      <w:pPr>
        <w:ind w:leftChars="100" w:left="220" w:firstLine="440"/>
      </w:pPr>
      <w:r w:rsidRPr="0008685C">
        <w:rPr>
          <w:rFonts w:hint="eastAsia"/>
        </w:rPr>
        <w:t xml:space="preserve">critical </w:t>
      </w:r>
      <w:r w:rsidR="00CE76AE">
        <w:rPr>
          <w:rFonts w:hint="eastAsia"/>
        </w:rPr>
        <w:t xml:space="preserve">    </w:t>
      </w:r>
      <w:r w:rsidRPr="0008685C">
        <w:rPr>
          <w:rFonts w:hint="eastAsia"/>
        </w:rPr>
        <w:t>BOOLEAN DEFAULT FALSE</w:t>
      </w:r>
      <w:r w:rsidRPr="0008685C">
        <w:rPr>
          <w:rFonts w:hint="eastAsia"/>
        </w:rPr>
        <w:t>，</w:t>
      </w:r>
      <w:r w:rsidR="00CE76AE">
        <w:rPr>
          <w:rFonts w:hint="eastAsia"/>
        </w:rPr>
        <w:t>--</w:t>
      </w:r>
      <w:r>
        <w:rPr>
          <w:rFonts w:hint="eastAsia"/>
        </w:rPr>
        <w:t>自定义</w:t>
      </w:r>
      <w:r w:rsidRPr="0008685C">
        <w:rPr>
          <w:rFonts w:hint="eastAsia"/>
        </w:rPr>
        <w:t>扩展字段是否关键</w:t>
      </w:r>
    </w:p>
    <w:p w14:paraId="73B3B65D" w14:textId="07C66C21" w:rsidR="00AF77FA" w:rsidRPr="0008685C" w:rsidRDefault="00AF77FA" w:rsidP="00CE76AE">
      <w:pPr>
        <w:ind w:leftChars="100" w:left="220" w:firstLine="440"/>
      </w:pPr>
      <w:r w:rsidRPr="0008685C">
        <w:rPr>
          <w:rFonts w:hint="eastAsia"/>
        </w:rPr>
        <w:t>extnValue</w:t>
      </w:r>
      <w:r w:rsidR="00CE76AE">
        <w:rPr>
          <w:rFonts w:hint="eastAsia"/>
        </w:rPr>
        <w:t xml:space="preserve">  </w:t>
      </w:r>
      <w:r w:rsidRPr="0008685C">
        <w:rPr>
          <w:rFonts w:hint="eastAsia"/>
        </w:rPr>
        <w:t xml:space="preserve"> OCTET STRING</w:t>
      </w:r>
      <w:r w:rsidR="00CE76AE">
        <w:rPr>
          <w:rFonts w:hint="eastAsia"/>
        </w:rPr>
        <w:t>--</w:t>
      </w:r>
      <w:r>
        <w:rPr>
          <w:rFonts w:hint="eastAsia"/>
        </w:rPr>
        <w:t>自定义</w:t>
      </w:r>
      <w:r w:rsidRPr="0008685C">
        <w:rPr>
          <w:rFonts w:hint="eastAsia"/>
        </w:rPr>
        <w:t>扩展字段数据值</w:t>
      </w:r>
    </w:p>
    <w:p w14:paraId="4EE19E11" w14:textId="5067F902" w:rsidR="00042893" w:rsidRDefault="00AF77FA" w:rsidP="00AF77FA">
      <w:pPr>
        <w:ind w:firstLine="440"/>
      </w:pPr>
      <w:r>
        <w:t>}</w:t>
      </w:r>
    </w:p>
    <w:p w14:paraId="76F2D47D" w14:textId="77777777" w:rsidR="00607CB6" w:rsidRDefault="00607CB6" w:rsidP="00607CB6">
      <w:pPr>
        <w:ind w:firstLine="440"/>
      </w:pPr>
      <w:r w:rsidRPr="0008685C">
        <w:rPr>
          <w:rFonts w:hint="eastAsia"/>
        </w:rPr>
        <w:t>印章属性信息的</w:t>
      </w:r>
      <w:r w:rsidRPr="0008685C">
        <w:rPr>
          <w:rFonts w:hint="eastAsia"/>
        </w:rPr>
        <w:t>ASN.1</w:t>
      </w:r>
      <w:r w:rsidRPr="0008685C">
        <w:rPr>
          <w:rFonts w:hint="eastAsia"/>
        </w:rPr>
        <w:t>定义为：</w:t>
      </w:r>
    </w:p>
    <w:p w14:paraId="5CCEA503" w14:textId="7A426D91" w:rsidR="00607CB6" w:rsidRPr="0008685C" w:rsidRDefault="00BD6E89" w:rsidP="00607CB6">
      <w:pPr>
        <w:ind w:firstLine="440"/>
      </w:pPr>
      <w:r>
        <w:t xml:space="preserve"> </w:t>
      </w:r>
      <w:r w:rsidR="00607CB6" w:rsidRPr="0008685C">
        <w:t>SES_ESProperty</w:t>
      </w:r>
      <w:r w:rsidR="00607CB6">
        <w:t>Info</w:t>
      </w:r>
      <w:r w:rsidR="00607CB6" w:rsidRPr="0008685C">
        <w:t>::=SEQUENCE{</w:t>
      </w:r>
    </w:p>
    <w:p w14:paraId="7E9D499D" w14:textId="660EEA07" w:rsidR="00607CB6" w:rsidRPr="0008685C" w:rsidRDefault="00607CB6" w:rsidP="00607CB6">
      <w:pPr>
        <w:ind w:leftChars="200" w:left="440" w:firstLine="440"/>
      </w:pPr>
      <w:r w:rsidRPr="0008685C">
        <w:t>T</w:t>
      </w:r>
      <w:r w:rsidRPr="0008685C">
        <w:rPr>
          <w:rFonts w:hint="eastAsia"/>
        </w:rPr>
        <w:t>ype</w:t>
      </w:r>
      <w:r>
        <w:rPr>
          <w:rFonts w:hint="eastAsia"/>
        </w:rPr>
        <w:t xml:space="preserve">  </w:t>
      </w:r>
      <w:r w:rsidRPr="0008685C">
        <w:rPr>
          <w:rFonts w:hint="eastAsia"/>
        </w:rPr>
        <w:t>INTEGER</w:t>
      </w:r>
      <w:r w:rsidRPr="0008685C">
        <w:rPr>
          <w:rFonts w:hint="eastAsia"/>
        </w:rPr>
        <w:t>，</w:t>
      </w:r>
      <w:r>
        <w:rPr>
          <w:rFonts w:hint="eastAsia"/>
        </w:rPr>
        <w:t>--</w:t>
      </w:r>
      <w:r w:rsidRPr="0008685C">
        <w:rPr>
          <w:rFonts w:hint="eastAsia"/>
        </w:rPr>
        <w:t>印章类型</w:t>
      </w:r>
      <w:r>
        <w:rPr>
          <w:rFonts w:hint="eastAsia"/>
        </w:rPr>
        <w:t>，</w:t>
      </w:r>
      <w:r w:rsidRPr="0008685C">
        <w:rPr>
          <w:rFonts w:hint="eastAsia"/>
        </w:rPr>
        <w:t>如</w:t>
      </w:r>
      <w:r w:rsidRPr="0008685C">
        <w:rPr>
          <w:rFonts w:hint="eastAsia"/>
        </w:rPr>
        <w:t>1</w:t>
      </w:r>
      <w:r w:rsidRPr="0008685C">
        <w:rPr>
          <w:rFonts w:hint="eastAsia"/>
        </w:rPr>
        <w:t>为单位印章，</w:t>
      </w:r>
      <w:r w:rsidRPr="0008685C">
        <w:rPr>
          <w:rFonts w:hint="eastAsia"/>
        </w:rPr>
        <w:t>2</w:t>
      </w:r>
      <w:r w:rsidRPr="0008685C">
        <w:rPr>
          <w:rFonts w:hint="eastAsia"/>
        </w:rPr>
        <w:t>为个人印章</w:t>
      </w:r>
    </w:p>
    <w:p w14:paraId="731E10F5" w14:textId="25D2399B" w:rsidR="00607CB6" w:rsidRPr="0008685C" w:rsidRDefault="00607CB6" w:rsidP="00607CB6">
      <w:pPr>
        <w:ind w:leftChars="200" w:left="440" w:firstLine="440"/>
      </w:pPr>
      <w:r w:rsidRPr="0008685C">
        <w:t>N</w:t>
      </w:r>
      <w:r w:rsidRPr="0008685C">
        <w:rPr>
          <w:rFonts w:hint="eastAsia"/>
        </w:rPr>
        <w:t>ame</w:t>
      </w:r>
      <w:r>
        <w:rPr>
          <w:rFonts w:hint="eastAsia"/>
        </w:rPr>
        <w:t xml:space="preserve">  </w:t>
      </w:r>
      <w:r w:rsidRPr="0008685C">
        <w:rPr>
          <w:rFonts w:hint="eastAsia"/>
        </w:rPr>
        <w:t>UTF8String</w:t>
      </w:r>
      <w:r w:rsidRPr="0008685C">
        <w:rPr>
          <w:rFonts w:hint="eastAsia"/>
        </w:rPr>
        <w:t>，</w:t>
      </w:r>
      <w:r>
        <w:rPr>
          <w:rFonts w:hint="eastAsia"/>
        </w:rPr>
        <w:t>--</w:t>
      </w:r>
      <w:r w:rsidRPr="0008685C">
        <w:rPr>
          <w:rFonts w:hint="eastAsia"/>
        </w:rPr>
        <w:t>印章名称，如个人章、公章、财务章</w:t>
      </w:r>
    </w:p>
    <w:p w14:paraId="637D69AF" w14:textId="0CF8B06D" w:rsidR="00607CB6" w:rsidRPr="0008685C" w:rsidRDefault="00607CB6" w:rsidP="00607CB6">
      <w:pPr>
        <w:ind w:leftChars="200" w:left="440" w:firstLine="440"/>
      </w:pPr>
      <w:r w:rsidRPr="0008685C">
        <w:rPr>
          <w:rFonts w:hint="eastAsia"/>
        </w:rPr>
        <w:t>certList</w:t>
      </w:r>
      <w:r>
        <w:rPr>
          <w:rFonts w:hint="eastAsia"/>
        </w:rPr>
        <w:t xml:space="preserve">  </w:t>
      </w:r>
      <w:r w:rsidRPr="0008685C">
        <w:rPr>
          <w:rFonts w:hint="eastAsia"/>
        </w:rPr>
        <w:t>SEQUENCE OF cert</w:t>
      </w:r>
      <w:r w:rsidRPr="0008685C">
        <w:rPr>
          <w:rFonts w:hint="eastAsia"/>
        </w:rPr>
        <w:t>，</w:t>
      </w:r>
      <w:r>
        <w:rPr>
          <w:rFonts w:hint="eastAsia"/>
        </w:rPr>
        <w:t xml:space="preserve">-- </w:t>
      </w:r>
      <w:r w:rsidRPr="0008685C">
        <w:rPr>
          <w:rFonts w:hint="eastAsia"/>
        </w:rPr>
        <w:t>签章人证书列表</w:t>
      </w:r>
    </w:p>
    <w:p w14:paraId="5D4C40F4" w14:textId="427D9321" w:rsidR="00607CB6" w:rsidRPr="0008685C" w:rsidRDefault="00607CB6" w:rsidP="00607CB6">
      <w:pPr>
        <w:ind w:leftChars="200" w:left="440" w:firstLine="440"/>
      </w:pPr>
      <w:r w:rsidRPr="0008685C">
        <w:rPr>
          <w:rFonts w:hint="eastAsia"/>
        </w:rPr>
        <w:t>createDate</w:t>
      </w:r>
      <w:r>
        <w:rPr>
          <w:rFonts w:hint="eastAsia"/>
        </w:rPr>
        <w:t xml:space="preserve">  </w:t>
      </w:r>
      <w:r w:rsidRPr="0008685C">
        <w:rPr>
          <w:rFonts w:hint="eastAsia"/>
        </w:rPr>
        <w:t>UTCTIME</w:t>
      </w:r>
      <w:r w:rsidRPr="0008685C">
        <w:rPr>
          <w:rFonts w:hint="eastAsia"/>
        </w:rPr>
        <w:t>，</w:t>
      </w:r>
      <w:r>
        <w:rPr>
          <w:rFonts w:hint="eastAsia"/>
        </w:rPr>
        <w:t>--</w:t>
      </w:r>
      <w:r w:rsidRPr="0008685C">
        <w:rPr>
          <w:rFonts w:hint="eastAsia"/>
        </w:rPr>
        <w:t>印章制作日期</w:t>
      </w:r>
    </w:p>
    <w:p w14:paraId="5164BD70" w14:textId="69D71E0B" w:rsidR="00607CB6" w:rsidRPr="0008685C" w:rsidRDefault="00607CB6" w:rsidP="00607CB6">
      <w:pPr>
        <w:ind w:leftChars="200" w:left="440" w:firstLine="440"/>
      </w:pPr>
      <w:r w:rsidRPr="0008685C">
        <w:rPr>
          <w:rFonts w:hint="eastAsia"/>
        </w:rPr>
        <w:t>validStart</w:t>
      </w:r>
      <w:r w:rsidR="00FD09CC">
        <w:rPr>
          <w:rFonts w:hint="eastAsia"/>
        </w:rPr>
        <w:t xml:space="preserve">   </w:t>
      </w:r>
      <w:r w:rsidR="00FD09CC" w:rsidRPr="0008685C">
        <w:rPr>
          <w:rFonts w:hint="eastAsia"/>
        </w:rPr>
        <w:t>UTCT</w:t>
      </w:r>
      <w:r w:rsidRPr="0008685C">
        <w:rPr>
          <w:rFonts w:hint="eastAsia"/>
        </w:rPr>
        <w:t>IME</w:t>
      </w:r>
      <w:r w:rsidRPr="0008685C">
        <w:rPr>
          <w:rFonts w:hint="eastAsia"/>
        </w:rPr>
        <w:t>，</w:t>
      </w:r>
      <w:r>
        <w:rPr>
          <w:rFonts w:hint="eastAsia"/>
        </w:rPr>
        <w:t>--</w:t>
      </w:r>
      <w:r w:rsidRPr="0008685C">
        <w:rPr>
          <w:rFonts w:hint="eastAsia"/>
        </w:rPr>
        <w:t>印章有效起始日期</w:t>
      </w:r>
    </w:p>
    <w:p w14:paraId="20C441A3" w14:textId="7CA8720C" w:rsidR="00607CB6" w:rsidRPr="0008685C" w:rsidRDefault="00607CB6" w:rsidP="00607CB6">
      <w:pPr>
        <w:ind w:leftChars="200" w:left="440" w:firstLine="440"/>
      </w:pPr>
      <w:r w:rsidRPr="0008685C">
        <w:rPr>
          <w:rFonts w:hint="eastAsia"/>
        </w:rPr>
        <w:t>validEnd</w:t>
      </w:r>
      <w:r w:rsidR="00FD09CC">
        <w:rPr>
          <w:rFonts w:hint="eastAsia"/>
        </w:rPr>
        <w:t xml:space="preserve">    </w:t>
      </w:r>
      <w:r w:rsidR="00FD09CC" w:rsidRPr="0008685C">
        <w:rPr>
          <w:rFonts w:hint="eastAsia"/>
        </w:rPr>
        <w:t>UTCT</w:t>
      </w:r>
      <w:r w:rsidRPr="0008685C">
        <w:rPr>
          <w:rFonts w:hint="eastAsia"/>
        </w:rPr>
        <w:t>IME</w:t>
      </w:r>
      <w:r>
        <w:rPr>
          <w:rFonts w:hint="eastAsia"/>
        </w:rPr>
        <w:t>--</w:t>
      </w:r>
      <w:r w:rsidRPr="0008685C">
        <w:rPr>
          <w:rFonts w:hint="eastAsia"/>
        </w:rPr>
        <w:t>印章有效终止日期</w:t>
      </w:r>
    </w:p>
    <w:p w14:paraId="2416DCCA" w14:textId="77777777" w:rsidR="00607CB6" w:rsidRDefault="00607CB6" w:rsidP="00607CB6">
      <w:pPr>
        <w:ind w:firstLine="440"/>
      </w:pPr>
      <w:r w:rsidRPr="0008685C">
        <w:t xml:space="preserve">   </w:t>
      </w:r>
      <w:r>
        <w:rPr>
          <w:rFonts w:hint="eastAsia"/>
        </w:rPr>
        <w:t>}</w:t>
      </w:r>
    </w:p>
    <w:p w14:paraId="02E41315" w14:textId="02BCBDDC" w:rsidR="005E6A03" w:rsidRPr="0008685C" w:rsidRDefault="005E6A03" w:rsidP="00607CB6">
      <w:pPr>
        <w:ind w:firstLine="440"/>
      </w:pPr>
      <w:r w:rsidRPr="0008685C">
        <w:rPr>
          <w:rFonts w:hint="eastAsia"/>
        </w:rPr>
        <w:t>印章图片信息的</w:t>
      </w:r>
      <w:r w:rsidRPr="0008685C">
        <w:rPr>
          <w:rFonts w:hint="eastAsia"/>
        </w:rPr>
        <w:t>ASN.1</w:t>
      </w:r>
      <w:r w:rsidRPr="0008685C">
        <w:rPr>
          <w:rFonts w:hint="eastAsia"/>
        </w:rPr>
        <w:t>定义为：</w:t>
      </w:r>
    </w:p>
    <w:p w14:paraId="6945561C" w14:textId="77777777" w:rsidR="005E6A03" w:rsidRPr="0008685C" w:rsidRDefault="005E6A03" w:rsidP="005E6A03">
      <w:pPr>
        <w:ind w:firstLine="440"/>
      </w:pPr>
      <w:r w:rsidRPr="0008685C">
        <w:t>SES_ESPictrue</w:t>
      </w:r>
      <w:r>
        <w:t>Info</w:t>
      </w:r>
      <w:r w:rsidRPr="0008685C">
        <w:t>::=SEQUENCE{</w:t>
      </w:r>
    </w:p>
    <w:p w14:paraId="24056D3B" w14:textId="4392866B" w:rsidR="005E6A03" w:rsidRPr="0008685C" w:rsidRDefault="005E6A03" w:rsidP="005E6A03">
      <w:pPr>
        <w:ind w:leftChars="100" w:left="220" w:firstLine="440"/>
      </w:pPr>
      <w:r w:rsidRPr="0008685C">
        <w:t>T</w:t>
      </w:r>
      <w:r w:rsidRPr="0008685C">
        <w:rPr>
          <w:rFonts w:hint="eastAsia"/>
        </w:rPr>
        <w:t>ype</w:t>
      </w:r>
      <w:r>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图片类型</w:t>
      </w:r>
      <w:r w:rsidR="009F06C3" w:rsidRPr="0008685C">
        <w:rPr>
          <w:rFonts w:hint="eastAsia"/>
        </w:rPr>
        <w:t>，如</w:t>
      </w:r>
      <w:r w:rsidR="009F06C3" w:rsidRPr="0008685C">
        <w:rPr>
          <w:rFonts w:hint="eastAsia"/>
        </w:rPr>
        <w:t>GIF</w:t>
      </w:r>
      <w:r w:rsidR="009F06C3" w:rsidRPr="0008685C">
        <w:rPr>
          <w:rFonts w:hint="eastAsia"/>
        </w:rPr>
        <w:t>、</w:t>
      </w:r>
      <w:r w:rsidR="009F06C3" w:rsidRPr="0008685C">
        <w:rPr>
          <w:rFonts w:hint="eastAsia"/>
        </w:rPr>
        <w:t>BMP</w:t>
      </w:r>
      <w:r w:rsidR="009F06C3" w:rsidRPr="0008685C">
        <w:rPr>
          <w:rFonts w:hint="eastAsia"/>
        </w:rPr>
        <w:t>、</w:t>
      </w:r>
      <w:r w:rsidR="009F06C3" w:rsidRPr="0008685C">
        <w:rPr>
          <w:rFonts w:hint="eastAsia"/>
        </w:rPr>
        <w:t>JPG</w:t>
      </w:r>
    </w:p>
    <w:p w14:paraId="7F3C29FA" w14:textId="6F2C4F7D" w:rsidR="005E6A03" w:rsidRPr="0008685C" w:rsidRDefault="005E6A03" w:rsidP="005E6A03">
      <w:pPr>
        <w:ind w:leftChars="100" w:left="220" w:firstLine="440"/>
      </w:pPr>
      <w:r w:rsidRPr="0008685C">
        <w:t>D</w:t>
      </w:r>
      <w:r w:rsidRPr="0008685C">
        <w:rPr>
          <w:rFonts w:hint="eastAsia"/>
        </w:rPr>
        <w:t>ata</w:t>
      </w:r>
      <w:r>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图片数据</w:t>
      </w:r>
    </w:p>
    <w:p w14:paraId="422348D7" w14:textId="1EB689D4" w:rsidR="005E6A03" w:rsidRPr="0008685C" w:rsidRDefault="005E6A03" w:rsidP="005E6A03">
      <w:pPr>
        <w:ind w:leftChars="100" w:left="220" w:firstLine="440"/>
      </w:pPr>
      <w:r w:rsidRPr="0008685C">
        <w:rPr>
          <w:rFonts w:hint="eastAsia"/>
        </w:rPr>
        <w:t>wi</w:t>
      </w:r>
      <w:r>
        <w:rPr>
          <w:rFonts w:hint="eastAsia"/>
        </w:rPr>
        <w:t>d</w:t>
      </w:r>
      <w:r w:rsidRPr="0008685C">
        <w:rPr>
          <w:rFonts w:hint="eastAsia"/>
        </w:rPr>
        <w:t>th</w:t>
      </w:r>
      <w:r>
        <w:rPr>
          <w:rFonts w:hint="eastAsia"/>
        </w:rPr>
        <w:t xml:space="preserve"> </w:t>
      </w:r>
      <w:r w:rsidRPr="0008685C">
        <w:rPr>
          <w:rFonts w:hint="eastAsia"/>
        </w:rPr>
        <w:t>INTEGER</w:t>
      </w:r>
      <w:r>
        <w:rPr>
          <w:rFonts w:hint="eastAsia"/>
        </w:rPr>
        <w:t>，</w:t>
      </w:r>
      <w:r>
        <w:rPr>
          <w:rFonts w:hint="eastAsia"/>
        </w:rPr>
        <w:t>--</w:t>
      </w:r>
      <w:r w:rsidRPr="0008685C">
        <w:rPr>
          <w:rFonts w:hint="eastAsia"/>
        </w:rPr>
        <w:t>图片显示宽度</w:t>
      </w:r>
      <w:r w:rsidR="009F06C3" w:rsidRPr="0008685C">
        <w:rPr>
          <w:rFonts w:hint="eastAsia"/>
        </w:rPr>
        <w:t>，单位为毫米</w:t>
      </w:r>
      <w:r w:rsidR="009F06C3" w:rsidRPr="0008685C">
        <w:rPr>
          <w:rFonts w:hint="eastAsia"/>
        </w:rPr>
        <w:t>(mm)</w:t>
      </w:r>
    </w:p>
    <w:p w14:paraId="5EAE4508" w14:textId="5BD2529F" w:rsidR="005E6A03" w:rsidRPr="0008685C" w:rsidRDefault="005E6A03" w:rsidP="005E6A03">
      <w:pPr>
        <w:ind w:leftChars="100" w:left="220" w:firstLine="440"/>
      </w:pPr>
      <w:r w:rsidRPr="0008685C">
        <w:rPr>
          <w:rFonts w:hint="eastAsia"/>
        </w:rPr>
        <w:t>height</w:t>
      </w:r>
      <w:r>
        <w:rPr>
          <w:rFonts w:hint="eastAsia"/>
        </w:rPr>
        <w:t xml:space="preserve"> </w:t>
      </w:r>
      <w:r w:rsidRPr="0008685C">
        <w:rPr>
          <w:rFonts w:hint="eastAsia"/>
        </w:rPr>
        <w:t>INTEGER</w:t>
      </w:r>
      <w:r>
        <w:rPr>
          <w:rFonts w:hint="eastAsia"/>
        </w:rPr>
        <w:t>--</w:t>
      </w:r>
      <w:r w:rsidRPr="0008685C">
        <w:rPr>
          <w:rFonts w:hint="eastAsia"/>
        </w:rPr>
        <w:t>图片显示高度</w:t>
      </w:r>
      <w:r w:rsidR="009F06C3" w:rsidRPr="0008685C">
        <w:rPr>
          <w:rFonts w:hint="eastAsia"/>
        </w:rPr>
        <w:t>，单位为毫米</w:t>
      </w:r>
      <w:r w:rsidR="009F06C3" w:rsidRPr="0008685C">
        <w:rPr>
          <w:rFonts w:hint="eastAsia"/>
        </w:rPr>
        <w:t>(mm)</w:t>
      </w:r>
    </w:p>
    <w:p w14:paraId="5E9B3772" w14:textId="77777777" w:rsidR="005E6A03" w:rsidRPr="0008685C" w:rsidRDefault="005E6A03" w:rsidP="005E6A03">
      <w:pPr>
        <w:ind w:firstLine="440"/>
      </w:pPr>
      <w:r>
        <w:rPr>
          <w:rFonts w:hint="eastAsia"/>
        </w:rPr>
        <w:t>}</w:t>
      </w:r>
    </w:p>
    <w:p w14:paraId="4079CA38" w14:textId="77777777" w:rsidR="00042893" w:rsidRDefault="00042893" w:rsidP="00BB6613">
      <w:pPr>
        <w:ind w:firstLine="440"/>
      </w:pPr>
    </w:p>
    <w:p w14:paraId="4FED7ED7" w14:textId="77777777" w:rsidR="00AB7401" w:rsidRPr="0008685C" w:rsidRDefault="00AB7401" w:rsidP="00AB7401">
      <w:pPr>
        <w:ind w:firstLine="440"/>
      </w:pPr>
      <w:r w:rsidRPr="0008685C">
        <w:rPr>
          <w:rFonts w:hint="eastAsia"/>
        </w:rPr>
        <w:t>印章签名信息的</w:t>
      </w:r>
      <w:r w:rsidRPr="0008685C">
        <w:rPr>
          <w:rFonts w:hint="eastAsia"/>
        </w:rPr>
        <w:t>ASN.1</w:t>
      </w:r>
      <w:r w:rsidRPr="0008685C">
        <w:rPr>
          <w:rFonts w:hint="eastAsia"/>
        </w:rPr>
        <w:t>定义为：</w:t>
      </w:r>
    </w:p>
    <w:p w14:paraId="6527D8FE" w14:textId="77777777" w:rsidR="00AB7401" w:rsidRPr="0008685C" w:rsidRDefault="00AB7401" w:rsidP="00AB7401">
      <w:pPr>
        <w:ind w:firstLine="440"/>
      </w:pPr>
      <w:r w:rsidRPr="0008685C">
        <w:t>SES_Sign</w:t>
      </w:r>
      <w:r>
        <w:t>Info</w:t>
      </w:r>
      <w:r w:rsidRPr="0008685C">
        <w:t>::=SEQUENCE{</w:t>
      </w:r>
    </w:p>
    <w:p w14:paraId="44BC6EC6" w14:textId="73782A92" w:rsidR="00AB7401" w:rsidRPr="0008685C" w:rsidRDefault="00AB7401" w:rsidP="00AB7401">
      <w:pPr>
        <w:ind w:leftChars="200" w:left="440" w:firstLine="440"/>
      </w:pPr>
      <w:r>
        <w:t>c</w:t>
      </w:r>
      <w:r w:rsidRPr="0008685C">
        <w:rPr>
          <w:rFonts w:hint="eastAsia"/>
        </w:rPr>
        <w:t>ert</w:t>
      </w:r>
      <w:r>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制章人签名证书</w:t>
      </w:r>
    </w:p>
    <w:p w14:paraId="0BF28E5B" w14:textId="59A85D19" w:rsidR="00AB7401" w:rsidRPr="0008685C" w:rsidRDefault="00AB7401" w:rsidP="00AB7401">
      <w:pPr>
        <w:ind w:leftChars="200" w:left="440" w:firstLine="440"/>
      </w:pPr>
      <w:r w:rsidRPr="0008685C">
        <w:rPr>
          <w:rFonts w:hint="eastAsia"/>
        </w:rPr>
        <w:t>signatureAlgorithm</w:t>
      </w:r>
      <w:r>
        <w:t xml:space="preserve"> </w:t>
      </w:r>
      <w:r w:rsidRPr="0008685C">
        <w:rPr>
          <w:rFonts w:hint="eastAsia"/>
        </w:rPr>
        <w:t>OBJECT IDENTIFIER</w:t>
      </w:r>
      <w:r w:rsidRPr="0008685C">
        <w:rPr>
          <w:rFonts w:hint="eastAsia"/>
        </w:rPr>
        <w:t>．</w:t>
      </w:r>
      <w:r>
        <w:rPr>
          <w:rFonts w:hint="eastAsia"/>
        </w:rPr>
        <w:t>--</w:t>
      </w:r>
      <w:r w:rsidRPr="0008685C">
        <w:rPr>
          <w:rFonts w:hint="eastAsia"/>
        </w:rPr>
        <w:t>签名算法标识</w:t>
      </w:r>
    </w:p>
    <w:p w14:paraId="734BE62A" w14:textId="7D8CF64A" w:rsidR="00AB7401" w:rsidRDefault="00AB7401" w:rsidP="00AB7401">
      <w:pPr>
        <w:ind w:leftChars="200" w:left="440" w:firstLine="440"/>
      </w:pPr>
      <w:r w:rsidRPr="0008685C">
        <w:rPr>
          <w:rFonts w:hint="eastAsia"/>
        </w:rPr>
        <w:t>signData</w:t>
      </w:r>
      <w:r>
        <w:rPr>
          <w:rFonts w:hint="eastAsia"/>
        </w:rPr>
        <w:t xml:space="preserve"> </w:t>
      </w:r>
      <w:r w:rsidRPr="0008685C">
        <w:rPr>
          <w:rFonts w:hint="eastAsia"/>
        </w:rPr>
        <w:t>B</w:t>
      </w:r>
      <w:r>
        <w:t xml:space="preserve">IT </w:t>
      </w:r>
      <w:r w:rsidRPr="0008685C">
        <w:rPr>
          <w:rFonts w:hint="eastAsia"/>
        </w:rPr>
        <w:t>STRING</w:t>
      </w:r>
      <w:r>
        <w:rPr>
          <w:rFonts w:hint="eastAsia"/>
        </w:rPr>
        <w:t>--</w:t>
      </w:r>
      <w:r w:rsidRPr="0008685C">
        <w:rPr>
          <w:rFonts w:hint="eastAsia"/>
        </w:rPr>
        <w:t>制章人的签名值</w:t>
      </w:r>
    </w:p>
    <w:p w14:paraId="41C9C06F" w14:textId="77777777" w:rsidR="00AB7401" w:rsidRPr="0008685C" w:rsidRDefault="00AB7401" w:rsidP="00AB7401">
      <w:pPr>
        <w:ind w:firstLine="440"/>
      </w:pPr>
      <w:r w:rsidRPr="0008685C">
        <w:t xml:space="preserve">  </w:t>
      </w:r>
      <w:r>
        <w:rPr>
          <w:rFonts w:hint="eastAsia"/>
        </w:rPr>
        <w:t>}</w:t>
      </w:r>
    </w:p>
    <w:p w14:paraId="73E840CE" w14:textId="77777777" w:rsidR="00AB7401" w:rsidRPr="0008685C" w:rsidRDefault="00AB7401" w:rsidP="00AB7401">
      <w:pPr>
        <w:ind w:firstLine="440"/>
      </w:pPr>
      <w:r w:rsidRPr="0008685C">
        <w:rPr>
          <w:rFonts w:hint="eastAsia"/>
        </w:rPr>
        <w:t>其中：</w:t>
      </w:r>
    </w:p>
    <w:p w14:paraId="300B20EA" w14:textId="77777777" w:rsidR="00AB7401" w:rsidRPr="0008685C" w:rsidRDefault="00AB7401" w:rsidP="00AB7401">
      <w:pPr>
        <w:ind w:firstLine="440"/>
      </w:pPr>
      <w:r w:rsidRPr="0008685C">
        <w:rPr>
          <w:rFonts w:hint="eastAsia"/>
        </w:rPr>
        <w:t>cert</w:t>
      </w:r>
      <w:r w:rsidRPr="0008685C">
        <w:rPr>
          <w:rFonts w:hint="eastAsia"/>
        </w:rPr>
        <w:t>：代表对电子印章数据进行签名的制章人证书；</w:t>
      </w:r>
    </w:p>
    <w:p w14:paraId="35FA7113" w14:textId="77777777" w:rsidR="00AB7401" w:rsidRPr="0008685C" w:rsidRDefault="00AB7401" w:rsidP="00AB7401">
      <w:pPr>
        <w:ind w:firstLine="440"/>
      </w:pPr>
      <w:r w:rsidRPr="0008685C">
        <w:rPr>
          <w:rFonts w:hint="eastAsia"/>
        </w:rPr>
        <w:t>signatureAlgorithm</w:t>
      </w:r>
      <w:r w:rsidRPr="0008685C">
        <w:rPr>
          <w:rFonts w:hint="eastAsia"/>
        </w:rPr>
        <w:t>：代表签名算法</w:t>
      </w:r>
      <w:r w:rsidRPr="0008685C">
        <w:rPr>
          <w:rFonts w:hint="eastAsia"/>
        </w:rPr>
        <w:t>OID</w:t>
      </w:r>
      <w:r w:rsidRPr="0008685C">
        <w:rPr>
          <w:rFonts w:hint="eastAsia"/>
        </w:rPr>
        <w:t>标识，遵循</w:t>
      </w:r>
      <w:r w:rsidRPr="0008685C">
        <w:rPr>
          <w:rFonts w:hint="eastAsia"/>
        </w:rPr>
        <w:t>GM/T 0006</w:t>
      </w:r>
      <w:r w:rsidRPr="0008685C">
        <w:rPr>
          <w:rFonts w:hint="eastAsia"/>
        </w:rPr>
        <w:t>。例如，使用</w:t>
      </w:r>
      <w:r w:rsidRPr="0008685C">
        <w:rPr>
          <w:rFonts w:hint="eastAsia"/>
        </w:rPr>
        <w:t>SM2</w:t>
      </w:r>
      <w:r w:rsidRPr="0008685C">
        <w:rPr>
          <w:rFonts w:hint="eastAsia"/>
        </w:rPr>
        <w:t>签名的</w:t>
      </w:r>
      <w:r w:rsidRPr="0008685C">
        <w:rPr>
          <w:rFonts w:hint="eastAsia"/>
        </w:rPr>
        <w:t>OID</w:t>
      </w:r>
      <w:r w:rsidRPr="0008685C">
        <w:rPr>
          <w:rFonts w:hint="eastAsia"/>
        </w:rPr>
        <w:t>为</w:t>
      </w:r>
      <w:r w:rsidRPr="0008685C">
        <w:t>1.2.156.10197.1.501;</w:t>
      </w:r>
    </w:p>
    <w:p w14:paraId="56567BDD" w14:textId="47279A30" w:rsidR="00AB7401" w:rsidRPr="0008685C" w:rsidRDefault="00AB7401" w:rsidP="00AB7401">
      <w:pPr>
        <w:ind w:firstLine="440"/>
      </w:pPr>
      <w:r w:rsidRPr="0008685C">
        <w:rPr>
          <w:rFonts w:hint="eastAsia"/>
        </w:rPr>
        <w:t>signData</w:t>
      </w:r>
      <w:r w:rsidRPr="0008685C">
        <w:rPr>
          <w:rFonts w:hint="eastAsia"/>
        </w:rPr>
        <w:t>：代表制章人对电子印章格式中印章信息</w:t>
      </w:r>
      <w:r w:rsidRPr="0008685C">
        <w:rPr>
          <w:rFonts w:hint="eastAsia"/>
        </w:rPr>
        <w:t>SES_Seal</w:t>
      </w:r>
      <w:r>
        <w:rPr>
          <w:rFonts w:hint="eastAsia"/>
        </w:rPr>
        <w:t>Info</w:t>
      </w:r>
      <w:r w:rsidRPr="0008685C">
        <w:rPr>
          <w:rFonts w:hint="eastAsia"/>
        </w:rPr>
        <w:t>、制章人证书、签名算法标识按</w:t>
      </w:r>
      <w:r w:rsidRPr="0008685C">
        <w:rPr>
          <w:rFonts w:hint="eastAsia"/>
        </w:rPr>
        <w:t>SEQUENCE</w:t>
      </w:r>
      <w:r w:rsidRPr="0008685C">
        <w:rPr>
          <w:rFonts w:hint="eastAsia"/>
        </w:rPr>
        <w:t>方式组成的信息内容的数字签名。如果签名算法使用</w:t>
      </w:r>
      <w:r w:rsidRPr="0008685C">
        <w:rPr>
          <w:rFonts w:hint="eastAsia"/>
        </w:rPr>
        <w:t>SM2</w:t>
      </w:r>
      <w:r w:rsidRPr="0008685C">
        <w:rPr>
          <w:rFonts w:hint="eastAsia"/>
        </w:rPr>
        <w:t>，则遵循</w:t>
      </w:r>
      <w:r w:rsidRPr="0008685C">
        <w:rPr>
          <w:rFonts w:hint="eastAsia"/>
        </w:rPr>
        <w:t>GM</w:t>
      </w:r>
      <w:r>
        <w:rPr>
          <w:rFonts w:hint="eastAsia"/>
        </w:rPr>
        <w:t>/</w:t>
      </w:r>
      <w:r w:rsidRPr="0008685C">
        <w:rPr>
          <w:rFonts w:hint="eastAsia"/>
        </w:rPr>
        <w:t>T 0009</w:t>
      </w:r>
      <w:r w:rsidRPr="0008685C">
        <w:rPr>
          <w:rFonts w:hint="eastAsia"/>
        </w:rPr>
        <w:t>；如果签名算法使用</w:t>
      </w:r>
      <w:r w:rsidRPr="0008685C">
        <w:rPr>
          <w:rFonts w:hint="eastAsia"/>
        </w:rPr>
        <w:t>RSA</w:t>
      </w:r>
      <w:r w:rsidRPr="0008685C">
        <w:rPr>
          <w:rFonts w:hint="eastAsia"/>
        </w:rPr>
        <w:t>，则遵循</w:t>
      </w:r>
      <w:r w:rsidRPr="0008685C">
        <w:rPr>
          <w:rFonts w:hint="eastAsia"/>
        </w:rPr>
        <w:t>PKCS#1</w:t>
      </w:r>
      <w:r w:rsidRPr="0008685C">
        <w:rPr>
          <w:rFonts w:hint="eastAsia"/>
        </w:rPr>
        <w:t>。</w:t>
      </w:r>
    </w:p>
    <w:p w14:paraId="449EA916" w14:textId="77777777" w:rsidR="00BD6E89" w:rsidRPr="00AB7401" w:rsidRDefault="00BD6E89" w:rsidP="00BB6613">
      <w:pPr>
        <w:ind w:firstLine="440"/>
      </w:pPr>
    </w:p>
    <w:p w14:paraId="5C79A0E8" w14:textId="77777777" w:rsidR="00D602C6" w:rsidRDefault="00D602C6" w:rsidP="00D602C6">
      <w:pPr>
        <w:ind w:firstLine="440"/>
      </w:pPr>
      <w:r>
        <w:rPr>
          <w:rFonts w:hint="eastAsia"/>
        </w:rPr>
        <w:t>3</w:t>
      </w:r>
      <w:r>
        <w:rPr>
          <w:rFonts w:hint="eastAsia"/>
        </w:rPr>
        <w:t>、关键流程</w:t>
      </w:r>
    </w:p>
    <w:p w14:paraId="15C97D0C" w14:textId="77777777" w:rsidR="00BD6E89" w:rsidRDefault="00BD6E89" w:rsidP="00BB6613">
      <w:pPr>
        <w:ind w:firstLine="440"/>
      </w:pPr>
    </w:p>
    <w:p w14:paraId="411EDA5E" w14:textId="19B25EC0" w:rsidR="00D602C6" w:rsidRDefault="00572BC2" w:rsidP="00572BC2">
      <w:pPr>
        <w:pStyle w:val="af"/>
        <w:framePr w:wrap="notBeside"/>
      </w:pPr>
      <w:r w:rsidRPr="00C14BD8">
        <w:rPr>
          <w:noProof/>
        </w:rPr>
        <w:drawing>
          <wp:inline distT="0" distB="0" distL="0" distR="0" wp14:anchorId="6AE99C3A" wp14:editId="1F1B4AEB">
            <wp:extent cx="1460500" cy="5373216"/>
            <wp:effectExtent l="0" t="0" r="635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60500" cy="53732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7AC2C2D" w14:textId="77777777" w:rsidR="00D602C6" w:rsidRDefault="00D602C6" w:rsidP="00BB6613">
      <w:pPr>
        <w:ind w:firstLine="440"/>
      </w:pPr>
    </w:p>
    <w:p w14:paraId="37BF47A6" w14:textId="77777777" w:rsidR="002C0728" w:rsidRPr="0008685C" w:rsidRDefault="002C0728" w:rsidP="002C0728">
      <w:pPr>
        <w:ind w:firstLine="440"/>
      </w:pPr>
      <w:r w:rsidRPr="0008685C">
        <w:rPr>
          <w:rFonts w:hint="eastAsia"/>
        </w:rPr>
        <w:t>电子印章验证流程如下：</w:t>
      </w:r>
    </w:p>
    <w:p w14:paraId="402C837F" w14:textId="77777777" w:rsidR="002C0728" w:rsidRPr="0008685C" w:rsidRDefault="002C0728" w:rsidP="002C0728">
      <w:pPr>
        <w:ind w:firstLine="440"/>
      </w:pPr>
      <w:r w:rsidRPr="0008685C">
        <w:rPr>
          <w:rFonts w:hint="eastAsia"/>
        </w:rPr>
        <w:t xml:space="preserve">a)  </w:t>
      </w:r>
      <w:r w:rsidRPr="0008685C">
        <w:rPr>
          <w:rFonts w:hint="eastAsia"/>
        </w:rPr>
        <w:t>验证电子印章数据格式的合规性：</w:t>
      </w:r>
    </w:p>
    <w:p w14:paraId="06BD70F6" w14:textId="77777777" w:rsidR="002C0728" w:rsidRPr="0008685C" w:rsidRDefault="002C0728" w:rsidP="002C0728">
      <w:pPr>
        <w:ind w:firstLine="440"/>
      </w:pPr>
      <w:r w:rsidRPr="0008685C">
        <w:rPr>
          <w:rFonts w:hint="eastAsia"/>
        </w:rPr>
        <w:t>按照电子印章格式，解析电子印章，验证是否是符合规范的电子印章格式；</w:t>
      </w:r>
    </w:p>
    <w:p w14:paraId="2CA34E55" w14:textId="77777777" w:rsidR="002C0728" w:rsidRPr="0008685C" w:rsidRDefault="002C0728" w:rsidP="002C0728">
      <w:pPr>
        <w:ind w:firstLine="440"/>
      </w:pPr>
      <w:r w:rsidRPr="0008685C">
        <w:rPr>
          <w:rFonts w:hint="eastAsia"/>
        </w:rPr>
        <w:t>如果电子印章数据格式不合规，则验证失败，返回失败原因并退</w:t>
      </w:r>
      <w:r>
        <w:rPr>
          <w:rFonts w:hint="eastAsia"/>
        </w:rPr>
        <w:t>出</w:t>
      </w:r>
      <w:r w:rsidRPr="0008685C">
        <w:rPr>
          <w:rFonts w:hint="eastAsia"/>
        </w:rPr>
        <w:t>验证流程。</w:t>
      </w:r>
    </w:p>
    <w:p w14:paraId="1000D8DD" w14:textId="77777777" w:rsidR="002C0728" w:rsidRPr="0008685C" w:rsidRDefault="002C0728" w:rsidP="002C0728">
      <w:pPr>
        <w:ind w:firstLine="440"/>
      </w:pPr>
      <w:r w:rsidRPr="0008685C">
        <w:rPr>
          <w:rFonts w:hint="eastAsia"/>
        </w:rPr>
        <w:t xml:space="preserve">b)  </w:t>
      </w:r>
      <w:r w:rsidRPr="0008685C">
        <w:rPr>
          <w:rFonts w:hint="eastAsia"/>
        </w:rPr>
        <w:t>验证电子印章签名值是否正确：</w:t>
      </w:r>
    </w:p>
    <w:p w14:paraId="0B8C62CA" w14:textId="77777777" w:rsidR="002C0728" w:rsidRPr="0008685C" w:rsidRDefault="002C0728" w:rsidP="002C0728">
      <w:pPr>
        <w:ind w:firstLine="440"/>
      </w:pPr>
      <w:r w:rsidRPr="0008685C">
        <w:rPr>
          <w:rFonts w:hint="eastAsia"/>
        </w:rPr>
        <w:t>根据印章信息数据、制章人证书、签名算法标识验证电子印章签名信息中的签名值是否正确；</w:t>
      </w:r>
    </w:p>
    <w:p w14:paraId="23B6A452" w14:textId="77777777" w:rsidR="002C0728" w:rsidRPr="0008685C" w:rsidRDefault="002C0728" w:rsidP="002C0728">
      <w:pPr>
        <w:ind w:firstLine="440"/>
      </w:pPr>
      <w:r w:rsidRPr="0008685C">
        <w:rPr>
          <w:rFonts w:hint="eastAsia"/>
        </w:rPr>
        <w:t>如果电子印章签名验证失败，返回失败原因并退出验证流程。</w:t>
      </w:r>
    </w:p>
    <w:p w14:paraId="30CA9576" w14:textId="77777777" w:rsidR="002C0728" w:rsidRPr="0008685C" w:rsidRDefault="002C0728" w:rsidP="002C0728">
      <w:pPr>
        <w:ind w:firstLine="440"/>
      </w:pPr>
      <w:r w:rsidRPr="0008685C">
        <w:rPr>
          <w:rFonts w:hint="eastAsia"/>
        </w:rPr>
        <w:t xml:space="preserve">c)  </w:t>
      </w:r>
      <w:r w:rsidRPr="0008685C">
        <w:rPr>
          <w:rFonts w:hint="eastAsia"/>
        </w:rPr>
        <w:t>验证电子印章制章人证书的有效性：</w:t>
      </w:r>
    </w:p>
    <w:p w14:paraId="66D4A821" w14:textId="77777777" w:rsidR="002C0728" w:rsidRPr="0008685C" w:rsidRDefault="002C0728" w:rsidP="002C0728">
      <w:pPr>
        <w:ind w:firstLine="440"/>
      </w:pPr>
      <w:r w:rsidRPr="0008685C">
        <w:rPr>
          <w:rFonts w:hint="eastAsia"/>
        </w:rPr>
        <w:t>验证制章人证书的有效性，验证项至少包括：制章人证书信任链验证、制章人证书有效期验证、</w:t>
      </w:r>
    </w:p>
    <w:p w14:paraId="0742F925" w14:textId="77777777" w:rsidR="002C0728" w:rsidRPr="0008685C" w:rsidRDefault="002C0728" w:rsidP="002C0728">
      <w:pPr>
        <w:ind w:firstLine="440"/>
      </w:pPr>
      <w:r w:rsidRPr="0008685C">
        <w:rPr>
          <w:rFonts w:hint="eastAsia"/>
        </w:rPr>
        <w:t>制章人证书是否被吊销、密钥用法是否正确；</w:t>
      </w:r>
    </w:p>
    <w:p w14:paraId="2F5CBD49" w14:textId="77777777" w:rsidR="002C0728" w:rsidRPr="0008685C" w:rsidRDefault="002C0728" w:rsidP="002C0728">
      <w:pPr>
        <w:ind w:firstLine="440"/>
      </w:pPr>
      <w:r w:rsidRPr="0008685C">
        <w:rPr>
          <w:rFonts w:hint="eastAsia"/>
        </w:rPr>
        <w:t>知果制章人证书验证失败，返回失败原因并退出验证流程。</w:t>
      </w:r>
    </w:p>
    <w:p w14:paraId="13D65FE1" w14:textId="77777777" w:rsidR="002C0728" w:rsidRPr="0008685C" w:rsidRDefault="002C0728" w:rsidP="002C0728">
      <w:pPr>
        <w:ind w:firstLine="440"/>
      </w:pPr>
      <w:r w:rsidRPr="0008685C">
        <w:rPr>
          <w:rFonts w:hint="eastAsia"/>
        </w:rPr>
        <w:t xml:space="preserve">d)  </w:t>
      </w:r>
      <w:r w:rsidRPr="0008685C">
        <w:rPr>
          <w:rFonts w:hint="eastAsia"/>
        </w:rPr>
        <w:t>验证电子印章的有效期：</w:t>
      </w:r>
    </w:p>
    <w:p w14:paraId="222903B8" w14:textId="77777777" w:rsidR="002C0728" w:rsidRPr="0008685C" w:rsidRDefault="002C0728" w:rsidP="002C0728">
      <w:pPr>
        <w:ind w:firstLine="440"/>
      </w:pPr>
      <w:r w:rsidRPr="0008685C">
        <w:rPr>
          <w:rFonts w:hint="eastAsia"/>
        </w:rPr>
        <w:t>根据印章属性中的印章有效起始日期和有效终止日期，验证电子印章的是否过期；</w:t>
      </w:r>
    </w:p>
    <w:p w14:paraId="1A80808A" w14:textId="77777777" w:rsidR="002C0728" w:rsidRPr="0008685C" w:rsidRDefault="002C0728" w:rsidP="002C0728">
      <w:pPr>
        <w:ind w:firstLine="440"/>
      </w:pPr>
      <w:r w:rsidRPr="0008685C">
        <w:rPr>
          <w:rFonts w:hint="eastAsia"/>
        </w:rPr>
        <w:t>如果电子印章已过期，则验证失败，返回失败原因并退出验证流程；</w:t>
      </w:r>
    </w:p>
    <w:p w14:paraId="4ECFE7AD" w14:textId="77777777" w:rsidR="002C0728" w:rsidRPr="0008685C" w:rsidRDefault="002C0728" w:rsidP="002C0728">
      <w:pPr>
        <w:ind w:firstLine="440"/>
      </w:pPr>
      <w:r w:rsidRPr="0008685C">
        <w:rPr>
          <w:rFonts w:hint="eastAsia"/>
        </w:rPr>
        <w:t xml:space="preserve">e)  </w:t>
      </w:r>
      <w:r w:rsidRPr="0008685C">
        <w:rPr>
          <w:rFonts w:hint="eastAsia"/>
        </w:rPr>
        <w:t>如果上述步骤都验证成功，则电子印章验证合规有效，可正常退出验证流程。</w:t>
      </w:r>
    </w:p>
    <w:p w14:paraId="2729291F" w14:textId="6088222D" w:rsidR="00D602C6" w:rsidRPr="002C0728" w:rsidRDefault="00D602C6" w:rsidP="00BB6613">
      <w:pPr>
        <w:ind w:firstLine="440"/>
      </w:pPr>
    </w:p>
    <w:p w14:paraId="61940883" w14:textId="77777777" w:rsidR="002C0728" w:rsidRDefault="002C0728" w:rsidP="00BB6613">
      <w:pPr>
        <w:ind w:firstLine="440"/>
      </w:pPr>
    </w:p>
    <w:p w14:paraId="131E6C01" w14:textId="6FEA9279" w:rsidR="00685EC9" w:rsidRDefault="00685EC9" w:rsidP="00BB6613">
      <w:pPr>
        <w:ind w:firstLine="440"/>
      </w:pPr>
      <w:r>
        <w:rPr>
          <w:rFonts w:hint="eastAsia"/>
        </w:rPr>
        <w:lastRenderedPageBreak/>
        <w:t>4</w:t>
      </w:r>
      <w:r>
        <w:rPr>
          <w:rFonts w:hint="eastAsia"/>
        </w:rPr>
        <w:t>、类设计</w:t>
      </w:r>
    </w:p>
    <w:p w14:paraId="5B2F300D" w14:textId="3F073FAF" w:rsidR="005D26BB" w:rsidRDefault="005D26BB" w:rsidP="005D26BB">
      <w:pPr>
        <w:pStyle w:val="af"/>
        <w:framePr w:wrap="notBeside"/>
      </w:pPr>
      <w:r>
        <w:rPr>
          <w:noProof/>
        </w:rPr>
        <w:drawing>
          <wp:inline distT="0" distB="0" distL="0" distR="0" wp14:anchorId="142302C8" wp14:editId="1E2E5CD8">
            <wp:extent cx="5486400" cy="397573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3975735"/>
                    </a:xfrm>
                    <a:prstGeom prst="rect">
                      <a:avLst/>
                    </a:prstGeom>
                  </pic:spPr>
                </pic:pic>
              </a:graphicData>
            </a:graphic>
          </wp:inline>
        </w:drawing>
      </w:r>
    </w:p>
    <w:p w14:paraId="15021875" w14:textId="2BDB3447" w:rsidR="00685EC9" w:rsidRDefault="007031BA" w:rsidP="00BB6613">
      <w:pPr>
        <w:ind w:firstLine="440"/>
      </w:pPr>
      <w:r>
        <w:rPr>
          <w:rFonts w:hint="eastAsia"/>
        </w:rPr>
        <w:t>类名与印章的</w:t>
      </w:r>
      <w:r>
        <w:rPr>
          <w:rFonts w:hint="eastAsia"/>
        </w:rPr>
        <w:t>ASN.1</w:t>
      </w:r>
      <w:r>
        <w:rPr>
          <w:rFonts w:hint="eastAsia"/>
        </w:rPr>
        <w:t>定义一致。</w:t>
      </w:r>
    </w:p>
    <w:p w14:paraId="494A2738" w14:textId="77777777" w:rsidR="00042893" w:rsidRDefault="00042893" w:rsidP="00BB6613">
      <w:pPr>
        <w:ind w:firstLine="440"/>
      </w:pPr>
    </w:p>
    <w:p w14:paraId="3034E3A6" w14:textId="77777777" w:rsidR="00FE3AD4" w:rsidRDefault="00FE3AD4" w:rsidP="00BB6613">
      <w:pPr>
        <w:ind w:firstLine="440"/>
      </w:pPr>
    </w:p>
    <w:p w14:paraId="7C7BBC50" w14:textId="63A2ACBD" w:rsidR="00042893" w:rsidRDefault="00042893" w:rsidP="00042893">
      <w:pPr>
        <w:pStyle w:val="af7"/>
      </w:pPr>
      <w:r>
        <w:rPr>
          <w:rFonts w:hint="eastAsia"/>
        </w:rPr>
        <w:t>4.1.</w:t>
      </w:r>
      <w:r w:rsidR="00702892">
        <w:rPr>
          <w:rFonts w:hint="eastAsia"/>
        </w:rPr>
        <w:t>5</w:t>
      </w:r>
      <w:r>
        <w:rPr>
          <w:rFonts w:hint="eastAsia"/>
        </w:rPr>
        <w:t xml:space="preserve"> </w:t>
      </w:r>
      <w:r w:rsidR="0004261D">
        <w:rPr>
          <w:rFonts w:hint="eastAsia"/>
        </w:rPr>
        <w:t>系统安全</w:t>
      </w:r>
      <w:r>
        <w:rPr>
          <w:rFonts w:hint="eastAsia"/>
        </w:rPr>
        <w:t>模块</w:t>
      </w:r>
    </w:p>
    <w:p w14:paraId="4FC3EC13" w14:textId="77777777" w:rsidR="0004261D" w:rsidRDefault="0004261D" w:rsidP="0004261D">
      <w:pPr>
        <w:ind w:firstLine="440"/>
      </w:pPr>
      <w:r>
        <w:rPr>
          <w:rFonts w:hint="eastAsia"/>
        </w:rPr>
        <w:t>1</w:t>
      </w:r>
      <w:r>
        <w:rPr>
          <w:rFonts w:hint="eastAsia"/>
        </w:rPr>
        <w:t>、模块结构</w:t>
      </w:r>
    </w:p>
    <w:p w14:paraId="31F4352F" w14:textId="77777777" w:rsidR="00042893" w:rsidRPr="0004261D" w:rsidRDefault="00042893" w:rsidP="00042893">
      <w:pPr>
        <w:ind w:firstLine="440"/>
      </w:pPr>
    </w:p>
    <w:p w14:paraId="5E95FE54" w14:textId="26FBDCC6" w:rsidR="0004261D" w:rsidRDefault="00B80C79" w:rsidP="0004261D">
      <w:pPr>
        <w:pStyle w:val="af"/>
        <w:framePr w:wrap="notBeside"/>
      </w:pPr>
      <w:r>
        <w:object w:dxaOrig="8138" w:dyaOrig="3373" w14:anchorId="3F85C732">
          <v:shape id="_x0000_i1036" type="#_x0000_t75" style="width:407.25pt;height:168.75pt" o:ole="">
            <v:imagedata r:id="rId73" o:title=""/>
          </v:shape>
          <o:OLEObject Type="Embed" ProgID="Visio.Drawing.11" ShapeID="_x0000_i1036" DrawAspect="Content" ObjectID="_1606662023" r:id="rId74"/>
        </w:object>
      </w:r>
    </w:p>
    <w:p w14:paraId="3B4AD5C0" w14:textId="77777777" w:rsidR="0004261D" w:rsidRDefault="0004261D" w:rsidP="00042893">
      <w:pPr>
        <w:ind w:firstLine="440"/>
      </w:pPr>
    </w:p>
    <w:p w14:paraId="1F0898CF" w14:textId="77777777" w:rsidR="0004261D" w:rsidRDefault="0004261D" w:rsidP="0004261D">
      <w:pPr>
        <w:ind w:firstLine="440"/>
      </w:pPr>
      <w:r>
        <w:rPr>
          <w:rFonts w:hint="eastAsia"/>
        </w:rPr>
        <w:t>2</w:t>
      </w:r>
      <w:r>
        <w:rPr>
          <w:rFonts w:hint="eastAsia"/>
        </w:rPr>
        <w:t>、关键数据结构</w:t>
      </w:r>
    </w:p>
    <w:p w14:paraId="40F6FC8B" w14:textId="27DB0163" w:rsidR="0004261D" w:rsidRDefault="0004261D" w:rsidP="00042893">
      <w:pPr>
        <w:ind w:firstLine="440"/>
      </w:pPr>
      <w:r>
        <w:rPr>
          <w:rFonts w:hint="eastAsia"/>
        </w:rPr>
        <w:t>无</w:t>
      </w:r>
    </w:p>
    <w:p w14:paraId="5E433982" w14:textId="77777777" w:rsidR="0004261D" w:rsidRDefault="0004261D" w:rsidP="00042893">
      <w:pPr>
        <w:ind w:firstLine="440"/>
      </w:pPr>
    </w:p>
    <w:p w14:paraId="45D47B53" w14:textId="77777777" w:rsidR="0004261D" w:rsidRDefault="0004261D" w:rsidP="0004261D">
      <w:pPr>
        <w:ind w:firstLine="440"/>
      </w:pPr>
      <w:r>
        <w:rPr>
          <w:rFonts w:hint="eastAsia"/>
        </w:rPr>
        <w:t>3</w:t>
      </w:r>
      <w:r>
        <w:rPr>
          <w:rFonts w:hint="eastAsia"/>
        </w:rPr>
        <w:t>、关键流程</w:t>
      </w:r>
    </w:p>
    <w:p w14:paraId="54022856" w14:textId="77777777" w:rsidR="0004261D" w:rsidRPr="00F7506B" w:rsidRDefault="0004261D" w:rsidP="00042893">
      <w:pPr>
        <w:ind w:firstLine="440"/>
      </w:pPr>
    </w:p>
    <w:p w14:paraId="00A92A1D" w14:textId="11DF4625" w:rsidR="00042893" w:rsidRDefault="004F1CC9" w:rsidP="0004261D">
      <w:pPr>
        <w:pStyle w:val="afc"/>
        <w:numPr>
          <w:ilvl w:val="0"/>
          <w:numId w:val="44"/>
        </w:numPr>
        <w:ind w:firstLineChars="0"/>
      </w:pPr>
      <w:r>
        <w:rPr>
          <w:rFonts w:hint="eastAsia"/>
        </w:rPr>
        <w:lastRenderedPageBreak/>
        <w:t>印章管理系统</w:t>
      </w:r>
      <w:r w:rsidR="0004261D">
        <w:rPr>
          <w:rFonts w:hint="eastAsia"/>
        </w:rPr>
        <w:t>启动流程</w:t>
      </w:r>
    </w:p>
    <w:p w14:paraId="6B3E78BA" w14:textId="2484E708" w:rsidR="00A90C03" w:rsidRDefault="00A90C03" w:rsidP="00A90C03">
      <w:pPr>
        <w:pStyle w:val="afc"/>
        <w:ind w:left="800" w:firstLineChars="0" w:firstLine="0"/>
      </w:pPr>
      <w:r>
        <w:rPr>
          <w:rFonts w:hint="eastAsia"/>
        </w:rPr>
        <w:t>系统初始化功能主要包括系统配置、生成管理员、审计员等，使设备处于正常工作状态。</w:t>
      </w:r>
    </w:p>
    <w:p w14:paraId="3762AB88" w14:textId="2AD0AC4F" w:rsidR="00286A95" w:rsidRDefault="00B80C79" w:rsidP="004F1CC9">
      <w:pPr>
        <w:pStyle w:val="af"/>
        <w:framePr w:wrap="notBeside"/>
      </w:pPr>
      <w:r>
        <w:object w:dxaOrig="6588" w:dyaOrig="13521" w14:anchorId="1B240403">
          <v:shape id="_x0000_i1037" type="#_x0000_t75" style="width:329.45pt;height:676.2pt" o:ole="">
            <v:imagedata r:id="rId75" o:title=""/>
          </v:shape>
          <o:OLEObject Type="Embed" ProgID="Visio.Drawing.11" ShapeID="_x0000_i1037" DrawAspect="Content" ObjectID="_1606662024" r:id="rId76"/>
        </w:object>
      </w:r>
    </w:p>
    <w:p w14:paraId="4F400D72" w14:textId="77777777" w:rsidR="00286A95" w:rsidRDefault="00286A95" w:rsidP="00042893">
      <w:pPr>
        <w:ind w:firstLine="440"/>
      </w:pPr>
    </w:p>
    <w:p w14:paraId="369E3D7B" w14:textId="43D875C2" w:rsidR="00042893" w:rsidRDefault="00535317" w:rsidP="0004261D">
      <w:pPr>
        <w:pStyle w:val="afc"/>
        <w:numPr>
          <w:ilvl w:val="0"/>
          <w:numId w:val="44"/>
        </w:numPr>
        <w:ind w:firstLineChars="0"/>
      </w:pPr>
      <w:r>
        <w:rPr>
          <w:rFonts w:hint="eastAsia"/>
        </w:rPr>
        <w:t>签章系统</w:t>
      </w:r>
      <w:r w:rsidR="0004261D">
        <w:rPr>
          <w:rFonts w:hint="eastAsia"/>
        </w:rPr>
        <w:t>启动流程</w:t>
      </w:r>
    </w:p>
    <w:p w14:paraId="4FD4519D" w14:textId="4BF8B724" w:rsidR="00042893" w:rsidRDefault="00B80C79" w:rsidP="004F1CC9">
      <w:pPr>
        <w:pStyle w:val="af"/>
        <w:framePr w:wrap="notBeside"/>
      </w:pPr>
      <w:r>
        <w:object w:dxaOrig="7226" w:dyaOrig="13521" w14:anchorId="10CE0181">
          <v:shape id="_x0000_i1038" type="#_x0000_t75" style="width:360.6pt;height:676.2pt" o:ole="">
            <v:imagedata r:id="rId77" o:title=""/>
          </v:shape>
          <o:OLEObject Type="Embed" ProgID="Visio.Drawing.11" ShapeID="_x0000_i1038" DrawAspect="Content" ObjectID="_1606662025" r:id="rId78"/>
        </w:object>
      </w:r>
    </w:p>
    <w:p w14:paraId="3362AC32" w14:textId="06F4D95C" w:rsidR="00B778AF" w:rsidRDefault="00433A62" w:rsidP="00433A62">
      <w:pPr>
        <w:pStyle w:val="afc"/>
        <w:numPr>
          <w:ilvl w:val="0"/>
          <w:numId w:val="44"/>
        </w:numPr>
        <w:ind w:firstLineChars="0"/>
      </w:pPr>
      <w:r>
        <w:rPr>
          <w:rFonts w:hint="eastAsia"/>
        </w:rPr>
        <w:lastRenderedPageBreak/>
        <w:t>自检</w:t>
      </w:r>
    </w:p>
    <w:p w14:paraId="67246F85" w14:textId="568B094E" w:rsidR="00433A62" w:rsidRDefault="00433A62" w:rsidP="00BB6613">
      <w:pPr>
        <w:ind w:firstLine="440"/>
      </w:pPr>
      <w:r>
        <w:rPr>
          <w:rFonts w:hint="eastAsia"/>
        </w:rPr>
        <w:t>自检包括：</w:t>
      </w:r>
      <w:r>
        <w:rPr>
          <w:rStyle w:val="fontstyle01"/>
          <w:rFonts w:hint="default"/>
        </w:rPr>
        <w:t>算法正确性检测</w:t>
      </w:r>
      <w:r w:rsidR="00A41308">
        <w:rPr>
          <w:rStyle w:val="fontstyle01"/>
          <w:rFonts w:hint="default"/>
        </w:rPr>
        <w:t>（密码卡）</w:t>
      </w:r>
      <w:r>
        <w:rPr>
          <w:rStyle w:val="fontstyle01"/>
          <w:rFonts w:hint="default"/>
        </w:rPr>
        <w:t>、随机数发生器检测</w:t>
      </w:r>
      <w:r w:rsidR="00A41308">
        <w:rPr>
          <w:rStyle w:val="fontstyle01"/>
          <w:rFonts w:hint="default"/>
        </w:rPr>
        <w:t>（密码卡）</w:t>
      </w:r>
      <w:r>
        <w:rPr>
          <w:rStyle w:val="fontstyle01"/>
          <w:rFonts w:hint="default"/>
        </w:rPr>
        <w:t>、存储密钥和数据的完整性检测</w:t>
      </w:r>
      <w:r w:rsidR="00A41308">
        <w:rPr>
          <w:rStyle w:val="fontstyle01"/>
          <w:rFonts w:hint="default"/>
        </w:rPr>
        <w:t>（数据库）</w:t>
      </w:r>
      <w:r>
        <w:rPr>
          <w:rStyle w:val="fontstyle01"/>
          <w:rFonts w:hint="default"/>
        </w:rPr>
        <w:t>，以及关键部件的正确性检测等。</w:t>
      </w:r>
    </w:p>
    <w:p w14:paraId="0AFC685F" w14:textId="77777777" w:rsidR="00433A62" w:rsidRDefault="00433A62" w:rsidP="00BB6613">
      <w:pPr>
        <w:ind w:firstLine="440"/>
      </w:pPr>
    </w:p>
    <w:p w14:paraId="2CE0CC46" w14:textId="7EBAA55C" w:rsidR="0049315B" w:rsidRDefault="00D8438A" w:rsidP="0049315B">
      <w:pPr>
        <w:pStyle w:val="af6"/>
      </w:pPr>
      <w:r>
        <w:rPr>
          <w:rFonts w:hint="eastAsia"/>
        </w:rPr>
        <w:t xml:space="preserve"> </w:t>
      </w:r>
      <w:bookmarkStart w:id="62" w:name="_Toc532919957"/>
      <w:r w:rsidR="0049315B">
        <w:rPr>
          <w:rFonts w:hint="eastAsia"/>
        </w:rPr>
        <w:t>数据库设计</w:t>
      </w:r>
      <w:bookmarkEnd w:id="62"/>
    </w:p>
    <w:p w14:paraId="6B74BE1F" w14:textId="77777777" w:rsidR="00B778AF" w:rsidRPr="00D8438A" w:rsidRDefault="00B778AF" w:rsidP="00BB6613">
      <w:pPr>
        <w:ind w:firstLine="440"/>
      </w:pPr>
    </w:p>
    <w:p w14:paraId="6EC3DD21" w14:textId="2B080C82" w:rsidR="00BB6613" w:rsidRDefault="00BE4E02" w:rsidP="00FE6DAB">
      <w:pPr>
        <w:pStyle w:val="afc"/>
        <w:numPr>
          <w:ilvl w:val="0"/>
          <w:numId w:val="40"/>
        </w:numPr>
        <w:ind w:firstLineChars="0"/>
      </w:pPr>
      <w:r>
        <w:t>用户表</w:t>
      </w:r>
    </w:p>
    <w:tbl>
      <w:tblPr>
        <w:tblStyle w:val="ad"/>
        <w:tblW w:w="0" w:type="auto"/>
        <w:tblLook w:val="04A0" w:firstRow="1" w:lastRow="0" w:firstColumn="1" w:lastColumn="0" w:noHBand="0" w:noVBand="1"/>
      </w:tblPr>
      <w:tblGrid>
        <w:gridCol w:w="1970"/>
        <w:gridCol w:w="1971"/>
        <w:gridCol w:w="987"/>
        <w:gridCol w:w="4819"/>
      </w:tblGrid>
      <w:tr w:rsidR="00BE4E02" w14:paraId="7AA6E36B" w14:textId="77777777" w:rsidTr="00E41261">
        <w:tc>
          <w:tcPr>
            <w:tcW w:w="1970" w:type="dxa"/>
          </w:tcPr>
          <w:p w14:paraId="52187037" w14:textId="06F92026" w:rsidR="00BE4E02" w:rsidRDefault="00BE4E02" w:rsidP="0007508A">
            <w:pPr>
              <w:pStyle w:val="af2"/>
              <w:jc w:val="left"/>
            </w:pPr>
            <w:r>
              <w:t>表名</w:t>
            </w:r>
          </w:p>
        </w:tc>
        <w:tc>
          <w:tcPr>
            <w:tcW w:w="7777" w:type="dxa"/>
            <w:gridSpan w:val="3"/>
          </w:tcPr>
          <w:p w14:paraId="3EA41DA3" w14:textId="1B3B4278" w:rsidR="00BE4E02" w:rsidRDefault="00BE4E02" w:rsidP="00CA3F5F">
            <w:pPr>
              <w:pStyle w:val="-"/>
            </w:pPr>
            <w:r>
              <w:t>User</w:t>
            </w:r>
          </w:p>
        </w:tc>
      </w:tr>
      <w:tr w:rsidR="00BE4E02" w14:paraId="2ACC9EE9" w14:textId="77777777" w:rsidTr="00E41261">
        <w:tc>
          <w:tcPr>
            <w:tcW w:w="1970" w:type="dxa"/>
          </w:tcPr>
          <w:p w14:paraId="6F6F8730" w14:textId="70635F52" w:rsidR="00BE4E02" w:rsidRDefault="00BE4E02" w:rsidP="0007508A">
            <w:pPr>
              <w:pStyle w:val="af2"/>
              <w:jc w:val="left"/>
            </w:pPr>
            <w:r>
              <w:t>描述</w:t>
            </w:r>
          </w:p>
        </w:tc>
        <w:tc>
          <w:tcPr>
            <w:tcW w:w="7777" w:type="dxa"/>
            <w:gridSpan w:val="3"/>
          </w:tcPr>
          <w:p w14:paraId="4C67371B" w14:textId="3AA7034E" w:rsidR="00BE4E02" w:rsidRDefault="00BE4E02" w:rsidP="00CA3F5F">
            <w:pPr>
              <w:pStyle w:val="-"/>
            </w:pPr>
            <w:r>
              <w:t>用户信息表</w:t>
            </w:r>
          </w:p>
        </w:tc>
      </w:tr>
      <w:tr w:rsidR="00BE4E02" w14:paraId="208606E4" w14:textId="77777777" w:rsidTr="008E0DB0">
        <w:tc>
          <w:tcPr>
            <w:tcW w:w="1970" w:type="dxa"/>
          </w:tcPr>
          <w:p w14:paraId="3E0B7F61" w14:textId="50C317B1" w:rsidR="00BE4E02" w:rsidRPr="00512028" w:rsidRDefault="00BE4E02" w:rsidP="0007508A">
            <w:pPr>
              <w:pStyle w:val="af2"/>
              <w:jc w:val="left"/>
              <w:rPr>
                <w:rStyle w:val="af8"/>
                <w:b/>
              </w:rPr>
            </w:pPr>
            <w:r w:rsidRPr="00512028">
              <w:rPr>
                <w:rStyle w:val="af8"/>
                <w:b/>
              </w:rPr>
              <w:t>字段</w:t>
            </w:r>
          </w:p>
        </w:tc>
        <w:tc>
          <w:tcPr>
            <w:tcW w:w="1971" w:type="dxa"/>
          </w:tcPr>
          <w:p w14:paraId="5A2292AA" w14:textId="6770CA59" w:rsidR="00BE4E02" w:rsidRPr="00512028" w:rsidRDefault="00BE4E02" w:rsidP="00BB6613">
            <w:pPr>
              <w:ind w:firstLineChars="0" w:firstLine="0"/>
              <w:rPr>
                <w:rStyle w:val="af8"/>
              </w:rPr>
            </w:pPr>
            <w:r w:rsidRPr="00512028">
              <w:rPr>
                <w:rStyle w:val="af8"/>
              </w:rPr>
              <w:t>类型</w:t>
            </w:r>
          </w:p>
        </w:tc>
        <w:tc>
          <w:tcPr>
            <w:tcW w:w="987" w:type="dxa"/>
          </w:tcPr>
          <w:p w14:paraId="7B616935" w14:textId="0D3307F3" w:rsidR="00BE4E02" w:rsidRPr="00512028" w:rsidRDefault="00BE4E02" w:rsidP="00BB6613">
            <w:pPr>
              <w:ind w:firstLineChars="0" w:firstLine="0"/>
              <w:rPr>
                <w:rStyle w:val="af8"/>
              </w:rPr>
            </w:pPr>
            <w:r w:rsidRPr="00512028">
              <w:rPr>
                <w:rStyle w:val="af8"/>
              </w:rPr>
              <w:t>默认值</w:t>
            </w:r>
          </w:p>
        </w:tc>
        <w:tc>
          <w:tcPr>
            <w:tcW w:w="4819" w:type="dxa"/>
          </w:tcPr>
          <w:p w14:paraId="630E1435" w14:textId="79C49C76" w:rsidR="00BE4E02" w:rsidRPr="00512028" w:rsidRDefault="00BE4E02" w:rsidP="00BB6613">
            <w:pPr>
              <w:ind w:firstLineChars="0" w:firstLine="0"/>
              <w:rPr>
                <w:rStyle w:val="af8"/>
              </w:rPr>
            </w:pPr>
            <w:r w:rsidRPr="00512028">
              <w:rPr>
                <w:rStyle w:val="af8"/>
              </w:rPr>
              <w:t>说明</w:t>
            </w:r>
          </w:p>
        </w:tc>
      </w:tr>
      <w:tr w:rsidR="00BE4E02" w14:paraId="72007414" w14:textId="77777777" w:rsidTr="008E0DB0">
        <w:tc>
          <w:tcPr>
            <w:tcW w:w="1970" w:type="dxa"/>
          </w:tcPr>
          <w:p w14:paraId="280986A4" w14:textId="76D74BE3" w:rsidR="00BE4E02" w:rsidRDefault="00BE4E02" w:rsidP="00512028">
            <w:pPr>
              <w:pStyle w:val="-"/>
            </w:pPr>
            <w:r>
              <w:rPr>
                <w:rFonts w:hint="eastAsia"/>
              </w:rPr>
              <w:t>i</w:t>
            </w:r>
            <w:r>
              <w:t>d</w:t>
            </w:r>
          </w:p>
        </w:tc>
        <w:tc>
          <w:tcPr>
            <w:tcW w:w="1971" w:type="dxa"/>
          </w:tcPr>
          <w:p w14:paraId="107EFAAD" w14:textId="1623FCE2" w:rsidR="00BE4E02" w:rsidRDefault="00BE4E02" w:rsidP="00512028">
            <w:pPr>
              <w:pStyle w:val="-"/>
            </w:pPr>
            <w:r>
              <w:t>INT</w:t>
            </w:r>
          </w:p>
        </w:tc>
        <w:tc>
          <w:tcPr>
            <w:tcW w:w="987" w:type="dxa"/>
          </w:tcPr>
          <w:p w14:paraId="7263820E" w14:textId="5E224E71" w:rsidR="00BE4E02" w:rsidRDefault="00BE4E02" w:rsidP="00512028">
            <w:pPr>
              <w:pStyle w:val="-"/>
            </w:pPr>
            <w:r>
              <w:t>自增</w:t>
            </w:r>
            <w:r>
              <w:rPr>
                <w:rFonts w:hint="eastAsia"/>
              </w:rPr>
              <w:t>1</w:t>
            </w:r>
          </w:p>
        </w:tc>
        <w:tc>
          <w:tcPr>
            <w:tcW w:w="4819" w:type="dxa"/>
          </w:tcPr>
          <w:p w14:paraId="6E8150AA" w14:textId="224D603D" w:rsidR="00BE4E02" w:rsidRDefault="00505C11" w:rsidP="00512028">
            <w:pPr>
              <w:pStyle w:val="-"/>
            </w:pPr>
            <w:r>
              <w:t>用户</w:t>
            </w:r>
            <w:r>
              <w:t>ID</w:t>
            </w:r>
          </w:p>
        </w:tc>
      </w:tr>
      <w:tr w:rsidR="00BE4E02" w14:paraId="656890EB" w14:textId="77777777" w:rsidTr="008E0DB0">
        <w:tc>
          <w:tcPr>
            <w:tcW w:w="1970" w:type="dxa"/>
          </w:tcPr>
          <w:p w14:paraId="7AE7C455" w14:textId="485A471B" w:rsidR="00BE4E02" w:rsidRDefault="00970724" w:rsidP="00512028">
            <w:pPr>
              <w:pStyle w:val="-"/>
            </w:pPr>
            <w:r>
              <w:t>account</w:t>
            </w:r>
          </w:p>
        </w:tc>
        <w:tc>
          <w:tcPr>
            <w:tcW w:w="1971" w:type="dxa"/>
          </w:tcPr>
          <w:p w14:paraId="2863F401" w14:textId="05572403" w:rsidR="00BE4E02" w:rsidRDefault="00BE4E02" w:rsidP="00512028">
            <w:pPr>
              <w:pStyle w:val="-"/>
            </w:pPr>
            <w:r>
              <w:rPr>
                <w:rFonts w:hint="eastAsia"/>
              </w:rPr>
              <w:t>VARCHAR(32)</w:t>
            </w:r>
          </w:p>
        </w:tc>
        <w:tc>
          <w:tcPr>
            <w:tcW w:w="987" w:type="dxa"/>
          </w:tcPr>
          <w:p w14:paraId="1D949F42" w14:textId="77777777" w:rsidR="00BE4E02" w:rsidRDefault="00BE4E02" w:rsidP="00512028">
            <w:pPr>
              <w:pStyle w:val="-"/>
            </w:pPr>
          </w:p>
        </w:tc>
        <w:tc>
          <w:tcPr>
            <w:tcW w:w="4819" w:type="dxa"/>
          </w:tcPr>
          <w:p w14:paraId="69AE7919" w14:textId="54A777E5" w:rsidR="00BE4E02" w:rsidRDefault="00F92F0D" w:rsidP="00637EA2">
            <w:pPr>
              <w:pStyle w:val="-"/>
            </w:pPr>
            <w:r>
              <w:rPr>
                <w:rFonts w:hint="eastAsia"/>
              </w:rPr>
              <w:t>用户</w:t>
            </w:r>
            <w:r w:rsidR="00970724">
              <w:rPr>
                <w:rFonts w:hint="eastAsia"/>
              </w:rPr>
              <w:t>账号</w:t>
            </w:r>
            <w:r>
              <w:rPr>
                <w:rFonts w:hint="eastAsia"/>
              </w:rPr>
              <w:t>名</w:t>
            </w:r>
          </w:p>
        </w:tc>
      </w:tr>
      <w:tr w:rsidR="00BE4E02" w14:paraId="6D7D8D39" w14:textId="77777777" w:rsidTr="008E0DB0">
        <w:tc>
          <w:tcPr>
            <w:tcW w:w="1970" w:type="dxa"/>
          </w:tcPr>
          <w:p w14:paraId="13267595" w14:textId="4C64743E" w:rsidR="00BE4E02" w:rsidRDefault="00BE4E02" w:rsidP="00512028">
            <w:pPr>
              <w:pStyle w:val="-"/>
            </w:pPr>
            <w:r>
              <w:rPr>
                <w:rFonts w:hint="eastAsia"/>
              </w:rPr>
              <w:t>password</w:t>
            </w:r>
          </w:p>
        </w:tc>
        <w:tc>
          <w:tcPr>
            <w:tcW w:w="1971" w:type="dxa"/>
          </w:tcPr>
          <w:p w14:paraId="45798E00" w14:textId="125C356C" w:rsidR="00BE4E02" w:rsidRDefault="00BE4E02" w:rsidP="00512028">
            <w:pPr>
              <w:pStyle w:val="-"/>
            </w:pPr>
            <w:r>
              <w:rPr>
                <w:rFonts w:hint="eastAsia"/>
              </w:rPr>
              <w:t>VARCHAR(32)</w:t>
            </w:r>
          </w:p>
        </w:tc>
        <w:tc>
          <w:tcPr>
            <w:tcW w:w="987" w:type="dxa"/>
          </w:tcPr>
          <w:p w14:paraId="63496AAB" w14:textId="77777777" w:rsidR="00BE4E02" w:rsidRDefault="00BE4E02" w:rsidP="00512028">
            <w:pPr>
              <w:pStyle w:val="-"/>
            </w:pPr>
          </w:p>
        </w:tc>
        <w:tc>
          <w:tcPr>
            <w:tcW w:w="4819" w:type="dxa"/>
          </w:tcPr>
          <w:p w14:paraId="128E05B4" w14:textId="2EE5C9A5" w:rsidR="00BE4E02" w:rsidRDefault="00E41261" w:rsidP="00512028">
            <w:pPr>
              <w:pStyle w:val="-"/>
            </w:pPr>
            <w:r>
              <w:rPr>
                <w:rFonts w:hint="eastAsia"/>
              </w:rPr>
              <w:t>SHA256(PIN, salt)</w:t>
            </w:r>
          </w:p>
        </w:tc>
      </w:tr>
      <w:tr w:rsidR="00637EA2" w14:paraId="4F6B1904" w14:textId="77777777" w:rsidTr="008E0DB0">
        <w:tc>
          <w:tcPr>
            <w:tcW w:w="1970" w:type="dxa"/>
          </w:tcPr>
          <w:p w14:paraId="6D518241" w14:textId="1871FEC1" w:rsidR="00637EA2" w:rsidRDefault="00637EA2" w:rsidP="00512028">
            <w:pPr>
              <w:pStyle w:val="-"/>
            </w:pPr>
            <w:r>
              <w:rPr>
                <w:rFonts w:hint="eastAsia"/>
              </w:rPr>
              <w:t>role</w:t>
            </w:r>
          </w:p>
        </w:tc>
        <w:tc>
          <w:tcPr>
            <w:tcW w:w="1971" w:type="dxa"/>
          </w:tcPr>
          <w:p w14:paraId="6AFEDBF1" w14:textId="5D42C46F" w:rsidR="00637EA2" w:rsidRDefault="00637EA2" w:rsidP="00512028">
            <w:pPr>
              <w:pStyle w:val="-"/>
            </w:pPr>
            <w:r>
              <w:rPr>
                <w:rFonts w:hint="eastAsia"/>
              </w:rPr>
              <w:t>INT</w:t>
            </w:r>
          </w:p>
        </w:tc>
        <w:tc>
          <w:tcPr>
            <w:tcW w:w="987" w:type="dxa"/>
          </w:tcPr>
          <w:p w14:paraId="4E488EC8" w14:textId="77777777" w:rsidR="00637EA2" w:rsidRDefault="00637EA2" w:rsidP="00512028">
            <w:pPr>
              <w:pStyle w:val="-"/>
            </w:pPr>
          </w:p>
        </w:tc>
        <w:tc>
          <w:tcPr>
            <w:tcW w:w="4819" w:type="dxa"/>
          </w:tcPr>
          <w:p w14:paraId="23CBEEBD" w14:textId="77777777" w:rsidR="00637EA2" w:rsidRDefault="00637EA2" w:rsidP="00512028">
            <w:pPr>
              <w:pStyle w:val="-"/>
            </w:pPr>
            <w:r>
              <w:rPr>
                <w:rFonts w:hint="eastAsia"/>
              </w:rPr>
              <w:t>角色类型</w:t>
            </w:r>
          </w:p>
          <w:p w14:paraId="509A6D97" w14:textId="61928F64" w:rsidR="00637EA2" w:rsidRDefault="00637EA2" w:rsidP="00512028">
            <w:pPr>
              <w:pStyle w:val="-"/>
            </w:pPr>
            <w:r>
              <w:rPr>
                <w:rFonts w:hint="eastAsia"/>
              </w:rPr>
              <w:t>支持多个管理员、审计员。</w:t>
            </w:r>
          </w:p>
        </w:tc>
      </w:tr>
      <w:tr w:rsidR="00B80C79" w:rsidRPr="007C5E8C" w14:paraId="01556ED5" w14:textId="77777777" w:rsidTr="008E0DB0">
        <w:tc>
          <w:tcPr>
            <w:tcW w:w="1970" w:type="dxa"/>
          </w:tcPr>
          <w:p w14:paraId="7BB3F94F" w14:textId="4B72E9E8" w:rsidR="00B80C79" w:rsidRPr="007C5E8C" w:rsidRDefault="00B80C79" w:rsidP="00512028">
            <w:pPr>
              <w:pStyle w:val="-"/>
              <w:rPr>
                <w:color w:val="5B9BD5" w:themeColor="accent1"/>
              </w:rPr>
            </w:pPr>
            <w:r w:rsidRPr="007C5E8C">
              <w:rPr>
                <w:rFonts w:hint="eastAsia"/>
                <w:color w:val="5B9BD5" w:themeColor="accent1"/>
              </w:rPr>
              <w:t>certificateSN</w:t>
            </w:r>
          </w:p>
        </w:tc>
        <w:tc>
          <w:tcPr>
            <w:tcW w:w="1971" w:type="dxa"/>
          </w:tcPr>
          <w:p w14:paraId="42703C51" w14:textId="7F920A71" w:rsidR="00B80C79" w:rsidRPr="007C5E8C" w:rsidRDefault="00B80C79" w:rsidP="00512028">
            <w:pPr>
              <w:pStyle w:val="-"/>
              <w:rPr>
                <w:color w:val="5B9BD5" w:themeColor="accent1"/>
              </w:rPr>
            </w:pPr>
            <w:r w:rsidRPr="007C5E8C">
              <w:rPr>
                <w:rFonts w:hint="eastAsia"/>
                <w:color w:val="5B9BD5" w:themeColor="accent1"/>
              </w:rPr>
              <w:t>VARCHAR(20)</w:t>
            </w:r>
          </w:p>
        </w:tc>
        <w:tc>
          <w:tcPr>
            <w:tcW w:w="987" w:type="dxa"/>
          </w:tcPr>
          <w:p w14:paraId="66C6C990" w14:textId="77777777" w:rsidR="00B80C79" w:rsidRPr="007C5E8C" w:rsidRDefault="00B80C79" w:rsidP="00512028">
            <w:pPr>
              <w:pStyle w:val="-"/>
              <w:rPr>
                <w:color w:val="5B9BD5" w:themeColor="accent1"/>
              </w:rPr>
            </w:pPr>
          </w:p>
        </w:tc>
        <w:tc>
          <w:tcPr>
            <w:tcW w:w="4819" w:type="dxa"/>
          </w:tcPr>
          <w:p w14:paraId="732F86DB" w14:textId="4AD04132" w:rsidR="00B80C79" w:rsidRPr="007C5E8C" w:rsidRDefault="00B80C79" w:rsidP="005D0F58">
            <w:pPr>
              <w:pStyle w:val="-"/>
              <w:rPr>
                <w:color w:val="5B9BD5" w:themeColor="accent1"/>
              </w:rPr>
            </w:pPr>
            <w:r w:rsidRPr="007C5E8C">
              <w:rPr>
                <w:rFonts w:hint="eastAsia"/>
                <w:color w:val="5B9BD5" w:themeColor="accent1"/>
              </w:rPr>
              <w:t>审计员、管理员登录</w:t>
            </w:r>
            <w:r w:rsidRPr="007C5E8C">
              <w:rPr>
                <w:rFonts w:hint="eastAsia"/>
                <w:color w:val="5B9BD5" w:themeColor="accent1"/>
              </w:rPr>
              <w:t>USB key</w:t>
            </w:r>
            <w:r w:rsidRPr="007C5E8C">
              <w:rPr>
                <w:rFonts w:hint="eastAsia"/>
                <w:color w:val="5B9BD5" w:themeColor="accent1"/>
              </w:rPr>
              <w:t>对应的证书序列号</w:t>
            </w:r>
          </w:p>
        </w:tc>
      </w:tr>
      <w:tr w:rsidR="00BE4E02" w14:paraId="34B273EE" w14:textId="77777777" w:rsidTr="008E0DB0">
        <w:tc>
          <w:tcPr>
            <w:tcW w:w="1970" w:type="dxa"/>
          </w:tcPr>
          <w:p w14:paraId="418A16B8" w14:textId="0AAD034A" w:rsidR="00BE4E02" w:rsidRPr="00BE4E02" w:rsidRDefault="00BE4E02" w:rsidP="00512028">
            <w:pPr>
              <w:pStyle w:val="-"/>
            </w:pPr>
            <w:r>
              <w:rPr>
                <w:rFonts w:hint="eastAsia"/>
              </w:rPr>
              <w:t>createTime</w:t>
            </w:r>
          </w:p>
        </w:tc>
        <w:tc>
          <w:tcPr>
            <w:tcW w:w="1971" w:type="dxa"/>
          </w:tcPr>
          <w:p w14:paraId="699662E3" w14:textId="043C2C22" w:rsidR="00BE4E02" w:rsidRDefault="00BE4E02" w:rsidP="00512028">
            <w:pPr>
              <w:pStyle w:val="-"/>
            </w:pPr>
            <w:r>
              <w:rPr>
                <w:rFonts w:hint="eastAsia"/>
              </w:rPr>
              <w:t>DATETIME</w:t>
            </w:r>
          </w:p>
        </w:tc>
        <w:tc>
          <w:tcPr>
            <w:tcW w:w="987" w:type="dxa"/>
          </w:tcPr>
          <w:p w14:paraId="495C9AB2" w14:textId="77777777" w:rsidR="00BE4E02" w:rsidRDefault="00BE4E02" w:rsidP="00512028">
            <w:pPr>
              <w:pStyle w:val="-"/>
            </w:pPr>
          </w:p>
        </w:tc>
        <w:tc>
          <w:tcPr>
            <w:tcW w:w="4819" w:type="dxa"/>
          </w:tcPr>
          <w:p w14:paraId="00A77EA7" w14:textId="77777777" w:rsidR="00BE4E02" w:rsidRDefault="00BE4E02" w:rsidP="00512028">
            <w:pPr>
              <w:pStyle w:val="-"/>
            </w:pPr>
          </w:p>
        </w:tc>
      </w:tr>
      <w:tr w:rsidR="00BE4E02" w14:paraId="00FBF70E" w14:textId="77777777" w:rsidTr="008E0DB0">
        <w:tc>
          <w:tcPr>
            <w:tcW w:w="1970" w:type="dxa"/>
          </w:tcPr>
          <w:p w14:paraId="4422EEA5" w14:textId="7557DCFE" w:rsidR="00BE4E02" w:rsidRDefault="00BE4E02" w:rsidP="00512028">
            <w:pPr>
              <w:pStyle w:val="-"/>
            </w:pPr>
            <w:r>
              <w:rPr>
                <w:rFonts w:hint="eastAsia"/>
              </w:rPr>
              <w:t>updateTime</w:t>
            </w:r>
          </w:p>
        </w:tc>
        <w:tc>
          <w:tcPr>
            <w:tcW w:w="1971" w:type="dxa"/>
          </w:tcPr>
          <w:p w14:paraId="0B2A0DAE" w14:textId="0551750B" w:rsidR="00BE4E02" w:rsidRDefault="00E41261" w:rsidP="00512028">
            <w:pPr>
              <w:pStyle w:val="-"/>
            </w:pPr>
            <w:r>
              <w:rPr>
                <w:rFonts w:hint="eastAsia"/>
              </w:rPr>
              <w:t>TIMESTAMP</w:t>
            </w:r>
          </w:p>
        </w:tc>
        <w:tc>
          <w:tcPr>
            <w:tcW w:w="987" w:type="dxa"/>
          </w:tcPr>
          <w:p w14:paraId="675B889A" w14:textId="77777777" w:rsidR="00BE4E02" w:rsidRDefault="00BE4E02" w:rsidP="00512028">
            <w:pPr>
              <w:pStyle w:val="-"/>
            </w:pPr>
          </w:p>
        </w:tc>
        <w:tc>
          <w:tcPr>
            <w:tcW w:w="4819" w:type="dxa"/>
          </w:tcPr>
          <w:p w14:paraId="3D946538" w14:textId="17B407CA" w:rsidR="00BE4E02" w:rsidRDefault="00E41261" w:rsidP="00512028">
            <w:pPr>
              <w:pStyle w:val="-"/>
            </w:pPr>
            <w:r w:rsidRPr="00E41261">
              <w:rPr>
                <w:rFonts w:hint="eastAsia"/>
              </w:rPr>
              <w:t>字段为</w:t>
            </w:r>
            <w:r w:rsidRPr="00E41261">
              <w:rPr>
                <w:rFonts w:hint="eastAsia"/>
              </w:rPr>
              <w:t>timestamp</w:t>
            </w:r>
            <w:r w:rsidRPr="00E41261">
              <w:rPr>
                <w:rFonts w:hint="eastAsia"/>
              </w:rPr>
              <w:t>，这个字段里的时间数据会随其他字段修改的时候自动刷新，所以这个数据类型的字段可以存放这条记录最后被修改的时间</w:t>
            </w:r>
          </w:p>
        </w:tc>
      </w:tr>
    </w:tbl>
    <w:p w14:paraId="1C19B17C" w14:textId="1292292A" w:rsidR="00B778AF" w:rsidRDefault="00B778AF" w:rsidP="00BB6613">
      <w:pPr>
        <w:ind w:firstLine="440"/>
      </w:pPr>
    </w:p>
    <w:p w14:paraId="5966B980" w14:textId="46850024" w:rsidR="00637EA2" w:rsidRDefault="00637EA2" w:rsidP="00B42040">
      <w:pPr>
        <w:pStyle w:val="afc"/>
        <w:numPr>
          <w:ilvl w:val="0"/>
          <w:numId w:val="40"/>
        </w:numPr>
        <w:ind w:firstLineChars="0"/>
      </w:pPr>
      <w:r>
        <w:rPr>
          <w:rFonts w:hint="eastAsia"/>
        </w:rPr>
        <w:t>权限表</w:t>
      </w:r>
    </w:p>
    <w:tbl>
      <w:tblPr>
        <w:tblStyle w:val="ad"/>
        <w:tblW w:w="0" w:type="auto"/>
        <w:tblLook w:val="04A0" w:firstRow="1" w:lastRow="0" w:firstColumn="1" w:lastColumn="0" w:noHBand="0" w:noVBand="1"/>
      </w:tblPr>
      <w:tblGrid>
        <w:gridCol w:w="1970"/>
        <w:gridCol w:w="1971"/>
        <w:gridCol w:w="987"/>
        <w:gridCol w:w="4819"/>
      </w:tblGrid>
      <w:tr w:rsidR="00637EA2" w14:paraId="589DD787" w14:textId="77777777" w:rsidTr="0096150B">
        <w:tc>
          <w:tcPr>
            <w:tcW w:w="1970" w:type="dxa"/>
          </w:tcPr>
          <w:p w14:paraId="3E243957" w14:textId="77777777" w:rsidR="00637EA2" w:rsidRDefault="00637EA2" w:rsidP="0096150B">
            <w:pPr>
              <w:pStyle w:val="af2"/>
              <w:jc w:val="left"/>
            </w:pPr>
            <w:r>
              <w:t>表名</w:t>
            </w:r>
          </w:p>
        </w:tc>
        <w:tc>
          <w:tcPr>
            <w:tcW w:w="7777" w:type="dxa"/>
            <w:gridSpan w:val="3"/>
          </w:tcPr>
          <w:p w14:paraId="0EB88A49" w14:textId="1481B2F7" w:rsidR="00637EA2" w:rsidRDefault="00637EA2" w:rsidP="0096150B">
            <w:pPr>
              <w:pStyle w:val="-"/>
            </w:pPr>
            <w:r>
              <w:t>Permission</w:t>
            </w:r>
          </w:p>
        </w:tc>
      </w:tr>
      <w:tr w:rsidR="00637EA2" w14:paraId="7CDFA106" w14:textId="77777777" w:rsidTr="0096150B">
        <w:tc>
          <w:tcPr>
            <w:tcW w:w="1970" w:type="dxa"/>
          </w:tcPr>
          <w:p w14:paraId="3A623B0C" w14:textId="77777777" w:rsidR="00637EA2" w:rsidRDefault="00637EA2" w:rsidP="0096150B">
            <w:pPr>
              <w:pStyle w:val="af2"/>
              <w:jc w:val="left"/>
            </w:pPr>
            <w:r>
              <w:t>描述</w:t>
            </w:r>
          </w:p>
        </w:tc>
        <w:tc>
          <w:tcPr>
            <w:tcW w:w="7777" w:type="dxa"/>
            <w:gridSpan w:val="3"/>
          </w:tcPr>
          <w:p w14:paraId="65800F80" w14:textId="59FD2239" w:rsidR="00637EA2" w:rsidRDefault="00637EA2" w:rsidP="0096150B">
            <w:pPr>
              <w:pStyle w:val="-"/>
            </w:pPr>
            <w:r>
              <w:rPr>
                <w:rFonts w:hint="eastAsia"/>
              </w:rPr>
              <w:t>角色</w:t>
            </w:r>
            <w:r>
              <w:t>权限表</w:t>
            </w:r>
          </w:p>
        </w:tc>
      </w:tr>
      <w:tr w:rsidR="00637EA2" w14:paraId="4730CEB1" w14:textId="77777777" w:rsidTr="0096150B">
        <w:tc>
          <w:tcPr>
            <w:tcW w:w="1970" w:type="dxa"/>
          </w:tcPr>
          <w:p w14:paraId="2A31693A" w14:textId="77777777" w:rsidR="00637EA2" w:rsidRPr="00512028" w:rsidRDefault="00637EA2" w:rsidP="0096150B">
            <w:pPr>
              <w:pStyle w:val="af2"/>
              <w:jc w:val="left"/>
              <w:rPr>
                <w:rStyle w:val="af8"/>
                <w:b/>
              </w:rPr>
            </w:pPr>
            <w:r w:rsidRPr="00512028">
              <w:rPr>
                <w:rStyle w:val="af8"/>
                <w:b/>
              </w:rPr>
              <w:t>字段</w:t>
            </w:r>
          </w:p>
        </w:tc>
        <w:tc>
          <w:tcPr>
            <w:tcW w:w="1971" w:type="dxa"/>
          </w:tcPr>
          <w:p w14:paraId="449EAE43" w14:textId="77777777" w:rsidR="00637EA2" w:rsidRPr="00512028" w:rsidRDefault="00637EA2" w:rsidP="0096150B">
            <w:pPr>
              <w:ind w:firstLineChars="0" w:firstLine="0"/>
              <w:rPr>
                <w:rStyle w:val="af8"/>
              </w:rPr>
            </w:pPr>
            <w:r w:rsidRPr="00512028">
              <w:rPr>
                <w:rStyle w:val="af8"/>
              </w:rPr>
              <w:t>类型</w:t>
            </w:r>
          </w:p>
        </w:tc>
        <w:tc>
          <w:tcPr>
            <w:tcW w:w="987" w:type="dxa"/>
          </w:tcPr>
          <w:p w14:paraId="1690122A" w14:textId="77777777" w:rsidR="00637EA2" w:rsidRPr="00512028" w:rsidRDefault="00637EA2" w:rsidP="0096150B">
            <w:pPr>
              <w:ind w:firstLineChars="0" w:firstLine="0"/>
              <w:rPr>
                <w:rStyle w:val="af8"/>
              </w:rPr>
            </w:pPr>
            <w:r w:rsidRPr="00512028">
              <w:rPr>
                <w:rStyle w:val="af8"/>
              </w:rPr>
              <w:t>默认值</w:t>
            </w:r>
          </w:p>
        </w:tc>
        <w:tc>
          <w:tcPr>
            <w:tcW w:w="4819" w:type="dxa"/>
          </w:tcPr>
          <w:p w14:paraId="30159639" w14:textId="77777777" w:rsidR="00637EA2" w:rsidRPr="00512028" w:rsidRDefault="00637EA2" w:rsidP="0096150B">
            <w:pPr>
              <w:ind w:firstLineChars="0" w:firstLine="0"/>
              <w:rPr>
                <w:rStyle w:val="af8"/>
              </w:rPr>
            </w:pPr>
            <w:r w:rsidRPr="00512028">
              <w:rPr>
                <w:rStyle w:val="af8"/>
              </w:rPr>
              <w:t>说明</w:t>
            </w:r>
          </w:p>
        </w:tc>
      </w:tr>
      <w:tr w:rsidR="00637EA2" w14:paraId="414C1E47" w14:textId="77777777" w:rsidTr="0096150B">
        <w:tc>
          <w:tcPr>
            <w:tcW w:w="1970" w:type="dxa"/>
          </w:tcPr>
          <w:p w14:paraId="367628CE" w14:textId="77777777" w:rsidR="00637EA2" w:rsidRDefault="00637EA2" w:rsidP="0096150B">
            <w:pPr>
              <w:pStyle w:val="-"/>
            </w:pPr>
            <w:r>
              <w:rPr>
                <w:rFonts w:hint="eastAsia"/>
              </w:rPr>
              <w:t>i</w:t>
            </w:r>
            <w:r>
              <w:t>d</w:t>
            </w:r>
          </w:p>
        </w:tc>
        <w:tc>
          <w:tcPr>
            <w:tcW w:w="1971" w:type="dxa"/>
          </w:tcPr>
          <w:p w14:paraId="6E082BC4" w14:textId="77777777" w:rsidR="00637EA2" w:rsidRDefault="00637EA2" w:rsidP="0096150B">
            <w:pPr>
              <w:pStyle w:val="-"/>
            </w:pPr>
            <w:r>
              <w:t>INT</w:t>
            </w:r>
          </w:p>
        </w:tc>
        <w:tc>
          <w:tcPr>
            <w:tcW w:w="987" w:type="dxa"/>
          </w:tcPr>
          <w:p w14:paraId="4A84029A" w14:textId="77777777" w:rsidR="00637EA2" w:rsidRDefault="00637EA2" w:rsidP="0096150B">
            <w:pPr>
              <w:pStyle w:val="-"/>
            </w:pPr>
            <w:r>
              <w:t>自增</w:t>
            </w:r>
            <w:r>
              <w:rPr>
                <w:rFonts w:hint="eastAsia"/>
              </w:rPr>
              <w:t>1</w:t>
            </w:r>
          </w:p>
        </w:tc>
        <w:tc>
          <w:tcPr>
            <w:tcW w:w="4819" w:type="dxa"/>
          </w:tcPr>
          <w:p w14:paraId="4564A649" w14:textId="77777777" w:rsidR="00637EA2" w:rsidRDefault="00637EA2" w:rsidP="0096150B">
            <w:pPr>
              <w:pStyle w:val="-"/>
            </w:pPr>
          </w:p>
        </w:tc>
      </w:tr>
      <w:tr w:rsidR="00637EA2" w14:paraId="74C8B7C8" w14:textId="77777777" w:rsidTr="0096150B">
        <w:tc>
          <w:tcPr>
            <w:tcW w:w="1970" w:type="dxa"/>
          </w:tcPr>
          <w:p w14:paraId="203268E1" w14:textId="4F8740F8" w:rsidR="00637EA2" w:rsidRDefault="00637EA2" w:rsidP="0096150B">
            <w:pPr>
              <w:pStyle w:val="-"/>
            </w:pPr>
            <w:r>
              <w:rPr>
                <w:rFonts w:hint="eastAsia"/>
              </w:rPr>
              <w:t>role</w:t>
            </w:r>
          </w:p>
        </w:tc>
        <w:tc>
          <w:tcPr>
            <w:tcW w:w="1971" w:type="dxa"/>
          </w:tcPr>
          <w:p w14:paraId="48EE4678" w14:textId="2B4AE6CB" w:rsidR="00637EA2" w:rsidRDefault="00637EA2" w:rsidP="0096150B">
            <w:pPr>
              <w:pStyle w:val="-"/>
            </w:pPr>
            <w:r>
              <w:rPr>
                <w:rFonts w:hint="eastAsia"/>
              </w:rPr>
              <w:t>INT</w:t>
            </w:r>
          </w:p>
        </w:tc>
        <w:tc>
          <w:tcPr>
            <w:tcW w:w="987" w:type="dxa"/>
          </w:tcPr>
          <w:p w14:paraId="7812556A" w14:textId="77777777" w:rsidR="00637EA2" w:rsidRDefault="00637EA2" w:rsidP="0096150B">
            <w:pPr>
              <w:pStyle w:val="-"/>
            </w:pPr>
          </w:p>
        </w:tc>
        <w:tc>
          <w:tcPr>
            <w:tcW w:w="4819" w:type="dxa"/>
          </w:tcPr>
          <w:p w14:paraId="7263ABF5" w14:textId="74CE4B05" w:rsidR="00637EA2" w:rsidRDefault="00637EA2" w:rsidP="00970724">
            <w:pPr>
              <w:pStyle w:val="-"/>
            </w:pPr>
            <w:r>
              <w:rPr>
                <w:rFonts w:hint="eastAsia"/>
              </w:rPr>
              <w:t>角色类型（审计员、管理员）</w:t>
            </w:r>
          </w:p>
        </w:tc>
      </w:tr>
      <w:tr w:rsidR="00637EA2" w14:paraId="7CB05F90" w14:textId="77777777" w:rsidTr="0096150B">
        <w:tc>
          <w:tcPr>
            <w:tcW w:w="1970" w:type="dxa"/>
          </w:tcPr>
          <w:p w14:paraId="63225EFC" w14:textId="77777777" w:rsidR="00637EA2" w:rsidRDefault="00637EA2" w:rsidP="0096150B">
            <w:pPr>
              <w:pStyle w:val="-"/>
            </w:pPr>
            <w:r w:rsidRPr="00BE4E02">
              <w:t>permission</w:t>
            </w:r>
          </w:p>
        </w:tc>
        <w:tc>
          <w:tcPr>
            <w:tcW w:w="1971" w:type="dxa"/>
          </w:tcPr>
          <w:p w14:paraId="38A2DF09" w14:textId="77777777" w:rsidR="00637EA2" w:rsidRDefault="00637EA2" w:rsidP="0096150B">
            <w:pPr>
              <w:pStyle w:val="-"/>
            </w:pPr>
            <w:r>
              <w:rPr>
                <w:rFonts w:hint="eastAsia"/>
              </w:rPr>
              <w:t>INT</w:t>
            </w:r>
          </w:p>
        </w:tc>
        <w:tc>
          <w:tcPr>
            <w:tcW w:w="987" w:type="dxa"/>
          </w:tcPr>
          <w:p w14:paraId="5B532EEA" w14:textId="77777777" w:rsidR="00637EA2" w:rsidRDefault="00637EA2" w:rsidP="0096150B">
            <w:pPr>
              <w:pStyle w:val="-"/>
            </w:pPr>
          </w:p>
        </w:tc>
        <w:tc>
          <w:tcPr>
            <w:tcW w:w="4819" w:type="dxa"/>
          </w:tcPr>
          <w:p w14:paraId="0998FF5C" w14:textId="7989CA55" w:rsidR="00637EA2" w:rsidRDefault="00637EA2" w:rsidP="0096150B">
            <w:pPr>
              <w:pStyle w:val="-"/>
            </w:pPr>
          </w:p>
          <w:tbl>
            <w:tblPr>
              <w:tblStyle w:val="ad"/>
              <w:tblW w:w="0" w:type="auto"/>
              <w:tblLook w:val="04A0" w:firstRow="1" w:lastRow="0" w:firstColumn="1" w:lastColumn="0" w:noHBand="0" w:noVBand="1"/>
            </w:tblPr>
            <w:tblGrid>
              <w:gridCol w:w="1878"/>
              <w:gridCol w:w="1276"/>
              <w:gridCol w:w="1276"/>
            </w:tblGrid>
            <w:tr w:rsidR="00970724" w14:paraId="69956915" w14:textId="77777777" w:rsidTr="003F29A7">
              <w:tc>
                <w:tcPr>
                  <w:tcW w:w="1878" w:type="dxa"/>
                </w:tcPr>
                <w:p w14:paraId="4D8916AE" w14:textId="5497CC82" w:rsidR="00970724" w:rsidRDefault="00970724" w:rsidP="0096150B">
                  <w:pPr>
                    <w:pStyle w:val="-"/>
                  </w:pPr>
                  <w:r>
                    <w:rPr>
                      <w:rFonts w:hint="eastAsia"/>
                    </w:rPr>
                    <w:t>第</w:t>
                  </w:r>
                  <w:r>
                    <w:rPr>
                      <w:rFonts w:hint="eastAsia"/>
                    </w:rPr>
                    <w:t>2</w:t>
                  </w:r>
                  <w:r>
                    <w:rPr>
                      <w:rFonts w:hint="eastAsia"/>
                    </w:rPr>
                    <w:t>字节</w:t>
                  </w:r>
                </w:p>
              </w:tc>
              <w:tc>
                <w:tcPr>
                  <w:tcW w:w="1276" w:type="dxa"/>
                </w:tcPr>
                <w:p w14:paraId="1F37FC23" w14:textId="7DE31D1A" w:rsidR="00970724" w:rsidRDefault="00970724" w:rsidP="0096150B">
                  <w:pPr>
                    <w:pStyle w:val="-"/>
                  </w:pPr>
                  <w:r>
                    <w:rPr>
                      <w:rFonts w:hint="eastAsia"/>
                    </w:rPr>
                    <w:t>第</w:t>
                  </w:r>
                  <w:r>
                    <w:rPr>
                      <w:rFonts w:hint="eastAsia"/>
                    </w:rPr>
                    <w:t>1</w:t>
                  </w:r>
                  <w:r>
                    <w:rPr>
                      <w:rFonts w:hint="eastAsia"/>
                    </w:rPr>
                    <w:t>字节</w:t>
                  </w:r>
                </w:p>
              </w:tc>
              <w:tc>
                <w:tcPr>
                  <w:tcW w:w="1276" w:type="dxa"/>
                </w:tcPr>
                <w:p w14:paraId="77AE0226" w14:textId="77777777" w:rsidR="00970724" w:rsidRDefault="00970724" w:rsidP="0096150B">
                  <w:pPr>
                    <w:pStyle w:val="-"/>
                  </w:pPr>
                  <w:r>
                    <w:rPr>
                      <w:rFonts w:hint="eastAsia"/>
                    </w:rPr>
                    <w:t>第</w:t>
                  </w:r>
                  <w:r>
                    <w:rPr>
                      <w:rFonts w:hint="eastAsia"/>
                    </w:rPr>
                    <w:t>0</w:t>
                  </w:r>
                  <w:r>
                    <w:rPr>
                      <w:rFonts w:hint="eastAsia"/>
                    </w:rPr>
                    <w:t>字节</w:t>
                  </w:r>
                </w:p>
              </w:tc>
            </w:tr>
            <w:tr w:rsidR="00970724" w14:paraId="580CEE6A" w14:textId="77777777" w:rsidTr="003F29A7">
              <w:tc>
                <w:tcPr>
                  <w:tcW w:w="1878" w:type="dxa"/>
                </w:tcPr>
                <w:p w14:paraId="23ED3F72" w14:textId="77777777" w:rsidR="00970724" w:rsidRDefault="00970724" w:rsidP="0096150B">
                  <w:pPr>
                    <w:pStyle w:val="-"/>
                  </w:pPr>
                  <w:r>
                    <w:rPr>
                      <w:rFonts w:hint="eastAsia"/>
                    </w:rPr>
                    <w:t>1X</w:t>
                  </w:r>
                  <w:r>
                    <w:t xml:space="preserve"> </w:t>
                  </w:r>
                  <w:r>
                    <w:rPr>
                      <w:rFonts w:hint="eastAsia"/>
                    </w:rPr>
                    <w:t>系统配置的权限</w:t>
                  </w:r>
                </w:p>
                <w:p w14:paraId="5FA7B2B5" w14:textId="77777777" w:rsidR="00970724" w:rsidRDefault="00970724" w:rsidP="0096150B">
                  <w:pPr>
                    <w:pStyle w:val="-"/>
                  </w:pPr>
                  <w:r>
                    <w:rPr>
                      <w:rFonts w:hint="eastAsia"/>
                    </w:rPr>
                    <w:t>X1</w:t>
                  </w:r>
                  <w:r>
                    <w:t xml:space="preserve"> </w:t>
                  </w:r>
                  <w:r>
                    <w:rPr>
                      <w:rFonts w:hint="eastAsia"/>
                    </w:rPr>
                    <w:t>操作密码卡的权限</w:t>
                  </w:r>
                </w:p>
              </w:tc>
              <w:tc>
                <w:tcPr>
                  <w:tcW w:w="1276" w:type="dxa"/>
                </w:tcPr>
                <w:p w14:paraId="3F7FAFBB" w14:textId="77777777" w:rsidR="00970724" w:rsidRDefault="00970724" w:rsidP="0096150B">
                  <w:pPr>
                    <w:pStyle w:val="-"/>
                  </w:pPr>
                  <w:r>
                    <w:rPr>
                      <w:rFonts w:hint="eastAsia"/>
                    </w:rPr>
                    <w:t>01</w:t>
                  </w:r>
                  <w:r>
                    <w:t xml:space="preserve"> </w:t>
                  </w:r>
                  <w:r>
                    <w:rPr>
                      <w:rFonts w:hint="eastAsia"/>
                    </w:rPr>
                    <w:t>审计日志的权限</w:t>
                  </w:r>
                </w:p>
              </w:tc>
              <w:tc>
                <w:tcPr>
                  <w:tcW w:w="1276" w:type="dxa"/>
                </w:tcPr>
                <w:p w14:paraId="3BCA3981" w14:textId="57C0B77F" w:rsidR="00970724" w:rsidRDefault="00970724" w:rsidP="0096150B">
                  <w:pPr>
                    <w:pStyle w:val="-"/>
                  </w:pPr>
                  <w:r>
                    <w:rPr>
                      <w:rFonts w:hint="eastAsia"/>
                    </w:rPr>
                    <w:t>保留</w:t>
                  </w:r>
                  <w:r>
                    <w:rPr>
                      <w:rFonts w:hint="eastAsia"/>
                    </w:rPr>
                    <w:t>RFU</w:t>
                  </w:r>
                </w:p>
              </w:tc>
            </w:tr>
          </w:tbl>
          <w:p w14:paraId="03234F93" w14:textId="77777777" w:rsidR="00637EA2" w:rsidRDefault="00637EA2" w:rsidP="0096150B">
            <w:pPr>
              <w:pStyle w:val="-"/>
              <w:ind w:firstLine="442"/>
            </w:pPr>
          </w:p>
        </w:tc>
      </w:tr>
      <w:tr w:rsidR="003231D5" w14:paraId="63B43828" w14:textId="77777777" w:rsidTr="0096150B">
        <w:tc>
          <w:tcPr>
            <w:tcW w:w="1970" w:type="dxa"/>
          </w:tcPr>
          <w:p w14:paraId="02731DE0" w14:textId="77777777" w:rsidR="003231D5" w:rsidRPr="00BE4E02" w:rsidRDefault="003231D5" w:rsidP="0096150B">
            <w:pPr>
              <w:pStyle w:val="-"/>
            </w:pPr>
            <w:r>
              <w:rPr>
                <w:rFonts w:hint="eastAsia"/>
              </w:rPr>
              <w:t>createTime</w:t>
            </w:r>
          </w:p>
        </w:tc>
        <w:tc>
          <w:tcPr>
            <w:tcW w:w="1971" w:type="dxa"/>
          </w:tcPr>
          <w:p w14:paraId="154DD366" w14:textId="77777777" w:rsidR="003231D5" w:rsidRDefault="003231D5" w:rsidP="0096150B">
            <w:pPr>
              <w:pStyle w:val="-"/>
            </w:pPr>
            <w:r>
              <w:rPr>
                <w:rFonts w:hint="eastAsia"/>
              </w:rPr>
              <w:t>DATETIME</w:t>
            </w:r>
          </w:p>
        </w:tc>
        <w:tc>
          <w:tcPr>
            <w:tcW w:w="987" w:type="dxa"/>
          </w:tcPr>
          <w:p w14:paraId="65B3AC4C" w14:textId="77777777" w:rsidR="003231D5" w:rsidRDefault="003231D5" w:rsidP="0096150B">
            <w:pPr>
              <w:pStyle w:val="-"/>
            </w:pPr>
          </w:p>
        </w:tc>
        <w:tc>
          <w:tcPr>
            <w:tcW w:w="4819" w:type="dxa"/>
          </w:tcPr>
          <w:p w14:paraId="38E5D1F3" w14:textId="77777777" w:rsidR="003231D5" w:rsidRDefault="003231D5" w:rsidP="0096150B">
            <w:pPr>
              <w:pStyle w:val="-"/>
            </w:pPr>
          </w:p>
        </w:tc>
      </w:tr>
      <w:tr w:rsidR="00496686" w14:paraId="66F28945" w14:textId="77777777" w:rsidTr="0096150B">
        <w:tc>
          <w:tcPr>
            <w:tcW w:w="1970" w:type="dxa"/>
          </w:tcPr>
          <w:p w14:paraId="5560C521" w14:textId="77777777" w:rsidR="00496686" w:rsidRDefault="00496686" w:rsidP="0096150B">
            <w:pPr>
              <w:pStyle w:val="-"/>
            </w:pPr>
            <w:r>
              <w:rPr>
                <w:rFonts w:hint="eastAsia"/>
              </w:rPr>
              <w:t>updateTime</w:t>
            </w:r>
          </w:p>
        </w:tc>
        <w:tc>
          <w:tcPr>
            <w:tcW w:w="1971" w:type="dxa"/>
          </w:tcPr>
          <w:p w14:paraId="7C777985" w14:textId="77777777" w:rsidR="00496686" w:rsidRDefault="00496686" w:rsidP="0096150B">
            <w:pPr>
              <w:pStyle w:val="-"/>
            </w:pPr>
            <w:r>
              <w:rPr>
                <w:rFonts w:hint="eastAsia"/>
              </w:rPr>
              <w:t>TIMESTAMP</w:t>
            </w:r>
          </w:p>
        </w:tc>
        <w:tc>
          <w:tcPr>
            <w:tcW w:w="987" w:type="dxa"/>
          </w:tcPr>
          <w:p w14:paraId="0E7DF129" w14:textId="77777777" w:rsidR="00496686" w:rsidRDefault="00496686" w:rsidP="0096150B">
            <w:pPr>
              <w:pStyle w:val="-"/>
            </w:pPr>
          </w:p>
        </w:tc>
        <w:tc>
          <w:tcPr>
            <w:tcW w:w="4819" w:type="dxa"/>
          </w:tcPr>
          <w:p w14:paraId="10995F87" w14:textId="018903FF" w:rsidR="00496686" w:rsidRDefault="00496686" w:rsidP="0096150B">
            <w:pPr>
              <w:pStyle w:val="-"/>
            </w:pPr>
          </w:p>
        </w:tc>
      </w:tr>
    </w:tbl>
    <w:p w14:paraId="77632DAE" w14:textId="77777777" w:rsidR="00637EA2" w:rsidRDefault="00637EA2" w:rsidP="00BB6613">
      <w:pPr>
        <w:ind w:firstLine="440"/>
      </w:pPr>
    </w:p>
    <w:p w14:paraId="20BAA543" w14:textId="31E1418C" w:rsidR="00B778AF" w:rsidRDefault="00B778AF" w:rsidP="00BB6613">
      <w:pPr>
        <w:ind w:firstLine="440"/>
      </w:pPr>
    </w:p>
    <w:p w14:paraId="042DA734" w14:textId="6CE93DF1" w:rsidR="00970724" w:rsidRDefault="00D86DED" w:rsidP="00970724">
      <w:pPr>
        <w:pStyle w:val="afc"/>
        <w:numPr>
          <w:ilvl w:val="0"/>
          <w:numId w:val="40"/>
        </w:numPr>
        <w:ind w:firstLineChars="0"/>
      </w:pPr>
      <w:r>
        <w:rPr>
          <w:rFonts w:hint="eastAsia"/>
        </w:rPr>
        <w:t>签章服务器</w:t>
      </w:r>
      <w:r w:rsidR="00970724">
        <w:t>表</w:t>
      </w:r>
    </w:p>
    <w:tbl>
      <w:tblPr>
        <w:tblStyle w:val="ad"/>
        <w:tblW w:w="0" w:type="auto"/>
        <w:tblLook w:val="04A0" w:firstRow="1" w:lastRow="0" w:firstColumn="1" w:lastColumn="0" w:noHBand="0" w:noVBand="1"/>
      </w:tblPr>
      <w:tblGrid>
        <w:gridCol w:w="1970"/>
        <w:gridCol w:w="1971"/>
        <w:gridCol w:w="987"/>
        <w:gridCol w:w="4819"/>
      </w:tblGrid>
      <w:tr w:rsidR="00970724" w14:paraId="5A35B37E" w14:textId="77777777" w:rsidTr="00835B53">
        <w:tc>
          <w:tcPr>
            <w:tcW w:w="1970" w:type="dxa"/>
          </w:tcPr>
          <w:p w14:paraId="66742ADD" w14:textId="77777777" w:rsidR="00970724" w:rsidRDefault="00970724" w:rsidP="00835B53">
            <w:pPr>
              <w:pStyle w:val="af2"/>
              <w:jc w:val="left"/>
            </w:pPr>
            <w:r>
              <w:t>表名</w:t>
            </w:r>
          </w:p>
        </w:tc>
        <w:tc>
          <w:tcPr>
            <w:tcW w:w="7777" w:type="dxa"/>
            <w:gridSpan w:val="3"/>
          </w:tcPr>
          <w:p w14:paraId="119D4A3D" w14:textId="5F880446" w:rsidR="00970724" w:rsidRDefault="00D86DED" w:rsidP="00835B53">
            <w:pPr>
              <w:pStyle w:val="-"/>
            </w:pPr>
            <w:r>
              <w:t>Sealserver</w:t>
            </w:r>
          </w:p>
        </w:tc>
      </w:tr>
      <w:tr w:rsidR="00970724" w14:paraId="29288329" w14:textId="77777777" w:rsidTr="00835B53">
        <w:tc>
          <w:tcPr>
            <w:tcW w:w="1970" w:type="dxa"/>
          </w:tcPr>
          <w:p w14:paraId="5933BE7D" w14:textId="77777777" w:rsidR="00970724" w:rsidRDefault="00970724" w:rsidP="00835B53">
            <w:pPr>
              <w:pStyle w:val="af2"/>
              <w:jc w:val="left"/>
            </w:pPr>
            <w:r>
              <w:t>描述</w:t>
            </w:r>
          </w:p>
        </w:tc>
        <w:tc>
          <w:tcPr>
            <w:tcW w:w="7777" w:type="dxa"/>
            <w:gridSpan w:val="3"/>
          </w:tcPr>
          <w:p w14:paraId="311FB9D2" w14:textId="564449D4" w:rsidR="00970724" w:rsidRDefault="00D86DED" w:rsidP="00835B53">
            <w:pPr>
              <w:pStyle w:val="-"/>
            </w:pPr>
            <w:r>
              <w:rPr>
                <w:rFonts w:hint="eastAsia"/>
              </w:rPr>
              <w:t>签章服务器</w:t>
            </w:r>
            <w:r w:rsidR="00970724">
              <w:t>表</w:t>
            </w:r>
          </w:p>
        </w:tc>
      </w:tr>
      <w:tr w:rsidR="00970724" w14:paraId="775F7083" w14:textId="77777777" w:rsidTr="00835B53">
        <w:tc>
          <w:tcPr>
            <w:tcW w:w="1970" w:type="dxa"/>
          </w:tcPr>
          <w:p w14:paraId="123C7584" w14:textId="77777777" w:rsidR="00970724" w:rsidRPr="00512028" w:rsidRDefault="00970724" w:rsidP="00835B53">
            <w:pPr>
              <w:pStyle w:val="af2"/>
              <w:jc w:val="left"/>
              <w:rPr>
                <w:rStyle w:val="af8"/>
                <w:b/>
              </w:rPr>
            </w:pPr>
            <w:r w:rsidRPr="00512028">
              <w:rPr>
                <w:rStyle w:val="af8"/>
                <w:b/>
              </w:rPr>
              <w:t>字段</w:t>
            </w:r>
          </w:p>
        </w:tc>
        <w:tc>
          <w:tcPr>
            <w:tcW w:w="1971" w:type="dxa"/>
          </w:tcPr>
          <w:p w14:paraId="34751694" w14:textId="77777777" w:rsidR="00970724" w:rsidRPr="00512028" w:rsidRDefault="00970724" w:rsidP="00835B53">
            <w:pPr>
              <w:ind w:firstLineChars="0" w:firstLine="0"/>
              <w:rPr>
                <w:rStyle w:val="af8"/>
              </w:rPr>
            </w:pPr>
            <w:r w:rsidRPr="00512028">
              <w:rPr>
                <w:rStyle w:val="af8"/>
              </w:rPr>
              <w:t>类型</w:t>
            </w:r>
          </w:p>
        </w:tc>
        <w:tc>
          <w:tcPr>
            <w:tcW w:w="987" w:type="dxa"/>
          </w:tcPr>
          <w:p w14:paraId="0AF00C80" w14:textId="77777777" w:rsidR="00970724" w:rsidRPr="00512028" w:rsidRDefault="00970724" w:rsidP="00835B53">
            <w:pPr>
              <w:ind w:firstLineChars="0" w:firstLine="0"/>
              <w:rPr>
                <w:rStyle w:val="af8"/>
              </w:rPr>
            </w:pPr>
            <w:r w:rsidRPr="00512028">
              <w:rPr>
                <w:rStyle w:val="af8"/>
              </w:rPr>
              <w:t>默认值</w:t>
            </w:r>
          </w:p>
        </w:tc>
        <w:tc>
          <w:tcPr>
            <w:tcW w:w="4819" w:type="dxa"/>
          </w:tcPr>
          <w:p w14:paraId="361C5115" w14:textId="77777777" w:rsidR="00970724" w:rsidRPr="00512028" w:rsidRDefault="00970724" w:rsidP="00835B53">
            <w:pPr>
              <w:ind w:firstLineChars="0" w:firstLine="0"/>
              <w:rPr>
                <w:rStyle w:val="af8"/>
              </w:rPr>
            </w:pPr>
            <w:r w:rsidRPr="00512028">
              <w:rPr>
                <w:rStyle w:val="af8"/>
              </w:rPr>
              <w:t>说明</w:t>
            </w:r>
          </w:p>
        </w:tc>
      </w:tr>
      <w:tr w:rsidR="00970724" w14:paraId="6B7D9D1E" w14:textId="77777777" w:rsidTr="00835B53">
        <w:tc>
          <w:tcPr>
            <w:tcW w:w="1970" w:type="dxa"/>
          </w:tcPr>
          <w:p w14:paraId="236C4249" w14:textId="77777777" w:rsidR="00970724" w:rsidRDefault="00970724" w:rsidP="00835B53">
            <w:pPr>
              <w:pStyle w:val="-"/>
            </w:pPr>
            <w:r>
              <w:rPr>
                <w:rFonts w:hint="eastAsia"/>
              </w:rPr>
              <w:t>i</w:t>
            </w:r>
            <w:r>
              <w:t>d</w:t>
            </w:r>
          </w:p>
        </w:tc>
        <w:tc>
          <w:tcPr>
            <w:tcW w:w="1971" w:type="dxa"/>
          </w:tcPr>
          <w:p w14:paraId="0B37A531" w14:textId="77777777" w:rsidR="00970724" w:rsidRDefault="00970724" w:rsidP="00835B53">
            <w:pPr>
              <w:pStyle w:val="-"/>
            </w:pPr>
            <w:r>
              <w:t>INT</w:t>
            </w:r>
          </w:p>
        </w:tc>
        <w:tc>
          <w:tcPr>
            <w:tcW w:w="987" w:type="dxa"/>
          </w:tcPr>
          <w:p w14:paraId="70C904E4" w14:textId="77777777" w:rsidR="00970724" w:rsidRDefault="00970724" w:rsidP="00835B53">
            <w:pPr>
              <w:pStyle w:val="-"/>
            </w:pPr>
            <w:r>
              <w:t>自增</w:t>
            </w:r>
            <w:r>
              <w:rPr>
                <w:rFonts w:hint="eastAsia"/>
              </w:rPr>
              <w:t>1</w:t>
            </w:r>
          </w:p>
        </w:tc>
        <w:tc>
          <w:tcPr>
            <w:tcW w:w="4819" w:type="dxa"/>
          </w:tcPr>
          <w:p w14:paraId="6ACD9297" w14:textId="3707C8C9" w:rsidR="00970724" w:rsidRDefault="00142023" w:rsidP="00835B53">
            <w:pPr>
              <w:pStyle w:val="-"/>
            </w:pPr>
            <w:r>
              <w:rPr>
                <w:rFonts w:hint="eastAsia"/>
              </w:rPr>
              <w:t>签章服务器</w:t>
            </w:r>
            <w:r w:rsidR="00970724">
              <w:t>ID</w:t>
            </w:r>
          </w:p>
        </w:tc>
      </w:tr>
      <w:tr w:rsidR="00970724" w14:paraId="2D24E0DE" w14:textId="77777777" w:rsidTr="00835B53">
        <w:tc>
          <w:tcPr>
            <w:tcW w:w="1970" w:type="dxa"/>
          </w:tcPr>
          <w:p w14:paraId="4D018840" w14:textId="77777777" w:rsidR="00970724" w:rsidRDefault="00970724" w:rsidP="00835B53">
            <w:pPr>
              <w:pStyle w:val="-"/>
            </w:pPr>
            <w:r>
              <w:rPr>
                <w:rFonts w:hint="eastAsia"/>
              </w:rPr>
              <w:t>n</w:t>
            </w:r>
            <w:r>
              <w:t>ame</w:t>
            </w:r>
          </w:p>
        </w:tc>
        <w:tc>
          <w:tcPr>
            <w:tcW w:w="1971" w:type="dxa"/>
          </w:tcPr>
          <w:p w14:paraId="4ED4DEEF" w14:textId="77777777" w:rsidR="00970724" w:rsidRDefault="00970724" w:rsidP="00835B53">
            <w:pPr>
              <w:pStyle w:val="-"/>
            </w:pPr>
            <w:r>
              <w:rPr>
                <w:rFonts w:hint="eastAsia"/>
              </w:rPr>
              <w:t>VARCHAR(32)</w:t>
            </w:r>
          </w:p>
        </w:tc>
        <w:tc>
          <w:tcPr>
            <w:tcW w:w="987" w:type="dxa"/>
          </w:tcPr>
          <w:p w14:paraId="57794EF0" w14:textId="77777777" w:rsidR="00970724" w:rsidRDefault="00970724" w:rsidP="00835B53">
            <w:pPr>
              <w:pStyle w:val="-"/>
            </w:pPr>
          </w:p>
        </w:tc>
        <w:tc>
          <w:tcPr>
            <w:tcW w:w="4819" w:type="dxa"/>
          </w:tcPr>
          <w:p w14:paraId="63D63E67" w14:textId="4C421B15" w:rsidR="00970724" w:rsidRDefault="00142023" w:rsidP="00835B53">
            <w:pPr>
              <w:pStyle w:val="-"/>
            </w:pPr>
            <w:r>
              <w:rPr>
                <w:rFonts w:hint="eastAsia"/>
              </w:rPr>
              <w:t>签章服务器</w:t>
            </w:r>
            <w:r w:rsidR="00970724">
              <w:rPr>
                <w:rFonts w:hint="eastAsia"/>
              </w:rPr>
              <w:t>名</w:t>
            </w:r>
          </w:p>
        </w:tc>
      </w:tr>
      <w:tr w:rsidR="00970724" w14:paraId="6D84FD0F" w14:textId="77777777" w:rsidTr="00835B53">
        <w:tc>
          <w:tcPr>
            <w:tcW w:w="1970" w:type="dxa"/>
          </w:tcPr>
          <w:p w14:paraId="1FE1A89A" w14:textId="77777777" w:rsidR="00970724" w:rsidRPr="00BE4E02" w:rsidRDefault="00970724" w:rsidP="00835B53">
            <w:pPr>
              <w:pStyle w:val="-"/>
            </w:pPr>
            <w:r>
              <w:t>IP</w:t>
            </w:r>
          </w:p>
        </w:tc>
        <w:tc>
          <w:tcPr>
            <w:tcW w:w="1971" w:type="dxa"/>
          </w:tcPr>
          <w:p w14:paraId="2F0DEE98" w14:textId="77777777" w:rsidR="00970724" w:rsidRDefault="00970724" w:rsidP="00835B53">
            <w:pPr>
              <w:pStyle w:val="-"/>
            </w:pPr>
            <w:r>
              <w:rPr>
                <w:rFonts w:hint="eastAsia"/>
              </w:rPr>
              <w:t>VARCHAR(8)</w:t>
            </w:r>
          </w:p>
        </w:tc>
        <w:tc>
          <w:tcPr>
            <w:tcW w:w="987" w:type="dxa"/>
          </w:tcPr>
          <w:p w14:paraId="4486FE1B" w14:textId="77777777" w:rsidR="00970724" w:rsidRDefault="00970724" w:rsidP="00835B53">
            <w:pPr>
              <w:pStyle w:val="-"/>
            </w:pPr>
          </w:p>
        </w:tc>
        <w:tc>
          <w:tcPr>
            <w:tcW w:w="4819" w:type="dxa"/>
          </w:tcPr>
          <w:p w14:paraId="09CF3731" w14:textId="37F78C89" w:rsidR="00970724" w:rsidRDefault="00142023" w:rsidP="00835B53">
            <w:pPr>
              <w:pStyle w:val="-"/>
            </w:pPr>
            <w:r>
              <w:rPr>
                <w:rFonts w:hint="eastAsia"/>
              </w:rPr>
              <w:t>签章服务器</w:t>
            </w:r>
            <w:r>
              <w:rPr>
                <w:rFonts w:hint="eastAsia"/>
              </w:rPr>
              <w:t>I</w:t>
            </w:r>
            <w:r>
              <w:t>P</w:t>
            </w:r>
          </w:p>
        </w:tc>
      </w:tr>
      <w:tr w:rsidR="00970724" w14:paraId="778B1371" w14:textId="77777777" w:rsidTr="00835B53">
        <w:tc>
          <w:tcPr>
            <w:tcW w:w="1970" w:type="dxa"/>
          </w:tcPr>
          <w:p w14:paraId="21ED1360" w14:textId="77777777" w:rsidR="00970724" w:rsidRDefault="00970724" w:rsidP="00835B53">
            <w:pPr>
              <w:pStyle w:val="-"/>
            </w:pPr>
            <w:r>
              <w:rPr>
                <w:rFonts w:hint="eastAsia"/>
              </w:rPr>
              <w:lastRenderedPageBreak/>
              <w:t>token</w:t>
            </w:r>
          </w:p>
        </w:tc>
        <w:tc>
          <w:tcPr>
            <w:tcW w:w="1971" w:type="dxa"/>
          </w:tcPr>
          <w:p w14:paraId="1F0D0525" w14:textId="77777777" w:rsidR="00970724" w:rsidRDefault="00970724" w:rsidP="00835B53">
            <w:pPr>
              <w:pStyle w:val="-"/>
            </w:pPr>
            <w:r>
              <w:rPr>
                <w:rFonts w:hint="eastAsia"/>
              </w:rPr>
              <w:t>VARCHAR(32)</w:t>
            </w:r>
          </w:p>
        </w:tc>
        <w:tc>
          <w:tcPr>
            <w:tcW w:w="987" w:type="dxa"/>
          </w:tcPr>
          <w:p w14:paraId="518B29EB" w14:textId="77777777" w:rsidR="00970724" w:rsidRDefault="00970724" w:rsidP="00835B53">
            <w:pPr>
              <w:pStyle w:val="-"/>
            </w:pPr>
          </w:p>
        </w:tc>
        <w:tc>
          <w:tcPr>
            <w:tcW w:w="4819" w:type="dxa"/>
          </w:tcPr>
          <w:p w14:paraId="62D3EF2A" w14:textId="7EED8FA3" w:rsidR="00970724" w:rsidRDefault="00142023" w:rsidP="00835B53">
            <w:pPr>
              <w:pStyle w:val="-"/>
            </w:pPr>
            <w:r>
              <w:rPr>
                <w:rFonts w:hint="eastAsia"/>
              </w:rPr>
              <w:t>授权码</w:t>
            </w:r>
          </w:p>
        </w:tc>
      </w:tr>
      <w:tr w:rsidR="00970724" w14:paraId="21D04437" w14:textId="77777777" w:rsidTr="00835B53">
        <w:tc>
          <w:tcPr>
            <w:tcW w:w="1970" w:type="dxa"/>
          </w:tcPr>
          <w:p w14:paraId="6A9EF73D" w14:textId="77777777" w:rsidR="00970724" w:rsidRPr="00BE4E02" w:rsidRDefault="00970724" w:rsidP="00835B53">
            <w:pPr>
              <w:pStyle w:val="-"/>
            </w:pPr>
            <w:r>
              <w:rPr>
                <w:rFonts w:hint="eastAsia"/>
              </w:rPr>
              <w:t>createTime</w:t>
            </w:r>
          </w:p>
        </w:tc>
        <w:tc>
          <w:tcPr>
            <w:tcW w:w="1971" w:type="dxa"/>
          </w:tcPr>
          <w:p w14:paraId="6F7FE0DC" w14:textId="77777777" w:rsidR="00970724" w:rsidRDefault="00970724" w:rsidP="00835B53">
            <w:pPr>
              <w:pStyle w:val="-"/>
            </w:pPr>
            <w:r>
              <w:rPr>
                <w:rFonts w:hint="eastAsia"/>
              </w:rPr>
              <w:t>DATETIME</w:t>
            </w:r>
          </w:p>
        </w:tc>
        <w:tc>
          <w:tcPr>
            <w:tcW w:w="987" w:type="dxa"/>
          </w:tcPr>
          <w:p w14:paraId="17E241E0" w14:textId="77777777" w:rsidR="00970724" w:rsidRDefault="00970724" w:rsidP="00835B53">
            <w:pPr>
              <w:pStyle w:val="-"/>
            </w:pPr>
          </w:p>
        </w:tc>
        <w:tc>
          <w:tcPr>
            <w:tcW w:w="4819" w:type="dxa"/>
          </w:tcPr>
          <w:p w14:paraId="5E05DBDB" w14:textId="77777777" w:rsidR="00970724" w:rsidRDefault="00970724" w:rsidP="00835B53">
            <w:pPr>
              <w:pStyle w:val="-"/>
            </w:pPr>
          </w:p>
        </w:tc>
      </w:tr>
      <w:tr w:rsidR="00970724" w14:paraId="39AD2A2E" w14:textId="77777777" w:rsidTr="00835B53">
        <w:tc>
          <w:tcPr>
            <w:tcW w:w="1970" w:type="dxa"/>
          </w:tcPr>
          <w:p w14:paraId="4DD5BBC9" w14:textId="77777777" w:rsidR="00970724" w:rsidRDefault="00970724" w:rsidP="00835B53">
            <w:pPr>
              <w:pStyle w:val="-"/>
            </w:pPr>
            <w:r>
              <w:rPr>
                <w:rFonts w:hint="eastAsia"/>
              </w:rPr>
              <w:t>updateTime</w:t>
            </w:r>
          </w:p>
        </w:tc>
        <w:tc>
          <w:tcPr>
            <w:tcW w:w="1971" w:type="dxa"/>
          </w:tcPr>
          <w:p w14:paraId="1B91E4A4" w14:textId="77777777" w:rsidR="00970724" w:rsidRDefault="00970724" w:rsidP="00835B53">
            <w:pPr>
              <w:pStyle w:val="-"/>
            </w:pPr>
            <w:r>
              <w:rPr>
                <w:rFonts w:hint="eastAsia"/>
              </w:rPr>
              <w:t>TIMESTAMP</w:t>
            </w:r>
          </w:p>
        </w:tc>
        <w:tc>
          <w:tcPr>
            <w:tcW w:w="987" w:type="dxa"/>
          </w:tcPr>
          <w:p w14:paraId="46FD1A28" w14:textId="77777777" w:rsidR="00970724" w:rsidRDefault="00970724" w:rsidP="00835B53">
            <w:pPr>
              <w:pStyle w:val="-"/>
            </w:pPr>
          </w:p>
        </w:tc>
        <w:tc>
          <w:tcPr>
            <w:tcW w:w="4819" w:type="dxa"/>
          </w:tcPr>
          <w:p w14:paraId="76E13B4F" w14:textId="77777777" w:rsidR="00970724" w:rsidRDefault="00970724" w:rsidP="00835B53">
            <w:pPr>
              <w:pStyle w:val="-"/>
            </w:pPr>
            <w:r w:rsidRPr="00E41261">
              <w:rPr>
                <w:rFonts w:hint="eastAsia"/>
              </w:rPr>
              <w:t>字段为</w:t>
            </w:r>
            <w:r w:rsidRPr="00E41261">
              <w:rPr>
                <w:rFonts w:hint="eastAsia"/>
              </w:rPr>
              <w:t>timestamp</w:t>
            </w:r>
            <w:r w:rsidRPr="00E41261">
              <w:rPr>
                <w:rFonts w:hint="eastAsia"/>
              </w:rPr>
              <w:t>，这个字段里的时间数据会随其他字段修改的时候自动刷新，所以这个数据类型的字段可以存放这条记录最后被修改的时间</w:t>
            </w:r>
          </w:p>
        </w:tc>
      </w:tr>
    </w:tbl>
    <w:p w14:paraId="299C687C" w14:textId="115C503F" w:rsidR="00970724" w:rsidRPr="00970724" w:rsidRDefault="00970724" w:rsidP="00BB6613">
      <w:pPr>
        <w:ind w:firstLine="440"/>
      </w:pPr>
    </w:p>
    <w:p w14:paraId="1D7F34E4" w14:textId="1C76D470" w:rsidR="00970724" w:rsidRDefault="00970724" w:rsidP="00BB6613">
      <w:pPr>
        <w:ind w:firstLine="440"/>
      </w:pPr>
    </w:p>
    <w:p w14:paraId="7A404A4C" w14:textId="62D2BB3C" w:rsidR="00EB2830" w:rsidRDefault="00EB2830" w:rsidP="00EB2830">
      <w:pPr>
        <w:pStyle w:val="afc"/>
        <w:numPr>
          <w:ilvl w:val="0"/>
          <w:numId w:val="40"/>
        </w:numPr>
        <w:ind w:firstLineChars="0"/>
      </w:pPr>
      <w:r>
        <w:rPr>
          <w:rFonts w:hint="eastAsia"/>
        </w:rPr>
        <w:t>应用实体</w:t>
      </w:r>
      <w:r>
        <w:t>表</w:t>
      </w:r>
    </w:p>
    <w:tbl>
      <w:tblPr>
        <w:tblStyle w:val="ad"/>
        <w:tblW w:w="0" w:type="auto"/>
        <w:tblLook w:val="04A0" w:firstRow="1" w:lastRow="0" w:firstColumn="1" w:lastColumn="0" w:noHBand="0" w:noVBand="1"/>
      </w:tblPr>
      <w:tblGrid>
        <w:gridCol w:w="1970"/>
        <w:gridCol w:w="1971"/>
        <w:gridCol w:w="987"/>
        <w:gridCol w:w="4819"/>
      </w:tblGrid>
      <w:tr w:rsidR="00EB2830" w14:paraId="414A4482" w14:textId="77777777" w:rsidTr="008E1A6A">
        <w:tc>
          <w:tcPr>
            <w:tcW w:w="1970" w:type="dxa"/>
          </w:tcPr>
          <w:p w14:paraId="0F6F3734" w14:textId="77777777" w:rsidR="00EB2830" w:rsidRDefault="00EB2830" w:rsidP="008E1A6A">
            <w:pPr>
              <w:pStyle w:val="af2"/>
              <w:jc w:val="left"/>
            </w:pPr>
            <w:r>
              <w:t>表名</w:t>
            </w:r>
          </w:p>
        </w:tc>
        <w:tc>
          <w:tcPr>
            <w:tcW w:w="7777" w:type="dxa"/>
            <w:gridSpan w:val="3"/>
          </w:tcPr>
          <w:p w14:paraId="38A58774" w14:textId="749C944C" w:rsidR="00EB2830" w:rsidRDefault="00EB2830" w:rsidP="008E1A6A">
            <w:pPr>
              <w:pStyle w:val="-"/>
            </w:pPr>
            <w:r>
              <w:t>Entities</w:t>
            </w:r>
          </w:p>
        </w:tc>
      </w:tr>
      <w:tr w:rsidR="00EB2830" w14:paraId="7C1F5FCF" w14:textId="77777777" w:rsidTr="008E1A6A">
        <w:tc>
          <w:tcPr>
            <w:tcW w:w="1970" w:type="dxa"/>
          </w:tcPr>
          <w:p w14:paraId="5933011F" w14:textId="77777777" w:rsidR="00EB2830" w:rsidRDefault="00EB2830" w:rsidP="008E1A6A">
            <w:pPr>
              <w:pStyle w:val="af2"/>
              <w:jc w:val="left"/>
            </w:pPr>
            <w:r>
              <w:t>描述</w:t>
            </w:r>
          </w:p>
        </w:tc>
        <w:tc>
          <w:tcPr>
            <w:tcW w:w="7777" w:type="dxa"/>
            <w:gridSpan w:val="3"/>
          </w:tcPr>
          <w:p w14:paraId="14BEF08F" w14:textId="6DB40058" w:rsidR="00EB2830" w:rsidRDefault="00EB2830" w:rsidP="008E1A6A">
            <w:pPr>
              <w:pStyle w:val="-"/>
            </w:pPr>
            <w:r>
              <w:rPr>
                <w:rFonts w:hint="eastAsia"/>
              </w:rPr>
              <w:t>应用实体</w:t>
            </w:r>
            <w:r>
              <w:t>表</w:t>
            </w:r>
          </w:p>
        </w:tc>
      </w:tr>
      <w:tr w:rsidR="00EB2830" w14:paraId="1E8CF12D" w14:textId="77777777" w:rsidTr="008E1A6A">
        <w:tc>
          <w:tcPr>
            <w:tcW w:w="1970" w:type="dxa"/>
          </w:tcPr>
          <w:p w14:paraId="5AAB7B70" w14:textId="77777777" w:rsidR="00EB2830" w:rsidRPr="00512028" w:rsidRDefault="00EB2830" w:rsidP="008E1A6A">
            <w:pPr>
              <w:pStyle w:val="af2"/>
              <w:jc w:val="left"/>
              <w:rPr>
                <w:rStyle w:val="af8"/>
                <w:b/>
              </w:rPr>
            </w:pPr>
            <w:r w:rsidRPr="00512028">
              <w:rPr>
                <w:rStyle w:val="af8"/>
                <w:b/>
              </w:rPr>
              <w:t>字段</w:t>
            </w:r>
          </w:p>
        </w:tc>
        <w:tc>
          <w:tcPr>
            <w:tcW w:w="1971" w:type="dxa"/>
          </w:tcPr>
          <w:p w14:paraId="7FAB5F9C" w14:textId="77777777" w:rsidR="00EB2830" w:rsidRPr="00512028" w:rsidRDefault="00EB2830" w:rsidP="008E1A6A">
            <w:pPr>
              <w:ind w:firstLineChars="0" w:firstLine="0"/>
              <w:rPr>
                <w:rStyle w:val="af8"/>
              </w:rPr>
            </w:pPr>
            <w:r w:rsidRPr="00512028">
              <w:rPr>
                <w:rStyle w:val="af8"/>
              </w:rPr>
              <w:t>类型</w:t>
            </w:r>
          </w:p>
        </w:tc>
        <w:tc>
          <w:tcPr>
            <w:tcW w:w="987" w:type="dxa"/>
          </w:tcPr>
          <w:p w14:paraId="6C7FE166" w14:textId="77777777" w:rsidR="00EB2830" w:rsidRPr="00512028" w:rsidRDefault="00EB2830" w:rsidP="008E1A6A">
            <w:pPr>
              <w:ind w:firstLineChars="0" w:firstLine="0"/>
              <w:rPr>
                <w:rStyle w:val="af8"/>
              </w:rPr>
            </w:pPr>
            <w:r w:rsidRPr="00512028">
              <w:rPr>
                <w:rStyle w:val="af8"/>
              </w:rPr>
              <w:t>默认值</w:t>
            </w:r>
          </w:p>
        </w:tc>
        <w:tc>
          <w:tcPr>
            <w:tcW w:w="4819" w:type="dxa"/>
          </w:tcPr>
          <w:p w14:paraId="00F6FE78" w14:textId="77777777" w:rsidR="00EB2830" w:rsidRPr="00512028" w:rsidRDefault="00EB2830" w:rsidP="008E1A6A">
            <w:pPr>
              <w:ind w:firstLineChars="0" w:firstLine="0"/>
              <w:rPr>
                <w:rStyle w:val="af8"/>
              </w:rPr>
            </w:pPr>
            <w:r w:rsidRPr="00512028">
              <w:rPr>
                <w:rStyle w:val="af8"/>
              </w:rPr>
              <w:t>说明</w:t>
            </w:r>
          </w:p>
        </w:tc>
      </w:tr>
      <w:tr w:rsidR="00EB2830" w14:paraId="538C8EB2" w14:textId="77777777" w:rsidTr="008E1A6A">
        <w:tc>
          <w:tcPr>
            <w:tcW w:w="1970" w:type="dxa"/>
          </w:tcPr>
          <w:p w14:paraId="200D0BF0" w14:textId="77777777" w:rsidR="00EB2830" w:rsidRDefault="00EB2830" w:rsidP="008E1A6A">
            <w:pPr>
              <w:pStyle w:val="-"/>
            </w:pPr>
            <w:r>
              <w:rPr>
                <w:rFonts w:hint="eastAsia"/>
              </w:rPr>
              <w:t>i</w:t>
            </w:r>
            <w:r>
              <w:t>d</w:t>
            </w:r>
          </w:p>
        </w:tc>
        <w:tc>
          <w:tcPr>
            <w:tcW w:w="1971" w:type="dxa"/>
          </w:tcPr>
          <w:p w14:paraId="2F8FCB32" w14:textId="77777777" w:rsidR="00EB2830" w:rsidRDefault="00EB2830" w:rsidP="008E1A6A">
            <w:pPr>
              <w:pStyle w:val="-"/>
            </w:pPr>
            <w:r>
              <w:t>INT</w:t>
            </w:r>
          </w:p>
        </w:tc>
        <w:tc>
          <w:tcPr>
            <w:tcW w:w="987" w:type="dxa"/>
          </w:tcPr>
          <w:p w14:paraId="3A73068F" w14:textId="77777777" w:rsidR="00EB2830" w:rsidRDefault="00EB2830" w:rsidP="008E1A6A">
            <w:pPr>
              <w:pStyle w:val="-"/>
            </w:pPr>
            <w:r>
              <w:t>自增</w:t>
            </w:r>
            <w:r>
              <w:rPr>
                <w:rFonts w:hint="eastAsia"/>
              </w:rPr>
              <w:t>1</w:t>
            </w:r>
          </w:p>
        </w:tc>
        <w:tc>
          <w:tcPr>
            <w:tcW w:w="4819" w:type="dxa"/>
          </w:tcPr>
          <w:p w14:paraId="69CF5F6C" w14:textId="79CF9043" w:rsidR="00EB2830" w:rsidRDefault="00EB2830" w:rsidP="008E1A6A">
            <w:pPr>
              <w:pStyle w:val="-"/>
            </w:pPr>
            <w:r>
              <w:rPr>
                <w:rFonts w:hint="eastAsia"/>
              </w:rPr>
              <w:t>实体</w:t>
            </w:r>
            <w:r>
              <w:t>ID</w:t>
            </w:r>
          </w:p>
        </w:tc>
      </w:tr>
      <w:tr w:rsidR="00EB2830" w14:paraId="5B3CBC52" w14:textId="77777777" w:rsidTr="008E1A6A">
        <w:tc>
          <w:tcPr>
            <w:tcW w:w="1970" w:type="dxa"/>
          </w:tcPr>
          <w:p w14:paraId="524B220C" w14:textId="77777777" w:rsidR="00EB2830" w:rsidRDefault="00EB2830" w:rsidP="008E1A6A">
            <w:pPr>
              <w:pStyle w:val="-"/>
            </w:pPr>
            <w:r>
              <w:rPr>
                <w:rFonts w:hint="eastAsia"/>
              </w:rPr>
              <w:t>n</w:t>
            </w:r>
            <w:r>
              <w:t>ame</w:t>
            </w:r>
          </w:p>
        </w:tc>
        <w:tc>
          <w:tcPr>
            <w:tcW w:w="1971" w:type="dxa"/>
          </w:tcPr>
          <w:p w14:paraId="276608F8" w14:textId="77777777" w:rsidR="00EB2830" w:rsidRDefault="00EB2830" w:rsidP="008E1A6A">
            <w:pPr>
              <w:pStyle w:val="-"/>
            </w:pPr>
            <w:r>
              <w:rPr>
                <w:rFonts w:hint="eastAsia"/>
              </w:rPr>
              <w:t>VARCHAR(32)</w:t>
            </w:r>
          </w:p>
        </w:tc>
        <w:tc>
          <w:tcPr>
            <w:tcW w:w="987" w:type="dxa"/>
          </w:tcPr>
          <w:p w14:paraId="1072C712" w14:textId="77777777" w:rsidR="00EB2830" w:rsidRDefault="00EB2830" w:rsidP="008E1A6A">
            <w:pPr>
              <w:pStyle w:val="-"/>
            </w:pPr>
          </w:p>
        </w:tc>
        <w:tc>
          <w:tcPr>
            <w:tcW w:w="4819" w:type="dxa"/>
          </w:tcPr>
          <w:p w14:paraId="1E4BC120" w14:textId="34E1F88A" w:rsidR="00EB2830" w:rsidRDefault="00EB2830" w:rsidP="008E1A6A">
            <w:pPr>
              <w:pStyle w:val="-"/>
            </w:pPr>
            <w:r>
              <w:rPr>
                <w:rFonts w:hint="eastAsia"/>
              </w:rPr>
              <w:t>实体名</w:t>
            </w:r>
          </w:p>
        </w:tc>
      </w:tr>
      <w:tr w:rsidR="00EB2830" w14:paraId="4A104C68" w14:textId="77777777" w:rsidTr="008E1A6A">
        <w:tc>
          <w:tcPr>
            <w:tcW w:w="1970" w:type="dxa"/>
          </w:tcPr>
          <w:p w14:paraId="46813ECB" w14:textId="4F8EF2FC" w:rsidR="00EB2830" w:rsidRDefault="00EB2830" w:rsidP="008E1A6A">
            <w:pPr>
              <w:pStyle w:val="-"/>
            </w:pPr>
            <w:r>
              <w:t>s</w:t>
            </w:r>
            <w:r>
              <w:rPr>
                <w:rFonts w:hint="eastAsia"/>
              </w:rPr>
              <w:t>erviceNum</w:t>
            </w:r>
          </w:p>
        </w:tc>
        <w:tc>
          <w:tcPr>
            <w:tcW w:w="1971" w:type="dxa"/>
          </w:tcPr>
          <w:p w14:paraId="6752C836" w14:textId="687B04A3" w:rsidR="00EB2830" w:rsidRDefault="00EB2830" w:rsidP="008E1A6A">
            <w:pPr>
              <w:pStyle w:val="-"/>
            </w:pPr>
            <w:r>
              <w:rPr>
                <w:rFonts w:hint="eastAsia"/>
              </w:rPr>
              <w:t>VARCHAR(32)</w:t>
            </w:r>
          </w:p>
        </w:tc>
        <w:tc>
          <w:tcPr>
            <w:tcW w:w="987" w:type="dxa"/>
          </w:tcPr>
          <w:p w14:paraId="6DD7B0FB" w14:textId="77777777" w:rsidR="00EB2830" w:rsidRDefault="00EB2830" w:rsidP="008E1A6A">
            <w:pPr>
              <w:pStyle w:val="-"/>
            </w:pPr>
          </w:p>
        </w:tc>
        <w:tc>
          <w:tcPr>
            <w:tcW w:w="4819" w:type="dxa"/>
          </w:tcPr>
          <w:p w14:paraId="06AD8692" w14:textId="56757C01" w:rsidR="00EB2830" w:rsidRDefault="00EB2830" w:rsidP="008E1A6A">
            <w:pPr>
              <w:pStyle w:val="-"/>
            </w:pPr>
            <w:r>
              <w:rPr>
                <w:rFonts w:hint="eastAsia"/>
              </w:rPr>
              <w:t>服务编号</w:t>
            </w:r>
          </w:p>
        </w:tc>
      </w:tr>
      <w:tr w:rsidR="00EB2830" w14:paraId="2691B296" w14:textId="77777777" w:rsidTr="008E1A6A">
        <w:tc>
          <w:tcPr>
            <w:tcW w:w="1970" w:type="dxa"/>
          </w:tcPr>
          <w:p w14:paraId="44116B82" w14:textId="77777777" w:rsidR="00EB2830" w:rsidRPr="00BE4E02" w:rsidRDefault="00EB2830" w:rsidP="008E1A6A">
            <w:pPr>
              <w:pStyle w:val="-"/>
            </w:pPr>
            <w:r>
              <w:t>IP</w:t>
            </w:r>
          </w:p>
        </w:tc>
        <w:tc>
          <w:tcPr>
            <w:tcW w:w="1971" w:type="dxa"/>
          </w:tcPr>
          <w:p w14:paraId="6B562C45" w14:textId="77777777" w:rsidR="00EB2830" w:rsidRDefault="00EB2830" w:rsidP="008E1A6A">
            <w:pPr>
              <w:pStyle w:val="-"/>
            </w:pPr>
            <w:r>
              <w:rPr>
                <w:rFonts w:hint="eastAsia"/>
              </w:rPr>
              <w:t>VARCHAR(8)</w:t>
            </w:r>
          </w:p>
        </w:tc>
        <w:tc>
          <w:tcPr>
            <w:tcW w:w="987" w:type="dxa"/>
          </w:tcPr>
          <w:p w14:paraId="63ED4F4C" w14:textId="77777777" w:rsidR="00EB2830" w:rsidRDefault="00EB2830" w:rsidP="008E1A6A">
            <w:pPr>
              <w:pStyle w:val="-"/>
            </w:pPr>
          </w:p>
        </w:tc>
        <w:tc>
          <w:tcPr>
            <w:tcW w:w="4819" w:type="dxa"/>
          </w:tcPr>
          <w:p w14:paraId="2207F6BF" w14:textId="13CF5388" w:rsidR="00EB2830" w:rsidRDefault="00EB2830" w:rsidP="008E1A6A">
            <w:pPr>
              <w:pStyle w:val="-"/>
            </w:pPr>
            <w:r>
              <w:rPr>
                <w:rFonts w:hint="eastAsia"/>
              </w:rPr>
              <w:t>实体</w:t>
            </w:r>
            <w:r>
              <w:rPr>
                <w:rFonts w:hint="eastAsia"/>
              </w:rPr>
              <w:t>IP</w:t>
            </w:r>
            <w:r>
              <w:rPr>
                <w:rFonts w:hint="eastAsia"/>
              </w:rPr>
              <w:t>地址</w:t>
            </w:r>
          </w:p>
        </w:tc>
      </w:tr>
      <w:tr w:rsidR="00CC232F" w14:paraId="75422185" w14:textId="77777777" w:rsidTr="008E1A6A">
        <w:tc>
          <w:tcPr>
            <w:tcW w:w="1970" w:type="dxa"/>
          </w:tcPr>
          <w:p w14:paraId="3E0D449D" w14:textId="22AE2896" w:rsidR="00CC232F" w:rsidRDefault="00CC232F" w:rsidP="008E1A6A">
            <w:pPr>
              <w:pStyle w:val="-"/>
            </w:pPr>
            <w:r>
              <w:rPr>
                <w:rFonts w:hint="eastAsia"/>
              </w:rPr>
              <w:t>SN</w:t>
            </w:r>
          </w:p>
        </w:tc>
        <w:tc>
          <w:tcPr>
            <w:tcW w:w="1971" w:type="dxa"/>
          </w:tcPr>
          <w:p w14:paraId="1E0E0E0F" w14:textId="2004A00B" w:rsidR="00CC232F" w:rsidRDefault="00CC232F" w:rsidP="008E1A6A">
            <w:pPr>
              <w:pStyle w:val="-"/>
            </w:pPr>
            <w:r>
              <w:rPr>
                <w:rFonts w:hint="eastAsia"/>
              </w:rPr>
              <w:t>VARCHAR(32)</w:t>
            </w:r>
          </w:p>
        </w:tc>
        <w:tc>
          <w:tcPr>
            <w:tcW w:w="987" w:type="dxa"/>
          </w:tcPr>
          <w:p w14:paraId="1C3E12D1" w14:textId="77777777" w:rsidR="00CC232F" w:rsidRDefault="00CC232F" w:rsidP="008E1A6A">
            <w:pPr>
              <w:pStyle w:val="-"/>
            </w:pPr>
          </w:p>
        </w:tc>
        <w:tc>
          <w:tcPr>
            <w:tcW w:w="4819" w:type="dxa"/>
          </w:tcPr>
          <w:p w14:paraId="1464ACB4" w14:textId="61C6C04D" w:rsidR="00CC232F" w:rsidRDefault="00CC232F" w:rsidP="008E1A6A">
            <w:pPr>
              <w:pStyle w:val="-"/>
            </w:pPr>
            <w:r>
              <w:rPr>
                <w:rFonts w:hint="eastAsia"/>
              </w:rPr>
              <w:t>应用证书编号</w:t>
            </w:r>
          </w:p>
        </w:tc>
      </w:tr>
      <w:tr w:rsidR="00EB2830" w14:paraId="64850073" w14:textId="77777777" w:rsidTr="008E1A6A">
        <w:tc>
          <w:tcPr>
            <w:tcW w:w="1970" w:type="dxa"/>
          </w:tcPr>
          <w:p w14:paraId="3E7CFCFC" w14:textId="77777777" w:rsidR="00EB2830" w:rsidRDefault="00EB2830" w:rsidP="008E1A6A">
            <w:pPr>
              <w:pStyle w:val="-"/>
            </w:pPr>
            <w:r>
              <w:rPr>
                <w:rFonts w:hint="eastAsia"/>
              </w:rPr>
              <w:t>token</w:t>
            </w:r>
          </w:p>
        </w:tc>
        <w:tc>
          <w:tcPr>
            <w:tcW w:w="1971" w:type="dxa"/>
          </w:tcPr>
          <w:p w14:paraId="5C0216E1" w14:textId="77777777" w:rsidR="00EB2830" w:rsidRDefault="00EB2830" w:rsidP="008E1A6A">
            <w:pPr>
              <w:pStyle w:val="-"/>
            </w:pPr>
            <w:r>
              <w:rPr>
                <w:rFonts w:hint="eastAsia"/>
              </w:rPr>
              <w:t>VARCHAR(32)</w:t>
            </w:r>
          </w:p>
        </w:tc>
        <w:tc>
          <w:tcPr>
            <w:tcW w:w="987" w:type="dxa"/>
          </w:tcPr>
          <w:p w14:paraId="57348C94" w14:textId="77777777" w:rsidR="00EB2830" w:rsidRDefault="00EB2830" w:rsidP="008E1A6A">
            <w:pPr>
              <w:pStyle w:val="-"/>
            </w:pPr>
          </w:p>
        </w:tc>
        <w:tc>
          <w:tcPr>
            <w:tcW w:w="4819" w:type="dxa"/>
          </w:tcPr>
          <w:p w14:paraId="1601F79D" w14:textId="68B92E20" w:rsidR="00EB2830" w:rsidRDefault="00CC232F" w:rsidP="008E1A6A">
            <w:pPr>
              <w:pStyle w:val="-"/>
            </w:pPr>
            <w:r>
              <w:rPr>
                <w:rFonts w:hint="eastAsia"/>
              </w:rPr>
              <w:t>授权码</w:t>
            </w:r>
          </w:p>
        </w:tc>
      </w:tr>
      <w:tr w:rsidR="00EB2830" w14:paraId="7AAA975F" w14:textId="77777777" w:rsidTr="008E1A6A">
        <w:tc>
          <w:tcPr>
            <w:tcW w:w="1970" w:type="dxa"/>
          </w:tcPr>
          <w:p w14:paraId="76D432A6" w14:textId="7CB5552C" w:rsidR="00EB2830" w:rsidRDefault="00EB2830" w:rsidP="008E1A6A">
            <w:pPr>
              <w:pStyle w:val="-"/>
            </w:pPr>
            <w:r>
              <w:t>e</w:t>
            </w:r>
            <w:r>
              <w:rPr>
                <w:rFonts w:hint="eastAsia"/>
              </w:rPr>
              <w:t>s</w:t>
            </w:r>
            <w:r>
              <w:t>ID</w:t>
            </w:r>
          </w:p>
        </w:tc>
        <w:tc>
          <w:tcPr>
            <w:tcW w:w="1971" w:type="dxa"/>
          </w:tcPr>
          <w:p w14:paraId="45A8039D" w14:textId="3145E010" w:rsidR="00EB2830" w:rsidRDefault="00CC232F" w:rsidP="008E1A6A">
            <w:pPr>
              <w:pStyle w:val="-"/>
            </w:pPr>
            <w:r>
              <w:rPr>
                <w:rFonts w:hint="eastAsia"/>
              </w:rPr>
              <w:t>VARCHAR(32)</w:t>
            </w:r>
          </w:p>
        </w:tc>
        <w:tc>
          <w:tcPr>
            <w:tcW w:w="987" w:type="dxa"/>
          </w:tcPr>
          <w:p w14:paraId="599F7ADF" w14:textId="77777777" w:rsidR="00EB2830" w:rsidRDefault="00EB2830" w:rsidP="008E1A6A">
            <w:pPr>
              <w:pStyle w:val="-"/>
            </w:pPr>
          </w:p>
        </w:tc>
        <w:tc>
          <w:tcPr>
            <w:tcW w:w="4819" w:type="dxa"/>
          </w:tcPr>
          <w:p w14:paraId="563998DF" w14:textId="5D50DB3F" w:rsidR="00EB2830" w:rsidRDefault="00CC232F" w:rsidP="008E1A6A">
            <w:pPr>
              <w:pStyle w:val="-"/>
            </w:pPr>
            <w:r>
              <w:rPr>
                <w:rFonts w:hint="eastAsia"/>
              </w:rPr>
              <w:t>印章编号</w:t>
            </w:r>
          </w:p>
        </w:tc>
      </w:tr>
      <w:tr w:rsidR="00CC232F" w14:paraId="1AFEF7A8" w14:textId="77777777" w:rsidTr="008E1A6A">
        <w:tc>
          <w:tcPr>
            <w:tcW w:w="1970" w:type="dxa"/>
          </w:tcPr>
          <w:p w14:paraId="5AD75A86" w14:textId="7018BDC1" w:rsidR="00CC232F" w:rsidRDefault="00CC232F" w:rsidP="008E1A6A">
            <w:pPr>
              <w:pStyle w:val="-"/>
            </w:pPr>
            <w:r>
              <w:t>s</w:t>
            </w:r>
            <w:r>
              <w:rPr>
                <w:rFonts w:hint="eastAsia"/>
              </w:rPr>
              <w:t>tatus</w:t>
            </w:r>
          </w:p>
        </w:tc>
        <w:tc>
          <w:tcPr>
            <w:tcW w:w="1971" w:type="dxa"/>
          </w:tcPr>
          <w:p w14:paraId="12B8ACE3" w14:textId="5442E531" w:rsidR="00CC232F" w:rsidRDefault="00CC232F" w:rsidP="008E1A6A">
            <w:pPr>
              <w:pStyle w:val="-"/>
            </w:pPr>
            <w:r>
              <w:rPr>
                <w:rFonts w:hint="eastAsia"/>
              </w:rPr>
              <w:t>I</w:t>
            </w:r>
            <w:r>
              <w:t>NT</w:t>
            </w:r>
          </w:p>
        </w:tc>
        <w:tc>
          <w:tcPr>
            <w:tcW w:w="987" w:type="dxa"/>
          </w:tcPr>
          <w:p w14:paraId="51CD2AA6" w14:textId="77777777" w:rsidR="00CC232F" w:rsidRDefault="00CC232F" w:rsidP="008E1A6A">
            <w:pPr>
              <w:pStyle w:val="-"/>
            </w:pPr>
          </w:p>
        </w:tc>
        <w:tc>
          <w:tcPr>
            <w:tcW w:w="4819" w:type="dxa"/>
          </w:tcPr>
          <w:p w14:paraId="46EA0642" w14:textId="6F7B44AC" w:rsidR="00CC232F" w:rsidRDefault="00CC232F" w:rsidP="008E1A6A">
            <w:pPr>
              <w:pStyle w:val="-"/>
            </w:pPr>
            <w:r>
              <w:rPr>
                <w:rFonts w:hint="eastAsia"/>
              </w:rPr>
              <w:t>状态：停用、允许连接</w:t>
            </w:r>
          </w:p>
        </w:tc>
      </w:tr>
      <w:tr w:rsidR="00EB2830" w14:paraId="7D1B9B9E" w14:textId="77777777" w:rsidTr="008E1A6A">
        <w:tc>
          <w:tcPr>
            <w:tcW w:w="1970" w:type="dxa"/>
          </w:tcPr>
          <w:p w14:paraId="5D6F2161" w14:textId="77777777" w:rsidR="00EB2830" w:rsidRPr="00BE4E02" w:rsidRDefault="00EB2830" w:rsidP="008E1A6A">
            <w:pPr>
              <w:pStyle w:val="-"/>
            </w:pPr>
            <w:r>
              <w:rPr>
                <w:rFonts w:hint="eastAsia"/>
              </w:rPr>
              <w:t>createTime</w:t>
            </w:r>
          </w:p>
        </w:tc>
        <w:tc>
          <w:tcPr>
            <w:tcW w:w="1971" w:type="dxa"/>
          </w:tcPr>
          <w:p w14:paraId="0B606BC5" w14:textId="77777777" w:rsidR="00EB2830" w:rsidRDefault="00EB2830" w:rsidP="008E1A6A">
            <w:pPr>
              <w:pStyle w:val="-"/>
            </w:pPr>
            <w:r>
              <w:rPr>
                <w:rFonts w:hint="eastAsia"/>
              </w:rPr>
              <w:t>DATETIME</w:t>
            </w:r>
          </w:p>
        </w:tc>
        <w:tc>
          <w:tcPr>
            <w:tcW w:w="987" w:type="dxa"/>
          </w:tcPr>
          <w:p w14:paraId="0D131CC4" w14:textId="77777777" w:rsidR="00EB2830" w:rsidRDefault="00EB2830" w:rsidP="008E1A6A">
            <w:pPr>
              <w:pStyle w:val="-"/>
            </w:pPr>
          </w:p>
        </w:tc>
        <w:tc>
          <w:tcPr>
            <w:tcW w:w="4819" w:type="dxa"/>
          </w:tcPr>
          <w:p w14:paraId="31434786" w14:textId="77777777" w:rsidR="00EB2830" w:rsidRDefault="00EB2830" w:rsidP="008E1A6A">
            <w:pPr>
              <w:pStyle w:val="-"/>
            </w:pPr>
          </w:p>
        </w:tc>
      </w:tr>
      <w:tr w:rsidR="00EB2830" w14:paraId="159469BF" w14:textId="77777777" w:rsidTr="008E1A6A">
        <w:tc>
          <w:tcPr>
            <w:tcW w:w="1970" w:type="dxa"/>
          </w:tcPr>
          <w:p w14:paraId="272E0897" w14:textId="77777777" w:rsidR="00EB2830" w:rsidRDefault="00EB2830" w:rsidP="008E1A6A">
            <w:pPr>
              <w:pStyle w:val="-"/>
            </w:pPr>
            <w:r>
              <w:rPr>
                <w:rFonts w:hint="eastAsia"/>
              </w:rPr>
              <w:t>updateTime</w:t>
            </w:r>
          </w:p>
        </w:tc>
        <w:tc>
          <w:tcPr>
            <w:tcW w:w="1971" w:type="dxa"/>
          </w:tcPr>
          <w:p w14:paraId="2C0C5D00" w14:textId="77777777" w:rsidR="00EB2830" w:rsidRDefault="00EB2830" w:rsidP="008E1A6A">
            <w:pPr>
              <w:pStyle w:val="-"/>
            </w:pPr>
            <w:r>
              <w:rPr>
                <w:rFonts w:hint="eastAsia"/>
              </w:rPr>
              <w:t>TIMESTAMP</w:t>
            </w:r>
          </w:p>
        </w:tc>
        <w:tc>
          <w:tcPr>
            <w:tcW w:w="987" w:type="dxa"/>
          </w:tcPr>
          <w:p w14:paraId="7158A229" w14:textId="77777777" w:rsidR="00EB2830" w:rsidRDefault="00EB2830" w:rsidP="008E1A6A">
            <w:pPr>
              <w:pStyle w:val="-"/>
            </w:pPr>
          </w:p>
        </w:tc>
        <w:tc>
          <w:tcPr>
            <w:tcW w:w="4819" w:type="dxa"/>
          </w:tcPr>
          <w:p w14:paraId="705204F0" w14:textId="77777777" w:rsidR="00EB2830" w:rsidRDefault="00EB2830" w:rsidP="008E1A6A">
            <w:pPr>
              <w:pStyle w:val="-"/>
            </w:pPr>
            <w:r w:rsidRPr="00E41261">
              <w:rPr>
                <w:rFonts w:hint="eastAsia"/>
              </w:rPr>
              <w:t>字段为</w:t>
            </w:r>
            <w:r w:rsidRPr="00E41261">
              <w:rPr>
                <w:rFonts w:hint="eastAsia"/>
              </w:rPr>
              <w:t>timestamp</w:t>
            </w:r>
            <w:r w:rsidRPr="00E41261">
              <w:rPr>
                <w:rFonts w:hint="eastAsia"/>
              </w:rPr>
              <w:t>，这个字段里的时间数据会随其他字段修改的时候自动刷新，所以这个数据类型的字段可以存放这条记录最后被修改的时间</w:t>
            </w:r>
          </w:p>
        </w:tc>
      </w:tr>
    </w:tbl>
    <w:p w14:paraId="79A96FEB" w14:textId="77777777" w:rsidR="00EB2830" w:rsidRPr="00970724" w:rsidRDefault="00EB2830" w:rsidP="00EB2830">
      <w:pPr>
        <w:ind w:firstLine="440"/>
      </w:pPr>
    </w:p>
    <w:p w14:paraId="15C087BC" w14:textId="1FB0F013" w:rsidR="00EB2830" w:rsidRPr="00EB2830" w:rsidRDefault="00EB2830" w:rsidP="00BB6613">
      <w:pPr>
        <w:ind w:firstLine="440"/>
      </w:pPr>
    </w:p>
    <w:p w14:paraId="61F6DCE5" w14:textId="77777777" w:rsidR="00EB2830" w:rsidRPr="002E6AF6" w:rsidRDefault="00EB2830" w:rsidP="00BB6613">
      <w:pPr>
        <w:ind w:firstLine="440"/>
      </w:pPr>
    </w:p>
    <w:p w14:paraId="0EB5820C" w14:textId="0068FF99" w:rsidR="0007508A" w:rsidRDefault="0007508A" w:rsidP="00FE6DAB">
      <w:pPr>
        <w:pStyle w:val="afc"/>
        <w:numPr>
          <w:ilvl w:val="0"/>
          <w:numId w:val="40"/>
        </w:numPr>
        <w:ind w:firstLineChars="0"/>
      </w:pPr>
      <w:r>
        <w:rPr>
          <w:rFonts w:hint="eastAsia"/>
        </w:rPr>
        <w:t>证书</w:t>
      </w:r>
      <w:r>
        <w:t>表</w:t>
      </w:r>
    </w:p>
    <w:tbl>
      <w:tblPr>
        <w:tblStyle w:val="ad"/>
        <w:tblW w:w="0" w:type="auto"/>
        <w:tblLook w:val="04A0" w:firstRow="1" w:lastRow="0" w:firstColumn="1" w:lastColumn="0" w:noHBand="0" w:noVBand="1"/>
      </w:tblPr>
      <w:tblGrid>
        <w:gridCol w:w="1970"/>
        <w:gridCol w:w="1971"/>
        <w:gridCol w:w="1696"/>
        <w:gridCol w:w="4110"/>
      </w:tblGrid>
      <w:tr w:rsidR="0007508A" w14:paraId="48EEA4B1" w14:textId="77777777" w:rsidTr="003463EC">
        <w:tc>
          <w:tcPr>
            <w:tcW w:w="1970" w:type="dxa"/>
          </w:tcPr>
          <w:p w14:paraId="644AD1F6" w14:textId="77777777" w:rsidR="0007508A" w:rsidRDefault="0007508A" w:rsidP="00040568">
            <w:pPr>
              <w:pStyle w:val="af2"/>
              <w:jc w:val="both"/>
            </w:pPr>
            <w:r>
              <w:t>表名</w:t>
            </w:r>
          </w:p>
        </w:tc>
        <w:tc>
          <w:tcPr>
            <w:tcW w:w="7777" w:type="dxa"/>
            <w:gridSpan w:val="3"/>
          </w:tcPr>
          <w:p w14:paraId="2565AEC6" w14:textId="05460D06" w:rsidR="0007508A" w:rsidRDefault="0007508A" w:rsidP="00CA3F5F">
            <w:pPr>
              <w:pStyle w:val="-"/>
            </w:pPr>
            <w:r>
              <w:t>Certificate</w:t>
            </w:r>
          </w:p>
        </w:tc>
      </w:tr>
      <w:tr w:rsidR="0007508A" w14:paraId="4D174FFF" w14:textId="77777777" w:rsidTr="003463EC">
        <w:tc>
          <w:tcPr>
            <w:tcW w:w="1970" w:type="dxa"/>
          </w:tcPr>
          <w:p w14:paraId="0630EE13" w14:textId="77777777" w:rsidR="0007508A" w:rsidRDefault="0007508A" w:rsidP="00040568">
            <w:pPr>
              <w:pStyle w:val="af2"/>
              <w:jc w:val="both"/>
            </w:pPr>
            <w:r>
              <w:t>描述</w:t>
            </w:r>
          </w:p>
        </w:tc>
        <w:tc>
          <w:tcPr>
            <w:tcW w:w="7777" w:type="dxa"/>
            <w:gridSpan w:val="3"/>
          </w:tcPr>
          <w:p w14:paraId="1E2A053A" w14:textId="2421CF78" w:rsidR="0007508A" w:rsidRDefault="0007508A" w:rsidP="00CA3F5F">
            <w:pPr>
              <w:pStyle w:val="-"/>
            </w:pPr>
            <w:r>
              <w:t>证书信息表</w:t>
            </w:r>
          </w:p>
        </w:tc>
      </w:tr>
      <w:tr w:rsidR="0007508A" w14:paraId="0D559997" w14:textId="77777777" w:rsidTr="00142023">
        <w:tc>
          <w:tcPr>
            <w:tcW w:w="1970" w:type="dxa"/>
          </w:tcPr>
          <w:p w14:paraId="1264BFE2" w14:textId="77777777" w:rsidR="0007508A" w:rsidRPr="00512028" w:rsidRDefault="0007508A" w:rsidP="00040568">
            <w:pPr>
              <w:pStyle w:val="af2"/>
              <w:jc w:val="both"/>
              <w:rPr>
                <w:rStyle w:val="af8"/>
                <w:b/>
              </w:rPr>
            </w:pPr>
            <w:r w:rsidRPr="00512028">
              <w:rPr>
                <w:rStyle w:val="af8"/>
                <w:b/>
              </w:rPr>
              <w:t>字段</w:t>
            </w:r>
          </w:p>
        </w:tc>
        <w:tc>
          <w:tcPr>
            <w:tcW w:w="1971" w:type="dxa"/>
          </w:tcPr>
          <w:p w14:paraId="3E21F733" w14:textId="77777777" w:rsidR="0007508A" w:rsidRPr="00512028" w:rsidRDefault="0007508A" w:rsidP="003463EC">
            <w:pPr>
              <w:ind w:firstLineChars="0" w:firstLine="0"/>
              <w:rPr>
                <w:rStyle w:val="af8"/>
              </w:rPr>
            </w:pPr>
            <w:r w:rsidRPr="00512028">
              <w:rPr>
                <w:rStyle w:val="af8"/>
              </w:rPr>
              <w:t>类型</w:t>
            </w:r>
          </w:p>
        </w:tc>
        <w:tc>
          <w:tcPr>
            <w:tcW w:w="1696" w:type="dxa"/>
          </w:tcPr>
          <w:p w14:paraId="38153EE9" w14:textId="77777777" w:rsidR="0007508A" w:rsidRPr="00512028" w:rsidRDefault="0007508A" w:rsidP="003463EC">
            <w:pPr>
              <w:ind w:firstLineChars="0" w:firstLine="0"/>
              <w:rPr>
                <w:rStyle w:val="af8"/>
              </w:rPr>
            </w:pPr>
            <w:r w:rsidRPr="00512028">
              <w:rPr>
                <w:rStyle w:val="af8"/>
              </w:rPr>
              <w:t>默认值</w:t>
            </w:r>
          </w:p>
        </w:tc>
        <w:tc>
          <w:tcPr>
            <w:tcW w:w="4110" w:type="dxa"/>
          </w:tcPr>
          <w:p w14:paraId="221B5341" w14:textId="77777777" w:rsidR="0007508A" w:rsidRPr="00512028" w:rsidRDefault="0007508A" w:rsidP="003463EC">
            <w:pPr>
              <w:ind w:firstLineChars="0" w:firstLine="0"/>
              <w:rPr>
                <w:rStyle w:val="af8"/>
              </w:rPr>
            </w:pPr>
            <w:r w:rsidRPr="00512028">
              <w:rPr>
                <w:rStyle w:val="af8"/>
              </w:rPr>
              <w:t>说明</w:t>
            </w:r>
          </w:p>
        </w:tc>
      </w:tr>
      <w:tr w:rsidR="0007508A" w14:paraId="6FE9E06C" w14:textId="77777777" w:rsidTr="00142023">
        <w:tc>
          <w:tcPr>
            <w:tcW w:w="1970" w:type="dxa"/>
          </w:tcPr>
          <w:p w14:paraId="27F1F971" w14:textId="77777777" w:rsidR="0007508A" w:rsidRDefault="0007508A" w:rsidP="00040568">
            <w:pPr>
              <w:pStyle w:val="-"/>
            </w:pPr>
            <w:r>
              <w:rPr>
                <w:rFonts w:hint="eastAsia"/>
              </w:rPr>
              <w:t>i</w:t>
            </w:r>
            <w:r>
              <w:t>d</w:t>
            </w:r>
          </w:p>
        </w:tc>
        <w:tc>
          <w:tcPr>
            <w:tcW w:w="1971" w:type="dxa"/>
          </w:tcPr>
          <w:p w14:paraId="08FB37C0" w14:textId="77777777" w:rsidR="0007508A" w:rsidRDefault="0007508A" w:rsidP="00040568">
            <w:pPr>
              <w:pStyle w:val="-"/>
            </w:pPr>
            <w:r>
              <w:t>INT</w:t>
            </w:r>
          </w:p>
        </w:tc>
        <w:tc>
          <w:tcPr>
            <w:tcW w:w="1696" w:type="dxa"/>
          </w:tcPr>
          <w:p w14:paraId="2896701B" w14:textId="77777777" w:rsidR="0007508A" w:rsidRDefault="0007508A" w:rsidP="00040568">
            <w:pPr>
              <w:pStyle w:val="-"/>
            </w:pPr>
            <w:r>
              <w:t>自增</w:t>
            </w:r>
            <w:r>
              <w:rPr>
                <w:rFonts w:hint="eastAsia"/>
              </w:rPr>
              <w:t>1</w:t>
            </w:r>
          </w:p>
        </w:tc>
        <w:tc>
          <w:tcPr>
            <w:tcW w:w="4110" w:type="dxa"/>
          </w:tcPr>
          <w:p w14:paraId="2E578DDB" w14:textId="0546EB6B" w:rsidR="0007508A" w:rsidRDefault="00EB2830" w:rsidP="00040568">
            <w:pPr>
              <w:pStyle w:val="-"/>
            </w:pPr>
            <w:r>
              <w:rPr>
                <w:rFonts w:hint="eastAsia"/>
              </w:rPr>
              <w:t>证书</w:t>
            </w:r>
            <w:r>
              <w:t>id</w:t>
            </w:r>
          </w:p>
        </w:tc>
      </w:tr>
      <w:tr w:rsidR="0007508A" w14:paraId="545D0F5B" w14:textId="77777777" w:rsidTr="00142023">
        <w:tc>
          <w:tcPr>
            <w:tcW w:w="1970" w:type="dxa"/>
          </w:tcPr>
          <w:p w14:paraId="7A539594" w14:textId="125AAF50" w:rsidR="0007508A" w:rsidRDefault="00040568" w:rsidP="00040568">
            <w:pPr>
              <w:pStyle w:val="-"/>
            </w:pPr>
            <w:r>
              <w:rPr>
                <w:rFonts w:hint="eastAsia"/>
              </w:rPr>
              <w:t>SN</w:t>
            </w:r>
          </w:p>
        </w:tc>
        <w:tc>
          <w:tcPr>
            <w:tcW w:w="1971" w:type="dxa"/>
          </w:tcPr>
          <w:p w14:paraId="739E42D4" w14:textId="55C94E43" w:rsidR="0007508A" w:rsidRDefault="0007508A" w:rsidP="00B80C79">
            <w:pPr>
              <w:pStyle w:val="-"/>
            </w:pPr>
            <w:r>
              <w:rPr>
                <w:rFonts w:hint="eastAsia"/>
              </w:rPr>
              <w:t>VARCHAR(</w:t>
            </w:r>
            <w:r w:rsidR="00B80C79">
              <w:rPr>
                <w:rFonts w:hint="eastAsia"/>
              </w:rPr>
              <w:t>2</w:t>
            </w:r>
            <w:r w:rsidR="00432072">
              <w:rPr>
                <w:rFonts w:hint="eastAsia"/>
              </w:rPr>
              <w:t>0</w:t>
            </w:r>
            <w:r>
              <w:rPr>
                <w:rFonts w:hint="eastAsia"/>
              </w:rPr>
              <w:t>)</w:t>
            </w:r>
          </w:p>
        </w:tc>
        <w:tc>
          <w:tcPr>
            <w:tcW w:w="1696" w:type="dxa"/>
          </w:tcPr>
          <w:p w14:paraId="1976A6CB" w14:textId="77777777" w:rsidR="0007508A" w:rsidRDefault="0007508A" w:rsidP="00040568">
            <w:pPr>
              <w:pStyle w:val="-"/>
            </w:pPr>
          </w:p>
        </w:tc>
        <w:tc>
          <w:tcPr>
            <w:tcW w:w="4110" w:type="dxa"/>
          </w:tcPr>
          <w:p w14:paraId="77E9833F" w14:textId="09E21F58" w:rsidR="0007508A" w:rsidRDefault="00040568" w:rsidP="00040568">
            <w:pPr>
              <w:pStyle w:val="-"/>
            </w:pPr>
            <w:r>
              <w:t>证书序列号</w:t>
            </w:r>
          </w:p>
        </w:tc>
      </w:tr>
      <w:tr w:rsidR="00EB2830" w14:paraId="468FD769" w14:textId="77777777" w:rsidTr="00142023">
        <w:tc>
          <w:tcPr>
            <w:tcW w:w="1970" w:type="dxa"/>
          </w:tcPr>
          <w:p w14:paraId="10556A4E" w14:textId="6ADE7798" w:rsidR="00EB2830" w:rsidRDefault="00EB2830" w:rsidP="00040568">
            <w:pPr>
              <w:pStyle w:val="-"/>
            </w:pPr>
            <w:r>
              <w:rPr>
                <w:rFonts w:hint="eastAsia"/>
              </w:rPr>
              <w:t>certtype</w:t>
            </w:r>
          </w:p>
        </w:tc>
        <w:tc>
          <w:tcPr>
            <w:tcW w:w="1971" w:type="dxa"/>
          </w:tcPr>
          <w:p w14:paraId="37DBD986" w14:textId="745858B2" w:rsidR="00EB2830" w:rsidRDefault="00EB2830" w:rsidP="00B80C79">
            <w:pPr>
              <w:pStyle w:val="-"/>
            </w:pPr>
            <w:r>
              <w:rPr>
                <w:rFonts w:hint="eastAsia"/>
              </w:rPr>
              <w:t>I</w:t>
            </w:r>
            <w:r>
              <w:t>NT</w:t>
            </w:r>
          </w:p>
        </w:tc>
        <w:tc>
          <w:tcPr>
            <w:tcW w:w="1696" w:type="dxa"/>
          </w:tcPr>
          <w:p w14:paraId="0834C373" w14:textId="77777777" w:rsidR="00EB2830" w:rsidRDefault="00EB2830" w:rsidP="00040568">
            <w:pPr>
              <w:pStyle w:val="-"/>
            </w:pPr>
          </w:p>
        </w:tc>
        <w:tc>
          <w:tcPr>
            <w:tcW w:w="4110" w:type="dxa"/>
          </w:tcPr>
          <w:p w14:paraId="6B3AB71E" w14:textId="103D7401" w:rsidR="00EB2830" w:rsidRDefault="00EB2830" w:rsidP="00040568">
            <w:pPr>
              <w:pStyle w:val="-"/>
            </w:pPr>
            <w:r>
              <w:rPr>
                <w:rFonts w:hint="eastAsia"/>
              </w:rPr>
              <w:t>证书</w:t>
            </w:r>
            <w:r>
              <w:t>类型</w:t>
            </w:r>
            <w:r>
              <w:rPr>
                <w:rFonts w:hint="eastAsia"/>
              </w:rPr>
              <w:t>（制章人证书、签章人证书、签章服务器证书）</w:t>
            </w:r>
          </w:p>
        </w:tc>
      </w:tr>
      <w:tr w:rsidR="00AB279A" w14:paraId="207080BF" w14:textId="77777777" w:rsidTr="00142023">
        <w:tc>
          <w:tcPr>
            <w:tcW w:w="1970" w:type="dxa"/>
          </w:tcPr>
          <w:p w14:paraId="349C03B5" w14:textId="77777777" w:rsidR="00AB279A" w:rsidRPr="00F92F0D" w:rsidRDefault="00AB279A" w:rsidP="00BA5DE1">
            <w:pPr>
              <w:pStyle w:val="-"/>
            </w:pPr>
            <w:r>
              <w:rPr>
                <w:rFonts w:hint="eastAsia"/>
              </w:rPr>
              <w:t>keyIndex</w:t>
            </w:r>
          </w:p>
        </w:tc>
        <w:tc>
          <w:tcPr>
            <w:tcW w:w="1971" w:type="dxa"/>
          </w:tcPr>
          <w:p w14:paraId="6046FFA8" w14:textId="77777777" w:rsidR="00AB279A" w:rsidRDefault="00AB279A" w:rsidP="00BA5DE1">
            <w:pPr>
              <w:pStyle w:val="-"/>
            </w:pPr>
            <w:r>
              <w:rPr>
                <w:rFonts w:hint="eastAsia"/>
              </w:rPr>
              <w:t>INT</w:t>
            </w:r>
          </w:p>
        </w:tc>
        <w:tc>
          <w:tcPr>
            <w:tcW w:w="1696" w:type="dxa"/>
          </w:tcPr>
          <w:p w14:paraId="1ECAC61F" w14:textId="77777777" w:rsidR="00AB279A" w:rsidRDefault="00AB279A" w:rsidP="00BA5DE1">
            <w:pPr>
              <w:pStyle w:val="-"/>
            </w:pPr>
          </w:p>
        </w:tc>
        <w:tc>
          <w:tcPr>
            <w:tcW w:w="4110" w:type="dxa"/>
          </w:tcPr>
          <w:p w14:paraId="641F50ED" w14:textId="6B2B4D3D" w:rsidR="00AB279A" w:rsidRDefault="00AB279A" w:rsidP="00BA5DE1">
            <w:pPr>
              <w:pStyle w:val="-"/>
            </w:pPr>
            <w:r>
              <w:rPr>
                <w:rFonts w:hint="eastAsia"/>
              </w:rPr>
              <w:t>密钥索引</w:t>
            </w:r>
            <w:r w:rsidR="007C5E8C">
              <w:rPr>
                <w:rFonts w:hint="eastAsia"/>
              </w:rPr>
              <w:t>（密码卡中）</w:t>
            </w:r>
          </w:p>
        </w:tc>
      </w:tr>
      <w:tr w:rsidR="00AB279A" w14:paraId="1B9195B6" w14:textId="77777777" w:rsidTr="00142023">
        <w:tc>
          <w:tcPr>
            <w:tcW w:w="1970" w:type="dxa"/>
          </w:tcPr>
          <w:p w14:paraId="1707E167" w14:textId="77777777" w:rsidR="00AB279A" w:rsidRDefault="00AB279A" w:rsidP="00BA5DE1">
            <w:pPr>
              <w:pStyle w:val="-"/>
            </w:pPr>
            <w:r>
              <w:rPr>
                <w:rFonts w:hint="eastAsia"/>
              </w:rPr>
              <w:t>keyBackUpIndex</w:t>
            </w:r>
          </w:p>
        </w:tc>
        <w:tc>
          <w:tcPr>
            <w:tcW w:w="1971" w:type="dxa"/>
          </w:tcPr>
          <w:p w14:paraId="245EE0DF" w14:textId="77777777" w:rsidR="00AB279A" w:rsidRDefault="00AB279A" w:rsidP="00BA5DE1">
            <w:pPr>
              <w:pStyle w:val="-"/>
            </w:pPr>
            <w:r>
              <w:rPr>
                <w:rFonts w:hint="eastAsia"/>
              </w:rPr>
              <w:t>INT</w:t>
            </w:r>
          </w:p>
        </w:tc>
        <w:tc>
          <w:tcPr>
            <w:tcW w:w="1696" w:type="dxa"/>
          </w:tcPr>
          <w:p w14:paraId="66E5842E" w14:textId="77777777" w:rsidR="00AB279A" w:rsidRDefault="00AB279A" w:rsidP="00BA5DE1">
            <w:pPr>
              <w:pStyle w:val="-"/>
            </w:pPr>
          </w:p>
        </w:tc>
        <w:tc>
          <w:tcPr>
            <w:tcW w:w="4110" w:type="dxa"/>
          </w:tcPr>
          <w:p w14:paraId="0E0CC942" w14:textId="422E3564" w:rsidR="00AB279A" w:rsidRDefault="00AB279A" w:rsidP="00BA5DE1">
            <w:pPr>
              <w:pStyle w:val="-"/>
            </w:pPr>
            <w:r>
              <w:rPr>
                <w:rFonts w:hint="eastAsia"/>
              </w:rPr>
              <w:t>备份的密钥的索引</w:t>
            </w:r>
            <w:r w:rsidR="004151CF">
              <w:rPr>
                <w:rFonts w:hint="eastAsia"/>
              </w:rPr>
              <w:t>（密码卡中）</w:t>
            </w:r>
          </w:p>
        </w:tc>
      </w:tr>
      <w:tr w:rsidR="00BE4505" w14:paraId="4D74FC9D" w14:textId="77777777" w:rsidTr="00142023">
        <w:tc>
          <w:tcPr>
            <w:tcW w:w="1970" w:type="dxa"/>
          </w:tcPr>
          <w:p w14:paraId="7B5C6DBE" w14:textId="156614CB" w:rsidR="00BE4505" w:rsidRDefault="004151CF" w:rsidP="00BA5DE1">
            <w:pPr>
              <w:pStyle w:val="-"/>
            </w:pPr>
            <w:r>
              <w:rPr>
                <w:rFonts w:hint="eastAsia"/>
              </w:rPr>
              <w:t>userID</w:t>
            </w:r>
          </w:p>
        </w:tc>
        <w:tc>
          <w:tcPr>
            <w:tcW w:w="1971" w:type="dxa"/>
          </w:tcPr>
          <w:p w14:paraId="23EB1467" w14:textId="77777777" w:rsidR="00BE4505" w:rsidRDefault="00BE4505" w:rsidP="00BA5DE1">
            <w:pPr>
              <w:pStyle w:val="-"/>
            </w:pPr>
            <w:r>
              <w:rPr>
                <w:rFonts w:hint="eastAsia"/>
              </w:rPr>
              <w:t>VARCHAR(32)</w:t>
            </w:r>
          </w:p>
        </w:tc>
        <w:tc>
          <w:tcPr>
            <w:tcW w:w="1696" w:type="dxa"/>
          </w:tcPr>
          <w:p w14:paraId="0C7A68FF" w14:textId="77777777" w:rsidR="00BE4505" w:rsidRDefault="00BE4505" w:rsidP="00BA5DE1">
            <w:pPr>
              <w:pStyle w:val="-"/>
            </w:pPr>
          </w:p>
        </w:tc>
        <w:tc>
          <w:tcPr>
            <w:tcW w:w="4110" w:type="dxa"/>
          </w:tcPr>
          <w:p w14:paraId="4F1AAD3E" w14:textId="506ED242" w:rsidR="00BE4505" w:rsidRDefault="001B4554" w:rsidP="004151CF">
            <w:pPr>
              <w:pStyle w:val="-"/>
            </w:pPr>
            <w:r>
              <w:rPr>
                <w:rFonts w:hint="eastAsia"/>
              </w:rPr>
              <w:t>证书关联的</w:t>
            </w:r>
            <w:r w:rsidR="00BE4505">
              <w:rPr>
                <w:rFonts w:hint="eastAsia"/>
              </w:rPr>
              <w:t>用户</w:t>
            </w:r>
            <w:r w:rsidR="004151CF">
              <w:rPr>
                <w:rFonts w:hint="eastAsia"/>
              </w:rPr>
              <w:t>id</w:t>
            </w:r>
          </w:p>
        </w:tc>
      </w:tr>
      <w:tr w:rsidR="00452A38" w14:paraId="722332AA" w14:textId="77777777" w:rsidTr="00142023">
        <w:tc>
          <w:tcPr>
            <w:tcW w:w="1970" w:type="dxa"/>
          </w:tcPr>
          <w:p w14:paraId="68B96371" w14:textId="31558646" w:rsidR="00452A38" w:rsidRDefault="00452A38" w:rsidP="00BA5DE1">
            <w:pPr>
              <w:pStyle w:val="-"/>
            </w:pPr>
            <w:r>
              <w:rPr>
                <w:rFonts w:hint="eastAsia"/>
              </w:rPr>
              <w:t>type</w:t>
            </w:r>
          </w:p>
        </w:tc>
        <w:tc>
          <w:tcPr>
            <w:tcW w:w="1971" w:type="dxa"/>
          </w:tcPr>
          <w:p w14:paraId="2B28E62E" w14:textId="5D399516" w:rsidR="00452A38" w:rsidRDefault="00452A38" w:rsidP="00BA5DE1">
            <w:pPr>
              <w:pStyle w:val="-"/>
            </w:pPr>
            <w:r>
              <w:rPr>
                <w:rFonts w:hint="eastAsia"/>
              </w:rPr>
              <w:t>I</w:t>
            </w:r>
            <w:r>
              <w:t>NT</w:t>
            </w:r>
          </w:p>
        </w:tc>
        <w:tc>
          <w:tcPr>
            <w:tcW w:w="1696" w:type="dxa"/>
          </w:tcPr>
          <w:p w14:paraId="5B133D6A" w14:textId="77777777" w:rsidR="00452A38" w:rsidRDefault="00452A38" w:rsidP="00BA5DE1">
            <w:pPr>
              <w:pStyle w:val="-"/>
            </w:pPr>
          </w:p>
        </w:tc>
        <w:tc>
          <w:tcPr>
            <w:tcW w:w="4110" w:type="dxa"/>
          </w:tcPr>
          <w:p w14:paraId="0C27E906" w14:textId="26A1F088" w:rsidR="00452A38" w:rsidRDefault="00452A38" w:rsidP="00BA5DE1">
            <w:pPr>
              <w:pStyle w:val="-"/>
            </w:pPr>
            <w:r>
              <w:rPr>
                <w:rFonts w:hint="eastAsia"/>
              </w:rPr>
              <w:t>证书类型：制章人、签章人、签章服务器</w:t>
            </w:r>
          </w:p>
        </w:tc>
      </w:tr>
      <w:tr w:rsidR="00F71FE8" w14:paraId="25F58A46" w14:textId="77777777" w:rsidTr="00142023">
        <w:tc>
          <w:tcPr>
            <w:tcW w:w="1970" w:type="dxa"/>
          </w:tcPr>
          <w:p w14:paraId="5C048DD5" w14:textId="2E40EAA5" w:rsidR="00F71FE8" w:rsidRDefault="00F71FE8" w:rsidP="00040568">
            <w:pPr>
              <w:pStyle w:val="-"/>
            </w:pPr>
            <w:r>
              <w:rPr>
                <w:rFonts w:hint="eastAsia"/>
              </w:rPr>
              <w:t>contents</w:t>
            </w:r>
          </w:p>
        </w:tc>
        <w:tc>
          <w:tcPr>
            <w:tcW w:w="1971" w:type="dxa"/>
          </w:tcPr>
          <w:p w14:paraId="35C218AB" w14:textId="12319A5D" w:rsidR="00F71FE8" w:rsidRDefault="00F71FE8" w:rsidP="00432072">
            <w:pPr>
              <w:pStyle w:val="-"/>
            </w:pPr>
            <w:r>
              <w:rPr>
                <w:rFonts w:hint="eastAsia"/>
              </w:rPr>
              <w:t>JSON</w:t>
            </w:r>
          </w:p>
        </w:tc>
        <w:tc>
          <w:tcPr>
            <w:tcW w:w="1696" w:type="dxa"/>
          </w:tcPr>
          <w:p w14:paraId="72392E5C" w14:textId="77777777" w:rsidR="00F71FE8" w:rsidRDefault="00F71FE8" w:rsidP="00040568">
            <w:pPr>
              <w:pStyle w:val="-"/>
            </w:pPr>
          </w:p>
        </w:tc>
        <w:tc>
          <w:tcPr>
            <w:tcW w:w="4110" w:type="dxa"/>
          </w:tcPr>
          <w:p w14:paraId="16B48240" w14:textId="3512E317" w:rsidR="00F71FE8" w:rsidRDefault="00F71FE8" w:rsidP="00040568">
            <w:pPr>
              <w:pStyle w:val="-"/>
            </w:pPr>
            <w:r>
              <w:t>证书内容</w:t>
            </w:r>
          </w:p>
        </w:tc>
      </w:tr>
      <w:tr w:rsidR="001B4554" w14:paraId="6BC7E1C1" w14:textId="77777777" w:rsidTr="00142023">
        <w:tc>
          <w:tcPr>
            <w:tcW w:w="1970" w:type="dxa"/>
          </w:tcPr>
          <w:p w14:paraId="28E21350" w14:textId="174A2828" w:rsidR="001B4554" w:rsidRDefault="001B4554" w:rsidP="00040568">
            <w:pPr>
              <w:pStyle w:val="-"/>
            </w:pPr>
            <w:r>
              <w:rPr>
                <w:rFonts w:hint="eastAsia"/>
              </w:rPr>
              <w:t>s</w:t>
            </w:r>
            <w:r>
              <w:t>tatus</w:t>
            </w:r>
          </w:p>
        </w:tc>
        <w:tc>
          <w:tcPr>
            <w:tcW w:w="1971" w:type="dxa"/>
          </w:tcPr>
          <w:p w14:paraId="040BA973" w14:textId="14C92E6B" w:rsidR="001B4554" w:rsidRDefault="001B4554" w:rsidP="00432072">
            <w:pPr>
              <w:pStyle w:val="-"/>
            </w:pPr>
            <w:r>
              <w:rPr>
                <w:rFonts w:hint="eastAsia"/>
              </w:rPr>
              <w:t>I</w:t>
            </w:r>
            <w:r>
              <w:t>NT</w:t>
            </w:r>
          </w:p>
        </w:tc>
        <w:tc>
          <w:tcPr>
            <w:tcW w:w="1696" w:type="dxa"/>
          </w:tcPr>
          <w:p w14:paraId="4E705BE5" w14:textId="77777777" w:rsidR="001B4554" w:rsidRDefault="001B4554" w:rsidP="00040568">
            <w:pPr>
              <w:pStyle w:val="-"/>
            </w:pPr>
          </w:p>
        </w:tc>
        <w:tc>
          <w:tcPr>
            <w:tcW w:w="4110" w:type="dxa"/>
          </w:tcPr>
          <w:p w14:paraId="47824618" w14:textId="217A9C1A" w:rsidR="001B4554" w:rsidRDefault="001B4554" w:rsidP="00040568">
            <w:pPr>
              <w:pStyle w:val="-"/>
            </w:pPr>
            <w:r>
              <w:t>CRL</w:t>
            </w:r>
            <w:r>
              <w:rPr>
                <w:rFonts w:hint="eastAsia"/>
              </w:rPr>
              <w:t>或者</w:t>
            </w:r>
            <w:r>
              <w:rPr>
                <w:rFonts w:hint="eastAsia"/>
              </w:rPr>
              <w:t>OCSP</w:t>
            </w:r>
            <w:r>
              <w:rPr>
                <w:rFonts w:hint="eastAsia"/>
              </w:rPr>
              <w:t>查到时填充，默认是正常状态</w:t>
            </w:r>
          </w:p>
        </w:tc>
      </w:tr>
      <w:tr w:rsidR="0007508A" w14:paraId="07E9FD8C" w14:textId="77777777" w:rsidTr="00142023">
        <w:tc>
          <w:tcPr>
            <w:tcW w:w="1970" w:type="dxa"/>
          </w:tcPr>
          <w:p w14:paraId="41F75373" w14:textId="77777777" w:rsidR="0007508A" w:rsidRPr="00BE4E02" w:rsidRDefault="0007508A" w:rsidP="003463EC">
            <w:pPr>
              <w:pStyle w:val="-"/>
            </w:pPr>
            <w:r>
              <w:rPr>
                <w:rFonts w:hint="eastAsia"/>
              </w:rPr>
              <w:t>createTime</w:t>
            </w:r>
          </w:p>
        </w:tc>
        <w:tc>
          <w:tcPr>
            <w:tcW w:w="1971" w:type="dxa"/>
          </w:tcPr>
          <w:p w14:paraId="48494396" w14:textId="77777777" w:rsidR="0007508A" w:rsidRDefault="0007508A" w:rsidP="003463EC">
            <w:pPr>
              <w:pStyle w:val="-"/>
            </w:pPr>
            <w:r>
              <w:rPr>
                <w:rFonts w:hint="eastAsia"/>
              </w:rPr>
              <w:t>DATETIME</w:t>
            </w:r>
          </w:p>
        </w:tc>
        <w:tc>
          <w:tcPr>
            <w:tcW w:w="1696" w:type="dxa"/>
          </w:tcPr>
          <w:p w14:paraId="3DB29F0B" w14:textId="77777777" w:rsidR="0007508A" w:rsidRDefault="0007508A" w:rsidP="003463EC">
            <w:pPr>
              <w:pStyle w:val="-"/>
            </w:pPr>
          </w:p>
        </w:tc>
        <w:tc>
          <w:tcPr>
            <w:tcW w:w="4110" w:type="dxa"/>
          </w:tcPr>
          <w:p w14:paraId="088C42C4" w14:textId="77777777" w:rsidR="0007508A" w:rsidRDefault="0007508A" w:rsidP="003463EC">
            <w:pPr>
              <w:pStyle w:val="-"/>
            </w:pPr>
          </w:p>
        </w:tc>
      </w:tr>
      <w:tr w:rsidR="00F71FE8" w14:paraId="024DF490" w14:textId="77777777" w:rsidTr="00142023">
        <w:tc>
          <w:tcPr>
            <w:tcW w:w="1970" w:type="dxa"/>
          </w:tcPr>
          <w:p w14:paraId="06CA2FFD" w14:textId="741C91A4" w:rsidR="00F71FE8" w:rsidRDefault="00F71FE8" w:rsidP="003463EC">
            <w:pPr>
              <w:pStyle w:val="-"/>
            </w:pPr>
            <w:r>
              <w:rPr>
                <w:rFonts w:hint="eastAsia"/>
              </w:rPr>
              <w:t>revocationDate</w:t>
            </w:r>
          </w:p>
        </w:tc>
        <w:tc>
          <w:tcPr>
            <w:tcW w:w="1971" w:type="dxa"/>
          </w:tcPr>
          <w:p w14:paraId="159FBBDA" w14:textId="79E87E83" w:rsidR="00F71FE8" w:rsidRDefault="00F71FE8" w:rsidP="003463EC">
            <w:pPr>
              <w:pStyle w:val="-"/>
            </w:pPr>
            <w:r>
              <w:rPr>
                <w:rFonts w:hint="eastAsia"/>
              </w:rPr>
              <w:t>DATETIME</w:t>
            </w:r>
          </w:p>
        </w:tc>
        <w:tc>
          <w:tcPr>
            <w:tcW w:w="1696" w:type="dxa"/>
          </w:tcPr>
          <w:p w14:paraId="2BF663DA" w14:textId="77777777" w:rsidR="00F71FE8" w:rsidRDefault="00F71FE8" w:rsidP="003463EC">
            <w:pPr>
              <w:pStyle w:val="-"/>
            </w:pPr>
          </w:p>
        </w:tc>
        <w:tc>
          <w:tcPr>
            <w:tcW w:w="4110" w:type="dxa"/>
          </w:tcPr>
          <w:p w14:paraId="26616AE1" w14:textId="1358B036" w:rsidR="00F71FE8" w:rsidRDefault="00F71FE8" w:rsidP="00BA04FB">
            <w:pPr>
              <w:pStyle w:val="-"/>
            </w:pPr>
            <w:r>
              <w:t>被撤销的时间</w:t>
            </w:r>
            <w:r w:rsidR="00BA04FB">
              <w:rPr>
                <w:rFonts w:hint="eastAsia"/>
              </w:rPr>
              <w:t>（</w:t>
            </w:r>
            <w:r w:rsidR="00BA04FB">
              <w:rPr>
                <w:rFonts w:hint="eastAsia"/>
              </w:rPr>
              <w:t>CRL</w:t>
            </w:r>
            <w:r w:rsidR="00BA04FB">
              <w:rPr>
                <w:rFonts w:hint="eastAsia"/>
              </w:rPr>
              <w:t>解析时填充）</w:t>
            </w:r>
          </w:p>
        </w:tc>
      </w:tr>
    </w:tbl>
    <w:p w14:paraId="4EAC2EF6" w14:textId="77777777" w:rsidR="000050F0" w:rsidRDefault="000050F0" w:rsidP="0007508A">
      <w:pPr>
        <w:ind w:firstLine="440"/>
      </w:pPr>
    </w:p>
    <w:p w14:paraId="112CAAAC" w14:textId="2FDB57CC" w:rsidR="000050F0" w:rsidRDefault="000050F0" w:rsidP="000050F0">
      <w:pPr>
        <w:pStyle w:val="afc"/>
        <w:numPr>
          <w:ilvl w:val="0"/>
          <w:numId w:val="40"/>
        </w:numPr>
        <w:ind w:firstLineChars="0"/>
      </w:pPr>
      <w:r>
        <w:rPr>
          <w:rFonts w:hint="eastAsia"/>
        </w:rPr>
        <w:lastRenderedPageBreak/>
        <w:t>印章</w:t>
      </w:r>
      <w:r>
        <w:t>表</w:t>
      </w:r>
    </w:p>
    <w:tbl>
      <w:tblPr>
        <w:tblStyle w:val="ad"/>
        <w:tblW w:w="0" w:type="auto"/>
        <w:tblLook w:val="04A0" w:firstRow="1" w:lastRow="0" w:firstColumn="1" w:lastColumn="0" w:noHBand="0" w:noVBand="1"/>
      </w:tblPr>
      <w:tblGrid>
        <w:gridCol w:w="1970"/>
        <w:gridCol w:w="1971"/>
        <w:gridCol w:w="1554"/>
        <w:gridCol w:w="4252"/>
      </w:tblGrid>
      <w:tr w:rsidR="000050F0" w14:paraId="654FE1E6" w14:textId="77777777" w:rsidTr="003463EC">
        <w:tc>
          <w:tcPr>
            <w:tcW w:w="1970" w:type="dxa"/>
          </w:tcPr>
          <w:p w14:paraId="799C44F3" w14:textId="77777777" w:rsidR="000050F0" w:rsidRDefault="000050F0" w:rsidP="003463EC">
            <w:pPr>
              <w:pStyle w:val="af2"/>
              <w:jc w:val="both"/>
            </w:pPr>
            <w:r>
              <w:t>表名</w:t>
            </w:r>
          </w:p>
        </w:tc>
        <w:tc>
          <w:tcPr>
            <w:tcW w:w="7777" w:type="dxa"/>
            <w:gridSpan w:val="3"/>
          </w:tcPr>
          <w:p w14:paraId="7B0E0E84" w14:textId="43228295" w:rsidR="000050F0" w:rsidRDefault="000050F0" w:rsidP="003463EC">
            <w:pPr>
              <w:pStyle w:val="-"/>
            </w:pPr>
            <w:r>
              <w:t>Stamp</w:t>
            </w:r>
          </w:p>
        </w:tc>
      </w:tr>
      <w:tr w:rsidR="000050F0" w14:paraId="4471E669" w14:textId="77777777" w:rsidTr="003463EC">
        <w:tc>
          <w:tcPr>
            <w:tcW w:w="1970" w:type="dxa"/>
          </w:tcPr>
          <w:p w14:paraId="449A2FD0" w14:textId="77777777" w:rsidR="000050F0" w:rsidRDefault="000050F0" w:rsidP="003463EC">
            <w:pPr>
              <w:pStyle w:val="af2"/>
              <w:jc w:val="both"/>
            </w:pPr>
            <w:r>
              <w:t>描述</w:t>
            </w:r>
          </w:p>
        </w:tc>
        <w:tc>
          <w:tcPr>
            <w:tcW w:w="7777" w:type="dxa"/>
            <w:gridSpan w:val="3"/>
          </w:tcPr>
          <w:p w14:paraId="6A2910AF" w14:textId="51805467" w:rsidR="000050F0" w:rsidRDefault="000050F0" w:rsidP="003463EC">
            <w:pPr>
              <w:pStyle w:val="-"/>
            </w:pPr>
            <w:r>
              <w:t>印章信息表</w:t>
            </w:r>
          </w:p>
        </w:tc>
      </w:tr>
      <w:tr w:rsidR="000050F0" w14:paraId="29D3CA66" w14:textId="77777777" w:rsidTr="00142023">
        <w:tc>
          <w:tcPr>
            <w:tcW w:w="1970" w:type="dxa"/>
          </w:tcPr>
          <w:p w14:paraId="60A12601" w14:textId="77777777" w:rsidR="000050F0" w:rsidRPr="00512028" w:rsidRDefault="000050F0" w:rsidP="003463EC">
            <w:pPr>
              <w:pStyle w:val="af2"/>
              <w:jc w:val="both"/>
              <w:rPr>
                <w:rStyle w:val="af8"/>
                <w:b/>
              </w:rPr>
            </w:pPr>
            <w:r w:rsidRPr="00512028">
              <w:rPr>
                <w:rStyle w:val="af8"/>
                <w:b/>
              </w:rPr>
              <w:t>字段</w:t>
            </w:r>
          </w:p>
        </w:tc>
        <w:tc>
          <w:tcPr>
            <w:tcW w:w="1971" w:type="dxa"/>
          </w:tcPr>
          <w:p w14:paraId="213BE8BB" w14:textId="77777777" w:rsidR="000050F0" w:rsidRPr="00512028" w:rsidRDefault="000050F0" w:rsidP="003463EC">
            <w:pPr>
              <w:ind w:firstLineChars="0" w:firstLine="0"/>
              <w:rPr>
                <w:rStyle w:val="af8"/>
              </w:rPr>
            </w:pPr>
            <w:r w:rsidRPr="00512028">
              <w:rPr>
                <w:rStyle w:val="af8"/>
              </w:rPr>
              <w:t>类型</w:t>
            </w:r>
          </w:p>
        </w:tc>
        <w:tc>
          <w:tcPr>
            <w:tcW w:w="1554" w:type="dxa"/>
          </w:tcPr>
          <w:p w14:paraId="125C04C9" w14:textId="77777777" w:rsidR="000050F0" w:rsidRPr="00512028" w:rsidRDefault="000050F0" w:rsidP="003463EC">
            <w:pPr>
              <w:ind w:firstLineChars="0" w:firstLine="0"/>
              <w:rPr>
                <w:rStyle w:val="af8"/>
              </w:rPr>
            </w:pPr>
            <w:r w:rsidRPr="00512028">
              <w:rPr>
                <w:rStyle w:val="af8"/>
              </w:rPr>
              <w:t>默认值</w:t>
            </w:r>
          </w:p>
        </w:tc>
        <w:tc>
          <w:tcPr>
            <w:tcW w:w="4252" w:type="dxa"/>
          </w:tcPr>
          <w:p w14:paraId="6F3044FF" w14:textId="77777777" w:rsidR="000050F0" w:rsidRPr="00512028" w:rsidRDefault="000050F0" w:rsidP="003463EC">
            <w:pPr>
              <w:ind w:firstLineChars="0" w:firstLine="0"/>
              <w:rPr>
                <w:rStyle w:val="af8"/>
              </w:rPr>
            </w:pPr>
            <w:r w:rsidRPr="00512028">
              <w:rPr>
                <w:rStyle w:val="af8"/>
              </w:rPr>
              <w:t>说明</w:t>
            </w:r>
          </w:p>
        </w:tc>
      </w:tr>
      <w:tr w:rsidR="000050F0" w14:paraId="772D178E" w14:textId="77777777" w:rsidTr="00142023">
        <w:tc>
          <w:tcPr>
            <w:tcW w:w="1970" w:type="dxa"/>
          </w:tcPr>
          <w:p w14:paraId="3D0863C7" w14:textId="77777777" w:rsidR="000050F0" w:rsidRDefault="000050F0" w:rsidP="003463EC">
            <w:pPr>
              <w:pStyle w:val="-"/>
            </w:pPr>
            <w:r>
              <w:rPr>
                <w:rFonts w:hint="eastAsia"/>
              </w:rPr>
              <w:t>i</w:t>
            </w:r>
            <w:r>
              <w:t>d</w:t>
            </w:r>
          </w:p>
        </w:tc>
        <w:tc>
          <w:tcPr>
            <w:tcW w:w="1971" w:type="dxa"/>
          </w:tcPr>
          <w:p w14:paraId="05E89007" w14:textId="77777777" w:rsidR="000050F0" w:rsidRDefault="000050F0" w:rsidP="003463EC">
            <w:pPr>
              <w:pStyle w:val="-"/>
            </w:pPr>
            <w:r>
              <w:t>INT</w:t>
            </w:r>
          </w:p>
        </w:tc>
        <w:tc>
          <w:tcPr>
            <w:tcW w:w="1554" w:type="dxa"/>
          </w:tcPr>
          <w:p w14:paraId="45EA2200" w14:textId="77777777" w:rsidR="000050F0" w:rsidRDefault="000050F0" w:rsidP="003463EC">
            <w:pPr>
              <w:pStyle w:val="-"/>
            </w:pPr>
            <w:r>
              <w:t>自增</w:t>
            </w:r>
            <w:r>
              <w:rPr>
                <w:rFonts w:hint="eastAsia"/>
              </w:rPr>
              <w:t>1</w:t>
            </w:r>
          </w:p>
        </w:tc>
        <w:tc>
          <w:tcPr>
            <w:tcW w:w="4252" w:type="dxa"/>
          </w:tcPr>
          <w:p w14:paraId="42274273" w14:textId="77777777" w:rsidR="000050F0" w:rsidRDefault="000050F0" w:rsidP="003463EC">
            <w:pPr>
              <w:pStyle w:val="-"/>
            </w:pPr>
          </w:p>
        </w:tc>
      </w:tr>
      <w:tr w:rsidR="000050F0" w14:paraId="7F47265C" w14:textId="77777777" w:rsidTr="00142023">
        <w:tc>
          <w:tcPr>
            <w:tcW w:w="1970" w:type="dxa"/>
          </w:tcPr>
          <w:p w14:paraId="17EDA45D" w14:textId="38956772" w:rsidR="000050F0" w:rsidRDefault="00505C11" w:rsidP="003463EC">
            <w:pPr>
              <w:pStyle w:val="-"/>
            </w:pPr>
            <w:r>
              <w:rPr>
                <w:rFonts w:hint="eastAsia"/>
              </w:rPr>
              <w:t>esID</w:t>
            </w:r>
          </w:p>
        </w:tc>
        <w:tc>
          <w:tcPr>
            <w:tcW w:w="1971" w:type="dxa"/>
          </w:tcPr>
          <w:p w14:paraId="12C74E58" w14:textId="4E4B66F2" w:rsidR="000050F0" w:rsidRDefault="000050F0" w:rsidP="003463EC">
            <w:pPr>
              <w:pStyle w:val="-"/>
            </w:pPr>
            <w:r>
              <w:rPr>
                <w:rFonts w:hint="eastAsia"/>
              </w:rPr>
              <w:t>VARCHAR(</w:t>
            </w:r>
            <w:r w:rsidR="00835B53">
              <w:rPr>
                <w:rFonts w:hint="eastAsia"/>
              </w:rPr>
              <w:t>32</w:t>
            </w:r>
            <w:r>
              <w:rPr>
                <w:rFonts w:hint="eastAsia"/>
              </w:rPr>
              <w:t>)</w:t>
            </w:r>
          </w:p>
        </w:tc>
        <w:tc>
          <w:tcPr>
            <w:tcW w:w="1554" w:type="dxa"/>
          </w:tcPr>
          <w:p w14:paraId="03152F2F" w14:textId="77777777" w:rsidR="000050F0" w:rsidRDefault="000050F0" w:rsidP="003463EC">
            <w:pPr>
              <w:pStyle w:val="-"/>
            </w:pPr>
          </w:p>
        </w:tc>
        <w:tc>
          <w:tcPr>
            <w:tcW w:w="4252" w:type="dxa"/>
          </w:tcPr>
          <w:p w14:paraId="5EBFCDCD" w14:textId="4FE9DE87" w:rsidR="000050F0" w:rsidRDefault="000050F0" w:rsidP="003463EC">
            <w:pPr>
              <w:pStyle w:val="-"/>
            </w:pPr>
            <w:r>
              <w:t>印章序列号</w:t>
            </w:r>
            <w:r>
              <w:rPr>
                <w:rFonts w:hint="eastAsia"/>
              </w:rPr>
              <w:t>（印章更新时，使用新的序列号）</w:t>
            </w:r>
          </w:p>
        </w:tc>
      </w:tr>
      <w:tr w:rsidR="00835B53" w14:paraId="51EBED85" w14:textId="77777777" w:rsidTr="00142023">
        <w:tc>
          <w:tcPr>
            <w:tcW w:w="1970" w:type="dxa"/>
          </w:tcPr>
          <w:p w14:paraId="3E14FC1B" w14:textId="479126D3" w:rsidR="00835B53" w:rsidRDefault="00835B53" w:rsidP="003463EC">
            <w:pPr>
              <w:pStyle w:val="-"/>
            </w:pPr>
            <w:r>
              <w:rPr>
                <w:rFonts w:hint="eastAsia"/>
              </w:rPr>
              <w:t>esname</w:t>
            </w:r>
          </w:p>
        </w:tc>
        <w:tc>
          <w:tcPr>
            <w:tcW w:w="1971" w:type="dxa"/>
          </w:tcPr>
          <w:p w14:paraId="4618637C" w14:textId="0EB014D4" w:rsidR="00835B53" w:rsidRDefault="00835B53" w:rsidP="003463EC">
            <w:pPr>
              <w:pStyle w:val="-"/>
            </w:pPr>
            <w:r>
              <w:rPr>
                <w:rFonts w:hint="eastAsia"/>
              </w:rPr>
              <w:t>VARCHAR(100)</w:t>
            </w:r>
          </w:p>
        </w:tc>
        <w:tc>
          <w:tcPr>
            <w:tcW w:w="1554" w:type="dxa"/>
          </w:tcPr>
          <w:p w14:paraId="30AD776C" w14:textId="77777777" w:rsidR="00835B53" w:rsidRDefault="00835B53" w:rsidP="003463EC">
            <w:pPr>
              <w:pStyle w:val="-"/>
            </w:pPr>
          </w:p>
        </w:tc>
        <w:tc>
          <w:tcPr>
            <w:tcW w:w="4252" w:type="dxa"/>
          </w:tcPr>
          <w:p w14:paraId="09CB28E1" w14:textId="4715768C" w:rsidR="00835B53" w:rsidRDefault="00835B53" w:rsidP="003463EC">
            <w:pPr>
              <w:pStyle w:val="-"/>
            </w:pPr>
            <w:r>
              <w:t>印章名称</w:t>
            </w:r>
          </w:p>
        </w:tc>
      </w:tr>
      <w:tr w:rsidR="00835B53" w14:paraId="544D163E" w14:textId="77777777" w:rsidTr="00142023">
        <w:tc>
          <w:tcPr>
            <w:tcW w:w="1970" w:type="dxa"/>
          </w:tcPr>
          <w:p w14:paraId="541F754B" w14:textId="6650909F" w:rsidR="00835B53" w:rsidRDefault="00835B53" w:rsidP="003463EC">
            <w:pPr>
              <w:pStyle w:val="-"/>
            </w:pPr>
            <w:r>
              <w:rPr>
                <w:rFonts w:hint="eastAsia"/>
              </w:rPr>
              <w:t>estype</w:t>
            </w:r>
          </w:p>
        </w:tc>
        <w:tc>
          <w:tcPr>
            <w:tcW w:w="1971" w:type="dxa"/>
          </w:tcPr>
          <w:p w14:paraId="55E392FD" w14:textId="162D9693" w:rsidR="00835B53" w:rsidRDefault="00835B53" w:rsidP="003463EC">
            <w:pPr>
              <w:pStyle w:val="-"/>
            </w:pPr>
            <w:r>
              <w:rPr>
                <w:rFonts w:hint="eastAsia"/>
              </w:rPr>
              <w:t>INT</w:t>
            </w:r>
          </w:p>
        </w:tc>
        <w:tc>
          <w:tcPr>
            <w:tcW w:w="1554" w:type="dxa"/>
          </w:tcPr>
          <w:p w14:paraId="168ADE76" w14:textId="77777777" w:rsidR="00835B53" w:rsidRDefault="00835B53" w:rsidP="003463EC">
            <w:pPr>
              <w:pStyle w:val="-"/>
            </w:pPr>
          </w:p>
        </w:tc>
        <w:tc>
          <w:tcPr>
            <w:tcW w:w="4252" w:type="dxa"/>
          </w:tcPr>
          <w:p w14:paraId="68851394" w14:textId="1580E1CA" w:rsidR="00835B53" w:rsidRDefault="00835B53" w:rsidP="003463EC">
            <w:pPr>
              <w:pStyle w:val="-"/>
            </w:pPr>
            <w:r>
              <w:t>印章类型</w:t>
            </w:r>
            <w:r>
              <w:rPr>
                <w:rFonts w:hint="eastAsia"/>
              </w:rPr>
              <w:t>（公章、个人章）</w:t>
            </w:r>
          </w:p>
        </w:tc>
      </w:tr>
      <w:tr w:rsidR="00835B53" w14:paraId="1311144F" w14:textId="77777777" w:rsidTr="00142023">
        <w:tc>
          <w:tcPr>
            <w:tcW w:w="1970" w:type="dxa"/>
          </w:tcPr>
          <w:p w14:paraId="709EF2C9" w14:textId="3E804871" w:rsidR="00835B53" w:rsidRDefault="00835B53" w:rsidP="003463EC">
            <w:pPr>
              <w:pStyle w:val="-"/>
            </w:pPr>
            <w:r>
              <w:t>s</w:t>
            </w:r>
            <w:r>
              <w:rPr>
                <w:rFonts w:hint="eastAsia"/>
              </w:rPr>
              <w:t>eal</w:t>
            </w:r>
            <w:r>
              <w:t>Info</w:t>
            </w:r>
          </w:p>
        </w:tc>
        <w:tc>
          <w:tcPr>
            <w:tcW w:w="1971" w:type="dxa"/>
          </w:tcPr>
          <w:p w14:paraId="1CD50687" w14:textId="63E92C4B" w:rsidR="00835B53" w:rsidRDefault="00835B53" w:rsidP="003463EC">
            <w:pPr>
              <w:pStyle w:val="-"/>
            </w:pPr>
            <w:r>
              <w:rPr>
                <w:rFonts w:hint="eastAsia"/>
              </w:rPr>
              <w:t>VARCHAR(10000)</w:t>
            </w:r>
          </w:p>
        </w:tc>
        <w:tc>
          <w:tcPr>
            <w:tcW w:w="1554" w:type="dxa"/>
          </w:tcPr>
          <w:p w14:paraId="3368261C" w14:textId="77777777" w:rsidR="00835B53" w:rsidRDefault="00835B53" w:rsidP="003463EC">
            <w:pPr>
              <w:pStyle w:val="-"/>
            </w:pPr>
          </w:p>
        </w:tc>
        <w:tc>
          <w:tcPr>
            <w:tcW w:w="4252" w:type="dxa"/>
          </w:tcPr>
          <w:p w14:paraId="3D8ADB6F" w14:textId="191FC116" w:rsidR="00835B53" w:rsidRDefault="00835B53" w:rsidP="003463EC">
            <w:pPr>
              <w:pStyle w:val="-"/>
            </w:pPr>
            <w:r>
              <w:rPr>
                <w:rFonts w:hint="eastAsia"/>
              </w:rPr>
              <w:t>印章</w:t>
            </w:r>
            <w:r>
              <w:rPr>
                <w:rFonts w:hint="eastAsia"/>
              </w:rPr>
              <w:t>ASN.</w:t>
            </w:r>
            <w:r>
              <w:t>1</w:t>
            </w:r>
            <w:r>
              <w:rPr>
                <w:rFonts w:hint="eastAsia"/>
              </w:rPr>
              <w:t>的</w:t>
            </w:r>
            <w:r>
              <w:rPr>
                <w:rFonts w:hint="eastAsia"/>
              </w:rPr>
              <w:t>BASE64</w:t>
            </w:r>
            <w:r>
              <w:rPr>
                <w:rFonts w:hint="eastAsia"/>
              </w:rPr>
              <w:t>编码</w:t>
            </w:r>
          </w:p>
        </w:tc>
      </w:tr>
      <w:tr w:rsidR="001B4554" w14:paraId="1CAC1FF7" w14:textId="77777777" w:rsidTr="00142023">
        <w:tc>
          <w:tcPr>
            <w:tcW w:w="1970" w:type="dxa"/>
          </w:tcPr>
          <w:p w14:paraId="0F8B4122" w14:textId="730AFF49" w:rsidR="001B4554" w:rsidRDefault="001B4554" w:rsidP="003463EC">
            <w:pPr>
              <w:pStyle w:val="-"/>
            </w:pPr>
            <w:r>
              <w:rPr>
                <w:rFonts w:hint="eastAsia"/>
              </w:rPr>
              <w:t>status</w:t>
            </w:r>
          </w:p>
        </w:tc>
        <w:tc>
          <w:tcPr>
            <w:tcW w:w="1971" w:type="dxa"/>
          </w:tcPr>
          <w:p w14:paraId="6C4E77BC" w14:textId="786C188E" w:rsidR="001B4554" w:rsidRDefault="001B4554" w:rsidP="003463EC">
            <w:pPr>
              <w:pStyle w:val="-"/>
            </w:pPr>
            <w:r>
              <w:rPr>
                <w:rFonts w:hint="eastAsia"/>
              </w:rPr>
              <w:t>INT</w:t>
            </w:r>
          </w:p>
        </w:tc>
        <w:tc>
          <w:tcPr>
            <w:tcW w:w="1554" w:type="dxa"/>
          </w:tcPr>
          <w:p w14:paraId="195464F4" w14:textId="77777777" w:rsidR="001B4554" w:rsidRDefault="001B4554" w:rsidP="003463EC">
            <w:pPr>
              <w:pStyle w:val="-"/>
            </w:pPr>
          </w:p>
        </w:tc>
        <w:tc>
          <w:tcPr>
            <w:tcW w:w="4252" w:type="dxa"/>
          </w:tcPr>
          <w:p w14:paraId="1E7C3B6B" w14:textId="77777777" w:rsidR="001B4554" w:rsidRDefault="001B4554" w:rsidP="003463EC">
            <w:pPr>
              <w:pStyle w:val="-"/>
            </w:pPr>
            <w:r>
              <w:rPr>
                <w:rFonts w:hint="eastAsia"/>
              </w:rPr>
              <w:t>印章的状态：</w:t>
            </w:r>
          </w:p>
          <w:p w14:paraId="55B1AFA5" w14:textId="71502F7D" w:rsidR="001B4554" w:rsidRDefault="001B4554" w:rsidP="00452A38">
            <w:pPr>
              <w:pStyle w:val="-"/>
            </w:pPr>
            <w:r>
              <w:rPr>
                <w:rFonts w:hint="eastAsia"/>
              </w:rPr>
              <w:t>正常使用</w:t>
            </w:r>
            <w:r>
              <w:rPr>
                <w:rFonts w:hint="eastAsia"/>
              </w:rPr>
              <w:t>0</w:t>
            </w:r>
            <w:r>
              <w:t>7</w:t>
            </w:r>
            <w:r>
              <w:rPr>
                <w:rFonts w:hint="eastAsia"/>
              </w:rPr>
              <w:t>、</w:t>
            </w:r>
            <w:r w:rsidR="00452A38">
              <w:rPr>
                <w:rFonts w:hint="eastAsia"/>
              </w:rPr>
              <w:t>印章被注销</w:t>
            </w:r>
            <w:r>
              <w:rPr>
                <w:rFonts w:hint="eastAsia"/>
              </w:rPr>
              <w:t>8</w:t>
            </w:r>
            <w:r w:rsidR="00452A38">
              <w:rPr>
                <w:rFonts w:hint="eastAsia"/>
              </w:rPr>
              <w:t>7</w:t>
            </w:r>
            <w:r>
              <w:t>.</w:t>
            </w:r>
          </w:p>
        </w:tc>
      </w:tr>
      <w:tr w:rsidR="0000434D" w14:paraId="14B7DD53" w14:textId="77777777" w:rsidTr="00142023">
        <w:tc>
          <w:tcPr>
            <w:tcW w:w="1970" w:type="dxa"/>
          </w:tcPr>
          <w:p w14:paraId="7D568650" w14:textId="6EA85469" w:rsidR="0000434D" w:rsidRDefault="0000434D" w:rsidP="003463EC">
            <w:pPr>
              <w:pStyle w:val="-"/>
            </w:pPr>
            <w:r>
              <w:rPr>
                <w:rFonts w:hint="eastAsia"/>
              </w:rPr>
              <w:t>reqID</w:t>
            </w:r>
          </w:p>
        </w:tc>
        <w:tc>
          <w:tcPr>
            <w:tcW w:w="1971" w:type="dxa"/>
          </w:tcPr>
          <w:p w14:paraId="7B6B9F46" w14:textId="67ABDB99" w:rsidR="0000434D" w:rsidRDefault="0000434D" w:rsidP="003463EC">
            <w:pPr>
              <w:pStyle w:val="-"/>
            </w:pPr>
            <w:r>
              <w:rPr>
                <w:rFonts w:hint="eastAsia"/>
              </w:rPr>
              <w:t>INT</w:t>
            </w:r>
          </w:p>
        </w:tc>
        <w:tc>
          <w:tcPr>
            <w:tcW w:w="1554" w:type="dxa"/>
          </w:tcPr>
          <w:p w14:paraId="6ACA3624" w14:textId="77777777" w:rsidR="0000434D" w:rsidRDefault="0000434D" w:rsidP="003463EC">
            <w:pPr>
              <w:pStyle w:val="-"/>
            </w:pPr>
          </w:p>
        </w:tc>
        <w:tc>
          <w:tcPr>
            <w:tcW w:w="4252" w:type="dxa"/>
          </w:tcPr>
          <w:p w14:paraId="6A8BEAB4" w14:textId="053FAF7C" w:rsidR="0000434D" w:rsidRDefault="0000434D" w:rsidP="003463EC">
            <w:pPr>
              <w:pStyle w:val="-"/>
            </w:pPr>
            <w:r>
              <w:t>对应的印章申请的</w:t>
            </w:r>
            <w:r>
              <w:t>id</w:t>
            </w:r>
          </w:p>
        </w:tc>
      </w:tr>
      <w:tr w:rsidR="000050F0" w14:paraId="3AEBF89E" w14:textId="77777777" w:rsidTr="00142023">
        <w:tc>
          <w:tcPr>
            <w:tcW w:w="1970" w:type="dxa"/>
          </w:tcPr>
          <w:p w14:paraId="7B121A27" w14:textId="35881F5C" w:rsidR="000050F0" w:rsidRDefault="000050F0" w:rsidP="003463EC">
            <w:pPr>
              <w:pStyle w:val="-"/>
            </w:pPr>
            <w:r>
              <w:rPr>
                <w:rFonts w:hint="eastAsia"/>
              </w:rPr>
              <w:t>createTime</w:t>
            </w:r>
          </w:p>
        </w:tc>
        <w:tc>
          <w:tcPr>
            <w:tcW w:w="1971" w:type="dxa"/>
          </w:tcPr>
          <w:p w14:paraId="0082468E" w14:textId="0A669BAD" w:rsidR="000050F0" w:rsidRDefault="000050F0" w:rsidP="003463EC">
            <w:pPr>
              <w:pStyle w:val="-"/>
            </w:pPr>
            <w:r>
              <w:rPr>
                <w:rFonts w:hint="eastAsia"/>
              </w:rPr>
              <w:t>DATETIME</w:t>
            </w:r>
          </w:p>
        </w:tc>
        <w:tc>
          <w:tcPr>
            <w:tcW w:w="1554" w:type="dxa"/>
          </w:tcPr>
          <w:p w14:paraId="20D956C8" w14:textId="77777777" w:rsidR="000050F0" w:rsidRDefault="000050F0" w:rsidP="003463EC">
            <w:pPr>
              <w:pStyle w:val="-"/>
            </w:pPr>
          </w:p>
        </w:tc>
        <w:tc>
          <w:tcPr>
            <w:tcW w:w="4252" w:type="dxa"/>
          </w:tcPr>
          <w:p w14:paraId="4CE2FC0A" w14:textId="77777777" w:rsidR="000050F0" w:rsidRDefault="000050F0" w:rsidP="003463EC">
            <w:pPr>
              <w:pStyle w:val="-"/>
            </w:pPr>
          </w:p>
        </w:tc>
      </w:tr>
    </w:tbl>
    <w:p w14:paraId="56695718" w14:textId="77777777" w:rsidR="000050F0" w:rsidRDefault="000050F0" w:rsidP="000050F0">
      <w:pPr>
        <w:ind w:firstLine="440"/>
      </w:pPr>
    </w:p>
    <w:p w14:paraId="60419EA7" w14:textId="49D8510E" w:rsidR="00505C11" w:rsidRDefault="00505C11" w:rsidP="00505C11">
      <w:pPr>
        <w:pStyle w:val="afc"/>
        <w:numPr>
          <w:ilvl w:val="0"/>
          <w:numId w:val="40"/>
        </w:numPr>
        <w:ind w:firstLineChars="0"/>
      </w:pPr>
      <w:r>
        <w:rPr>
          <w:rFonts w:hint="eastAsia"/>
        </w:rPr>
        <w:t>印章申请</w:t>
      </w:r>
      <w:r>
        <w:t>表</w:t>
      </w:r>
    </w:p>
    <w:tbl>
      <w:tblPr>
        <w:tblStyle w:val="ad"/>
        <w:tblW w:w="0" w:type="auto"/>
        <w:tblLook w:val="04A0" w:firstRow="1" w:lastRow="0" w:firstColumn="1" w:lastColumn="0" w:noHBand="0" w:noVBand="1"/>
      </w:tblPr>
      <w:tblGrid>
        <w:gridCol w:w="1970"/>
        <w:gridCol w:w="1971"/>
        <w:gridCol w:w="1554"/>
        <w:gridCol w:w="4252"/>
      </w:tblGrid>
      <w:tr w:rsidR="00505C11" w14:paraId="60F32405" w14:textId="77777777" w:rsidTr="0096150B">
        <w:tc>
          <w:tcPr>
            <w:tcW w:w="1970" w:type="dxa"/>
          </w:tcPr>
          <w:p w14:paraId="5070612E" w14:textId="77777777" w:rsidR="00505C11" w:rsidRDefault="00505C11" w:rsidP="0096150B">
            <w:pPr>
              <w:pStyle w:val="af2"/>
              <w:jc w:val="both"/>
            </w:pPr>
            <w:r>
              <w:t>表名</w:t>
            </w:r>
          </w:p>
        </w:tc>
        <w:tc>
          <w:tcPr>
            <w:tcW w:w="7777" w:type="dxa"/>
            <w:gridSpan w:val="3"/>
          </w:tcPr>
          <w:p w14:paraId="024D0CDD" w14:textId="592E2EB0" w:rsidR="00505C11" w:rsidRDefault="00505C11" w:rsidP="0096150B">
            <w:pPr>
              <w:pStyle w:val="-"/>
            </w:pPr>
            <w:r>
              <w:t>Stamp</w:t>
            </w:r>
            <w:r w:rsidR="00D86DED">
              <w:t>Req</w:t>
            </w:r>
          </w:p>
        </w:tc>
      </w:tr>
      <w:tr w:rsidR="00505C11" w14:paraId="69183658" w14:textId="77777777" w:rsidTr="0096150B">
        <w:tc>
          <w:tcPr>
            <w:tcW w:w="1970" w:type="dxa"/>
          </w:tcPr>
          <w:p w14:paraId="6AB9B453" w14:textId="77777777" w:rsidR="00505C11" w:rsidRDefault="00505C11" w:rsidP="0096150B">
            <w:pPr>
              <w:pStyle w:val="af2"/>
              <w:jc w:val="both"/>
            </w:pPr>
            <w:r>
              <w:t>描述</w:t>
            </w:r>
          </w:p>
        </w:tc>
        <w:tc>
          <w:tcPr>
            <w:tcW w:w="7777" w:type="dxa"/>
            <w:gridSpan w:val="3"/>
          </w:tcPr>
          <w:p w14:paraId="7147C332" w14:textId="77777777" w:rsidR="00505C11" w:rsidRDefault="00505C11" w:rsidP="0096150B">
            <w:pPr>
              <w:pStyle w:val="-"/>
            </w:pPr>
            <w:r>
              <w:t>印章信息表</w:t>
            </w:r>
          </w:p>
        </w:tc>
      </w:tr>
      <w:tr w:rsidR="00505C11" w14:paraId="5CB8C022" w14:textId="77777777" w:rsidTr="00142023">
        <w:tc>
          <w:tcPr>
            <w:tcW w:w="1970" w:type="dxa"/>
          </w:tcPr>
          <w:p w14:paraId="60E9BE6F" w14:textId="77777777" w:rsidR="00505C11" w:rsidRPr="00512028" w:rsidRDefault="00505C11" w:rsidP="0096150B">
            <w:pPr>
              <w:pStyle w:val="af2"/>
              <w:jc w:val="both"/>
              <w:rPr>
                <w:rStyle w:val="af8"/>
                <w:b/>
              </w:rPr>
            </w:pPr>
            <w:r w:rsidRPr="00512028">
              <w:rPr>
                <w:rStyle w:val="af8"/>
                <w:b/>
              </w:rPr>
              <w:t>字段</w:t>
            </w:r>
          </w:p>
        </w:tc>
        <w:tc>
          <w:tcPr>
            <w:tcW w:w="1971" w:type="dxa"/>
          </w:tcPr>
          <w:p w14:paraId="023B9AD2" w14:textId="77777777" w:rsidR="00505C11" w:rsidRPr="00512028" w:rsidRDefault="00505C11" w:rsidP="0096150B">
            <w:pPr>
              <w:ind w:firstLineChars="0" w:firstLine="0"/>
              <w:rPr>
                <w:rStyle w:val="af8"/>
              </w:rPr>
            </w:pPr>
            <w:r w:rsidRPr="00512028">
              <w:rPr>
                <w:rStyle w:val="af8"/>
              </w:rPr>
              <w:t>类型</w:t>
            </w:r>
          </w:p>
        </w:tc>
        <w:tc>
          <w:tcPr>
            <w:tcW w:w="1554" w:type="dxa"/>
          </w:tcPr>
          <w:p w14:paraId="43AF0C62" w14:textId="77777777" w:rsidR="00505C11" w:rsidRPr="00512028" w:rsidRDefault="00505C11" w:rsidP="0096150B">
            <w:pPr>
              <w:ind w:firstLineChars="0" w:firstLine="0"/>
              <w:rPr>
                <w:rStyle w:val="af8"/>
              </w:rPr>
            </w:pPr>
            <w:r w:rsidRPr="00512028">
              <w:rPr>
                <w:rStyle w:val="af8"/>
              </w:rPr>
              <w:t>默认值</w:t>
            </w:r>
          </w:p>
        </w:tc>
        <w:tc>
          <w:tcPr>
            <w:tcW w:w="4252" w:type="dxa"/>
          </w:tcPr>
          <w:p w14:paraId="2D7AD7E2" w14:textId="77777777" w:rsidR="00505C11" w:rsidRPr="00512028" w:rsidRDefault="00505C11" w:rsidP="0096150B">
            <w:pPr>
              <w:ind w:firstLineChars="0" w:firstLine="0"/>
              <w:rPr>
                <w:rStyle w:val="af8"/>
              </w:rPr>
            </w:pPr>
            <w:r w:rsidRPr="00512028">
              <w:rPr>
                <w:rStyle w:val="af8"/>
              </w:rPr>
              <w:t>说明</w:t>
            </w:r>
          </w:p>
        </w:tc>
      </w:tr>
      <w:tr w:rsidR="00505C11" w14:paraId="03EAA09B" w14:textId="77777777" w:rsidTr="00142023">
        <w:tc>
          <w:tcPr>
            <w:tcW w:w="1970" w:type="dxa"/>
          </w:tcPr>
          <w:p w14:paraId="36AFB9AF" w14:textId="77777777" w:rsidR="00505C11" w:rsidRDefault="00505C11" w:rsidP="0096150B">
            <w:pPr>
              <w:pStyle w:val="-"/>
            </w:pPr>
            <w:r>
              <w:rPr>
                <w:rFonts w:hint="eastAsia"/>
              </w:rPr>
              <w:t>i</w:t>
            </w:r>
            <w:r>
              <w:t>d</w:t>
            </w:r>
          </w:p>
        </w:tc>
        <w:tc>
          <w:tcPr>
            <w:tcW w:w="1971" w:type="dxa"/>
          </w:tcPr>
          <w:p w14:paraId="0E73468B" w14:textId="77777777" w:rsidR="00505C11" w:rsidRDefault="00505C11" w:rsidP="0096150B">
            <w:pPr>
              <w:pStyle w:val="-"/>
            </w:pPr>
            <w:r>
              <w:t>INT</w:t>
            </w:r>
          </w:p>
        </w:tc>
        <w:tc>
          <w:tcPr>
            <w:tcW w:w="1554" w:type="dxa"/>
          </w:tcPr>
          <w:p w14:paraId="7765FF69" w14:textId="77777777" w:rsidR="00505C11" w:rsidRDefault="00505C11" w:rsidP="0096150B">
            <w:pPr>
              <w:pStyle w:val="-"/>
            </w:pPr>
            <w:r>
              <w:t>自增</w:t>
            </w:r>
            <w:r>
              <w:rPr>
                <w:rFonts w:hint="eastAsia"/>
              </w:rPr>
              <w:t>1</w:t>
            </w:r>
          </w:p>
        </w:tc>
        <w:tc>
          <w:tcPr>
            <w:tcW w:w="4252" w:type="dxa"/>
          </w:tcPr>
          <w:p w14:paraId="1F0452D6" w14:textId="23229F04" w:rsidR="00505C11" w:rsidRDefault="0000434D" w:rsidP="0096150B">
            <w:pPr>
              <w:pStyle w:val="-"/>
            </w:pPr>
            <w:r>
              <w:rPr>
                <w:rFonts w:hint="eastAsia"/>
              </w:rPr>
              <w:t>申请序列号</w:t>
            </w:r>
          </w:p>
        </w:tc>
      </w:tr>
      <w:tr w:rsidR="00D86DED" w14:paraId="3BDAEB9B" w14:textId="77777777" w:rsidTr="00142023">
        <w:tc>
          <w:tcPr>
            <w:tcW w:w="1970" w:type="dxa"/>
          </w:tcPr>
          <w:p w14:paraId="78792811" w14:textId="741236E8" w:rsidR="00D86DED" w:rsidRDefault="00D86DED" w:rsidP="0096150B">
            <w:pPr>
              <w:pStyle w:val="-"/>
            </w:pPr>
            <w:r>
              <w:t>n</w:t>
            </w:r>
            <w:r>
              <w:rPr>
                <w:rFonts w:hint="eastAsia"/>
              </w:rPr>
              <w:t>ame</w:t>
            </w:r>
          </w:p>
        </w:tc>
        <w:tc>
          <w:tcPr>
            <w:tcW w:w="1971" w:type="dxa"/>
          </w:tcPr>
          <w:p w14:paraId="5B02F9DA" w14:textId="3BF83731" w:rsidR="00D86DED" w:rsidRDefault="00D86DED" w:rsidP="0096150B">
            <w:pPr>
              <w:pStyle w:val="-"/>
            </w:pPr>
            <w:r>
              <w:rPr>
                <w:rFonts w:hint="eastAsia"/>
              </w:rPr>
              <w:t>VARCHAR(100)</w:t>
            </w:r>
          </w:p>
        </w:tc>
        <w:tc>
          <w:tcPr>
            <w:tcW w:w="1554" w:type="dxa"/>
          </w:tcPr>
          <w:p w14:paraId="1C380CC5" w14:textId="77777777" w:rsidR="00D86DED" w:rsidRDefault="00D86DED" w:rsidP="0096150B">
            <w:pPr>
              <w:pStyle w:val="-"/>
            </w:pPr>
          </w:p>
        </w:tc>
        <w:tc>
          <w:tcPr>
            <w:tcW w:w="4252" w:type="dxa"/>
          </w:tcPr>
          <w:p w14:paraId="2D4E9C9D" w14:textId="641B8ACD" w:rsidR="00D86DED" w:rsidRDefault="00D86DED" w:rsidP="0096150B">
            <w:pPr>
              <w:pStyle w:val="-"/>
            </w:pPr>
            <w:r>
              <w:rPr>
                <w:rFonts w:hint="eastAsia"/>
              </w:rPr>
              <w:t>申请的印章名称</w:t>
            </w:r>
          </w:p>
        </w:tc>
      </w:tr>
      <w:tr w:rsidR="00D86DED" w14:paraId="64D4DBC2" w14:textId="77777777" w:rsidTr="00142023">
        <w:tc>
          <w:tcPr>
            <w:tcW w:w="1970" w:type="dxa"/>
          </w:tcPr>
          <w:p w14:paraId="1D922E35" w14:textId="0C756864" w:rsidR="00D86DED" w:rsidRDefault="00835B53" w:rsidP="0096150B">
            <w:pPr>
              <w:pStyle w:val="-"/>
            </w:pPr>
            <w:r>
              <w:rPr>
                <w:rFonts w:hint="eastAsia"/>
              </w:rPr>
              <w:t>end</w:t>
            </w:r>
            <w:r>
              <w:t>Time</w:t>
            </w:r>
          </w:p>
        </w:tc>
        <w:tc>
          <w:tcPr>
            <w:tcW w:w="1971" w:type="dxa"/>
          </w:tcPr>
          <w:p w14:paraId="0C035BA2" w14:textId="4397914D" w:rsidR="00D86DED" w:rsidRDefault="00835B53" w:rsidP="0096150B">
            <w:pPr>
              <w:pStyle w:val="-"/>
            </w:pPr>
            <w:r>
              <w:rPr>
                <w:rFonts w:hint="eastAsia"/>
              </w:rPr>
              <w:t>DATETIME</w:t>
            </w:r>
          </w:p>
        </w:tc>
        <w:tc>
          <w:tcPr>
            <w:tcW w:w="1554" w:type="dxa"/>
          </w:tcPr>
          <w:p w14:paraId="77DF080D" w14:textId="77777777" w:rsidR="00D86DED" w:rsidRDefault="00D86DED" w:rsidP="0096150B">
            <w:pPr>
              <w:pStyle w:val="-"/>
            </w:pPr>
          </w:p>
        </w:tc>
        <w:tc>
          <w:tcPr>
            <w:tcW w:w="4252" w:type="dxa"/>
          </w:tcPr>
          <w:p w14:paraId="4244CF63" w14:textId="56D0BACA" w:rsidR="00D86DED" w:rsidRDefault="00835B53" w:rsidP="0096150B">
            <w:pPr>
              <w:pStyle w:val="-"/>
            </w:pPr>
            <w:r>
              <w:rPr>
                <w:rFonts w:hint="eastAsia"/>
              </w:rPr>
              <w:t>过期</w:t>
            </w:r>
            <w:r>
              <w:t>时间</w:t>
            </w:r>
          </w:p>
        </w:tc>
      </w:tr>
      <w:tr w:rsidR="00835B53" w14:paraId="4CE53A51" w14:textId="77777777" w:rsidTr="00142023">
        <w:tc>
          <w:tcPr>
            <w:tcW w:w="1970" w:type="dxa"/>
          </w:tcPr>
          <w:p w14:paraId="5553D6C4" w14:textId="251622F3" w:rsidR="00835B53" w:rsidRDefault="00835B53" w:rsidP="0096150B">
            <w:pPr>
              <w:pStyle w:val="-"/>
            </w:pPr>
            <w:r>
              <w:rPr>
                <w:rFonts w:hint="eastAsia"/>
              </w:rPr>
              <w:t>p</w:t>
            </w:r>
            <w:r>
              <w:t>ic</w:t>
            </w:r>
          </w:p>
        </w:tc>
        <w:tc>
          <w:tcPr>
            <w:tcW w:w="1971" w:type="dxa"/>
          </w:tcPr>
          <w:p w14:paraId="0C630A14" w14:textId="5A4158D7" w:rsidR="00835B53" w:rsidRDefault="00835B53" w:rsidP="0096150B">
            <w:pPr>
              <w:pStyle w:val="-"/>
            </w:pPr>
            <w:r>
              <w:rPr>
                <w:rFonts w:hint="eastAsia"/>
              </w:rPr>
              <w:t>VARCHAR(500)</w:t>
            </w:r>
          </w:p>
        </w:tc>
        <w:tc>
          <w:tcPr>
            <w:tcW w:w="1554" w:type="dxa"/>
          </w:tcPr>
          <w:p w14:paraId="4E8651D2" w14:textId="77777777" w:rsidR="00835B53" w:rsidRDefault="00835B53" w:rsidP="0096150B">
            <w:pPr>
              <w:pStyle w:val="-"/>
            </w:pPr>
          </w:p>
        </w:tc>
        <w:tc>
          <w:tcPr>
            <w:tcW w:w="4252" w:type="dxa"/>
          </w:tcPr>
          <w:p w14:paraId="11FDB3BE" w14:textId="7E150AEA" w:rsidR="00835B53" w:rsidRDefault="00835B53" w:rsidP="0096150B">
            <w:pPr>
              <w:pStyle w:val="-"/>
            </w:pPr>
            <w:r>
              <w:rPr>
                <w:rFonts w:hint="eastAsia"/>
              </w:rPr>
              <w:t>印章图片内容</w:t>
            </w:r>
          </w:p>
        </w:tc>
      </w:tr>
      <w:tr w:rsidR="00835B53" w14:paraId="08949F27" w14:textId="77777777" w:rsidTr="00142023">
        <w:tc>
          <w:tcPr>
            <w:tcW w:w="1970" w:type="dxa"/>
          </w:tcPr>
          <w:p w14:paraId="5DF56B43" w14:textId="7C06D54C" w:rsidR="00835B53" w:rsidRDefault="00835B53" w:rsidP="00835B53">
            <w:pPr>
              <w:pStyle w:val="-"/>
            </w:pPr>
            <w:r>
              <w:t>province</w:t>
            </w:r>
          </w:p>
        </w:tc>
        <w:tc>
          <w:tcPr>
            <w:tcW w:w="1971" w:type="dxa"/>
          </w:tcPr>
          <w:p w14:paraId="2B20C487" w14:textId="50F40B82" w:rsidR="00835B53" w:rsidRDefault="00835B53" w:rsidP="00835B53">
            <w:pPr>
              <w:pStyle w:val="-"/>
            </w:pPr>
            <w:r>
              <w:rPr>
                <w:rFonts w:hint="eastAsia"/>
              </w:rPr>
              <w:t>VARCHAR(32)</w:t>
            </w:r>
          </w:p>
        </w:tc>
        <w:tc>
          <w:tcPr>
            <w:tcW w:w="1554" w:type="dxa"/>
          </w:tcPr>
          <w:p w14:paraId="23204B0F" w14:textId="77777777" w:rsidR="00835B53" w:rsidRDefault="00835B53" w:rsidP="00835B53">
            <w:pPr>
              <w:pStyle w:val="-"/>
            </w:pPr>
          </w:p>
        </w:tc>
        <w:tc>
          <w:tcPr>
            <w:tcW w:w="4252" w:type="dxa"/>
          </w:tcPr>
          <w:p w14:paraId="28EC3406" w14:textId="2BB00869" w:rsidR="00835B53" w:rsidRDefault="00835B53" w:rsidP="00835B53">
            <w:pPr>
              <w:pStyle w:val="-"/>
            </w:pPr>
            <w:r>
              <w:rPr>
                <w:rFonts w:hint="eastAsia"/>
              </w:rPr>
              <w:t>省</w:t>
            </w:r>
          </w:p>
        </w:tc>
      </w:tr>
      <w:tr w:rsidR="00835B53" w14:paraId="44C9D9E0" w14:textId="77777777" w:rsidTr="00142023">
        <w:tc>
          <w:tcPr>
            <w:tcW w:w="1970" w:type="dxa"/>
          </w:tcPr>
          <w:p w14:paraId="48F68DAF" w14:textId="26A2FF86" w:rsidR="00835B53" w:rsidRDefault="00835B53" w:rsidP="00835B53">
            <w:pPr>
              <w:pStyle w:val="-"/>
            </w:pPr>
            <w:r>
              <w:t>city</w:t>
            </w:r>
          </w:p>
        </w:tc>
        <w:tc>
          <w:tcPr>
            <w:tcW w:w="1971" w:type="dxa"/>
          </w:tcPr>
          <w:p w14:paraId="35A64C7D" w14:textId="08AB3872" w:rsidR="00835B53" w:rsidRDefault="00835B53" w:rsidP="00835B53">
            <w:pPr>
              <w:pStyle w:val="-"/>
            </w:pPr>
            <w:r>
              <w:rPr>
                <w:rFonts w:hint="eastAsia"/>
              </w:rPr>
              <w:t>VARCHAR(32)</w:t>
            </w:r>
          </w:p>
        </w:tc>
        <w:tc>
          <w:tcPr>
            <w:tcW w:w="1554" w:type="dxa"/>
          </w:tcPr>
          <w:p w14:paraId="47D1300D" w14:textId="77777777" w:rsidR="00835B53" w:rsidRDefault="00835B53" w:rsidP="00835B53">
            <w:pPr>
              <w:pStyle w:val="-"/>
            </w:pPr>
          </w:p>
        </w:tc>
        <w:tc>
          <w:tcPr>
            <w:tcW w:w="4252" w:type="dxa"/>
          </w:tcPr>
          <w:p w14:paraId="3F2D37FE" w14:textId="1B3F69FB" w:rsidR="00835B53" w:rsidRDefault="00835B53" w:rsidP="00835B53">
            <w:pPr>
              <w:pStyle w:val="-"/>
            </w:pPr>
            <w:r>
              <w:rPr>
                <w:rFonts w:hint="eastAsia"/>
              </w:rPr>
              <w:t>市</w:t>
            </w:r>
          </w:p>
        </w:tc>
      </w:tr>
      <w:tr w:rsidR="00835B53" w14:paraId="51CE6291" w14:textId="77777777" w:rsidTr="00142023">
        <w:tc>
          <w:tcPr>
            <w:tcW w:w="1970" w:type="dxa"/>
          </w:tcPr>
          <w:p w14:paraId="3A894124" w14:textId="50AF9380" w:rsidR="00835B53" w:rsidRDefault="00835B53" w:rsidP="00835B53">
            <w:pPr>
              <w:pStyle w:val="-"/>
            </w:pPr>
            <w:r>
              <w:rPr>
                <w:rFonts w:hint="eastAsia"/>
              </w:rPr>
              <w:t>d</w:t>
            </w:r>
            <w:r>
              <w:t>istrict</w:t>
            </w:r>
          </w:p>
        </w:tc>
        <w:tc>
          <w:tcPr>
            <w:tcW w:w="1971" w:type="dxa"/>
          </w:tcPr>
          <w:p w14:paraId="3E94D732" w14:textId="19B55E4F" w:rsidR="00835B53" w:rsidRDefault="00835B53" w:rsidP="00835B53">
            <w:pPr>
              <w:pStyle w:val="-"/>
            </w:pPr>
            <w:r>
              <w:rPr>
                <w:rFonts w:hint="eastAsia"/>
              </w:rPr>
              <w:t>VARCHAR(32)</w:t>
            </w:r>
          </w:p>
        </w:tc>
        <w:tc>
          <w:tcPr>
            <w:tcW w:w="1554" w:type="dxa"/>
          </w:tcPr>
          <w:p w14:paraId="6F108030" w14:textId="77777777" w:rsidR="00835B53" w:rsidRDefault="00835B53" w:rsidP="00835B53">
            <w:pPr>
              <w:pStyle w:val="-"/>
            </w:pPr>
          </w:p>
        </w:tc>
        <w:tc>
          <w:tcPr>
            <w:tcW w:w="4252" w:type="dxa"/>
          </w:tcPr>
          <w:p w14:paraId="6712A846" w14:textId="6AD180BF" w:rsidR="00835B53" w:rsidRDefault="00835B53" w:rsidP="00835B53">
            <w:pPr>
              <w:pStyle w:val="-"/>
            </w:pPr>
            <w:r>
              <w:rPr>
                <w:rFonts w:hint="eastAsia"/>
              </w:rPr>
              <w:t>区</w:t>
            </w:r>
          </w:p>
        </w:tc>
      </w:tr>
      <w:tr w:rsidR="00835B53" w14:paraId="3C6D2BEF" w14:textId="77777777" w:rsidTr="00142023">
        <w:tc>
          <w:tcPr>
            <w:tcW w:w="1970" w:type="dxa"/>
          </w:tcPr>
          <w:p w14:paraId="0C8075A9" w14:textId="6454C887" w:rsidR="00835B53" w:rsidRDefault="00835B53" w:rsidP="00835B53">
            <w:pPr>
              <w:pStyle w:val="-"/>
            </w:pPr>
            <w:r>
              <w:rPr>
                <w:rFonts w:hint="eastAsia"/>
              </w:rPr>
              <w:t>c</w:t>
            </w:r>
            <w:r>
              <w:t>ertList</w:t>
            </w:r>
          </w:p>
        </w:tc>
        <w:tc>
          <w:tcPr>
            <w:tcW w:w="1971" w:type="dxa"/>
          </w:tcPr>
          <w:p w14:paraId="372E7C68" w14:textId="226F11F4" w:rsidR="00835B53" w:rsidRDefault="00835B53" w:rsidP="00835B53">
            <w:pPr>
              <w:pStyle w:val="-"/>
            </w:pPr>
            <w:r>
              <w:rPr>
                <w:rFonts w:hint="eastAsia"/>
              </w:rPr>
              <w:t>J</w:t>
            </w:r>
            <w:r>
              <w:t>SON</w:t>
            </w:r>
          </w:p>
        </w:tc>
        <w:tc>
          <w:tcPr>
            <w:tcW w:w="1554" w:type="dxa"/>
          </w:tcPr>
          <w:p w14:paraId="0D677B79" w14:textId="77777777" w:rsidR="00835B53" w:rsidRDefault="00835B53" w:rsidP="00835B53">
            <w:pPr>
              <w:pStyle w:val="-"/>
            </w:pPr>
          </w:p>
        </w:tc>
        <w:tc>
          <w:tcPr>
            <w:tcW w:w="4252" w:type="dxa"/>
          </w:tcPr>
          <w:p w14:paraId="55F894B1" w14:textId="38351345" w:rsidR="00835B53" w:rsidRDefault="00835B53" w:rsidP="00835B53">
            <w:pPr>
              <w:pStyle w:val="-"/>
            </w:pPr>
            <w:r>
              <w:rPr>
                <w:rFonts w:hint="eastAsia"/>
              </w:rPr>
              <w:t>证书</w:t>
            </w:r>
            <w:r>
              <w:rPr>
                <w:rFonts w:hint="eastAsia"/>
              </w:rPr>
              <w:t>SN</w:t>
            </w:r>
            <w:r>
              <w:rPr>
                <w:rFonts w:hint="eastAsia"/>
              </w:rPr>
              <w:t>列表，</w:t>
            </w:r>
            <w:r>
              <w:rPr>
                <w:rFonts w:hint="eastAsia"/>
              </w:rPr>
              <w:t>JSON</w:t>
            </w:r>
            <w:r>
              <w:rPr>
                <w:rFonts w:hint="eastAsia"/>
              </w:rPr>
              <w:t>格式</w:t>
            </w:r>
          </w:p>
        </w:tc>
      </w:tr>
      <w:tr w:rsidR="00505C11" w14:paraId="646E974A" w14:textId="77777777" w:rsidTr="00142023">
        <w:tc>
          <w:tcPr>
            <w:tcW w:w="1970" w:type="dxa"/>
          </w:tcPr>
          <w:p w14:paraId="34FEA88D" w14:textId="77777777" w:rsidR="00505C11" w:rsidRDefault="00505C11" w:rsidP="0096150B">
            <w:pPr>
              <w:pStyle w:val="-"/>
            </w:pPr>
            <w:r>
              <w:rPr>
                <w:rFonts w:hint="eastAsia"/>
              </w:rPr>
              <w:t>status</w:t>
            </w:r>
          </w:p>
        </w:tc>
        <w:tc>
          <w:tcPr>
            <w:tcW w:w="1971" w:type="dxa"/>
          </w:tcPr>
          <w:p w14:paraId="2894EB3C" w14:textId="77777777" w:rsidR="00505C11" w:rsidRDefault="00505C11" w:rsidP="0096150B">
            <w:pPr>
              <w:pStyle w:val="-"/>
            </w:pPr>
            <w:r>
              <w:rPr>
                <w:rFonts w:hint="eastAsia"/>
              </w:rPr>
              <w:t>INT</w:t>
            </w:r>
          </w:p>
        </w:tc>
        <w:tc>
          <w:tcPr>
            <w:tcW w:w="1554" w:type="dxa"/>
          </w:tcPr>
          <w:p w14:paraId="7411379B" w14:textId="77777777" w:rsidR="00505C11" w:rsidRDefault="00505C11" w:rsidP="0096150B">
            <w:pPr>
              <w:pStyle w:val="-"/>
            </w:pPr>
          </w:p>
        </w:tc>
        <w:tc>
          <w:tcPr>
            <w:tcW w:w="4252" w:type="dxa"/>
          </w:tcPr>
          <w:p w14:paraId="538F3B34" w14:textId="023B2C55" w:rsidR="00505C11" w:rsidRDefault="00505C11" w:rsidP="0096150B">
            <w:pPr>
              <w:pStyle w:val="-"/>
            </w:pPr>
            <w:r>
              <w:rPr>
                <w:rFonts w:hint="eastAsia"/>
              </w:rPr>
              <w:t>印章</w:t>
            </w:r>
            <w:r w:rsidR="0000434D">
              <w:rPr>
                <w:rFonts w:hint="eastAsia"/>
              </w:rPr>
              <w:t>申请</w:t>
            </w:r>
            <w:r>
              <w:rPr>
                <w:rFonts w:hint="eastAsia"/>
              </w:rPr>
              <w:t>的状态：</w:t>
            </w:r>
          </w:p>
          <w:p w14:paraId="38DF2A82" w14:textId="481D1704" w:rsidR="00505C11" w:rsidRDefault="00505C11" w:rsidP="00505C11">
            <w:pPr>
              <w:pStyle w:val="-"/>
            </w:pPr>
            <w:r>
              <w:rPr>
                <w:rFonts w:hint="eastAsia"/>
              </w:rPr>
              <w:t>待审核</w:t>
            </w:r>
            <w:r>
              <w:rPr>
                <w:rFonts w:hint="eastAsia"/>
              </w:rPr>
              <w:t>01</w:t>
            </w:r>
            <w:r>
              <w:rPr>
                <w:rFonts w:hint="eastAsia"/>
              </w:rPr>
              <w:t>、审核通过</w:t>
            </w:r>
            <w:r>
              <w:rPr>
                <w:rFonts w:hint="eastAsia"/>
              </w:rPr>
              <w:t>0</w:t>
            </w:r>
            <w:r>
              <w:t>3</w:t>
            </w:r>
            <w:r>
              <w:rPr>
                <w:rFonts w:hint="eastAsia"/>
              </w:rPr>
              <w:t>、审核未通过</w:t>
            </w:r>
            <w:r>
              <w:rPr>
                <w:rFonts w:hint="eastAsia"/>
              </w:rPr>
              <w:t>80</w:t>
            </w:r>
          </w:p>
        </w:tc>
      </w:tr>
      <w:tr w:rsidR="00505C11" w14:paraId="1F1401E1" w14:textId="77777777" w:rsidTr="00142023">
        <w:tc>
          <w:tcPr>
            <w:tcW w:w="1970" w:type="dxa"/>
          </w:tcPr>
          <w:p w14:paraId="3972EF27" w14:textId="77777777" w:rsidR="00505C11" w:rsidRDefault="00505C11" w:rsidP="0096150B">
            <w:pPr>
              <w:pStyle w:val="-"/>
            </w:pPr>
            <w:r>
              <w:rPr>
                <w:rFonts w:hint="eastAsia"/>
              </w:rPr>
              <w:t>createTime</w:t>
            </w:r>
          </w:p>
        </w:tc>
        <w:tc>
          <w:tcPr>
            <w:tcW w:w="1971" w:type="dxa"/>
          </w:tcPr>
          <w:p w14:paraId="094D83F6" w14:textId="77777777" w:rsidR="00505C11" w:rsidRDefault="00505C11" w:rsidP="0096150B">
            <w:pPr>
              <w:pStyle w:val="-"/>
            </w:pPr>
            <w:r>
              <w:rPr>
                <w:rFonts w:hint="eastAsia"/>
              </w:rPr>
              <w:t>DATETIME</w:t>
            </w:r>
          </w:p>
        </w:tc>
        <w:tc>
          <w:tcPr>
            <w:tcW w:w="1554" w:type="dxa"/>
          </w:tcPr>
          <w:p w14:paraId="7DCC3135" w14:textId="77777777" w:rsidR="00505C11" w:rsidRDefault="00505C11" w:rsidP="0096150B">
            <w:pPr>
              <w:pStyle w:val="-"/>
            </w:pPr>
          </w:p>
        </w:tc>
        <w:tc>
          <w:tcPr>
            <w:tcW w:w="4252" w:type="dxa"/>
          </w:tcPr>
          <w:p w14:paraId="1D88AAFA" w14:textId="77777777" w:rsidR="00505C11" w:rsidRDefault="00505C11" w:rsidP="0096150B">
            <w:pPr>
              <w:pStyle w:val="-"/>
            </w:pPr>
          </w:p>
        </w:tc>
      </w:tr>
    </w:tbl>
    <w:p w14:paraId="1351464C" w14:textId="77777777" w:rsidR="000050F0" w:rsidRDefault="000050F0" w:rsidP="0007508A">
      <w:pPr>
        <w:ind w:firstLine="440"/>
      </w:pPr>
    </w:p>
    <w:p w14:paraId="46850053" w14:textId="77777777" w:rsidR="00505C11" w:rsidRDefault="00505C11" w:rsidP="0007508A">
      <w:pPr>
        <w:ind w:firstLine="440"/>
      </w:pPr>
    </w:p>
    <w:p w14:paraId="3AB0A3EF" w14:textId="745D6301" w:rsidR="00386EC1" w:rsidRDefault="00386EC1" w:rsidP="00FE6DAB">
      <w:pPr>
        <w:pStyle w:val="afc"/>
        <w:numPr>
          <w:ilvl w:val="0"/>
          <w:numId w:val="40"/>
        </w:numPr>
        <w:ind w:firstLineChars="0"/>
      </w:pPr>
      <w:r>
        <w:rPr>
          <w:rFonts w:hint="eastAsia"/>
        </w:rPr>
        <w:t>配置</w:t>
      </w:r>
      <w:r>
        <w:t>表</w:t>
      </w:r>
    </w:p>
    <w:tbl>
      <w:tblPr>
        <w:tblStyle w:val="ad"/>
        <w:tblW w:w="0" w:type="auto"/>
        <w:tblLook w:val="04A0" w:firstRow="1" w:lastRow="0" w:firstColumn="1" w:lastColumn="0" w:noHBand="0" w:noVBand="1"/>
      </w:tblPr>
      <w:tblGrid>
        <w:gridCol w:w="1970"/>
        <w:gridCol w:w="1971"/>
        <w:gridCol w:w="1412"/>
        <w:gridCol w:w="4394"/>
      </w:tblGrid>
      <w:tr w:rsidR="00386EC1" w14:paraId="3847E624" w14:textId="77777777" w:rsidTr="003463EC">
        <w:tc>
          <w:tcPr>
            <w:tcW w:w="1970" w:type="dxa"/>
          </w:tcPr>
          <w:p w14:paraId="258DCF4F" w14:textId="77777777" w:rsidR="00386EC1" w:rsidRDefault="00386EC1" w:rsidP="003463EC">
            <w:pPr>
              <w:pStyle w:val="af2"/>
              <w:jc w:val="both"/>
            </w:pPr>
            <w:r>
              <w:t>表名</w:t>
            </w:r>
          </w:p>
        </w:tc>
        <w:tc>
          <w:tcPr>
            <w:tcW w:w="7777" w:type="dxa"/>
            <w:gridSpan w:val="3"/>
          </w:tcPr>
          <w:p w14:paraId="4C56C81D" w14:textId="20FD2FD2" w:rsidR="00386EC1" w:rsidRDefault="00386EC1" w:rsidP="00CA3F5F">
            <w:pPr>
              <w:pStyle w:val="-"/>
            </w:pPr>
            <w:r>
              <w:t>Config</w:t>
            </w:r>
          </w:p>
        </w:tc>
      </w:tr>
      <w:tr w:rsidR="00386EC1" w14:paraId="151CAF50" w14:textId="77777777" w:rsidTr="003463EC">
        <w:tc>
          <w:tcPr>
            <w:tcW w:w="1970" w:type="dxa"/>
          </w:tcPr>
          <w:p w14:paraId="3954B23E" w14:textId="77777777" w:rsidR="00386EC1" w:rsidRDefault="00386EC1" w:rsidP="003463EC">
            <w:pPr>
              <w:pStyle w:val="af2"/>
              <w:jc w:val="both"/>
            </w:pPr>
            <w:r>
              <w:t>描述</w:t>
            </w:r>
          </w:p>
        </w:tc>
        <w:tc>
          <w:tcPr>
            <w:tcW w:w="7777" w:type="dxa"/>
            <w:gridSpan w:val="3"/>
          </w:tcPr>
          <w:p w14:paraId="0146D316" w14:textId="1CF4393B" w:rsidR="00386EC1" w:rsidRDefault="00386EC1" w:rsidP="00CA3F5F">
            <w:pPr>
              <w:pStyle w:val="-"/>
            </w:pPr>
            <w:r>
              <w:t>配置信息表</w:t>
            </w:r>
          </w:p>
        </w:tc>
      </w:tr>
      <w:tr w:rsidR="00386EC1" w14:paraId="2A189032" w14:textId="77777777" w:rsidTr="00142023">
        <w:tc>
          <w:tcPr>
            <w:tcW w:w="1970" w:type="dxa"/>
          </w:tcPr>
          <w:p w14:paraId="087E4C03" w14:textId="77777777" w:rsidR="00386EC1" w:rsidRPr="00512028" w:rsidRDefault="00386EC1" w:rsidP="003463EC">
            <w:pPr>
              <w:pStyle w:val="af2"/>
              <w:jc w:val="both"/>
              <w:rPr>
                <w:rStyle w:val="af8"/>
                <w:b/>
              </w:rPr>
            </w:pPr>
            <w:r w:rsidRPr="00512028">
              <w:rPr>
                <w:rStyle w:val="af8"/>
                <w:b/>
              </w:rPr>
              <w:t>字段</w:t>
            </w:r>
          </w:p>
        </w:tc>
        <w:tc>
          <w:tcPr>
            <w:tcW w:w="1971" w:type="dxa"/>
          </w:tcPr>
          <w:p w14:paraId="7036B3B1" w14:textId="77777777" w:rsidR="00386EC1" w:rsidRPr="00512028" w:rsidRDefault="00386EC1" w:rsidP="003463EC">
            <w:pPr>
              <w:ind w:firstLineChars="0" w:firstLine="0"/>
              <w:rPr>
                <w:rStyle w:val="af8"/>
              </w:rPr>
            </w:pPr>
            <w:r w:rsidRPr="00512028">
              <w:rPr>
                <w:rStyle w:val="af8"/>
              </w:rPr>
              <w:t>类型</w:t>
            </w:r>
          </w:p>
        </w:tc>
        <w:tc>
          <w:tcPr>
            <w:tcW w:w="1412" w:type="dxa"/>
          </w:tcPr>
          <w:p w14:paraId="7D987004" w14:textId="77777777" w:rsidR="00386EC1" w:rsidRPr="00512028" w:rsidRDefault="00386EC1" w:rsidP="003463EC">
            <w:pPr>
              <w:ind w:firstLineChars="0" w:firstLine="0"/>
              <w:rPr>
                <w:rStyle w:val="af8"/>
              </w:rPr>
            </w:pPr>
            <w:r w:rsidRPr="00512028">
              <w:rPr>
                <w:rStyle w:val="af8"/>
              </w:rPr>
              <w:t>默认值</w:t>
            </w:r>
          </w:p>
        </w:tc>
        <w:tc>
          <w:tcPr>
            <w:tcW w:w="4394" w:type="dxa"/>
          </w:tcPr>
          <w:p w14:paraId="5C0E4276" w14:textId="77777777" w:rsidR="00386EC1" w:rsidRPr="00512028" w:rsidRDefault="00386EC1" w:rsidP="003463EC">
            <w:pPr>
              <w:ind w:firstLineChars="0" w:firstLine="0"/>
              <w:rPr>
                <w:rStyle w:val="af8"/>
              </w:rPr>
            </w:pPr>
            <w:r w:rsidRPr="00512028">
              <w:rPr>
                <w:rStyle w:val="af8"/>
              </w:rPr>
              <w:t>说明</w:t>
            </w:r>
          </w:p>
        </w:tc>
      </w:tr>
      <w:tr w:rsidR="00386EC1" w14:paraId="09F6EDBC" w14:textId="77777777" w:rsidTr="00142023">
        <w:tc>
          <w:tcPr>
            <w:tcW w:w="1970" w:type="dxa"/>
          </w:tcPr>
          <w:p w14:paraId="0B609427" w14:textId="77777777" w:rsidR="00386EC1" w:rsidRDefault="00386EC1" w:rsidP="003463EC">
            <w:pPr>
              <w:pStyle w:val="-"/>
            </w:pPr>
            <w:r>
              <w:rPr>
                <w:rFonts w:hint="eastAsia"/>
              </w:rPr>
              <w:t>i</w:t>
            </w:r>
            <w:r>
              <w:t>d</w:t>
            </w:r>
          </w:p>
        </w:tc>
        <w:tc>
          <w:tcPr>
            <w:tcW w:w="1971" w:type="dxa"/>
          </w:tcPr>
          <w:p w14:paraId="1320424F" w14:textId="77777777" w:rsidR="00386EC1" w:rsidRDefault="00386EC1" w:rsidP="003463EC">
            <w:pPr>
              <w:pStyle w:val="-"/>
            </w:pPr>
            <w:r>
              <w:t>INT</w:t>
            </w:r>
          </w:p>
        </w:tc>
        <w:tc>
          <w:tcPr>
            <w:tcW w:w="1412" w:type="dxa"/>
          </w:tcPr>
          <w:p w14:paraId="579C95A2" w14:textId="77777777" w:rsidR="00386EC1" w:rsidRDefault="00386EC1" w:rsidP="003463EC">
            <w:pPr>
              <w:pStyle w:val="-"/>
            </w:pPr>
            <w:r>
              <w:t>自增</w:t>
            </w:r>
            <w:r>
              <w:rPr>
                <w:rFonts w:hint="eastAsia"/>
              </w:rPr>
              <w:t>1</w:t>
            </w:r>
          </w:p>
        </w:tc>
        <w:tc>
          <w:tcPr>
            <w:tcW w:w="4394" w:type="dxa"/>
          </w:tcPr>
          <w:p w14:paraId="2D2545E3" w14:textId="55EB25F9" w:rsidR="00386EC1" w:rsidRDefault="00EB2830" w:rsidP="003463EC">
            <w:pPr>
              <w:pStyle w:val="-"/>
            </w:pPr>
            <w:r>
              <w:rPr>
                <w:rFonts w:hint="eastAsia"/>
              </w:rPr>
              <w:t>配置项</w:t>
            </w:r>
            <w:r>
              <w:rPr>
                <w:rFonts w:hint="eastAsia"/>
              </w:rPr>
              <w:t>id</w:t>
            </w:r>
          </w:p>
        </w:tc>
      </w:tr>
      <w:tr w:rsidR="004F16F7" w14:paraId="73582B0C" w14:textId="77777777" w:rsidTr="00142023">
        <w:tc>
          <w:tcPr>
            <w:tcW w:w="1970" w:type="dxa"/>
          </w:tcPr>
          <w:p w14:paraId="610AF7B9" w14:textId="66235545" w:rsidR="004F16F7" w:rsidRDefault="004F16F7" w:rsidP="003463EC">
            <w:pPr>
              <w:pStyle w:val="-"/>
            </w:pPr>
            <w:r>
              <w:rPr>
                <w:rFonts w:hint="eastAsia"/>
              </w:rPr>
              <w:t>n</w:t>
            </w:r>
            <w:r>
              <w:t>ame</w:t>
            </w:r>
          </w:p>
        </w:tc>
        <w:tc>
          <w:tcPr>
            <w:tcW w:w="1971" w:type="dxa"/>
          </w:tcPr>
          <w:p w14:paraId="7CCE5769" w14:textId="748B2862" w:rsidR="004F16F7" w:rsidRDefault="004F16F7" w:rsidP="003463EC">
            <w:pPr>
              <w:pStyle w:val="-"/>
            </w:pPr>
            <w:r>
              <w:rPr>
                <w:rFonts w:hint="eastAsia"/>
              </w:rPr>
              <w:t>VARCHAR(32)</w:t>
            </w:r>
          </w:p>
        </w:tc>
        <w:tc>
          <w:tcPr>
            <w:tcW w:w="1412" w:type="dxa"/>
          </w:tcPr>
          <w:p w14:paraId="12FC43DE" w14:textId="77777777" w:rsidR="004F16F7" w:rsidRDefault="004F16F7" w:rsidP="003463EC">
            <w:pPr>
              <w:pStyle w:val="-"/>
            </w:pPr>
          </w:p>
        </w:tc>
        <w:tc>
          <w:tcPr>
            <w:tcW w:w="4394" w:type="dxa"/>
          </w:tcPr>
          <w:p w14:paraId="72C464B3" w14:textId="34CCA2F2" w:rsidR="004F16F7" w:rsidRDefault="00EB2830" w:rsidP="003463EC">
            <w:pPr>
              <w:pStyle w:val="-"/>
            </w:pPr>
            <w:r>
              <w:rPr>
                <w:rFonts w:hint="eastAsia"/>
              </w:rPr>
              <w:t>配置项名称</w:t>
            </w:r>
          </w:p>
        </w:tc>
      </w:tr>
      <w:tr w:rsidR="00452A38" w14:paraId="6A1613B7" w14:textId="77777777" w:rsidTr="00142023">
        <w:tc>
          <w:tcPr>
            <w:tcW w:w="1970" w:type="dxa"/>
          </w:tcPr>
          <w:p w14:paraId="4505FB50" w14:textId="7B03CC14" w:rsidR="00452A38" w:rsidRDefault="00452A38" w:rsidP="003463EC">
            <w:pPr>
              <w:pStyle w:val="-"/>
            </w:pPr>
            <w:r>
              <w:t>t</w:t>
            </w:r>
            <w:r>
              <w:rPr>
                <w:rFonts w:hint="eastAsia"/>
              </w:rPr>
              <w:t>ype</w:t>
            </w:r>
          </w:p>
        </w:tc>
        <w:tc>
          <w:tcPr>
            <w:tcW w:w="1971" w:type="dxa"/>
          </w:tcPr>
          <w:p w14:paraId="1187177A" w14:textId="74AC4DBD" w:rsidR="00452A38" w:rsidRDefault="00452A38" w:rsidP="003463EC">
            <w:pPr>
              <w:pStyle w:val="-"/>
            </w:pPr>
            <w:r>
              <w:rPr>
                <w:rFonts w:hint="eastAsia"/>
              </w:rPr>
              <w:t>I</w:t>
            </w:r>
            <w:r>
              <w:t>NT</w:t>
            </w:r>
          </w:p>
        </w:tc>
        <w:tc>
          <w:tcPr>
            <w:tcW w:w="1412" w:type="dxa"/>
          </w:tcPr>
          <w:p w14:paraId="069C523B" w14:textId="77777777" w:rsidR="00452A38" w:rsidRDefault="00452A38" w:rsidP="003463EC">
            <w:pPr>
              <w:pStyle w:val="-"/>
            </w:pPr>
          </w:p>
        </w:tc>
        <w:tc>
          <w:tcPr>
            <w:tcW w:w="4394" w:type="dxa"/>
          </w:tcPr>
          <w:p w14:paraId="360B49AC" w14:textId="4A360F2A" w:rsidR="00452A38" w:rsidRDefault="00EB2830" w:rsidP="00EB2830">
            <w:pPr>
              <w:pStyle w:val="-"/>
            </w:pPr>
            <w:r>
              <w:rPr>
                <w:rFonts w:hint="eastAsia"/>
              </w:rPr>
              <w:t>配置项类型：</w:t>
            </w:r>
            <w:r w:rsidR="00452A38">
              <w:rPr>
                <w:rFonts w:hint="eastAsia"/>
              </w:rPr>
              <w:t>C</w:t>
            </w:r>
            <w:r w:rsidR="00452A38">
              <w:t>A</w:t>
            </w:r>
            <w:r w:rsidR="00452A38">
              <w:rPr>
                <w:rFonts w:hint="eastAsia"/>
              </w:rPr>
              <w:t>申请、</w:t>
            </w:r>
            <w:r w:rsidR="00452A38">
              <w:rPr>
                <w:rFonts w:hint="eastAsia"/>
              </w:rPr>
              <w:t>CRL</w:t>
            </w:r>
            <w:r w:rsidR="00452A38">
              <w:rPr>
                <w:rFonts w:hint="eastAsia"/>
              </w:rPr>
              <w:t>地址、</w:t>
            </w:r>
            <w:r w:rsidR="00452A38">
              <w:rPr>
                <w:rFonts w:hint="eastAsia"/>
              </w:rPr>
              <w:t>OCSP</w:t>
            </w:r>
            <w:r w:rsidR="00452A38">
              <w:rPr>
                <w:rFonts w:hint="eastAsia"/>
              </w:rPr>
              <w:t>服务</w:t>
            </w:r>
            <w:r>
              <w:rPr>
                <w:rFonts w:hint="eastAsia"/>
              </w:rPr>
              <w:t>、电子印章服务</w:t>
            </w:r>
            <w:r w:rsidR="00142023">
              <w:rPr>
                <w:rFonts w:hint="eastAsia"/>
              </w:rPr>
              <w:t>、</w:t>
            </w:r>
            <w:r w:rsidR="00142023">
              <w:rPr>
                <w:rFonts w:hint="eastAsia"/>
              </w:rPr>
              <w:t>NTP</w:t>
            </w:r>
            <w:r w:rsidR="00142023">
              <w:rPr>
                <w:rFonts w:hint="eastAsia"/>
              </w:rPr>
              <w:t>服务</w:t>
            </w:r>
          </w:p>
        </w:tc>
      </w:tr>
      <w:tr w:rsidR="004F16F7" w14:paraId="09337195" w14:textId="77777777" w:rsidTr="00142023">
        <w:tc>
          <w:tcPr>
            <w:tcW w:w="1970" w:type="dxa"/>
          </w:tcPr>
          <w:p w14:paraId="4EC850B8" w14:textId="3B92362F" w:rsidR="004F16F7" w:rsidRDefault="00EB2830" w:rsidP="003463EC">
            <w:pPr>
              <w:pStyle w:val="-"/>
            </w:pPr>
            <w:r>
              <w:rPr>
                <w:rFonts w:hint="eastAsia"/>
              </w:rPr>
              <w:t>IP</w:t>
            </w:r>
          </w:p>
        </w:tc>
        <w:tc>
          <w:tcPr>
            <w:tcW w:w="1971" w:type="dxa"/>
          </w:tcPr>
          <w:p w14:paraId="75CD763C" w14:textId="76A85F58" w:rsidR="004F16F7" w:rsidRDefault="00EB2830" w:rsidP="003463EC">
            <w:pPr>
              <w:pStyle w:val="-"/>
            </w:pPr>
            <w:r>
              <w:rPr>
                <w:rFonts w:hint="eastAsia"/>
              </w:rPr>
              <w:t>VARCHAR(32)</w:t>
            </w:r>
          </w:p>
        </w:tc>
        <w:tc>
          <w:tcPr>
            <w:tcW w:w="1412" w:type="dxa"/>
          </w:tcPr>
          <w:p w14:paraId="663DE25E" w14:textId="77777777" w:rsidR="004F16F7" w:rsidRDefault="004F16F7" w:rsidP="003463EC">
            <w:pPr>
              <w:pStyle w:val="-"/>
            </w:pPr>
          </w:p>
        </w:tc>
        <w:tc>
          <w:tcPr>
            <w:tcW w:w="4394" w:type="dxa"/>
          </w:tcPr>
          <w:p w14:paraId="6F2212AD" w14:textId="6BA10D33" w:rsidR="004F16F7" w:rsidRDefault="00EB2830" w:rsidP="003463EC">
            <w:pPr>
              <w:pStyle w:val="-"/>
            </w:pPr>
            <w:r>
              <w:rPr>
                <w:rFonts w:hint="eastAsia"/>
              </w:rPr>
              <w:t>配置项中的</w:t>
            </w:r>
            <w:r>
              <w:rPr>
                <w:rFonts w:hint="eastAsia"/>
              </w:rPr>
              <w:t>IP</w:t>
            </w:r>
            <w:r>
              <w:rPr>
                <w:rFonts w:hint="eastAsia"/>
              </w:rPr>
              <w:t>地址</w:t>
            </w:r>
          </w:p>
        </w:tc>
      </w:tr>
      <w:tr w:rsidR="00EB2830" w14:paraId="38CD70BB" w14:textId="77777777" w:rsidTr="00142023">
        <w:tc>
          <w:tcPr>
            <w:tcW w:w="1970" w:type="dxa"/>
          </w:tcPr>
          <w:p w14:paraId="545AEAA6" w14:textId="4AE559F9" w:rsidR="00EB2830" w:rsidRDefault="00EB2830" w:rsidP="003463EC">
            <w:pPr>
              <w:pStyle w:val="-"/>
            </w:pPr>
            <w:r>
              <w:rPr>
                <w:rFonts w:hint="eastAsia"/>
              </w:rPr>
              <w:t>i</w:t>
            </w:r>
            <w:r>
              <w:t>nfo</w:t>
            </w:r>
          </w:p>
        </w:tc>
        <w:tc>
          <w:tcPr>
            <w:tcW w:w="1971" w:type="dxa"/>
          </w:tcPr>
          <w:p w14:paraId="3EE8BC4B" w14:textId="00601656" w:rsidR="00EB2830" w:rsidRDefault="00EB2830" w:rsidP="003463EC">
            <w:pPr>
              <w:pStyle w:val="-"/>
            </w:pPr>
            <w:r>
              <w:rPr>
                <w:rFonts w:hint="eastAsia"/>
              </w:rPr>
              <w:t>J</w:t>
            </w:r>
            <w:r>
              <w:t>SON</w:t>
            </w:r>
          </w:p>
        </w:tc>
        <w:tc>
          <w:tcPr>
            <w:tcW w:w="1412" w:type="dxa"/>
          </w:tcPr>
          <w:p w14:paraId="018C68DC" w14:textId="77777777" w:rsidR="00EB2830" w:rsidRDefault="00EB2830" w:rsidP="003463EC">
            <w:pPr>
              <w:pStyle w:val="-"/>
            </w:pPr>
          </w:p>
        </w:tc>
        <w:tc>
          <w:tcPr>
            <w:tcW w:w="4394" w:type="dxa"/>
          </w:tcPr>
          <w:p w14:paraId="759AA5B3" w14:textId="77777777" w:rsidR="00EB2830" w:rsidRDefault="00EB2830" w:rsidP="00EB2830">
            <w:pPr>
              <w:pStyle w:val="-"/>
            </w:pPr>
            <w:r>
              <w:rPr>
                <w:rFonts w:hint="eastAsia"/>
              </w:rPr>
              <w:t>配置项需要的其他信息，</w:t>
            </w:r>
            <w:r>
              <w:rPr>
                <w:rFonts w:hint="eastAsia"/>
              </w:rPr>
              <w:t>JSON</w:t>
            </w:r>
            <w:r>
              <w:rPr>
                <w:rFonts w:hint="eastAsia"/>
              </w:rPr>
              <w:t>格式。</w:t>
            </w:r>
          </w:p>
          <w:p w14:paraId="029F6AB6" w14:textId="48D3B0AC" w:rsidR="00EB2830" w:rsidRDefault="00EB2830" w:rsidP="00EB2830">
            <w:pPr>
              <w:pStyle w:val="-"/>
            </w:pPr>
            <w:r>
              <w:rPr>
                <w:rFonts w:hint="eastAsia"/>
              </w:rPr>
              <w:t>例如电子签章系统在访问电子印章服务时需要配置通讯证书等</w:t>
            </w:r>
          </w:p>
        </w:tc>
      </w:tr>
      <w:tr w:rsidR="00452A38" w14:paraId="32C6FBBA" w14:textId="77777777" w:rsidTr="00142023">
        <w:tc>
          <w:tcPr>
            <w:tcW w:w="1970" w:type="dxa"/>
          </w:tcPr>
          <w:p w14:paraId="0EC46F03" w14:textId="2F7119D1" w:rsidR="00452A38" w:rsidRDefault="00452A38" w:rsidP="003463EC">
            <w:pPr>
              <w:pStyle w:val="-"/>
            </w:pPr>
            <w:r>
              <w:rPr>
                <w:rFonts w:hint="eastAsia"/>
              </w:rPr>
              <w:lastRenderedPageBreak/>
              <w:t>s</w:t>
            </w:r>
            <w:r>
              <w:t>tatus</w:t>
            </w:r>
          </w:p>
        </w:tc>
        <w:tc>
          <w:tcPr>
            <w:tcW w:w="1971" w:type="dxa"/>
          </w:tcPr>
          <w:p w14:paraId="20E376B8" w14:textId="518E42EA" w:rsidR="00452A38" w:rsidRDefault="00452A38" w:rsidP="003463EC">
            <w:pPr>
              <w:pStyle w:val="-"/>
            </w:pPr>
            <w:r>
              <w:rPr>
                <w:rFonts w:hint="eastAsia"/>
              </w:rPr>
              <w:t>I</w:t>
            </w:r>
            <w:r>
              <w:t>NT</w:t>
            </w:r>
          </w:p>
        </w:tc>
        <w:tc>
          <w:tcPr>
            <w:tcW w:w="1412" w:type="dxa"/>
          </w:tcPr>
          <w:p w14:paraId="514E4643" w14:textId="77777777" w:rsidR="00452A38" w:rsidRDefault="00452A38" w:rsidP="003463EC">
            <w:pPr>
              <w:pStyle w:val="-"/>
            </w:pPr>
          </w:p>
        </w:tc>
        <w:tc>
          <w:tcPr>
            <w:tcW w:w="4394" w:type="dxa"/>
          </w:tcPr>
          <w:p w14:paraId="42EA54E0" w14:textId="64A03C3B" w:rsidR="00452A38" w:rsidRDefault="00452A38" w:rsidP="003463EC">
            <w:pPr>
              <w:pStyle w:val="-"/>
            </w:pPr>
            <w:r>
              <w:rPr>
                <w:rFonts w:hint="eastAsia"/>
              </w:rPr>
              <w:t>状态：停用</w:t>
            </w:r>
            <w:r>
              <w:rPr>
                <w:rFonts w:hint="eastAsia"/>
              </w:rPr>
              <w:t>/</w:t>
            </w:r>
            <w:r>
              <w:rPr>
                <w:rFonts w:hint="eastAsia"/>
              </w:rPr>
              <w:t>使用</w:t>
            </w:r>
          </w:p>
        </w:tc>
      </w:tr>
      <w:tr w:rsidR="00386EC1" w14:paraId="778D3F0E" w14:textId="77777777" w:rsidTr="00142023">
        <w:tc>
          <w:tcPr>
            <w:tcW w:w="1970" w:type="dxa"/>
          </w:tcPr>
          <w:p w14:paraId="18786D83" w14:textId="77777777" w:rsidR="00386EC1" w:rsidRPr="00BE4E02" w:rsidRDefault="00386EC1" w:rsidP="003463EC">
            <w:pPr>
              <w:pStyle w:val="-"/>
            </w:pPr>
            <w:r>
              <w:rPr>
                <w:rFonts w:hint="eastAsia"/>
              </w:rPr>
              <w:t>createTime</w:t>
            </w:r>
          </w:p>
        </w:tc>
        <w:tc>
          <w:tcPr>
            <w:tcW w:w="1971" w:type="dxa"/>
          </w:tcPr>
          <w:p w14:paraId="5F0E01B2" w14:textId="77777777" w:rsidR="00386EC1" w:rsidRDefault="00386EC1" w:rsidP="003463EC">
            <w:pPr>
              <w:pStyle w:val="-"/>
            </w:pPr>
            <w:r>
              <w:rPr>
                <w:rFonts w:hint="eastAsia"/>
              </w:rPr>
              <w:t>DATETIME</w:t>
            </w:r>
          </w:p>
        </w:tc>
        <w:tc>
          <w:tcPr>
            <w:tcW w:w="1412" w:type="dxa"/>
          </w:tcPr>
          <w:p w14:paraId="3763F1F7" w14:textId="77777777" w:rsidR="00386EC1" w:rsidRDefault="00386EC1" w:rsidP="003463EC">
            <w:pPr>
              <w:pStyle w:val="-"/>
            </w:pPr>
          </w:p>
        </w:tc>
        <w:tc>
          <w:tcPr>
            <w:tcW w:w="4394" w:type="dxa"/>
          </w:tcPr>
          <w:p w14:paraId="10466494" w14:textId="77777777" w:rsidR="00386EC1" w:rsidRDefault="00386EC1" w:rsidP="003463EC">
            <w:pPr>
              <w:pStyle w:val="-"/>
            </w:pPr>
          </w:p>
        </w:tc>
      </w:tr>
      <w:tr w:rsidR="00386EC1" w14:paraId="35ACFE5E" w14:textId="77777777" w:rsidTr="00142023">
        <w:tc>
          <w:tcPr>
            <w:tcW w:w="1970" w:type="dxa"/>
          </w:tcPr>
          <w:p w14:paraId="39ACF74F" w14:textId="1A7783D0" w:rsidR="00386EC1" w:rsidRDefault="00386EC1" w:rsidP="003463EC">
            <w:pPr>
              <w:pStyle w:val="-"/>
            </w:pPr>
            <w:r>
              <w:rPr>
                <w:rFonts w:hint="eastAsia"/>
              </w:rPr>
              <w:t>updateTime</w:t>
            </w:r>
          </w:p>
        </w:tc>
        <w:tc>
          <w:tcPr>
            <w:tcW w:w="1971" w:type="dxa"/>
          </w:tcPr>
          <w:p w14:paraId="3B985D27" w14:textId="76088F70" w:rsidR="00386EC1" w:rsidRDefault="00386EC1" w:rsidP="003463EC">
            <w:pPr>
              <w:pStyle w:val="-"/>
            </w:pPr>
            <w:r>
              <w:rPr>
                <w:rFonts w:hint="eastAsia"/>
              </w:rPr>
              <w:t>TIMESTAMP</w:t>
            </w:r>
          </w:p>
        </w:tc>
        <w:tc>
          <w:tcPr>
            <w:tcW w:w="1412" w:type="dxa"/>
          </w:tcPr>
          <w:p w14:paraId="5F3A77A2" w14:textId="77777777" w:rsidR="00386EC1" w:rsidRDefault="00386EC1" w:rsidP="003463EC">
            <w:pPr>
              <w:pStyle w:val="-"/>
            </w:pPr>
          </w:p>
        </w:tc>
        <w:tc>
          <w:tcPr>
            <w:tcW w:w="4394" w:type="dxa"/>
          </w:tcPr>
          <w:p w14:paraId="610C7337" w14:textId="4BEFAA29" w:rsidR="00386EC1" w:rsidRDefault="00386EC1" w:rsidP="003463EC">
            <w:pPr>
              <w:pStyle w:val="-"/>
            </w:pPr>
          </w:p>
        </w:tc>
      </w:tr>
    </w:tbl>
    <w:p w14:paraId="6FBE640D" w14:textId="77777777" w:rsidR="00746928" w:rsidRPr="0007508A" w:rsidRDefault="00746928" w:rsidP="00BB6613">
      <w:pPr>
        <w:ind w:firstLine="440"/>
      </w:pPr>
    </w:p>
    <w:p w14:paraId="4AE2C96B" w14:textId="5CA876D2" w:rsidR="00934D82" w:rsidRDefault="00730B57" w:rsidP="00FE6DAB">
      <w:pPr>
        <w:pStyle w:val="afc"/>
        <w:numPr>
          <w:ilvl w:val="0"/>
          <w:numId w:val="40"/>
        </w:numPr>
        <w:ind w:firstLineChars="0"/>
      </w:pPr>
      <w:r>
        <w:t>摘要</w:t>
      </w:r>
      <w:r w:rsidR="00934D82">
        <w:t>表</w:t>
      </w:r>
      <w:r w:rsidR="00A75EEF">
        <w:rPr>
          <w:rFonts w:hint="eastAsia"/>
        </w:rPr>
        <w:t>（完整性需求）</w:t>
      </w:r>
    </w:p>
    <w:tbl>
      <w:tblPr>
        <w:tblStyle w:val="ad"/>
        <w:tblW w:w="0" w:type="auto"/>
        <w:tblLook w:val="04A0" w:firstRow="1" w:lastRow="0" w:firstColumn="1" w:lastColumn="0" w:noHBand="0" w:noVBand="1"/>
      </w:tblPr>
      <w:tblGrid>
        <w:gridCol w:w="1970"/>
        <w:gridCol w:w="1971"/>
        <w:gridCol w:w="1270"/>
        <w:gridCol w:w="4536"/>
      </w:tblGrid>
      <w:tr w:rsidR="00934D82" w14:paraId="63C699FB" w14:textId="77777777" w:rsidTr="003463EC">
        <w:tc>
          <w:tcPr>
            <w:tcW w:w="1970" w:type="dxa"/>
          </w:tcPr>
          <w:p w14:paraId="7955D92C" w14:textId="77777777" w:rsidR="00934D82" w:rsidRDefault="00934D82" w:rsidP="003463EC">
            <w:pPr>
              <w:pStyle w:val="af2"/>
              <w:jc w:val="both"/>
            </w:pPr>
            <w:r>
              <w:t>表名</w:t>
            </w:r>
          </w:p>
        </w:tc>
        <w:tc>
          <w:tcPr>
            <w:tcW w:w="7777" w:type="dxa"/>
            <w:gridSpan w:val="3"/>
          </w:tcPr>
          <w:p w14:paraId="6D795BE0" w14:textId="18AC688B" w:rsidR="00934D82" w:rsidRDefault="00730B57" w:rsidP="00D25D68">
            <w:pPr>
              <w:pStyle w:val="-"/>
            </w:pPr>
            <w:r>
              <w:t>Hash</w:t>
            </w:r>
          </w:p>
        </w:tc>
      </w:tr>
      <w:tr w:rsidR="00934D82" w14:paraId="0C88D68B" w14:textId="77777777" w:rsidTr="003463EC">
        <w:tc>
          <w:tcPr>
            <w:tcW w:w="1970" w:type="dxa"/>
          </w:tcPr>
          <w:p w14:paraId="550E2AE4" w14:textId="77777777" w:rsidR="00934D82" w:rsidRDefault="00934D82" w:rsidP="003463EC">
            <w:pPr>
              <w:pStyle w:val="af2"/>
              <w:jc w:val="both"/>
            </w:pPr>
            <w:r>
              <w:t>描述</w:t>
            </w:r>
          </w:p>
        </w:tc>
        <w:tc>
          <w:tcPr>
            <w:tcW w:w="7777" w:type="dxa"/>
            <w:gridSpan w:val="3"/>
          </w:tcPr>
          <w:p w14:paraId="1B905E92" w14:textId="5223C347" w:rsidR="00934D82" w:rsidRDefault="00730B57" w:rsidP="00D25D68">
            <w:pPr>
              <w:pStyle w:val="-"/>
            </w:pPr>
            <w:r>
              <w:t>摘要</w:t>
            </w:r>
            <w:r w:rsidR="00934D82">
              <w:t>信息表</w:t>
            </w:r>
          </w:p>
        </w:tc>
      </w:tr>
      <w:tr w:rsidR="00934D82" w14:paraId="5E5099FA" w14:textId="77777777" w:rsidTr="00142023">
        <w:tc>
          <w:tcPr>
            <w:tcW w:w="1970" w:type="dxa"/>
          </w:tcPr>
          <w:p w14:paraId="789B3B41" w14:textId="77777777" w:rsidR="00934D82" w:rsidRPr="00512028" w:rsidRDefault="00934D82" w:rsidP="003463EC">
            <w:pPr>
              <w:pStyle w:val="af2"/>
              <w:jc w:val="both"/>
              <w:rPr>
                <w:rStyle w:val="af8"/>
                <w:b/>
              </w:rPr>
            </w:pPr>
            <w:r w:rsidRPr="00512028">
              <w:rPr>
                <w:rStyle w:val="af8"/>
                <w:b/>
              </w:rPr>
              <w:t>字段</w:t>
            </w:r>
          </w:p>
        </w:tc>
        <w:tc>
          <w:tcPr>
            <w:tcW w:w="1971" w:type="dxa"/>
          </w:tcPr>
          <w:p w14:paraId="763D259F" w14:textId="77777777" w:rsidR="00934D82" w:rsidRPr="00512028" w:rsidRDefault="00934D82" w:rsidP="003463EC">
            <w:pPr>
              <w:ind w:firstLineChars="0" w:firstLine="0"/>
              <w:rPr>
                <w:rStyle w:val="af8"/>
              </w:rPr>
            </w:pPr>
            <w:r w:rsidRPr="00512028">
              <w:rPr>
                <w:rStyle w:val="af8"/>
              </w:rPr>
              <w:t>类型</w:t>
            </w:r>
          </w:p>
        </w:tc>
        <w:tc>
          <w:tcPr>
            <w:tcW w:w="1270" w:type="dxa"/>
          </w:tcPr>
          <w:p w14:paraId="22D92C17" w14:textId="77777777" w:rsidR="00934D82" w:rsidRPr="00512028" w:rsidRDefault="00934D82" w:rsidP="003463EC">
            <w:pPr>
              <w:ind w:firstLineChars="0" w:firstLine="0"/>
              <w:rPr>
                <w:rStyle w:val="af8"/>
              </w:rPr>
            </w:pPr>
            <w:r w:rsidRPr="00512028">
              <w:rPr>
                <w:rStyle w:val="af8"/>
              </w:rPr>
              <w:t>默认值</w:t>
            </w:r>
          </w:p>
        </w:tc>
        <w:tc>
          <w:tcPr>
            <w:tcW w:w="4536" w:type="dxa"/>
          </w:tcPr>
          <w:p w14:paraId="007D346B" w14:textId="77777777" w:rsidR="00934D82" w:rsidRPr="00512028" w:rsidRDefault="00934D82" w:rsidP="003463EC">
            <w:pPr>
              <w:ind w:firstLineChars="0" w:firstLine="0"/>
              <w:rPr>
                <w:rStyle w:val="af8"/>
              </w:rPr>
            </w:pPr>
            <w:r w:rsidRPr="00512028">
              <w:rPr>
                <w:rStyle w:val="af8"/>
              </w:rPr>
              <w:t>说明</w:t>
            </w:r>
          </w:p>
        </w:tc>
      </w:tr>
      <w:tr w:rsidR="00934D82" w14:paraId="67E77B5F" w14:textId="77777777" w:rsidTr="00142023">
        <w:tc>
          <w:tcPr>
            <w:tcW w:w="1970" w:type="dxa"/>
          </w:tcPr>
          <w:p w14:paraId="552FF2FF" w14:textId="77777777" w:rsidR="00934D82" w:rsidRDefault="00934D82" w:rsidP="003463EC">
            <w:pPr>
              <w:pStyle w:val="-"/>
            </w:pPr>
            <w:r>
              <w:rPr>
                <w:rFonts w:hint="eastAsia"/>
              </w:rPr>
              <w:t>i</w:t>
            </w:r>
            <w:r>
              <w:t>d</w:t>
            </w:r>
          </w:p>
        </w:tc>
        <w:tc>
          <w:tcPr>
            <w:tcW w:w="1971" w:type="dxa"/>
          </w:tcPr>
          <w:p w14:paraId="2B8A0A83" w14:textId="77777777" w:rsidR="00934D82" w:rsidRDefault="00934D82" w:rsidP="003463EC">
            <w:pPr>
              <w:pStyle w:val="-"/>
            </w:pPr>
            <w:r>
              <w:t>INT</w:t>
            </w:r>
          </w:p>
        </w:tc>
        <w:tc>
          <w:tcPr>
            <w:tcW w:w="1270" w:type="dxa"/>
          </w:tcPr>
          <w:p w14:paraId="69C21050" w14:textId="77777777" w:rsidR="00934D82" w:rsidRDefault="00934D82" w:rsidP="003463EC">
            <w:pPr>
              <w:pStyle w:val="-"/>
            </w:pPr>
            <w:r>
              <w:t>自增</w:t>
            </w:r>
            <w:r>
              <w:rPr>
                <w:rFonts w:hint="eastAsia"/>
              </w:rPr>
              <w:t>1</w:t>
            </w:r>
          </w:p>
        </w:tc>
        <w:tc>
          <w:tcPr>
            <w:tcW w:w="4536" w:type="dxa"/>
          </w:tcPr>
          <w:p w14:paraId="54F8CD44" w14:textId="77777777" w:rsidR="00934D82" w:rsidRDefault="00934D82" w:rsidP="003463EC">
            <w:pPr>
              <w:pStyle w:val="-"/>
            </w:pPr>
          </w:p>
        </w:tc>
      </w:tr>
      <w:tr w:rsidR="00934D82" w14:paraId="733A53E2" w14:textId="77777777" w:rsidTr="00142023">
        <w:tc>
          <w:tcPr>
            <w:tcW w:w="1970" w:type="dxa"/>
          </w:tcPr>
          <w:p w14:paraId="3674EB44" w14:textId="1532E962" w:rsidR="00934D82" w:rsidRDefault="00730B57" w:rsidP="003463EC">
            <w:pPr>
              <w:pStyle w:val="-"/>
            </w:pPr>
            <w:r>
              <w:rPr>
                <w:rFonts w:hint="eastAsia"/>
              </w:rPr>
              <w:t>name</w:t>
            </w:r>
          </w:p>
        </w:tc>
        <w:tc>
          <w:tcPr>
            <w:tcW w:w="1971" w:type="dxa"/>
          </w:tcPr>
          <w:p w14:paraId="3E725DEE" w14:textId="6054DC60" w:rsidR="00934D82" w:rsidRDefault="00934D82" w:rsidP="00730B57">
            <w:pPr>
              <w:pStyle w:val="-"/>
            </w:pPr>
            <w:r>
              <w:rPr>
                <w:rFonts w:hint="eastAsia"/>
              </w:rPr>
              <w:t>VARCHAR(</w:t>
            </w:r>
            <w:r w:rsidR="00730B57">
              <w:rPr>
                <w:rFonts w:hint="eastAsia"/>
              </w:rPr>
              <w:t>32</w:t>
            </w:r>
            <w:r>
              <w:rPr>
                <w:rFonts w:hint="eastAsia"/>
              </w:rPr>
              <w:t>)</w:t>
            </w:r>
          </w:p>
        </w:tc>
        <w:tc>
          <w:tcPr>
            <w:tcW w:w="1270" w:type="dxa"/>
          </w:tcPr>
          <w:p w14:paraId="448A3F37" w14:textId="77777777" w:rsidR="00934D82" w:rsidRDefault="00934D82" w:rsidP="003463EC">
            <w:pPr>
              <w:pStyle w:val="-"/>
            </w:pPr>
          </w:p>
        </w:tc>
        <w:tc>
          <w:tcPr>
            <w:tcW w:w="4536" w:type="dxa"/>
          </w:tcPr>
          <w:p w14:paraId="06A7ECF6" w14:textId="54E594CB" w:rsidR="00934D82" w:rsidRDefault="00730B57" w:rsidP="003463EC">
            <w:pPr>
              <w:pStyle w:val="-"/>
            </w:pPr>
            <w:r>
              <w:rPr>
                <w:rFonts w:hint="eastAsia"/>
              </w:rPr>
              <w:t>表名</w:t>
            </w:r>
          </w:p>
        </w:tc>
      </w:tr>
      <w:tr w:rsidR="004844E8" w14:paraId="5168FBEE" w14:textId="77777777" w:rsidTr="00142023">
        <w:tc>
          <w:tcPr>
            <w:tcW w:w="1970" w:type="dxa"/>
          </w:tcPr>
          <w:p w14:paraId="7F8B18F3" w14:textId="1CF75DCC" w:rsidR="004844E8" w:rsidRDefault="004844E8" w:rsidP="003463EC">
            <w:pPr>
              <w:pStyle w:val="-"/>
            </w:pPr>
            <w:r>
              <w:rPr>
                <w:rFonts w:hint="eastAsia"/>
              </w:rPr>
              <w:t>hash</w:t>
            </w:r>
          </w:p>
        </w:tc>
        <w:tc>
          <w:tcPr>
            <w:tcW w:w="1971" w:type="dxa"/>
          </w:tcPr>
          <w:p w14:paraId="16491B11" w14:textId="254B0DB8" w:rsidR="004844E8" w:rsidRDefault="004844E8" w:rsidP="00730B57">
            <w:pPr>
              <w:pStyle w:val="-"/>
            </w:pPr>
            <w:r>
              <w:rPr>
                <w:rFonts w:hint="eastAsia"/>
              </w:rPr>
              <w:t>VARCHAR(32)</w:t>
            </w:r>
          </w:p>
        </w:tc>
        <w:tc>
          <w:tcPr>
            <w:tcW w:w="1270" w:type="dxa"/>
          </w:tcPr>
          <w:p w14:paraId="0DA00729" w14:textId="77777777" w:rsidR="004844E8" w:rsidRDefault="004844E8" w:rsidP="003463EC">
            <w:pPr>
              <w:pStyle w:val="-"/>
            </w:pPr>
          </w:p>
        </w:tc>
        <w:tc>
          <w:tcPr>
            <w:tcW w:w="4536" w:type="dxa"/>
          </w:tcPr>
          <w:p w14:paraId="64EDFC06" w14:textId="77777777" w:rsidR="004844E8" w:rsidRDefault="004844E8" w:rsidP="003463EC">
            <w:pPr>
              <w:pStyle w:val="-"/>
            </w:pPr>
            <w:r>
              <w:rPr>
                <w:rFonts w:hint="eastAsia"/>
              </w:rPr>
              <w:t>表内容计算出的</w:t>
            </w:r>
            <w:r>
              <w:rPr>
                <w:rFonts w:hint="eastAsia"/>
              </w:rPr>
              <w:t>hash</w:t>
            </w:r>
            <w:r>
              <w:rPr>
                <w:rFonts w:hint="eastAsia"/>
              </w:rPr>
              <w:t>值（</w:t>
            </w:r>
            <w:r>
              <w:rPr>
                <w:rFonts w:hint="eastAsia"/>
              </w:rPr>
              <w:t>SHA256</w:t>
            </w:r>
            <w:r>
              <w:rPr>
                <w:rFonts w:hint="eastAsia"/>
              </w:rPr>
              <w:t>）</w:t>
            </w:r>
            <w:r w:rsidR="00911454">
              <w:rPr>
                <w:rFonts w:hint="eastAsia"/>
              </w:rPr>
              <w:t>。</w:t>
            </w:r>
          </w:p>
          <w:p w14:paraId="4F3F7B46" w14:textId="477B9710" w:rsidR="00911454" w:rsidRDefault="00911454" w:rsidP="00911454">
            <w:pPr>
              <w:pStyle w:val="-"/>
            </w:pPr>
            <w:r>
              <w:rPr>
                <w:rFonts w:hint="eastAsia"/>
              </w:rPr>
              <w:t>摘要的计算：相关表每次修改确认后，均立即计算</w:t>
            </w:r>
            <w:r>
              <w:rPr>
                <w:rFonts w:hint="eastAsia"/>
              </w:rPr>
              <w:t>HASH</w:t>
            </w:r>
            <w:r>
              <w:rPr>
                <w:rFonts w:hint="eastAsia"/>
              </w:rPr>
              <w:t>。</w:t>
            </w:r>
          </w:p>
        </w:tc>
      </w:tr>
      <w:tr w:rsidR="00934D82" w14:paraId="03204A2F" w14:textId="77777777" w:rsidTr="00142023">
        <w:tc>
          <w:tcPr>
            <w:tcW w:w="1970" w:type="dxa"/>
          </w:tcPr>
          <w:p w14:paraId="1FB0FFFC" w14:textId="77777777" w:rsidR="00934D82" w:rsidRPr="00BE4E02" w:rsidRDefault="00934D82" w:rsidP="003463EC">
            <w:pPr>
              <w:pStyle w:val="-"/>
            </w:pPr>
            <w:r>
              <w:rPr>
                <w:rFonts w:hint="eastAsia"/>
              </w:rPr>
              <w:t>createTime</w:t>
            </w:r>
          </w:p>
        </w:tc>
        <w:tc>
          <w:tcPr>
            <w:tcW w:w="1971" w:type="dxa"/>
          </w:tcPr>
          <w:p w14:paraId="64593C30" w14:textId="77777777" w:rsidR="00934D82" w:rsidRDefault="00934D82" w:rsidP="003463EC">
            <w:pPr>
              <w:pStyle w:val="-"/>
            </w:pPr>
            <w:r>
              <w:rPr>
                <w:rFonts w:hint="eastAsia"/>
              </w:rPr>
              <w:t>DATETIME</w:t>
            </w:r>
          </w:p>
        </w:tc>
        <w:tc>
          <w:tcPr>
            <w:tcW w:w="1270" w:type="dxa"/>
          </w:tcPr>
          <w:p w14:paraId="4E66EEE1" w14:textId="77777777" w:rsidR="00934D82" w:rsidRDefault="00934D82" w:rsidP="003463EC">
            <w:pPr>
              <w:pStyle w:val="-"/>
            </w:pPr>
          </w:p>
        </w:tc>
        <w:tc>
          <w:tcPr>
            <w:tcW w:w="4536" w:type="dxa"/>
          </w:tcPr>
          <w:p w14:paraId="5DE707BA" w14:textId="77777777" w:rsidR="00934D82" w:rsidRDefault="00934D82" w:rsidP="003463EC">
            <w:pPr>
              <w:pStyle w:val="-"/>
            </w:pPr>
          </w:p>
        </w:tc>
      </w:tr>
      <w:tr w:rsidR="004844E8" w14:paraId="687363A0" w14:textId="77777777" w:rsidTr="00142023">
        <w:tc>
          <w:tcPr>
            <w:tcW w:w="1970" w:type="dxa"/>
          </w:tcPr>
          <w:p w14:paraId="357C9615" w14:textId="77777777" w:rsidR="004844E8" w:rsidRDefault="004844E8" w:rsidP="003463EC">
            <w:pPr>
              <w:pStyle w:val="-"/>
            </w:pPr>
            <w:r>
              <w:rPr>
                <w:rFonts w:hint="eastAsia"/>
              </w:rPr>
              <w:t>updateTime</w:t>
            </w:r>
          </w:p>
        </w:tc>
        <w:tc>
          <w:tcPr>
            <w:tcW w:w="1971" w:type="dxa"/>
          </w:tcPr>
          <w:p w14:paraId="0796851D" w14:textId="77777777" w:rsidR="004844E8" w:rsidRDefault="004844E8" w:rsidP="003463EC">
            <w:pPr>
              <w:pStyle w:val="-"/>
            </w:pPr>
            <w:r>
              <w:rPr>
                <w:rFonts w:hint="eastAsia"/>
              </w:rPr>
              <w:t>TIMESTAMP</w:t>
            </w:r>
          </w:p>
        </w:tc>
        <w:tc>
          <w:tcPr>
            <w:tcW w:w="1270" w:type="dxa"/>
          </w:tcPr>
          <w:p w14:paraId="347D6913" w14:textId="77777777" w:rsidR="004844E8" w:rsidRDefault="004844E8" w:rsidP="003463EC">
            <w:pPr>
              <w:pStyle w:val="-"/>
            </w:pPr>
          </w:p>
        </w:tc>
        <w:tc>
          <w:tcPr>
            <w:tcW w:w="4536" w:type="dxa"/>
          </w:tcPr>
          <w:p w14:paraId="4A34D8F1" w14:textId="3DEDEA21" w:rsidR="004844E8" w:rsidRDefault="004844E8" w:rsidP="003463EC">
            <w:pPr>
              <w:pStyle w:val="-"/>
            </w:pPr>
          </w:p>
        </w:tc>
      </w:tr>
    </w:tbl>
    <w:p w14:paraId="7611498B" w14:textId="77777777" w:rsidR="00746928" w:rsidRDefault="00746928" w:rsidP="00BB6613">
      <w:pPr>
        <w:ind w:firstLine="440"/>
      </w:pPr>
    </w:p>
    <w:p w14:paraId="1A8DA60F" w14:textId="77777777" w:rsidR="00261E50" w:rsidRDefault="00261E50" w:rsidP="00BB6613">
      <w:pPr>
        <w:ind w:firstLine="440"/>
      </w:pPr>
    </w:p>
    <w:p w14:paraId="30095AF4" w14:textId="7C09685F" w:rsidR="00D267F8" w:rsidRDefault="00D267F8" w:rsidP="00D267F8">
      <w:pPr>
        <w:pStyle w:val="afc"/>
        <w:numPr>
          <w:ilvl w:val="0"/>
          <w:numId w:val="40"/>
        </w:numPr>
        <w:ind w:firstLineChars="0"/>
      </w:pPr>
      <w:r>
        <w:rPr>
          <w:rFonts w:hint="eastAsia"/>
        </w:rPr>
        <w:t>日志</w:t>
      </w:r>
      <w:r>
        <w:t>表</w:t>
      </w:r>
      <w:r>
        <w:rPr>
          <w:rFonts w:hint="eastAsia"/>
        </w:rPr>
        <w:t>（审计需求）</w:t>
      </w:r>
    </w:p>
    <w:tbl>
      <w:tblPr>
        <w:tblStyle w:val="ad"/>
        <w:tblW w:w="0" w:type="auto"/>
        <w:tblLook w:val="04A0" w:firstRow="1" w:lastRow="0" w:firstColumn="1" w:lastColumn="0" w:noHBand="0" w:noVBand="1"/>
      </w:tblPr>
      <w:tblGrid>
        <w:gridCol w:w="1970"/>
        <w:gridCol w:w="1971"/>
        <w:gridCol w:w="1971"/>
        <w:gridCol w:w="3835"/>
      </w:tblGrid>
      <w:tr w:rsidR="00D267F8" w14:paraId="43CA5220" w14:textId="77777777" w:rsidTr="003463EC">
        <w:tc>
          <w:tcPr>
            <w:tcW w:w="1970" w:type="dxa"/>
          </w:tcPr>
          <w:p w14:paraId="71F30566" w14:textId="77777777" w:rsidR="00D267F8" w:rsidRDefault="00D267F8" w:rsidP="00D267F8">
            <w:pPr>
              <w:pStyle w:val="af2"/>
              <w:jc w:val="both"/>
            </w:pPr>
            <w:r>
              <w:t>表名</w:t>
            </w:r>
          </w:p>
        </w:tc>
        <w:tc>
          <w:tcPr>
            <w:tcW w:w="7777" w:type="dxa"/>
            <w:gridSpan w:val="3"/>
          </w:tcPr>
          <w:p w14:paraId="13231431" w14:textId="5DA3C43A" w:rsidR="00D267F8" w:rsidRDefault="00D267F8" w:rsidP="00142023">
            <w:pPr>
              <w:pStyle w:val="-"/>
            </w:pPr>
            <w:r>
              <w:t>Log</w:t>
            </w:r>
          </w:p>
        </w:tc>
      </w:tr>
      <w:tr w:rsidR="00D267F8" w14:paraId="5FE927B1" w14:textId="77777777" w:rsidTr="003463EC">
        <w:tc>
          <w:tcPr>
            <w:tcW w:w="1970" w:type="dxa"/>
          </w:tcPr>
          <w:p w14:paraId="43BD638D" w14:textId="77777777" w:rsidR="00D267F8" w:rsidRDefault="00D267F8" w:rsidP="00D267F8">
            <w:pPr>
              <w:pStyle w:val="af2"/>
              <w:jc w:val="both"/>
            </w:pPr>
            <w:r>
              <w:t>描述</w:t>
            </w:r>
          </w:p>
        </w:tc>
        <w:tc>
          <w:tcPr>
            <w:tcW w:w="7777" w:type="dxa"/>
            <w:gridSpan w:val="3"/>
          </w:tcPr>
          <w:p w14:paraId="53A0EE77" w14:textId="77777777" w:rsidR="00D267F8" w:rsidRDefault="00D267F8" w:rsidP="00D267F8">
            <w:pPr>
              <w:pStyle w:val="-"/>
            </w:pPr>
            <w:r>
              <w:t>摘要信息表</w:t>
            </w:r>
          </w:p>
        </w:tc>
      </w:tr>
      <w:tr w:rsidR="00D267F8" w14:paraId="09A3A466" w14:textId="77777777" w:rsidTr="003463EC">
        <w:tc>
          <w:tcPr>
            <w:tcW w:w="1970" w:type="dxa"/>
          </w:tcPr>
          <w:p w14:paraId="0EA490B0" w14:textId="77777777" w:rsidR="00D267F8" w:rsidRPr="00512028" w:rsidRDefault="00D267F8" w:rsidP="00D267F8">
            <w:pPr>
              <w:pStyle w:val="af2"/>
              <w:jc w:val="both"/>
              <w:rPr>
                <w:rStyle w:val="af8"/>
                <w:b/>
              </w:rPr>
            </w:pPr>
            <w:r w:rsidRPr="00512028">
              <w:rPr>
                <w:rStyle w:val="af8"/>
                <w:b/>
              </w:rPr>
              <w:t>字段</w:t>
            </w:r>
          </w:p>
        </w:tc>
        <w:tc>
          <w:tcPr>
            <w:tcW w:w="1971" w:type="dxa"/>
          </w:tcPr>
          <w:p w14:paraId="5A4F6C2E" w14:textId="77777777" w:rsidR="00D267F8" w:rsidRPr="00512028" w:rsidRDefault="00D267F8" w:rsidP="003463EC">
            <w:pPr>
              <w:ind w:firstLineChars="0" w:firstLine="0"/>
              <w:rPr>
                <w:rStyle w:val="af8"/>
              </w:rPr>
            </w:pPr>
            <w:r w:rsidRPr="00512028">
              <w:rPr>
                <w:rStyle w:val="af8"/>
              </w:rPr>
              <w:t>类型</w:t>
            </w:r>
          </w:p>
        </w:tc>
        <w:tc>
          <w:tcPr>
            <w:tcW w:w="1971" w:type="dxa"/>
          </w:tcPr>
          <w:p w14:paraId="33F5FC0D" w14:textId="77777777" w:rsidR="00D267F8" w:rsidRPr="00512028" w:rsidRDefault="00D267F8" w:rsidP="003463EC">
            <w:pPr>
              <w:ind w:firstLineChars="0" w:firstLine="0"/>
              <w:rPr>
                <w:rStyle w:val="af8"/>
              </w:rPr>
            </w:pPr>
            <w:r w:rsidRPr="00512028">
              <w:rPr>
                <w:rStyle w:val="af8"/>
              </w:rPr>
              <w:t>默认值</w:t>
            </w:r>
          </w:p>
        </w:tc>
        <w:tc>
          <w:tcPr>
            <w:tcW w:w="3835" w:type="dxa"/>
          </w:tcPr>
          <w:p w14:paraId="7ED3424E" w14:textId="77777777" w:rsidR="00D267F8" w:rsidRPr="00512028" w:rsidRDefault="00D267F8" w:rsidP="003463EC">
            <w:pPr>
              <w:ind w:firstLineChars="0" w:firstLine="0"/>
              <w:rPr>
                <w:rStyle w:val="af8"/>
              </w:rPr>
            </w:pPr>
            <w:r w:rsidRPr="00512028">
              <w:rPr>
                <w:rStyle w:val="af8"/>
              </w:rPr>
              <w:t>说明</w:t>
            </w:r>
          </w:p>
        </w:tc>
      </w:tr>
      <w:tr w:rsidR="00D267F8" w14:paraId="44C997CE" w14:textId="77777777" w:rsidTr="003463EC">
        <w:tc>
          <w:tcPr>
            <w:tcW w:w="1970" w:type="dxa"/>
          </w:tcPr>
          <w:p w14:paraId="65E68C7B" w14:textId="77777777" w:rsidR="00D267F8" w:rsidRDefault="00D267F8" w:rsidP="00D267F8">
            <w:pPr>
              <w:pStyle w:val="-"/>
            </w:pPr>
            <w:r>
              <w:rPr>
                <w:rFonts w:hint="eastAsia"/>
              </w:rPr>
              <w:t>i</w:t>
            </w:r>
            <w:r>
              <w:t>d</w:t>
            </w:r>
          </w:p>
        </w:tc>
        <w:tc>
          <w:tcPr>
            <w:tcW w:w="1971" w:type="dxa"/>
          </w:tcPr>
          <w:p w14:paraId="58A84A0F" w14:textId="77777777" w:rsidR="00D267F8" w:rsidRDefault="00D267F8" w:rsidP="00D267F8">
            <w:pPr>
              <w:pStyle w:val="-"/>
            </w:pPr>
            <w:r>
              <w:t>INT</w:t>
            </w:r>
          </w:p>
        </w:tc>
        <w:tc>
          <w:tcPr>
            <w:tcW w:w="1971" w:type="dxa"/>
          </w:tcPr>
          <w:p w14:paraId="4B2E198F" w14:textId="77777777" w:rsidR="00D267F8" w:rsidRDefault="00D267F8" w:rsidP="00D267F8">
            <w:pPr>
              <w:pStyle w:val="-"/>
            </w:pPr>
            <w:r>
              <w:t>自增</w:t>
            </w:r>
            <w:r>
              <w:rPr>
                <w:rFonts w:hint="eastAsia"/>
              </w:rPr>
              <w:t>1</w:t>
            </w:r>
          </w:p>
        </w:tc>
        <w:tc>
          <w:tcPr>
            <w:tcW w:w="3835" w:type="dxa"/>
          </w:tcPr>
          <w:p w14:paraId="4297634F" w14:textId="77777777" w:rsidR="00D267F8" w:rsidRDefault="00D267F8" w:rsidP="00120624">
            <w:pPr>
              <w:pStyle w:val="-"/>
            </w:pPr>
          </w:p>
        </w:tc>
      </w:tr>
      <w:tr w:rsidR="00D267F8" w14:paraId="28FE8569" w14:textId="77777777" w:rsidTr="003463EC">
        <w:tc>
          <w:tcPr>
            <w:tcW w:w="1970" w:type="dxa"/>
          </w:tcPr>
          <w:p w14:paraId="04D185F8" w14:textId="3A3CC18C" w:rsidR="00D267F8" w:rsidRDefault="00D267F8" w:rsidP="00D267F8">
            <w:pPr>
              <w:pStyle w:val="-"/>
            </w:pPr>
            <w:r>
              <w:rPr>
                <w:rFonts w:hint="eastAsia"/>
              </w:rPr>
              <w:t>type</w:t>
            </w:r>
          </w:p>
        </w:tc>
        <w:tc>
          <w:tcPr>
            <w:tcW w:w="1971" w:type="dxa"/>
          </w:tcPr>
          <w:p w14:paraId="750D1D2F" w14:textId="1F8EDCF2" w:rsidR="00D267F8" w:rsidRDefault="00D267F8" w:rsidP="00D267F8">
            <w:pPr>
              <w:pStyle w:val="-"/>
            </w:pPr>
            <w:r>
              <w:rPr>
                <w:rFonts w:hint="eastAsia"/>
              </w:rPr>
              <w:t>INT</w:t>
            </w:r>
          </w:p>
        </w:tc>
        <w:tc>
          <w:tcPr>
            <w:tcW w:w="1971" w:type="dxa"/>
          </w:tcPr>
          <w:p w14:paraId="132586B8" w14:textId="77777777" w:rsidR="00D267F8" w:rsidRDefault="00D267F8" w:rsidP="00D267F8">
            <w:pPr>
              <w:pStyle w:val="-"/>
            </w:pPr>
          </w:p>
        </w:tc>
        <w:tc>
          <w:tcPr>
            <w:tcW w:w="3835" w:type="dxa"/>
          </w:tcPr>
          <w:p w14:paraId="21ADF0E0" w14:textId="77492B6C" w:rsidR="00D267F8" w:rsidRDefault="00D267F8" w:rsidP="00D267F8">
            <w:pPr>
              <w:pStyle w:val="-"/>
            </w:pPr>
            <w:r>
              <w:rPr>
                <w:rFonts w:hint="eastAsia"/>
              </w:rPr>
              <w:t>日志类型，例如警告</w:t>
            </w:r>
          </w:p>
        </w:tc>
      </w:tr>
      <w:tr w:rsidR="00142023" w14:paraId="2B0FDEB7" w14:textId="77777777" w:rsidTr="003463EC">
        <w:tc>
          <w:tcPr>
            <w:tcW w:w="1970" w:type="dxa"/>
          </w:tcPr>
          <w:p w14:paraId="7AC72B48" w14:textId="51B205D1" w:rsidR="00142023" w:rsidRDefault="00142023" w:rsidP="00D267F8">
            <w:pPr>
              <w:pStyle w:val="-"/>
            </w:pPr>
            <w:r>
              <w:t>t</w:t>
            </w:r>
            <w:r>
              <w:rPr>
                <w:rFonts w:hint="eastAsia"/>
              </w:rPr>
              <w:t>arget</w:t>
            </w:r>
          </w:p>
        </w:tc>
        <w:tc>
          <w:tcPr>
            <w:tcW w:w="1971" w:type="dxa"/>
          </w:tcPr>
          <w:p w14:paraId="45D46397" w14:textId="7C3FCEAA" w:rsidR="00142023" w:rsidRDefault="00142023" w:rsidP="00D267F8">
            <w:pPr>
              <w:pStyle w:val="-"/>
            </w:pPr>
            <w:r>
              <w:rPr>
                <w:rFonts w:hint="eastAsia"/>
              </w:rPr>
              <w:t>VARCHAR(32)</w:t>
            </w:r>
          </w:p>
        </w:tc>
        <w:tc>
          <w:tcPr>
            <w:tcW w:w="1971" w:type="dxa"/>
          </w:tcPr>
          <w:p w14:paraId="7FFD6A33" w14:textId="77777777" w:rsidR="00142023" w:rsidRDefault="00142023" w:rsidP="00D267F8">
            <w:pPr>
              <w:pStyle w:val="-"/>
            </w:pPr>
          </w:p>
        </w:tc>
        <w:tc>
          <w:tcPr>
            <w:tcW w:w="3835" w:type="dxa"/>
          </w:tcPr>
          <w:p w14:paraId="37E01845" w14:textId="169EC031" w:rsidR="00142023" w:rsidRDefault="00142023" w:rsidP="00D267F8">
            <w:pPr>
              <w:pStyle w:val="-"/>
            </w:pPr>
            <w:r>
              <w:rPr>
                <w:rFonts w:hint="eastAsia"/>
              </w:rPr>
              <w:t>日志操作的对象</w:t>
            </w:r>
          </w:p>
        </w:tc>
      </w:tr>
      <w:tr w:rsidR="00142023" w14:paraId="62E6A1E0" w14:textId="77777777" w:rsidTr="003463EC">
        <w:tc>
          <w:tcPr>
            <w:tcW w:w="1970" w:type="dxa"/>
          </w:tcPr>
          <w:p w14:paraId="1696B53A" w14:textId="4BB2F588" w:rsidR="00142023" w:rsidRDefault="00142023" w:rsidP="00D267F8">
            <w:pPr>
              <w:pStyle w:val="-"/>
            </w:pPr>
            <w:r>
              <w:t>account</w:t>
            </w:r>
          </w:p>
        </w:tc>
        <w:tc>
          <w:tcPr>
            <w:tcW w:w="1971" w:type="dxa"/>
          </w:tcPr>
          <w:p w14:paraId="2EB32972" w14:textId="24395E21" w:rsidR="00142023" w:rsidRDefault="00142023" w:rsidP="00D267F8">
            <w:pPr>
              <w:pStyle w:val="-"/>
            </w:pPr>
            <w:r>
              <w:rPr>
                <w:rFonts w:hint="eastAsia"/>
              </w:rPr>
              <w:t>VARCHAR(32)</w:t>
            </w:r>
          </w:p>
        </w:tc>
        <w:tc>
          <w:tcPr>
            <w:tcW w:w="1971" w:type="dxa"/>
          </w:tcPr>
          <w:p w14:paraId="2A49B6CF" w14:textId="77777777" w:rsidR="00142023" w:rsidRDefault="00142023" w:rsidP="00D267F8">
            <w:pPr>
              <w:pStyle w:val="-"/>
            </w:pPr>
          </w:p>
        </w:tc>
        <w:tc>
          <w:tcPr>
            <w:tcW w:w="3835" w:type="dxa"/>
          </w:tcPr>
          <w:p w14:paraId="68F6E61C" w14:textId="6152D43D" w:rsidR="00142023" w:rsidRDefault="00142023" w:rsidP="00D267F8">
            <w:pPr>
              <w:pStyle w:val="-"/>
            </w:pPr>
            <w:r>
              <w:rPr>
                <w:rFonts w:hint="eastAsia"/>
              </w:rPr>
              <w:t>操作人账号</w:t>
            </w:r>
          </w:p>
        </w:tc>
      </w:tr>
      <w:tr w:rsidR="00D267F8" w14:paraId="7531FD25" w14:textId="77777777" w:rsidTr="003463EC">
        <w:tc>
          <w:tcPr>
            <w:tcW w:w="1970" w:type="dxa"/>
          </w:tcPr>
          <w:p w14:paraId="4750E449" w14:textId="4F8E8652" w:rsidR="00D267F8" w:rsidRDefault="00142023" w:rsidP="00D267F8">
            <w:pPr>
              <w:pStyle w:val="-"/>
            </w:pPr>
            <w:r>
              <w:rPr>
                <w:rFonts w:hint="eastAsia"/>
              </w:rPr>
              <w:t>l</w:t>
            </w:r>
            <w:r>
              <w:t>oginfo</w:t>
            </w:r>
          </w:p>
        </w:tc>
        <w:tc>
          <w:tcPr>
            <w:tcW w:w="1971" w:type="dxa"/>
          </w:tcPr>
          <w:p w14:paraId="0552A7E1" w14:textId="758F960B" w:rsidR="00D267F8" w:rsidRDefault="00D267F8" w:rsidP="00D267F8">
            <w:pPr>
              <w:pStyle w:val="-"/>
            </w:pPr>
            <w:r>
              <w:rPr>
                <w:rFonts w:hint="eastAsia"/>
              </w:rPr>
              <w:t>JSON</w:t>
            </w:r>
          </w:p>
        </w:tc>
        <w:tc>
          <w:tcPr>
            <w:tcW w:w="1971" w:type="dxa"/>
          </w:tcPr>
          <w:p w14:paraId="4EFF10AB" w14:textId="77777777" w:rsidR="00D267F8" w:rsidRDefault="00D267F8" w:rsidP="00D267F8">
            <w:pPr>
              <w:pStyle w:val="-"/>
            </w:pPr>
          </w:p>
        </w:tc>
        <w:tc>
          <w:tcPr>
            <w:tcW w:w="3835" w:type="dxa"/>
          </w:tcPr>
          <w:p w14:paraId="2A2F5739" w14:textId="2080A387" w:rsidR="00D267F8" w:rsidRDefault="00D267F8" w:rsidP="00D267F8">
            <w:pPr>
              <w:pStyle w:val="-"/>
            </w:pPr>
            <w:r>
              <w:rPr>
                <w:rFonts w:hint="eastAsia"/>
              </w:rPr>
              <w:t>日志内容</w:t>
            </w:r>
          </w:p>
        </w:tc>
      </w:tr>
      <w:tr w:rsidR="00D267F8" w14:paraId="44AFFCAF" w14:textId="77777777" w:rsidTr="003463EC">
        <w:tc>
          <w:tcPr>
            <w:tcW w:w="1970" w:type="dxa"/>
          </w:tcPr>
          <w:p w14:paraId="19C973AC" w14:textId="77777777" w:rsidR="00D267F8" w:rsidRPr="00BE4E02" w:rsidRDefault="00D267F8" w:rsidP="00D267F8">
            <w:pPr>
              <w:pStyle w:val="-"/>
            </w:pPr>
            <w:r>
              <w:rPr>
                <w:rFonts w:hint="eastAsia"/>
              </w:rPr>
              <w:t>createTime</w:t>
            </w:r>
          </w:p>
        </w:tc>
        <w:tc>
          <w:tcPr>
            <w:tcW w:w="1971" w:type="dxa"/>
          </w:tcPr>
          <w:p w14:paraId="6067514B" w14:textId="77777777" w:rsidR="00D267F8" w:rsidRDefault="00D267F8" w:rsidP="003463EC">
            <w:pPr>
              <w:pStyle w:val="-"/>
            </w:pPr>
            <w:r>
              <w:rPr>
                <w:rFonts w:hint="eastAsia"/>
              </w:rPr>
              <w:t>DATETIME</w:t>
            </w:r>
          </w:p>
        </w:tc>
        <w:tc>
          <w:tcPr>
            <w:tcW w:w="1971" w:type="dxa"/>
          </w:tcPr>
          <w:p w14:paraId="76A692D8" w14:textId="77777777" w:rsidR="00D267F8" w:rsidRDefault="00D267F8" w:rsidP="003463EC">
            <w:pPr>
              <w:pStyle w:val="-"/>
            </w:pPr>
          </w:p>
        </w:tc>
        <w:tc>
          <w:tcPr>
            <w:tcW w:w="3835" w:type="dxa"/>
          </w:tcPr>
          <w:p w14:paraId="6F5C582F" w14:textId="42BD31F6" w:rsidR="00D267F8" w:rsidRDefault="00D267F8" w:rsidP="003463EC">
            <w:pPr>
              <w:pStyle w:val="-"/>
            </w:pPr>
          </w:p>
        </w:tc>
      </w:tr>
    </w:tbl>
    <w:p w14:paraId="1B4D82E9" w14:textId="77777777" w:rsidR="00934D82" w:rsidRPr="00D267F8" w:rsidRDefault="00934D82" w:rsidP="00BB6613">
      <w:pPr>
        <w:ind w:firstLine="440"/>
      </w:pPr>
    </w:p>
    <w:p w14:paraId="5EE80F81" w14:textId="4AE602AF" w:rsidR="00D267F8" w:rsidRDefault="00C779C5" w:rsidP="00BB6613">
      <w:pPr>
        <w:ind w:firstLine="440"/>
      </w:pPr>
      <w:r>
        <w:rPr>
          <w:rFonts w:hint="eastAsia"/>
        </w:rPr>
        <w:t>上述所有的表均需要备份，除了日志表的备份由审计员触发，其余均由管理员触发。</w:t>
      </w:r>
    </w:p>
    <w:p w14:paraId="58B206EF" w14:textId="77777777" w:rsidR="00C779C5" w:rsidRDefault="00C779C5" w:rsidP="00BB6613">
      <w:pPr>
        <w:ind w:firstLine="440"/>
      </w:pPr>
    </w:p>
    <w:p w14:paraId="40C0E64D" w14:textId="77777777" w:rsidR="00C779C5" w:rsidRDefault="00C779C5" w:rsidP="00BB6613">
      <w:pPr>
        <w:ind w:firstLine="440"/>
      </w:pPr>
    </w:p>
    <w:p w14:paraId="5BA03EF0" w14:textId="1A1891EE" w:rsidR="005C680C" w:rsidRDefault="005C680C" w:rsidP="005C680C">
      <w:pPr>
        <w:pStyle w:val="af5"/>
      </w:pPr>
      <w:bookmarkStart w:id="63" w:name="_Toc532919958"/>
      <w:r>
        <w:rPr>
          <w:rFonts w:hint="eastAsia"/>
        </w:rPr>
        <w:t>安全性设计</w:t>
      </w:r>
      <w:bookmarkEnd w:id="63"/>
    </w:p>
    <w:p w14:paraId="250034CB" w14:textId="77777777" w:rsidR="00690BD9" w:rsidRDefault="00690BD9" w:rsidP="00BB6613">
      <w:pPr>
        <w:ind w:firstLine="440"/>
      </w:pPr>
    </w:p>
    <w:p w14:paraId="6A35B034" w14:textId="37EE6E70" w:rsidR="00746928" w:rsidRDefault="00FE6DAB" w:rsidP="00485705">
      <w:pPr>
        <w:pStyle w:val="af6"/>
      </w:pPr>
      <w:bookmarkStart w:id="64" w:name="_Toc532919959"/>
      <w:r>
        <w:t>物理和环境安全</w:t>
      </w:r>
      <w:bookmarkEnd w:id="64"/>
    </w:p>
    <w:p w14:paraId="6191AE26" w14:textId="4AB3AA81" w:rsidR="00FE6DAB" w:rsidRDefault="00485705" w:rsidP="00BB6613">
      <w:pPr>
        <w:ind w:firstLine="440"/>
      </w:pPr>
      <w:r>
        <w:rPr>
          <w:rFonts w:hint="eastAsia"/>
        </w:rPr>
        <w:t>本文档不涉及</w:t>
      </w:r>
      <w:r w:rsidR="00D96863">
        <w:rPr>
          <w:rFonts w:hint="eastAsia"/>
        </w:rPr>
        <w:t>服务器的工作场所的安全性设计</w:t>
      </w:r>
      <w:r>
        <w:rPr>
          <w:rFonts w:hint="eastAsia"/>
        </w:rPr>
        <w:t>。</w:t>
      </w:r>
    </w:p>
    <w:p w14:paraId="52E1B4D4" w14:textId="77777777" w:rsidR="00485705" w:rsidRDefault="00485705" w:rsidP="00BB6613">
      <w:pPr>
        <w:ind w:firstLine="440"/>
      </w:pPr>
    </w:p>
    <w:p w14:paraId="2CD2CF48" w14:textId="18509417" w:rsidR="00FE6DAB" w:rsidRDefault="00FE6DAB" w:rsidP="00485705">
      <w:pPr>
        <w:pStyle w:val="af6"/>
      </w:pPr>
      <w:bookmarkStart w:id="65" w:name="_Toc532919960"/>
      <w:r>
        <w:rPr>
          <w:rFonts w:hint="eastAsia"/>
        </w:rPr>
        <w:t>网络和通信安全</w:t>
      </w:r>
      <w:bookmarkEnd w:id="65"/>
    </w:p>
    <w:p w14:paraId="1BB5C8B7" w14:textId="49F00328" w:rsidR="00F5270F" w:rsidRDefault="00F5270F" w:rsidP="00BB6613">
      <w:pPr>
        <w:ind w:firstLine="440"/>
      </w:pPr>
    </w:p>
    <w:p w14:paraId="08B05162" w14:textId="3E0C625C" w:rsidR="008333AF" w:rsidRDefault="008333AF" w:rsidP="00BB6613">
      <w:pPr>
        <w:ind w:firstLine="440"/>
      </w:pPr>
      <w:r>
        <w:rPr>
          <w:rFonts w:hint="eastAsia"/>
        </w:rPr>
        <w:t>电子签章系统和电子印章系统均配置了</w:t>
      </w:r>
      <w:r>
        <w:rPr>
          <w:rFonts w:hint="eastAsia"/>
        </w:rPr>
        <w:t>RSA</w:t>
      </w:r>
      <w:r>
        <w:rPr>
          <w:rFonts w:hint="eastAsia"/>
        </w:rPr>
        <w:t>证书，采用</w:t>
      </w:r>
      <w:r>
        <w:rPr>
          <w:rFonts w:hint="eastAsia"/>
        </w:rPr>
        <w:t>HTTPS</w:t>
      </w:r>
      <w:r>
        <w:rPr>
          <w:rFonts w:hint="eastAsia"/>
        </w:rPr>
        <w:t>作为网络通信协议，从而保证通信过程中数据的完整性和机密性</w:t>
      </w:r>
      <w:r w:rsidR="00F5270F">
        <w:rPr>
          <w:rFonts w:hint="eastAsia"/>
        </w:rPr>
        <w:t>，</w:t>
      </w:r>
      <w:r>
        <w:rPr>
          <w:rFonts w:hint="eastAsia"/>
        </w:rPr>
        <w:t>并利用</w:t>
      </w:r>
      <w:r>
        <w:rPr>
          <w:rFonts w:hint="eastAsia"/>
        </w:rPr>
        <w:t>HTTPS</w:t>
      </w:r>
      <w:r>
        <w:rPr>
          <w:rFonts w:hint="eastAsia"/>
        </w:rPr>
        <w:t>的双向认证机制对通信双方进行身份认证。</w:t>
      </w:r>
      <w:r w:rsidR="00B77B02">
        <w:rPr>
          <w:rFonts w:hint="eastAsia"/>
        </w:rPr>
        <w:t>通过</w:t>
      </w:r>
      <w:r w:rsidR="00B77B02">
        <w:rPr>
          <w:rFonts w:hint="eastAsia"/>
        </w:rPr>
        <w:t>IP</w:t>
      </w:r>
      <w:r w:rsidR="00B77B02">
        <w:rPr>
          <w:rFonts w:hint="eastAsia"/>
        </w:rPr>
        <w:t>白名单机制对连接到印章系统的签章设备进行限制。</w:t>
      </w:r>
    </w:p>
    <w:p w14:paraId="10290431" w14:textId="487DE48B" w:rsidR="00B77B02" w:rsidRDefault="00B77B02" w:rsidP="00B77B02">
      <w:pPr>
        <w:ind w:firstLine="440"/>
      </w:pPr>
      <w:r>
        <w:rPr>
          <w:rFonts w:hint="eastAsia"/>
        </w:rPr>
        <w:t>电子签章系统和应用系统采用</w:t>
      </w:r>
      <w:r>
        <w:rPr>
          <w:rFonts w:hint="eastAsia"/>
        </w:rPr>
        <w:t>HTTPS</w:t>
      </w:r>
      <w:r>
        <w:rPr>
          <w:rFonts w:hint="eastAsia"/>
        </w:rPr>
        <w:t>作为网络通信协议，从而保证通信过程中数据的完整性和机密性，通过</w:t>
      </w:r>
      <w:r>
        <w:rPr>
          <w:rFonts w:hint="eastAsia"/>
        </w:rPr>
        <w:t>IP</w:t>
      </w:r>
      <w:r>
        <w:rPr>
          <w:rFonts w:hint="eastAsia"/>
        </w:rPr>
        <w:t>白名单机制对连接到系统的应用进行限制。</w:t>
      </w:r>
    </w:p>
    <w:p w14:paraId="558D92B8" w14:textId="77777777" w:rsidR="00B77B02" w:rsidRPr="00B77B02" w:rsidRDefault="00B77B02" w:rsidP="00BB6613">
      <w:pPr>
        <w:ind w:firstLine="440"/>
      </w:pPr>
    </w:p>
    <w:p w14:paraId="6F2EDB77" w14:textId="20D4DA55" w:rsidR="008333AF" w:rsidRDefault="00F5270F" w:rsidP="00BB6613">
      <w:pPr>
        <w:ind w:firstLine="440"/>
      </w:pPr>
      <w:r>
        <w:rPr>
          <w:rFonts w:hint="eastAsia"/>
        </w:rPr>
        <w:t>电子签章系统和电子印章系统与外部</w:t>
      </w:r>
      <w:r>
        <w:rPr>
          <w:rFonts w:hint="eastAsia"/>
        </w:rPr>
        <w:t>Internet</w:t>
      </w:r>
      <w:r>
        <w:rPr>
          <w:rFonts w:hint="eastAsia"/>
        </w:rPr>
        <w:t>通过防火墙连接，提高网络安全性。</w:t>
      </w:r>
    </w:p>
    <w:p w14:paraId="20C8B1CB" w14:textId="77777777" w:rsidR="00F5270F" w:rsidRPr="00F5270F" w:rsidRDefault="00F5270F" w:rsidP="00BB6613">
      <w:pPr>
        <w:ind w:firstLine="440"/>
      </w:pPr>
    </w:p>
    <w:p w14:paraId="61379D78" w14:textId="6ACD6A37" w:rsidR="00FE6DAB" w:rsidRDefault="00FE6DAB" w:rsidP="00485705">
      <w:pPr>
        <w:pStyle w:val="af6"/>
      </w:pPr>
      <w:bookmarkStart w:id="66" w:name="_Toc532919961"/>
      <w:r>
        <w:rPr>
          <w:rFonts w:hint="eastAsia"/>
        </w:rPr>
        <w:t>设备和计算安全</w:t>
      </w:r>
      <w:bookmarkEnd w:id="66"/>
    </w:p>
    <w:p w14:paraId="5A750F04" w14:textId="5003BB12" w:rsidR="00FE6DAB" w:rsidRDefault="00F5270F" w:rsidP="00BB6613">
      <w:pPr>
        <w:ind w:firstLine="440"/>
      </w:pPr>
      <w:r>
        <w:rPr>
          <w:rFonts w:hint="eastAsia"/>
        </w:rPr>
        <w:t>管理员、审计员</w:t>
      </w:r>
      <w:r w:rsidR="005B44D6">
        <w:rPr>
          <w:rFonts w:hint="eastAsia"/>
        </w:rPr>
        <w:t>登录需要验证</w:t>
      </w:r>
      <w:r w:rsidR="005B44D6">
        <w:rPr>
          <w:rFonts w:hint="eastAsia"/>
        </w:rPr>
        <w:t>PIN</w:t>
      </w:r>
      <w:r w:rsidR="00FE5F4D">
        <w:rPr>
          <w:rFonts w:hint="eastAsia"/>
        </w:rPr>
        <w:t>码，且</w:t>
      </w:r>
      <w:r w:rsidR="00FE5F4D">
        <w:rPr>
          <w:rFonts w:hint="eastAsia"/>
        </w:rPr>
        <w:t>2</w:t>
      </w:r>
      <w:r w:rsidR="005B44D6">
        <w:rPr>
          <w:rFonts w:hint="eastAsia"/>
        </w:rPr>
        <w:t>个月更换。</w:t>
      </w:r>
      <w:r>
        <w:rPr>
          <w:rFonts w:hint="eastAsia"/>
        </w:rPr>
        <w:t>只能通过本地管理，无远程管理功能。</w:t>
      </w:r>
    </w:p>
    <w:p w14:paraId="7D736737" w14:textId="156771A2" w:rsidR="005B44D6" w:rsidRDefault="005B44D6" w:rsidP="00BB6613">
      <w:pPr>
        <w:ind w:firstLine="440"/>
      </w:pPr>
      <w:r>
        <w:rPr>
          <w:rFonts w:hint="eastAsia"/>
        </w:rPr>
        <w:t>系统重要的数据、资源、日志均保存在数据库中的表中，并备份</w:t>
      </w:r>
      <w:r w:rsidR="008A5F75">
        <w:rPr>
          <w:rFonts w:hint="eastAsia"/>
        </w:rPr>
        <w:t>。通过</w:t>
      </w:r>
      <w:r w:rsidR="00226C9D">
        <w:rPr>
          <w:rFonts w:hint="eastAsia"/>
        </w:rPr>
        <w:t>摘要表，记录这些重要数据的数据指纹，保证数据的完整性</w:t>
      </w:r>
      <w:r>
        <w:rPr>
          <w:rFonts w:hint="eastAsia"/>
        </w:rPr>
        <w:t>。</w:t>
      </w:r>
    </w:p>
    <w:p w14:paraId="3A57CE1E" w14:textId="2E14BD87" w:rsidR="008333AF" w:rsidRDefault="00261E50" w:rsidP="00BB6613">
      <w:pPr>
        <w:ind w:firstLine="440"/>
      </w:pPr>
      <w:r>
        <w:t>所有密码算法均由</w:t>
      </w:r>
      <w:r>
        <w:rPr>
          <w:rFonts w:hint="eastAsia"/>
        </w:rPr>
        <w:t>符合国密标准</w:t>
      </w:r>
      <w:r>
        <w:rPr>
          <w:rFonts w:hint="eastAsia"/>
        </w:rPr>
        <w:t>GM/T 0028</w:t>
      </w:r>
      <w:r>
        <w:t>密码卡</w:t>
      </w:r>
      <w:r w:rsidR="00A302B6">
        <w:t>完成</w:t>
      </w:r>
      <w:r>
        <w:rPr>
          <w:rFonts w:hint="eastAsia"/>
        </w:rPr>
        <w:t>，</w:t>
      </w:r>
      <w:r>
        <w:t>流程满足国密标准</w:t>
      </w:r>
      <w:r w:rsidR="00FE5F4D">
        <w:rPr>
          <w:rFonts w:hint="eastAsia"/>
        </w:rPr>
        <w:t>。</w:t>
      </w:r>
    </w:p>
    <w:p w14:paraId="3457F9BE" w14:textId="77777777" w:rsidR="00A302B6" w:rsidRDefault="00A302B6" w:rsidP="00BB6613">
      <w:pPr>
        <w:ind w:firstLine="440"/>
      </w:pPr>
    </w:p>
    <w:p w14:paraId="57CDEB03" w14:textId="67B3338D" w:rsidR="00FE6DAB" w:rsidRDefault="00FE6DAB" w:rsidP="00485705">
      <w:pPr>
        <w:pStyle w:val="af6"/>
      </w:pPr>
      <w:bookmarkStart w:id="67" w:name="_Toc532919962"/>
      <w:r>
        <w:rPr>
          <w:rFonts w:hint="eastAsia"/>
        </w:rPr>
        <w:t>应用和数据安全</w:t>
      </w:r>
      <w:bookmarkEnd w:id="67"/>
    </w:p>
    <w:p w14:paraId="28B59D33" w14:textId="77777777" w:rsidR="00746928" w:rsidRDefault="00746928" w:rsidP="00BB6613">
      <w:pPr>
        <w:ind w:firstLine="440"/>
      </w:pPr>
    </w:p>
    <w:p w14:paraId="463E3636" w14:textId="77777777" w:rsidR="00FB40E5" w:rsidRDefault="00914D57" w:rsidP="00BB6613">
      <w:pPr>
        <w:ind w:firstLine="440"/>
      </w:pPr>
      <w:r>
        <w:rPr>
          <w:rFonts w:hint="eastAsia"/>
        </w:rPr>
        <w:t>IP</w:t>
      </w:r>
      <w:r>
        <w:rPr>
          <w:rFonts w:hint="eastAsia"/>
        </w:rPr>
        <w:t>白名单机制</w:t>
      </w:r>
      <w:r w:rsidR="00FB40E5">
        <w:rPr>
          <w:rFonts w:hint="eastAsia"/>
        </w:rPr>
        <w:t>和证书机制</w:t>
      </w:r>
      <w:r>
        <w:rPr>
          <w:rFonts w:hint="eastAsia"/>
        </w:rPr>
        <w:t>对</w:t>
      </w:r>
      <w:r w:rsidR="00FB40E5">
        <w:rPr>
          <w:rFonts w:hint="eastAsia"/>
        </w:rPr>
        <w:t>访问的</w:t>
      </w:r>
      <w:r>
        <w:rPr>
          <w:rFonts w:hint="eastAsia"/>
        </w:rPr>
        <w:t>用户身份进行标识</w:t>
      </w:r>
      <w:r w:rsidR="00FB40E5">
        <w:rPr>
          <w:rFonts w:hint="eastAsia"/>
        </w:rPr>
        <w:t>和鉴别</w:t>
      </w:r>
      <w:r>
        <w:rPr>
          <w:rFonts w:hint="eastAsia"/>
        </w:rPr>
        <w:t>。</w:t>
      </w:r>
    </w:p>
    <w:p w14:paraId="5A5C6CFE" w14:textId="4D45106A" w:rsidR="00746928" w:rsidRDefault="00914D57" w:rsidP="00BB6613">
      <w:pPr>
        <w:ind w:firstLine="440"/>
      </w:pPr>
      <w:r>
        <w:rPr>
          <w:rFonts w:hint="eastAsia"/>
        </w:rPr>
        <w:t>采用</w:t>
      </w:r>
      <w:r>
        <w:rPr>
          <w:rFonts w:hint="eastAsia"/>
        </w:rPr>
        <w:t>HTTPS</w:t>
      </w:r>
      <w:r>
        <w:rPr>
          <w:rFonts w:hint="eastAsia"/>
        </w:rPr>
        <w:t>作为网络通信协议，防止身份鉴别信息</w:t>
      </w:r>
      <w:r w:rsidR="006317B0">
        <w:rPr>
          <w:rFonts w:hint="eastAsia"/>
        </w:rPr>
        <w:t>，并保证数据传输的机密性和完整性。</w:t>
      </w:r>
    </w:p>
    <w:p w14:paraId="26CE2058" w14:textId="2EEDF644" w:rsidR="00746928" w:rsidRDefault="006317B0" w:rsidP="00BB6613">
      <w:pPr>
        <w:ind w:firstLine="440"/>
      </w:pPr>
      <w:r>
        <w:rPr>
          <w:rFonts w:hint="eastAsia"/>
        </w:rPr>
        <w:t>只保存</w:t>
      </w:r>
      <w:r>
        <w:rPr>
          <w:rFonts w:hint="eastAsia"/>
        </w:rPr>
        <w:t>PIN</w:t>
      </w:r>
      <w:r>
        <w:rPr>
          <w:rFonts w:hint="eastAsia"/>
        </w:rPr>
        <w:t>码的</w:t>
      </w:r>
      <w:r>
        <w:rPr>
          <w:rFonts w:hint="eastAsia"/>
        </w:rPr>
        <w:t>HASH</w:t>
      </w:r>
      <w:r>
        <w:rPr>
          <w:rFonts w:hint="eastAsia"/>
        </w:rPr>
        <w:t>值，保证存储的机密性。</w:t>
      </w:r>
    </w:p>
    <w:p w14:paraId="6D55C03E" w14:textId="77777777" w:rsidR="00FB40E5" w:rsidRDefault="00FB40E5" w:rsidP="00BB6613">
      <w:pPr>
        <w:ind w:firstLine="440"/>
      </w:pPr>
    </w:p>
    <w:p w14:paraId="0DBCEDCF" w14:textId="19C49E3A" w:rsidR="00FB40E5" w:rsidRDefault="008A5F75" w:rsidP="008A5F75">
      <w:pPr>
        <w:pStyle w:val="af6"/>
      </w:pPr>
      <w:bookmarkStart w:id="68" w:name="_Toc532919963"/>
      <w:r>
        <w:rPr>
          <w:rFonts w:hint="eastAsia"/>
        </w:rPr>
        <w:t>密钥管理</w:t>
      </w:r>
      <w:bookmarkEnd w:id="68"/>
    </w:p>
    <w:p w14:paraId="23FBC53D" w14:textId="2A577DCC" w:rsidR="00FB40E5" w:rsidRDefault="008A5F75" w:rsidP="00BB6613">
      <w:pPr>
        <w:ind w:firstLine="440"/>
      </w:pPr>
      <w:r>
        <w:rPr>
          <w:rFonts w:hint="eastAsia"/>
        </w:rPr>
        <w:t>采用符合国密标准</w:t>
      </w:r>
      <w:r>
        <w:rPr>
          <w:rFonts w:hint="eastAsia"/>
        </w:rPr>
        <w:t>GM/T 0028</w:t>
      </w:r>
      <w:r>
        <w:rPr>
          <w:rFonts w:hint="eastAsia"/>
        </w:rPr>
        <w:t>的</w:t>
      </w:r>
      <w:r w:rsidR="00A302B6">
        <w:t>密码</w:t>
      </w:r>
      <w:r>
        <w:rPr>
          <w:rFonts w:hint="eastAsia"/>
        </w:rPr>
        <w:t>卡，由</w:t>
      </w:r>
      <w:r w:rsidR="00A302B6">
        <w:t>密码</w:t>
      </w:r>
      <w:r>
        <w:rPr>
          <w:rFonts w:hint="eastAsia"/>
        </w:rPr>
        <w:t>卡负责密钥的生成、存储、备份</w:t>
      </w:r>
      <w:r w:rsidR="00A06085">
        <w:rPr>
          <w:rFonts w:hint="eastAsia"/>
        </w:rPr>
        <w:t>、恢复</w:t>
      </w:r>
      <w:r>
        <w:rPr>
          <w:rFonts w:hint="eastAsia"/>
        </w:rPr>
        <w:t>，私钥不出卡</w:t>
      </w:r>
      <w:r w:rsidR="00A06085">
        <w:rPr>
          <w:rFonts w:hint="eastAsia"/>
        </w:rPr>
        <w:t>，并提供密钥销毁功能</w:t>
      </w:r>
      <w:r>
        <w:rPr>
          <w:rFonts w:hint="eastAsia"/>
        </w:rPr>
        <w:t>。</w:t>
      </w:r>
    </w:p>
    <w:p w14:paraId="0CCA80FE" w14:textId="77777777" w:rsidR="00FB40E5" w:rsidRDefault="00FB40E5" w:rsidP="00BB6613">
      <w:pPr>
        <w:ind w:firstLine="440"/>
      </w:pPr>
    </w:p>
    <w:p w14:paraId="4FC33CDB" w14:textId="77777777" w:rsidR="00FB40E5" w:rsidRDefault="00FB40E5" w:rsidP="00BB6613">
      <w:pPr>
        <w:ind w:firstLine="440"/>
      </w:pPr>
    </w:p>
    <w:p w14:paraId="10027A53" w14:textId="77777777" w:rsidR="00FB40E5" w:rsidRDefault="00FB40E5" w:rsidP="00BB6613">
      <w:pPr>
        <w:ind w:firstLine="440"/>
      </w:pPr>
    </w:p>
    <w:p w14:paraId="4A1B70AF" w14:textId="77777777" w:rsidR="00FB40E5" w:rsidRPr="00FB40E5" w:rsidRDefault="00FB40E5" w:rsidP="00BB6613">
      <w:pPr>
        <w:ind w:firstLine="440"/>
      </w:pPr>
    </w:p>
    <w:sectPr w:rsidR="00FB40E5" w:rsidRPr="00FB40E5">
      <w:pgSz w:w="11906" w:h="16838"/>
      <w:pgMar w:top="1134" w:right="1134" w:bottom="1134" w:left="1134" w:header="340" w:footer="567"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4F63AF" w14:textId="77777777" w:rsidR="00A756BD" w:rsidRDefault="00A756BD">
      <w:pPr>
        <w:spacing w:line="240" w:lineRule="auto"/>
        <w:ind w:firstLine="440"/>
      </w:pPr>
      <w:r>
        <w:separator/>
      </w:r>
    </w:p>
  </w:endnote>
  <w:endnote w:type="continuationSeparator" w:id="0">
    <w:p w14:paraId="71F78AF1" w14:textId="77777777" w:rsidR="00A756BD" w:rsidRDefault="00A756BD">
      <w:pPr>
        <w:spacing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00"/>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方正小标宋简体">
    <w:altName w:val="Microsoft YaHei UI"/>
    <w:charset w:val="00"/>
    <w:family w:val="auto"/>
    <w:pitch w:val="default"/>
    <w:sig w:usb0="00000000" w:usb1="00000000" w:usb2="00000010" w:usb3="00000000" w:csb0="0014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E3742" w14:textId="77777777" w:rsidR="0034662B" w:rsidRDefault="0034662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8B12F" w14:textId="77777777" w:rsidR="0034662B" w:rsidRDefault="0034662B">
    <w:pPr>
      <w:pStyle w:val="a5"/>
      <w:tabs>
        <w:tab w:val="clear" w:pos="8306"/>
        <w:tab w:val="right" w:pos="8222"/>
      </w:tabs>
      <w:ind w:right="84"/>
      <w:rPr>
        <w:color w:val="7F7F7F"/>
      </w:rPr>
    </w:pPr>
    <w:r>
      <w:rPr>
        <w:rFonts w:hint="eastAsia"/>
        <w:color w:val="7F7F7F"/>
      </w:rPr>
      <w:t>北京</w:t>
    </w:r>
    <w:proofErr w:type="gramStart"/>
    <w:r>
      <w:rPr>
        <w:rFonts w:hint="eastAsia"/>
        <w:color w:val="7F7F7F"/>
      </w:rPr>
      <w:t>大兴区</w:t>
    </w:r>
    <w:proofErr w:type="gramEnd"/>
    <w:r>
      <w:rPr>
        <w:rFonts w:hint="eastAsia"/>
        <w:color w:val="7F7F7F"/>
      </w:rPr>
      <w:t>大族广场</w:t>
    </w:r>
    <w:r>
      <w:rPr>
        <w:rFonts w:hint="eastAsia"/>
        <w:color w:val="7F7F7F"/>
      </w:rPr>
      <w:t>T1</w:t>
    </w:r>
    <w:r>
      <w:rPr>
        <w:rFonts w:hint="eastAsia"/>
        <w:color w:val="7F7F7F"/>
      </w:rPr>
      <w:t>座</w:t>
    </w:r>
    <w:r>
      <w:rPr>
        <w:rFonts w:hint="eastAsia"/>
        <w:color w:val="7F7F7F"/>
      </w:rPr>
      <w:t>2505</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color w:val="7F7F7F"/>
      </w:rPr>
      <w:t>www.yunjingit.com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7EBF9" w14:textId="77777777" w:rsidR="0034662B" w:rsidRDefault="0034662B">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3A96A" w14:textId="77777777" w:rsidR="0034662B" w:rsidRDefault="0034662B" w:rsidP="00B054CB">
    <w:pPr>
      <w:pStyle w:val="a5"/>
      <w:tabs>
        <w:tab w:val="clear" w:pos="8306"/>
        <w:tab w:val="right" w:pos="8222"/>
      </w:tabs>
      <w:ind w:left="880" w:right="84" w:firstLine="440"/>
      <w:rPr>
        <w:color w:val="7F7F7F"/>
      </w:rPr>
    </w:pPr>
    <w:r>
      <w:rPr>
        <w:rFonts w:hint="eastAsia"/>
        <w:color w:val="7F7F7F"/>
      </w:rPr>
      <w:t>北京</w:t>
    </w:r>
    <w:proofErr w:type="gramStart"/>
    <w:r>
      <w:rPr>
        <w:rFonts w:hint="eastAsia"/>
        <w:color w:val="7F7F7F"/>
      </w:rPr>
      <w:t>大兴区</w:t>
    </w:r>
    <w:proofErr w:type="gramEnd"/>
    <w:r>
      <w:rPr>
        <w:rFonts w:hint="eastAsia"/>
        <w:color w:val="7F7F7F"/>
      </w:rPr>
      <w:t>大族广场</w:t>
    </w:r>
    <w:r>
      <w:rPr>
        <w:rFonts w:hint="eastAsia"/>
        <w:color w:val="7F7F7F"/>
      </w:rPr>
      <w:t>T1</w:t>
    </w:r>
    <w:r>
      <w:rPr>
        <w:rFonts w:hint="eastAsia"/>
        <w:color w:val="7F7F7F"/>
      </w:rPr>
      <w:t>座</w:t>
    </w:r>
    <w:r>
      <w:rPr>
        <w:rFonts w:hint="eastAsia"/>
        <w:color w:val="7F7F7F"/>
      </w:rPr>
      <w:t>2505</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color w:val="7F7F7F"/>
      </w:rPr>
      <w:t>www.yunjingit.com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8CCE0" w14:textId="21D297AD" w:rsidR="0034662B" w:rsidRDefault="0034662B">
    <w:pPr>
      <w:pStyle w:val="a5"/>
      <w:framePr w:wrap="around" w:vAnchor="text" w:hAnchor="page" w:x="5772" w:y="59"/>
      <w:rPr>
        <w:rStyle w:val="ab"/>
      </w:rPr>
    </w:pPr>
    <w:r>
      <w:rPr>
        <w:rStyle w:val="ab"/>
      </w:rPr>
      <w:fldChar w:fldCharType="begin"/>
    </w:r>
    <w:r>
      <w:rPr>
        <w:rStyle w:val="ab"/>
      </w:rPr>
      <w:instrText xml:space="preserve">PAGE  </w:instrText>
    </w:r>
    <w:r>
      <w:rPr>
        <w:rStyle w:val="ab"/>
      </w:rPr>
      <w:fldChar w:fldCharType="separate"/>
    </w:r>
    <w:r w:rsidR="00D44168">
      <w:rPr>
        <w:rStyle w:val="ab"/>
        <w:noProof/>
      </w:rPr>
      <w:t>I</w:t>
    </w:r>
    <w:r>
      <w:rPr>
        <w:rStyle w:val="ab"/>
      </w:rPr>
      <w:fldChar w:fldCharType="end"/>
    </w:r>
  </w:p>
  <w:p w14:paraId="4A7890F4" w14:textId="77777777" w:rsidR="0034662B" w:rsidRDefault="0034662B">
    <w:pPr>
      <w:pStyle w:val="a5"/>
    </w:pPr>
    <w:r>
      <w:ptab w:relativeTo="margin" w:alignment="center" w:leader="none"/>
    </w:r>
    <w:r>
      <w:ptab w:relativeTo="margin" w:alignment="right" w:leader="none"/>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D80C2" w14:textId="77777777" w:rsidR="0034662B" w:rsidRDefault="0034662B">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rPr>
      <w:t>1</w:t>
    </w:r>
    <w:r>
      <w:rPr>
        <w:rStyle w:val="ab"/>
      </w:rPr>
      <w:fldChar w:fldCharType="end"/>
    </w:r>
  </w:p>
  <w:p w14:paraId="739180B1" w14:textId="77777777" w:rsidR="0034662B" w:rsidRDefault="0034662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B5CE60" w14:textId="77777777" w:rsidR="00A756BD" w:rsidRDefault="00A756BD">
      <w:pPr>
        <w:spacing w:line="240" w:lineRule="auto"/>
        <w:ind w:firstLine="440"/>
      </w:pPr>
      <w:r>
        <w:separator/>
      </w:r>
    </w:p>
  </w:footnote>
  <w:footnote w:type="continuationSeparator" w:id="0">
    <w:p w14:paraId="4BB98DFD" w14:textId="77777777" w:rsidR="00A756BD" w:rsidRDefault="00A756BD">
      <w:pPr>
        <w:spacing w:line="240" w:lineRule="auto"/>
        <w:ind w:firstLine="4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E49FD" w14:textId="77777777" w:rsidR="0034662B" w:rsidRDefault="0034662B">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84932" w14:textId="77777777" w:rsidR="0034662B" w:rsidRDefault="0034662B">
    <w:pPr>
      <w:pStyle w:val="a6"/>
      <w:pBdr>
        <w:bottom w:val="single" w:sz="4" w:space="0" w:color="auto"/>
      </w:pBdr>
      <w:rPr>
        <w:sz w:val="20"/>
      </w:rPr>
    </w:pPr>
    <w:r>
      <w:rPr>
        <w:noProof/>
      </w:rPr>
      <w:drawing>
        <wp:inline distT="0" distB="0" distL="114300" distR="114300" wp14:anchorId="025AA25D" wp14:editId="6A138B92">
          <wp:extent cx="643890" cy="304800"/>
          <wp:effectExtent l="0" t="0" r="1651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
                  <a:stretch>
                    <a:fillRect/>
                  </a:stretch>
                </pic:blipFill>
                <pic:spPr>
                  <a:xfrm>
                    <a:off x="0" y="0"/>
                    <a:ext cx="643890" cy="304800"/>
                  </a:xfrm>
                  <a:prstGeom prst="rect">
                    <a:avLst/>
                  </a:prstGeom>
                  <a:noFill/>
                  <a:ln w="9525">
                    <a:noFill/>
                  </a:ln>
                </pic:spPr>
              </pic:pic>
            </a:graphicData>
          </a:graphic>
        </wp:inline>
      </w:drawing>
    </w:r>
    <w:r>
      <w:rPr>
        <w:rFonts w:hint="eastAsia"/>
        <w:sz w:val="8"/>
      </w:rPr>
      <w:t xml:space="preserve"> </w:t>
    </w:r>
    <w:r>
      <w:rPr>
        <w:sz w:val="8"/>
      </w:rPr>
      <w:t xml:space="preserve">                                                                                                                                                                        </w:t>
    </w:r>
    <w:r>
      <w:rPr>
        <w:rFonts w:hint="eastAsia"/>
        <w:sz w:val="18"/>
        <w:szCs w:val="18"/>
      </w:rPr>
      <w:t>北京云京科技有限公司</w:t>
    </w:r>
  </w:p>
  <w:p w14:paraId="434CD0F1" w14:textId="77777777" w:rsidR="0034662B" w:rsidRDefault="0034662B">
    <w:pPr>
      <w:pStyle w:val="a6"/>
      <w:pBdr>
        <w:bottom w:val="single" w:sz="4" w:space="0" w:color="auto"/>
      </w:pBdr>
      <w:rPr>
        <w:sz w:val="8"/>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FE5E" w14:textId="77777777" w:rsidR="0034662B" w:rsidRDefault="0034662B">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47B78" w14:textId="083E6615" w:rsidR="0034662B" w:rsidRDefault="0034662B">
    <w:pPr>
      <w:pStyle w:val="a6"/>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B32F2C" w14:textId="5CDEEC46" w:rsidR="0034662B" w:rsidRDefault="0034662B">
    <w:pPr>
      <w:pStyle w:val="a6"/>
      <w:pBdr>
        <w:bottom w:val="single" w:sz="4" w:space="0" w:color="auto"/>
      </w:pBdr>
    </w:pPr>
    <w:r>
      <w:rPr>
        <w:noProof/>
      </w:rPr>
      <w:drawing>
        <wp:inline distT="0" distB="0" distL="0" distR="0" wp14:anchorId="179FBB16" wp14:editId="65D90864">
          <wp:extent cx="1896745" cy="412115"/>
          <wp:effectExtent l="0" t="0" r="0" b="0"/>
          <wp:docPr id="14" name="图片 14" descr="../iPhone%207%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Phone%207%20Cop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38282" cy="421459"/>
                  </a:xfrm>
                  <a:prstGeom prst="rect">
                    <a:avLst/>
                  </a:prstGeom>
                  <a:noFill/>
                  <a:ln>
                    <a:noFill/>
                  </a:ln>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517D8" w14:textId="77777777" w:rsidR="0034662B" w:rsidRDefault="0034662B">
    <w:pPr>
      <w:pStyle w:val="a6"/>
    </w:pPr>
    <w:r>
      <w:rPr>
        <w:noProof/>
      </w:rPr>
      <w:drawing>
        <wp:inline distT="0" distB="0" distL="0" distR="0" wp14:anchorId="5223D685" wp14:editId="43E97F43">
          <wp:extent cx="1896745" cy="412115"/>
          <wp:effectExtent l="0" t="0" r="0" b="0"/>
          <wp:docPr id="15" name="图片 15" desc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80161" cy="430565"/>
                  </a:xfrm>
                  <a:prstGeom prst="rect">
                    <a:avLst/>
                  </a:prstGeom>
                  <a:noFill/>
                  <a:ln>
                    <a:noFill/>
                  </a:ln>
                </pic:spPr>
              </pic:pic>
            </a:graphicData>
          </a:graphic>
        </wp:inline>
      </w:drawing>
    </w:r>
  </w:p>
  <w:p w14:paraId="27409209" w14:textId="4242658B" w:rsidR="0034662B" w:rsidRDefault="0034662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B2B23"/>
    <w:multiLevelType w:val="hybridMultilevel"/>
    <w:tmpl w:val="F484040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
    <w:nsid w:val="07056976"/>
    <w:multiLevelType w:val="hybridMultilevel"/>
    <w:tmpl w:val="D580524E"/>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372377B5"/>
    <w:multiLevelType w:val="singleLevel"/>
    <w:tmpl w:val="372377B5"/>
    <w:lvl w:ilvl="0">
      <w:start w:val="1"/>
      <w:numFmt w:val="decimal"/>
      <w:pStyle w:val="a"/>
      <w:lvlText w:val="%1)"/>
      <w:lvlJc w:val="left"/>
      <w:pPr>
        <w:ind w:left="0" w:firstLine="0"/>
      </w:pPr>
      <w:rPr>
        <w:rFonts w:hint="default"/>
      </w:rPr>
    </w:lvl>
  </w:abstractNum>
  <w:abstractNum w:abstractNumId="3">
    <w:nsid w:val="37975B4C"/>
    <w:multiLevelType w:val="hybridMultilevel"/>
    <w:tmpl w:val="7804D0D8"/>
    <w:lvl w:ilvl="0" w:tplc="8B44207C">
      <w:start w:val="1"/>
      <w:numFmt w:val="lowerLetter"/>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nsid w:val="45C71CAD"/>
    <w:multiLevelType w:val="hybridMultilevel"/>
    <w:tmpl w:val="DEC6F0D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nsid w:val="5B86769C"/>
    <w:multiLevelType w:val="multilevel"/>
    <w:tmpl w:val="A45CD676"/>
    <w:lvl w:ilvl="0">
      <w:start w:val="1"/>
      <w:numFmt w:val="decimal"/>
      <w:pStyle w:val="1"/>
      <w:lvlText w:val="%1"/>
      <w:lvlJc w:val="left"/>
      <w:pPr>
        <w:ind w:left="425" w:hanging="425"/>
      </w:pPr>
      <w:rPr>
        <w:rFonts w:hint="eastAsia"/>
      </w:rPr>
    </w:lvl>
    <w:lvl w:ilvl="1">
      <w:start w:val="1"/>
      <w:numFmt w:val="decimal"/>
      <w:pStyle w:val="2"/>
      <w:suff w:val="space"/>
      <w:lvlText w:val="%1.%2"/>
      <w:lvlJc w:val="left"/>
      <w:pPr>
        <w:ind w:left="567"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16"/>
        <w:szCs w:val="0"/>
        <w:u w:val="none" w:color="000000"/>
        <w:shd w:val="clear" w:color="auto" w:fill="auto"/>
        <w:vertAlign w:val="baseline"/>
        <w:lang w:val="zh-CN" w:eastAsia="zh-CN" w:bidi="zh-CN"/>
      </w:rPr>
    </w:lvl>
    <w:lvl w:ilvl="2">
      <w:start w:val="1"/>
      <w:numFmt w:val="decimal"/>
      <w:pStyle w:val="3"/>
      <w:suff w:val="space"/>
      <w:lvlText w:val="%1.%2.%3"/>
      <w:lvlJc w:val="left"/>
      <w:pPr>
        <w:ind w:left="567" w:hanging="567"/>
      </w:pPr>
      <w:rPr>
        <w:rFonts w:eastAsia="宋体" w:hint="eastAsia"/>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5C0D1FD3"/>
    <w:multiLevelType w:val="singleLevel"/>
    <w:tmpl w:val="5C0D1FD3"/>
    <w:lvl w:ilvl="0">
      <w:start w:val="1"/>
      <w:numFmt w:val="bullet"/>
      <w:lvlText w:val=""/>
      <w:lvlJc w:val="left"/>
      <w:pPr>
        <w:ind w:left="420" w:hanging="420"/>
      </w:pPr>
      <w:rPr>
        <w:rFonts w:ascii="Wingdings" w:hAnsi="Wingdings" w:hint="default"/>
      </w:rPr>
    </w:lvl>
  </w:abstractNum>
  <w:abstractNum w:abstractNumId="7">
    <w:nsid w:val="6048055D"/>
    <w:multiLevelType w:val="hybridMultilevel"/>
    <w:tmpl w:val="EC121676"/>
    <w:lvl w:ilvl="0" w:tplc="DEB4279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nsid w:val="7AE61567"/>
    <w:multiLevelType w:val="hybridMultilevel"/>
    <w:tmpl w:val="6D7EEA7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5"/>
  </w:num>
  <w:num w:numId="2">
    <w:abstractNumId w:val="2"/>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8"/>
  </w:num>
  <w:num w:numId="41">
    <w:abstractNumId w:val="3"/>
  </w:num>
  <w:num w:numId="42">
    <w:abstractNumId w:val="4"/>
  </w:num>
  <w:num w:numId="43">
    <w:abstractNumId w:val="7"/>
  </w:num>
  <w:num w:numId="44">
    <w:abstractNumId w:val="0"/>
  </w:num>
  <w:num w:numId="45">
    <w:abstractNumId w:val="1"/>
  </w:num>
  <w:num w:numId="46">
    <w:abstractNumId w:val="6"/>
  </w:num>
  <w:num w:numId="47">
    <w:abstractNumId w:val="5"/>
  </w:num>
  <w:num w:numId="48">
    <w:abstractNumId w:val="5"/>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SystemFonts/>
  <w:bordersDoNotSurroundHeader/>
  <w:bordersDoNotSurroundFooter/>
  <w:hideSpellingErrors/>
  <w:proofState w:grammar="clean"/>
  <w:attachedTemplate r:id="rId1"/>
  <w:linkStyles/>
  <w:defaultTabStop w:val="420"/>
  <w:drawingGridHorizontalSpacing w:val="11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996"/>
    <w:rsid w:val="835FC634"/>
    <w:rsid w:val="86AF20FC"/>
    <w:rsid w:val="87F10964"/>
    <w:rsid w:val="8BFB762D"/>
    <w:rsid w:val="8DFCC579"/>
    <w:rsid w:val="8DFFCC8E"/>
    <w:rsid w:val="93BF3129"/>
    <w:rsid w:val="93DF90AA"/>
    <w:rsid w:val="96D39863"/>
    <w:rsid w:val="97FBF394"/>
    <w:rsid w:val="9BA7AFD0"/>
    <w:rsid w:val="9C672A0C"/>
    <w:rsid w:val="9DE78362"/>
    <w:rsid w:val="9FDE7F26"/>
    <w:rsid w:val="A2BE6447"/>
    <w:rsid w:val="A6BFD816"/>
    <w:rsid w:val="A77E776D"/>
    <w:rsid w:val="A7FEAA9B"/>
    <w:rsid w:val="AA7B83E2"/>
    <w:rsid w:val="AB575D9B"/>
    <w:rsid w:val="ABFE6D1D"/>
    <w:rsid w:val="ABFFE43E"/>
    <w:rsid w:val="ADDBCE81"/>
    <w:rsid w:val="AEF34059"/>
    <w:rsid w:val="AEFD70E8"/>
    <w:rsid w:val="AF8CAA03"/>
    <w:rsid w:val="AFB7B733"/>
    <w:rsid w:val="AFEF1308"/>
    <w:rsid w:val="AFF70329"/>
    <w:rsid w:val="AFFF6A50"/>
    <w:rsid w:val="B0EEBD38"/>
    <w:rsid w:val="B137C122"/>
    <w:rsid w:val="B53E2EAA"/>
    <w:rsid w:val="B5BE5F1E"/>
    <w:rsid w:val="B6FFE589"/>
    <w:rsid w:val="B7BBE838"/>
    <w:rsid w:val="B7DE865A"/>
    <w:rsid w:val="B7FD940F"/>
    <w:rsid w:val="B8E994E6"/>
    <w:rsid w:val="BA6F7958"/>
    <w:rsid w:val="BA9FFA82"/>
    <w:rsid w:val="BAFF08D8"/>
    <w:rsid w:val="BB608F66"/>
    <w:rsid w:val="BB7E793D"/>
    <w:rsid w:val="BB7F9349"/>
    <w:rsid w:val="BBE9DD48"/>
    <w:rsid w:val="BBEF97FE"/>
    <w:rsid w:val="BBF016A5"/>
    <w:rsid w:val="BBFB7C70"/>
    <w:rsid w:val="BBFFC820"/>
    <w:rsid w:val="BCDDD12C"/>
    <w:rsid w:val="BCFAE71B"/>
    <w:rsid w:val="BD6FEDA0"/>
    <w:rsid w:val="BD7E8B6D"/>
    <w:rsid w:val="BDF98735"/>
    <w:rsid w:val="BDFD8783"/>
    <w:rsid w:val="BE3EF2FC"/>
    <w:rsid w:val="BEBFB651"/>
    <w:rsid w:val="BEE9FB84"/>
    <w:rsid w:val="BF2E1441"/>
    <w:rsid w:val="BF357621"/>
    <w:rsid w:val="BF6EC648"/>
    <w:rsid w:val="BF7D0D56"/>
    <w:rsid w:val="BFA5397A"/>
    <w:rsid w:val="BFB33716"/>
    <w:rsid w:val="BFBF0FB3"/>
    <w:rsid w:val="BFDE0B72"/>
    <w:rsid w:val="BFDF7D8C"/>
    <w:rsid w:val="BFEFD558"/>
    <w:rsid w:val="BFFB8D0A"/>
    <w:rsid w:val="BFFB8EE6"/>
    <w:rsid w:val="BFFF0622"/>
    <w:rsid w:val="C5967556"/>
    <w:rsid w:val="C73BBEB6"/>
    <w:rsid w:val="C7BE8E4E"/>
    <w:rsid w:val="C9F5B7C3"/>
    <w:rsid w:val="C9FF4A15"/>
    <w:rsid w:val="CB5FB9DE"/>
    <w:rsid w:val="CBFB6C1C"/>
    <w:rsid w:val="CBFD9FB6"/>
    <w:rsid w:val="CDBED34E"/>
    <w:rsid w:val="CDFDD1A8"/>
    <w:rsid w:val="CEBD970F"/>
    <w:rsid w:val="CEFDD3B0"/>
    <w:rsid w:val="CF5F9761"/>
    <w:rsid w:val="CF67E246"/>
    <w:rsid w:val="CF6F0B0A"/>
    <w:rsid w:val="CFC7D5DC"/>
    <w:rsid w:val="CFDB92EC"/>
    <w:rsid w:val="CFFE8575"/>
    <w:rsid w:val="D1DB281E"/>
    <w:rsid w:val="D3BCF163"/>
    <w:rsid w:val="D45D161D"/>
    <w:rsid w:val="D5E7C7AA"/>
    <w:rsid w:val="D77F482A"/>
    <w:rsid w:val="D79F5103"/>
    <w:rsid w:val="D7DD2B15"/>
    <w:rsid w:val="D7FDF3C8"/>
    <w:rsid w:val="D9BF8323"/>
    <w:rsid w:val="DAEF9B9D"/>
    <w:rsid w:val="DAFE32E1"/>
    <w:rsid w:val="DB5E7D95"/>
    <w:rsid w:val="DBFB025A"/>
    <w:rsid w:val="DCB7B2AE"/>
    <w:rsid w:val="DCF37FA7"/>
    <w:rsid w:val="DE7E1C40"/>
    <w:rsid w:val="DEFF40AE"/>
    <w:rsid w:val="DEFF4F7D"/>
    <w:rsid w:val="DEFF99CB"/>
    <w:rsid w:val="DF275D6C"/>
    <w:rsid w:val="DF7B701A"/>
    <w:rsid w:val="DF7BEE0A"/>
    <w:rsid w:val="DFB35FDC"/>
    <w:rsid w:val="DFE6F191"/>
    <w:rsid w:val="DFEA5BCF"/>
    <w:rsid w:val="DFEC309A"/>
    <w:rsid w:val="DFEDD14E"/>
    <w:rsid w:val="DFF63450"/>
    <w:rsid w:val="DFFD067B"/>
    <w:rsid w:val="DFFF2326"/>
    <w:rsid w:val="DFFF76BE"/>
    <w:rsid w:val="E2D7F94E"/>
    <w:rsid w:val="E39D76BD"/>
    <w:rsid w:val="E3FC323A"/>
    <w:rsid w:val="E5FCF280"/>
    <w:rsid w:val="E7F5FCC7"/>
    <w:rsid w:val="E7FD874D"/>
    <w:rsid w:val="E8A9F846"/>
    <w:rsid w:val="E9190762"/>
    <w:rsid w:val="E93A4A2F"/>
    <w:rsid w:val="E99FE9B6"/>
    <w:rsid w:val="EAF56859"/>
    <w:rsid w:val="EB6E41F3"/>
    <w:rsid w:val="EB7FAB95"/>
    <w:rsid w:val="EBF3C884"/>
    <w:rsid w:val="EBF62388"/>
    <w:rsid w:val="EBF7BFCC"/>
    <w:rsid w:val="EBFF074A"/>
    <w:rsid w:val="ECCF4A3C"/>
    <w:rsid w:val="EDBC4988"/>
    <w:rsid w:val="EDD7F0E5"/>
    <w:rsid w:val="EDDF29BF"/>
    <w:rsid w:val="EDFD8120"/>
    <w:rsid w:val="EE939413"/>
    <w:rsid w:val="EEFF495E"/>
    <w:rsid w:val="EF6D33CC"/>
    <w:rsid w:val="EF7E6EE2"/>
    <w:rsid w:val="EF9F7491"/>
    <w:rsid w:val="EFE7B685"/>
    <w:rsid w:val="EFEB1EB0"/>
    <w:rsid w:val="EFFD144D"/>
    <w:rsid w:val="F05FD297"/>
    <w:rsid w:val="F0BF2F56"/>
    <w:rsid w:val="F2EB927F"/>
    <w:rsid w:val="F39DEABE"/>
    <w:rsid w:val="F3DF5A68"/>
    <w:rsid w:val="F3EF7A32"/>
    <w:rsid w:val="F3FEE954"/>
    <w:rsid w:val="F51FC31D"/>
    <w:rsid w:val="F55FAB53"/>
    <w:rsid w:val="F57BF0C8"/>
    <w:rsid w:val="F5AFE965"/>
    <w:rsid w:val="F5F37F80"/>
    <w:rsid w:val="F5FD764D"/>
    <w:rsid w:val="F5FF53AA"/>
    <w:rsid w:val="F5FF98B1"/>
    <w:rsid w:val="F66A279E"/>
    <w:rsid w:val="F6B6B4A8"/>
    <w:rsid w:val="F6FF1D3A"/>
    <w:rsid w:val="F6FF8884"/>
    <w:rsid w:val="F6FFB2C9"/>
    <w:rsid w:val="F76D367F"/>
    <w:rsid w:val="F7B71096"/>
    <w:rsid w:val="F7D36C0D"/>
    <w:rsid w:val="F7E7F3A1"/>
    <w:rsid w:val="F7E908AD"/>
    <w:rsid w:val="F7EB6A8A"/>
    <w:rsid w:val="F7EF4198"/>
    <w:rsid w:val="F7EF42F1"/>
    <w:rsid w:val="F7FF92E3"/>
    <w:rsid w:val="F9EB510A"/>
    <w:rsid w:val="F9FFB688"/>
    <w:rsid w:val="FADF13F7"/>
    <w:rsid w:val="FB3BD479"/>
    <w:rsid w:val="FB67944E"/>
    <w:rsid w:val="FB779DA1"/>
    <w:rsid w:val="FB7FD369"/>
    <w:rsid w:val="FBB30087"/>
    <w:rsid w:val="FBDA36F3"/>
    <w:rsid w:val="FBEFAF63"/>
    <w:rsid w:val="FBF342D5"/>
    <w:rsid w:val="FBF59BA1"/>
    <w:rsid w:val="FBF8C470"/>
    <w:rsid w:val="FBFE6EDF"/>
    <w:rsid w:val="FBFF7EA2"/>
    <w:rsid w:val="FC9F9EB5"/>
    <w:rsid w:val="FCFF052D"/>
    <w:rsid w:val="FD3F1555"/>
    <w:rsid w:val="FD5F5100"/>
    <w:rsid w:val="FD67C370"/>
    <w:rsid w:val="FD7B10C3"/>
    <w:rsid w:val="FD7B4308"/>
    <w:rsid w:val="FD7B93A3"/>
    <w:rsid w:val="FD7F27E7"/>
    <w:rsid w:val="FD7FD251"/>
    <w:rsid w:val="FDA78B71"/>
    <w:rsid w:val="FDDD0F1F"/>
    <w:rsid w:val="FDE6352E"/>
    <w:rsid w:val="FDEE6B98"/>
    <w:rsid w:val="FDEF764C"/>
    <w:rsid w:val="FDFC118B"/>
    <w:rsid w:val="FDFDFBA7"/>
    <w:rsid w:val="FDFEE91A"/>
    <w:rsid w:val="FE8F506F"/>
    <w:rsid w:val="FEB8AAB6"/>
    <w:rsid w:val="FEBBC65B"/>
    <w:rsid w:val="FEBFB865"/>
    <w:rsid w:val="FEFB4662"/>
    <w:rsid w:val="FEFF393B"/>
    <w:rsid w:val="FEFF4FE6"/>
    <w:rsid w:val="FF0EE847"/>
    <w:rsid w:val="FF0FA183"/>
    <w:rsid w:val="FF2B6B68"/>
    <w:rsid w:val="FF352993"/>
    <w:rsid w:val="FF57CE9D"/>
    <w:rsid w:val="FF76E9D5"/>
    <w:rsid w:val="FF79E93E"/>
    <w:rsid w:val="FF965993"/>
    <w:rsid w:val="FF9B32C6"/>
    <w:rsid w:val="FF9E856D"/>
    <w:rsid w:val="FFA9F0E3"/>
    <w:rsid w:val="FFAFE214"/>
    <w:rsid w:val="FFB5EDF1"/>
    <w:rsid w:val="FFB661E0"/>
    <w:rsid w:val="FFBD9600"/>
    <w:rsid w:val="FFBDD0B4"/>
    <w:rsid w:val="FFBDE44B"/>
    <w:rsid w:val="FFBE38AF"/>
    <w:rsid w:val="FFBEAE4F"/>
    <w:rsid w:val="FFBEFC43"/>
    <w:rsid w:val="FFBF1C25"/>
    <w:rsid w:val="FFBF851B"/>
    <w:rsid w:val="FFBFCAE6"/>
    <w:rsid w:val="FFBFEC54"/>
    <w:rsid w:val="FFCCEED3"/>
    <w:rsid w:val="FFCD5785"/>
    <w:rsid w:val="FFD60BCD"/>
    <w:rsid w:val="FFD7684E"/>
    <w:rsid w:val="FFD9D2FC"/>
    <w:rsid w:val="FFDCCF63"/>
    <w:rsid w:val="FFDF07AF"/>
    <w:rsid w:val="FFDFB9AC"/>
    <w:rsid w:val="FFE722F3"/>
    <w:rsid w:val="FFECEC61"/>
    <w:rsid w:val="FFEE3884"/>
    <w:rsid w:val="FFEFAF35"/>
    <w:rsid w:val="FFF3A1CE"/>
    <w:rsid w:val="FFF7C811"/>
    <w:rsid w:val="FFFAEE39"/>
    <w:rsid w:val="FFFB4878"/>
    <w:rsid w:val="FFFBB488"/>
    <w:rsid w:val="FFFBF9B3"/>
    <w:rsid w:val="FFFE6541"/>
    <w:rsid w:val="FFFEA4AB"/>
    <w:rsid w:val="FFFEC4FD"/>
    <w:rsid w:val="FFFF076A"/>
    <w:rsid w:val="FFFF84EF"/>
    <w:rsid w:val="FFFFDD5C"/>
    <w:rsid w:val="0000022B"/>
    <w:rsid w:val="000006D8"/>
    <w:rsid w:val="00002222"/>
    <w:rsid w:val="00003DB8"/>
    <w:rsid w:val="00004323"/>
    <w:rsid w:val="0000434D"/>
    <w:rsid w:val="000050F0"/>
    <w:rsid w:val="00005833"/>
    <w:rsid w:val="000062BA"/>
    <w:rsid w:val="0000636B"/>
    <w:rsid w:val="00007D0A"/>
    <w:rsid w:val="00007F74"/>
    <w:rsid w:val="000109BE"/>
    <w:rsid w:val="000110A4"/>
    <w:rsid w:val="0001243B"/>
    <w:rsid w:val="00012930"/>
    <w:rsid w:val="00015845"/>
    <w:rsid w:val="0001798B"/>
    <w:rsid w:val="00017E9E"/>
    <w:rsid w:val="00020079"/>
    <w:rsid w:val="00020113"/>
    <w:rsid w:val="00020C93"/>
    <w:rsid w:val="00021DF6"/>
    <w:rsid w:val="00022731"/>
    <w:rsid w:val="00022DEC"/>
    <w:rsid w:val="00023F7A"/>
    <w:rsid w:val="000241FF"/>
    <w:rsid w:val="000261E1"/>
    <w:rsid w:val="00026FF7"/>
    <w:rsid w:val="000274CD"/>
    <w:rsid w:val="000275D2"/>
    <w:rsid w:val="00030774"/>
    <w:rsid w:val="0003124F"/>
    <w:rsid w:val="00031B94"/>
    <w:rsid w:val="00032B87"/>
    <w:rsid w:val="00033966"/>
    <w:rsid w:val="00033A6A"/>
    <w:rsid w:val="000347DF"/>
    <w:rsid w:val="0003598C"/>
    <w:rsid w:val="00035A3C"/>
    <w:rsid w:val="00037BFA"/>
    <w:rsid w:val="00037CEB"/>
    <w:rsid w:val="00040064"/>
    <w:rsid w:val="00040568"/>
    <w:rsid w:val="000409D8"/>
    <w:rsid w:val="0004261D"/>
    <w:rsid w:val="00042893"/>
    <w:rsid w:val="00043E4E"/>
    <w:rsid w:val="0004411C"/>
    <w:rsid w:val="000453B3"/>
    <w:rsid w:val="000454E5"/>
    <w:rsid w:val="00045631"/>
    <w:rsid w:val="00045E27"/>
    <w:rsid w:val="00046464"/>
    <w:rsid w:val="00046864"/>
    <w:rsid w:val="000477D3"/>
    <w:rsid w:val="00047E2B"/>
    <w:rsid w:val="00050B6B"/>
    <w:rsid w:val="000524B1"/>
    <w:rsid w:val="00052BB8"/>
    <w:rsid w:val="00052E5A"/>
    <w:rsid w:val="00053760"/>
    <w:rsid w:val="0005569B"/>
    <w:rsid w:val="000568A3"/>
    <w:rsid w:val="00056ECD"/>
    <w:rsid w:val="00060BB5"/>
    <w:rsid w:val="00062023"/>
    <w:rsid w:val="00064A80"/>
    <w:rsid w:val="00065988"/>
    <w:rsid w:val="0006758C"/>
    <w:rsid w:val="00067850"/>
    <w:rsid w:val="00073E52"/>
    <w:rsid w:val="00073EDF"/>
    <w:rsid w:val="0007503A"/>
    <w:rsid w:val="0007508A"/>
    <w:rsid w:val="00076205"/>
    <w:rsid w:val="00076C7A"/>
    <w:rsid w:val="00076E6B"/>
    <w:rsid w:val="00077A34"/>
    <w:rsid w:val="00077FF6"/>
    <w:rsid w:val="00080BBD"/>
    <w:rsid w:val="00081416"/>
    <w:rsid w:val="0008150B"/>
    <w:rsid w:val="00081E06"/>
    <w:rsid w:val="00081E72"/>
    <w:rsid w:val="00082251"/>
    <w:rsid w:val="00083B94"/>
    <w:rsid w:val="00083D70"/>
    <w:rsid w:val="00085CC4"/>
    <w:rsid w:val="000861F0"/>
    <w:rsid w:val="00086ACE"/>
    <w:rsid w:val="00087793"/>
    <w:rsid w:val="00090F48"/>
    <w:rsid w:val="00092516"/>
    <w:rsid w:val="000934FE"/>
    <w:rsid w:val="00093D94"/>
    <w:rsid w:val="00093F93"/>
    <w:rsid w:val="000977BD"/>
    <w:rsid w:val="00097FC4"/>
    <w:rsid w:val="000A076C"/>
    <w:rsid w:val="000A1178"/>
    <w:rsid w:val="000A5367"/>
    <w:rsid w:val="000A556D"/>
    <w:rsid w:val="000A70AF"/>
    <w:rsid w:val="000A7270"/>
    <w:rsid w:val="000A7CB7"/>
    <w:rsid w:val="000B0335"/>
    <w:rsid w:val="000B0965"/>
    <w:rsid w:val="000B243B"/>
    <w:rsid w:val="000B2DFE"/>
    <w:rsid w:val="000B4E59"/>
    <w:rsid w:val="000C017F"/>
    <w:rsid w:val="000C2254"/>
    <w:rsid w:val="000C3486"/>
    <w:rsid w:val="000C5C44"/>
    <w:rsid w:val="000C680D"/>
    <w:rsid w:val="000C691C"/>
    <w:rsid w:val="000C79C9"/>
    <w:rsid w:val="000D1443"/>
    <w:rsid w:val="000D2375"/>
    <w:rsid w:val="000D2CC2"/>
    <w:rsid w:val="000D2DDD"/>
    <w:rsid w:val="000D4B26"/>
    <w:rsid w:val="000D52A3"/>
    <w:rsid w:val="000D6F90"/>
    <w:rsid w:val="000E0B1C"/>
    <w:rsid w:val="000E15B8"/>
    <w:rsid w:val="000E17E0"/>
    <w:rsid w:val="000E20AE"/>
    <w:rsid w:val="000E31E5"/>
    <w:rsid w:val="000E6E34"/>
    <w:rsid w:val="000E7EF8"/>
    <w:rsid w:val="000F0C2D"/>
    <w:rsid w:val="000F1621"/>
    <w:rsid w:val="000F3321"/>
    <w:rsid w:val="000F3935"/>
    <w:rsid w:val="000F3D5F"/>
    <w:rsid w:val="000F46D7"/>
    <w:rsid w:val="000F5FCD"/>
    <w:rsid w:val="000F7359"/>
    <w:rsid w:val="00101A41"/>
    <w:rsid w:val="0010280A"/>
    <w:rsid w:val="00104923"/>
    <w:rsid w:val="00106529"/>
    <w:rsid w:val="00106864"/>
    <w:rsid w:val="001079F7"/>
    <w:rsid w:val="00110603"/>
    <w:rsid w:val="0011084A"/>
    <w:rsid w:val="001108CB"/>
    <w:rsid w:val="001114EB"/>
    <w:rsid w:val="00111B1D"/>
    <w:rsid w:val="00111C44"/>
    <w:rsid w:val="00112579"/>
    <w:rsid w:val="00112B4D"/>
    <w:rsid w:val="00113333"/>
    <w:rsid w:val="00115370"/>
    <w:rsid w:val="001167B4"/>
    <w:rsid w:val="0012029C"/>
    <w:rsid w:val="00120624"/>
    <w:rsid w:val="00120E4F"/>
    <w:rsid w:val="00121216"/>
    <w:rsid w:val="001226D0"/>
    <w:rsid w:val="00125579"/>
    <w:rsid w:val="00125D1F"/>
    <w:rsid w:val="001260E9"/>
    <w:rsid w:val="0012697B"/>
    <w:rsid w:val="001302BE"/>
    <w:rsid w:val="0013287B"/>
    <w:rsid w:val="00132FE5"/>
    <w:rsid w:val="001338D3"/>
    <w:rsid w:val="00134878"/>
    <w:rsid w:val="00135E28"/>
    <w:rsid w:val="0013773A"/>
    <w:rsid w:val="00137767"/>
    <w:rsid w:val="00140459"/>
    <w:rsid w:val="00140584"/>
    <w:rsid w:val="001419BB"/>
    <w:rsid w:val="00141AC5"/>
    <w:rsid w:val="00142023"/>
    <w:rsid w:val="00142199"/>
    <w:rsid w:val="0014309E"/>
    <w:rsid w:val="001438B2"/>
    <w:rsid w:val="0014556B"/>
    <w:rsid w:val="001456AE"/>
    <w:rsid w:val="001456CC"/>
    <w:rsid w:val="00145C38"/>
    <w:rsid w:val="00145D46"/>
    <w:rsid w:val="00150379"/>
    <w:rsid w:val="001511D2"/>
    <w:rsid w:val="00153518"/>
    <w:rsid w:val="00153B72"/>
    <w:rsid w:val="001571BF"/>
    <w:rsid w:val="0016023F"/>
    <w:rsid w:val="0016063A"/>
    <w:rsid w:val="00162EAA"/>
    <w:rsid w:val="0016371E"/>
    <w:rsid w:val="00163DCD"/>
    <w:rsid w:val="00166260"/>
    <w:rsid w:val="00166949"/>
    <w:rsid w:val="001670EC"/>
    <w:rsid w:val="001704D2"/>
    <w:rsid w:val="001710A5"/>
    <w:rsid w:val="00171480"/>
    <w:rsid w:val="00172FD2"/>
    <w:rsid w:val="00173243"/>
    <w:rsid w:val="0017387C"/>
    <w:rsid w:val="00174A03"/>
    <w:rsid w:val="001756E9"/>
    <w:rsid w:val="0017766E"/>
    <w:rsid w:val="0018136D"/>
    <w:rsid w:val="00181626"/>
    <w:rsid w:val="00182C9E"/>
    <w:rsid w:val="00182E79"/>
    <w:rsid w:val="001841E0"/>
    <w:rsid w:val="00185277"/>
    <w:rsid w:val="00186654"/>
    <w:rsid w:val="001872E1"/>
    <w:rsid w:val="001873DE"/>
    <w:rsid w:val="0019046F"/>
    <w:rsid w:val="0019248E"/>
    <w:rsid w:val="001924AD"/>
    <w:rsid w:val="00193172"/>
    <w:rsid w:val="001934B8"/>
    <w:rsid w:val="00193810"/>
    <w:rsid w:val="00193E49"/>
    <w:rsid w:val="0019467B"/>
    <w:rsid w:val="00195764"/>
    <w:rsid w:val="00195BFF"/>
    <w:rsid w:val="001963B1"/>
    <w:rsid w:val="00196591"/>
    <w:rsid w:val="00196995"/>
    <w:rsid w:val="00196F95"/>
    <w:rsid w:val="00197A77"/>
    <w:rsid w:val="00197B5A"/>
    <w:rsid w:val="001A0AD4"/>
    <w:rsid w:val="001A2159"/>
    <w:rsid w:val="001A2804"/>
    <w:rsid w:val="001A335B"/>
    <w:rsid w:val="001A438B"/>
    <w:rsid w:val="001A4F8E"/>
    <w:rsid w:val="001A5B7A"/>
    <w:rsid w:val="001A5D25"/>
    <w:rsid w:val="001A6192"/>
    <w:rsid w:val="001A7311"/>
    <w:rsid w:val="001B0CB6"/>
    <w:rsid w:val="001B185D"/>
    <w:rsid w:val="001B1D80"/>
    <w:rsid w:val="001B1FC5"/>
    <w:rsid w:val="001B2674"/>
    <w:rsid w:val="001B4554"/>
    <w:rsid w:val="001B4B13"/>
    <w:rsid w:val="001B4D68"/>
    <w:rsid w:val="001B508E"/>
    <w:rsid w:val="001B5954"/>
    <w:rsid w:val="001B662A"/>
    <w:rsid w:val="001C1C65"/>
    <w:rsid w:val="001C1E62"/>
    <w:rsid w:val="001C1EF7"/>
    <w:rsid w:val="001C1F56"/>
    <w:rsid w:val="001C26BC"/>
    <w:rsid w:val="001C2EF0"/>
    <w:rsid w:val="001C3641"/>
    <w:rsid w:val="001C36ED"/>
    <w:rsid w:val="001C3A30"/>
    <w:rsid w:val="001C42EF"/>
    <w:rsid w:val="001C4D64"/>
    <w:rsid w:val="001C7A17"/>
    <w:rsid w:val="001D0908"/>
    <w:rsid w:val="001D0A5F"/>
    <w:rsid w:val="001D0AEB"/>
    <w:rsid w:val="001D231B"/>
    <w:rsid w:val="001D27F6"/>
    <w:rsid w:val="001D3375"/>
    <w:rsid w:val="001D36E4"/>
    <w:rsid w:val="001D430C"/>
    <w:rsid w:val="001D434B"/>
    <w:rsid w:val="001D5616"/>
    <w:rsid w:val="001D5C08"/>
    <w:rsid w:val="001D5C84"/>
    <w:rsid w:val="001D605B"/>
    <w:rsid w:val="001D6883"/>
    <w:rsid w:val="001D7425"/>
    <w:rsid w:val="001E0DDC"/>
    <w:rsid w:val="001E3673"/>
    <w:rsid w:val="001E372B"/>
    <w:rsid w:val="001E3CE5"/>
    <w:rsid w:val="001E43DC"/>
    <w:rsid w:val="001E4EDE"/>
    <w:rsid w:val="001E6EF9"/>
    <w:rsid w:val="001F014E"/>
    <w:rsid w:val="001F209B"/>
    <w:rsid w:val="001F33B6"/>
    <w:rsid w:val="001F3E0D"/>
    <w:rsid w:val="001F3E7A"/>
    <w:rsid w:val="001F5523"/>
    <w:rsid w:val="001F5C77"/>
    <w:rsid w:val="001F5DC4"/>
    <w:rsid w:val="001F6AEF"/>
    <w:rsid w:val="001F7436"/>
    <w:rsid w:val="001F772B"/>
    <w:rsid w:val="002006CF"/>
    <w:rsid w:val="002020D5"/>
    <w:rsid w:val="002034F2"/>
    <w:rsid w:val="002035F0"/>
    <w:rsid w:val="00203C44"/>
    <w:rsid w:val="0020708A"/>
    <w:rsid w:val="002100C0"/>
    <w:rsid w:val="00210A18"/>
    <w:rsid w:val="00210AB1"/>
    <w:rsid w:val="002121E9"/>
    <w:rsid w:val="00213407"/>
    <w:rsid w:val="00214F5A"/>
    <w:rsid w:val="00215058"/>
    <w:rsid w:val="002154D6"/>
    <w:rsid w:val="002159C0"/>
    <w:rsid w:val="00215DA1"/>
    <w:rsid w:val="00215FCC"/>
    <w:rsid w:val="002168A5"/>
    <w:rsid w:val="0022175D"/>
    <w:rsid w:val="00223EAB"/>
    <w:rsid w:val="00224645"/>
    <w:rsid w:val="00225751"/>
    <w:rsid w:val="00226C9D"/>
    <w:rsid w:val="00227091"/>
    <w:rsid w:val="002278EB"/>
    <w:rsid w:val="00227A7A"/>
    <w:rsid w:val="00227A86"/>
    <w:rsid w:val="00230E7C"/>
    <w:rsid w:val="00232EFE"/>
    <w:rsid w:val="00233B94"/>
    <w:rsid w:val="00233BE9"/>
    <w:rsid w:val="0023465C"/>
    <w:rsid w:val="00234910"/>
    <w:rsid w:val="00234D0D"/>
    <w:rsid w:val="00235831"/>
    <w:rsid w:val="002359FE"/>
    <w:rsid w:val="00236DF4"/>
    <w:rsid w:val="002376F7"/>
    <w:rsid w:val="0024035C"/>
    <w:rsid w:val="002411EB"/>
    <w:rsid w:val="002419A5"/>
    <w:rsid w:val="0024337D"/>
    <w:rsid w:val="00244148"/>
    <w:rsid w:val="002455D1"/>
    <w:rsid w:val="00246132"/>
    <w:rsid w:val="002467CA"/>
    <w:rsid w:val="002511BF"/>
    <w:rsid w:val="002516C3"/>
    <w:rsid w:val="0025257B"/>
    <w:rsid w:val="00253E44"/>
    <w:rsid w:val="00254075"/>
    <w:rsid w:val="00254B76"/>
    <w:rsid w:val="002564DE"/>
    <w:rsid w:val="00260190"/>
    <w:rsid w:val="00260C95"/>
    <w:rsid w:val="00261ADF"/>
    <w:rsid w:val="00261E50"/>
    <w:rsid w:val="00262166"/>
    <w:rsid w:val="00262959"/>
    <w:rsid w:val="00262B5C"/>
    <w:rsid w:val="00264060"/>
    <w:rsid w:val="0026418C"/>
    <w:rsid w:val="002664FB"/>
    <w:rsid w:val="002665C8"/>
    <w:rsid w:val="00266D8F"/>
    <w:rsid w:val="00270920"/>
    <w:rsid w:val="002716E0"/>
    <w:rsid w:val="00273133"/>
    <w:rsid w:val="002771B9"/>
    <w:rsid w:val="00280EF7"/>
    <w:rsid w:val="0028282F"/>
    <w:rsid w:val="0028551D"/>
    <w:rsid w:val="00285650"/>
    <w:rsid w:val="00285AB7"/>
    <w:rsid w:val="00286A95"/>
    <w:rsid w:val="00286F82"/>
    <w:rsid w:val="002877D6"/>
    <w:rsid w:val="002902A2"/>
    <w:rsid w:val="00290668"/>
    <w:rsid w:val="002913F5"/>
    <w:rsid w:val="002926B2"/>
    <w:rsid w:val="00292CB8"/>
    <w:rsid w:val="00293220"/>
    <w:rsid w:val="00294DC0"/>
    <w:rsid w:val="00295A98"/>
    <w:rsid w:val="0029689E"/>
    <w:rsid w:val="00297623"/>
    <w:rsid w:val="002A251C"/>
    <w:rsid w:val="002A2837"/>
    <w:rsid w:val="002A2F9F"/>
    <w:rsid w:val="002A3F17"/>
    <w:rsid w:val="002A3FA2"/>
    <w:rsid w:val="002A408B"/>
    <w:rsid w:val="002A4448"/>
    <w:rsid w:val="002A499F"/>
    <w:rsid w:val="002A5A29"/>
    <w:rsid w:val="002A6987"/>
    <w:rsid w:val="002B0EC0"/>
    <w:rsid w:val="002B2207"/>
    <w:rsid w:val="002B2A2C"/>
    <w:rsid w:val="002B2F64"/>
    <w:rsid w:val="002B2FD5"/>
    <w:rsid w:val="002B4519"/>
    <w:rsid w:val="002B4583"/>
    <w:rsid w:val="002B460D"/>
    <w:rsid w:val="002B5B2D"/>
    <w:rsid w:val="002C0728"/>
    <w:rsid w:val="002C3DF5"/>
    <w:rsid w:val="002C444E"/>
    <w:rsid w:val="002C5196"/>
    <w:rsid w:val="002C6164"/>
    <w:rsid w:val="002C6662"/>
    <w:rsid w:val="002C79F3"/>
    <w:rsid w:val="002D100E"/>
    <w:rsid w:val="002D1439"/>
    <w:rsid w:val="002D1B32"/>
    <w:rsid w:val="002D2325"/>
    <w:rsid w:val="002D251B"/>
    <w:rsid w:val="002D2850"/>
    <w:rsid w:val="002D3418"/>
    <w:rsid w:val="002D58F0"/>
    <w:rsid w:val="002D5DE5"/>
    <w:rsid w:val="002D7348"/>
    <w:rsid w:val="002D74C1"/>
    <w:rsid w:val="002D7B7C"/>
    <w:rsid w:val="002D7D3F"/>
    <w:rsid w:val="002D7F57"/>
    <w:rsid w:val="002E1D2D"/>
    <w:rsid w:val="002E303A"/>
    <w:rsid w:val="002E48B0"/>
    <w:rsid w:val="002E5565"/>
    <w:rsid w:val="002E55FB"/>
    <w:rsid w:val="002E608D"/>
    <w:rsid w:val="002E6AF6"/>
    <w:rsid w:val="002E6BC0"/>
    <w:rsid w:val="002F1FEA"/>
    <w:rsid w:val="002F6C14"/>
    <w:rsid w:val="0030097F"/>
    <w:rsid w:val="00300ABC"/>
    <w:rsid w:val="00300CB6"/>
    <w:rsid w:val="00301156"/>
    <w:rsid w:val="0030229F"/>
    <w:rsid w:val="00302CB6"/>
    <w:rsid w:val="00302D07"/>
    <w:rsid w:val="00303766"/>
    <w:rsid w:val="0030517D"/>
    <w:rsid w:val="003059EF"/>
    <w:rsid w:val="003117E2"/>
    <w:rsid w:val="00313089"/>
    <w:rsid w:val="00315081"/>
    <w:rsid w:val="00315E22"/>
    <w:rsid w:val="00316E18"/>
    <w:rsid w:val="00320681"/>
    <w:rsid w:val="003214BE"/>
    <w:rsid w:val="00321E17"/>
    <w:rsid w:val="003231D5"/>
    <w:rsid w:val="003257AC"/>
    <w:rsid w:val="00326E6F"/>
    <w:rsid w:val="00327962"/>
    <w:rsid w:val="00327AEC"/>
    <w:rsid w:val="0033108B"/>
    <w:rsid w:val="00331846"/>
    <w:rsid w:val="003323E8"/>
    <w:rsid w:val="00332636"/>
    <w:rsid w:val="00335A7A"/>
    <w:rsid w:val="00336288"/>
    <w:rsid w:val="00336561"/>
    <w:rsid w:val="00340AFC"/>
    <w:rsid w:val="00341946"/>
    <w:rsid w:val="00341B21"/>
    <w:rsid w:val="00342827"/>
    <w:rsid w:val="0034318D"/>
    <w:rsid w:val="003434BA"/>
    <w:rsid w:val="00343F2D"/>
    <w:rsid w:val="0034480F"/>
    <w:rsid w:val="00344FB1"/>
    <w:rsid w:val="003452D3"/>
    <w:rsid w:val="003456AF"/>
    <w:rsid w:val="00345ED1"/>
    <w:rsid w:val="0034611E"/>
    <w:rsid w:val="003463EC"/>
    <w:rsid w:val="0034662B"/>
    <w:rsid w:val="003466E3"/>
    <w:rsid w:val="003471F2"/>
    <w:rsid w:val="00347287"/>
    <w:rsid w:val="003507AC"/>
    <w:rsid w:val="003527F0"/>
    <w:rsid w:val="00352A20"/>
    <w:rsid w:val="00353831"/>
    <w:rsid w:val="00354C08"/>
    <w:rsid w:val="00355420"/>
    <w:rsid w:val="00356951"/>
    <w:rsid w:val="00356DF6"/>
    <w:rsid w:val="0036354C"/>
    <w:rsid w:val="003667B3"/>
    <w:rsid w:val="00366D44"/>
    <w:rsid w:val="00367A4D"/>
    <w:rsid w:val="00367F73"/>
    <w:rsid w:val="00371CFB"/>
    <w:rsid w:val="0037241D"/>
    <w:rsid w:val="00373661"/>
    <w:rsid w:val="00373805"/>
    <w:rsid w:val="003741C4"/>
    <w:rsid w:val="00374850"/>
    <w:rsid w:val="003763FF"/>
    <w:rsid w:val="003820E3"/>
    <w:rsid w:val="003834A1"/>
    <w:rsid w:val="00383672"/>
    <w:rsid w:val="00383CF4"/>
    <w:rsid w:val="003869BD"/>
    <w:rsid w:val="00386EC1"/>
    <w:rsid w:val="0038769E"/>
    <w:rsid w:val="0039047B"/>
    <w:rsid w:val="0039071A"/>
    <w:rsid w:val="00391343"/>
    <w:rsid w:val="00391577"/>
    <w:rsid w:val="00392D3A"/>
    <w:rsid w:val="00393981"/>
    <w:rsid w:val="00393AF9"/>
    <w:rsid w:val="00393D7E"/>
    <w:rsid w:val="00394A07"/>
    <w:rsid w:val="003952B8"/>
    <w:rsid w:val="0039535F"/>
    <w:rsid w:val="003953F4"/>
    <w:rsid w:val="00395587"/>
    <w:rsid w:val="003956F8"/>
    <w:rsid w:val="0039645C"/>
    <w:rsid w:val="00397911"/>
    <w:rsid w:val="00397E21"/>
    <w:rsid w:val="003A41E9"/>
    <w:rsid w:val="003A4B16"/>
    <w:rsid w:val="003A5927"/>
    <w:rsid w:val="003A6E94"/>
    <w:rsid w:val="003A7987"/>
    <w:rsid w:val="003B0AFA"/>
    <w:rsid w:val="003B143A"/>
    <w:rsid w:val="003B1D8F"/>
    <w:rsid w:val="003B2356"/>
    <w:rsid w:val="003B2C3E"/>
    <w:rsid w:val="003B5C8B"/>
    <w:rsid w:val="003B7A66"/>
    <w:rsid w:val="003C1128"/>
    <w:rsid w:val="003C1A91"/>
    <w:rsid w:val="003C24AB"/>
    <w:rsid w:val="003C2E14"/>
    <w:rsid w:val="003C394D"/>
    <w:rsid w:val="003C4301"/>
    <w:rsid w:val="003C45AE"/>
    <w:rsid w:val="003C515E"/>
    <w:rsid w:val="003C7652"/>
    <w:rsid w:val="003C7917"/>
    <w:rsid w:val="003D0EBB"/>
    <w:rsid w:val="003D1411"/>
    <w:rsid w:val="003D4B60"/>
    <w:rsid w:val="003D70A6"/>
    <w:rsid w:val="003D71B2"/>
    <w:rsid w:val="003E04E5"/>
    <w:rsid w:val="003E3C81"/>
    <w:rsid w:val="003E3DA2"/>
    <w:rsid w:val="003E56B9"/>
    <w:rsid w:val="003E64EA"/>
    <w:rsid w:val="003E69EC"/>
    <w:rsid w:val="003E7558"/>
    <w:rsid w:val="003F06CA"/>
    <w:rsid w:val="003F07BB"/>
    <w:rsid w:val="003F08BE"/>
    <w:rsid w:val="003F1C18"/>
    <w:rsid w:val="003F29A7"/>
    <w:rsid w:val="003F29D2"/>
    <w:rsid w:val="003F45A5"/>
    <w:rsid w:val="003F540B"/>
    <w:rsid w:val="00400139"/>
    <w:rsid w:val="00400221"/>
    <w:rsid w:val="00400543"/>
    <w:rsid w:val="004010BF"/>
    <w:rsid w:val="004011FA"/>
    <w:rsid w:val="0040370D"/>
    <w:rsid w:val="00404339"/>
    <w:rsid w:val="00404D2A"/>
    <w:rsid w:val="0040623B"/>
    <w:rsid w:val="004076B5"/>
    <w:rsid w:val="00407C47"/>
    <w:rsid w:val="00410B12"/>
    <w:rsid w:val="004110E8"/>
    <w:rsid w:val="00411132"/>
    <w:rsid w:val="0041217A"/>
    <w:rsid w:val="0041249D"/>
    <w:rsid w:val="00412797"/>
    <w:rsid w:val="004128D7"/>
    <w:rsid w:val="004133A9"/>
    <w:rsid w:val="00414303"/>
    <w:rsid w:val="00414C1B"/>
    <w:rsid w:val="004151CF"/>
    <w:rsid w:val="004155C3"/>
    <w:rsid w:val="00416823"/>
    <w:rsid w:val="00420184"/>
    <w:rsid w:val="004205A4"/>
    <w:rsid w:val="00420B01"/>
    <w:rsid w:val="004212E4"/>
    <w:rsid w:val="004218F7"/>
    <w:rsid w:val="00422943"/>
    <w:rsid w:val="00423232"/>
    <w:rsid w:val="004244CA"/>
    <w:rsid w:val="004257C9"/>
    <w:rsid w:val="00425D53"/>
    <w:rsid w:val="00426658"/>
    <w:rsid w:val="00426C5F"/>
    <w:rsid w:val="00427352"/>
    <w:rsid w:val="004273E8"/>
    <w:rsid w:val="00427C66"/>
    <w:rsid w:val="00432072"/>
    <w:rsid w:val="00433A62"/>
    <w:rsid w:val="00433C7D"/>
    <w:rsid w:val="00434747"/>
    <w:rsid w:val="00437751"/>
    <w:rsid w:val="004415E7"/>
    <w:rsid w:val="00442261"/>
    <w:rsid w:val="00442545"/>
    <w:rsid w:val="00444C80"/>
    <w:rsid w:val="004453D2"/>
    <w:rsid w:val="00445E0D"/>
    <w:rsid w:val="004464D4"/>
    <w:rsid w:val="00446B27"/>
    <w:rsid w:val="00451421"/>
    <w:rsid w:val="00452A38"/>
    <w:rsid w:val="004536BD"/>
    <w:rsid w:val="00455431"/>
    <w:rsid w:val="00455947"/>
    <w:rsid w:val="0045629D"/>
    <w:rsid w:val="00456BE6"/>
    <w:rsid w:val="004572EC"/>
    <w:rsid w:val="00460000"/>
    <w:rsid w:val="00460A27"/>
    <w:rsid w:val="0046102B"/>
    <w:rsid w:val="004610F2"/>
    <w:rsid w:val="00464F1D"/>
    <w:rsid w:val="004668D7"/>
    <w:rsid w:val="00466CA5"/>
    <w:rsid w:val="00467756"/>
    <w:rsid w:val="00467EC6"/>
    <w:rsid w:val="00470A51"/>
    <w:rsid w:val="00471388"/>
    <w:rsid w:val="0047380B"/>
    <w:rsid w:val="00474364"/>
    <w:rsid w:val="004750ED"/>
    <w:rsid w:val="00477634"/>
    <w:rsid w:val="00480632"/>
    <w:rsid w:val="0048144B"/>
    <w:rsid w:val="00481AAD"/>
    <w:rsid w:val="00483E3F"/>
    <w:rsid w:val="004844E8"/>
    <w:rsid w:val="00485705"/>
    <w:rsid w:val="0048615A"/>
    <w:rsid w:val="004867FF"/>
    <w:rsid w:val="0048684B"/>
    <w:rsid w:val="004870E0"/>
    <w:rsid w:val="00487740"/>
    <w:rsid w:val="00487E3F"/>
    <w:rsid w:val="0049026F"/>
    <w:rsid w:val="00492569"/>
    <w:rsid w:val="00492768"/>
    <w:rsid w:val="0049315B"/>
    <w:rsid w:val="004937A7"/>
    <w:rsid w:val="004937BB"/>
    <w:rsid w:val="00494315"/>
    <w:rsid w:val="00496686"/>
    <w:rsid w:val="00497331"/>
    <w:rsid w:val="00497B18"/>
    <w:rsid w:val="00497B5C"/>
    <w:rsid w:val="004A1352"/>
    <w:rsid w:val="004A149D"/>
    <w:rsid w:val="004A219E"/>
    <w:rsid w:val="004A30CC"/>
    <w:rsid w:val="004A363B"/>
    <w:rsid w:val="004A37E4"/>
    <w:rsid w:val="004A3DC6"/>
    <w:rsid w:val="004A3EEA"/>
    <w:rsid w:val="004A4331"/>
    <w:rsid w:val="004A543D"/>
    <w:rsid w:val="004A62FA"/>
    <w:rsid w:val="004A67A5"/>
    <w:rsid w:val="004A6E9B"/>
    <w:rsid w:val="004A7255"/>
    <w:rsid w:val="004A78FB"/>
    <w:rsid w:val="004B0CE3"/>
    <w:rsid w:val="004B15D0"/>
    <w:rsid w:val="004B1AF7"/>
    <w:rsid w:val="004B287D"/>
    <w:rsid w:val="004B6843"/>
    <w:rsid w:val="004C02A1"/>
    <w:rsid w:val="004C1532"/>
    <w:rsid w:val="004C1C33"/>
    <w:rsid w:val="004C2B3C"/>
    <w:rsid w:val="004C2E3B"/>
    <w:rsid w:val="004C30B6"/>
    <w:rsid w:val="004C37A0"/>
    <w:rsid w:val="004C47C0"/>
    <w:rsid w:val="004C53CE"/>
    <w:rsid w:val="004C69E4"/>
    <w:rsid w:val="004C7432"/>
    <w:rsid w:val="004D17CF"/>
    <w:rsid w:val="004D3869"/>
    <w:rsid w:val="004D3955"/>
    <w:rsid w:val="004D3CB6"/>
    <w:rsid w:val="004D4171"/>
    <w:rsid w:val="004D4FA9"/>
    <w:rsid w:val="004D6327"/>
    <w:rsid w:val="004D6580"/>
    <w:rsid w:val="004D6EC1"/>
    <w:rsid w:val="004E0E5F"/>
    <w:rsid w:val="004E2C7F"/>
    <w:rsid w:val="004E3185"/>
    <w:rsid w:val="004E32CE"/>
    <w:rsid w:val="004E334F"/>
    <w:rsid w:val="004E36AB"/>
    <w:rsid w:val="004E4158"/>
    <w:rsid w:val="004E4758"/>
    <w:rsid w:val="004E480A"/>
    <w:rsid w:val="004E494C"/>
    <w:rsid w:val="004F0FEF"/>
    <w:rsid w:val="004F15DC"/>
    <w:rsid w:val="004F16F7"/>
    <w:rsid w:val="004F1CC9"/>
    <w:rsid w:val="004F1F0C"/>
    <w:rsid w:val="004F2468"/>
    <w:rsid w:val="004F2FA2"/>
    <w:rsid w:val="004F4C51"/>
    <w:rsid w:val="004F50EE"/>
    <w:rsid w:val="004F52E4"/>
    <w:rsid w:val="004F536E"/>
    <w:rsid w:val="004F578A"/>
    <w:rsid w:val="004F5C1A"/>
    <w:rsid w:val="004F62AC"/>
    <w:rsid w:val="004F641D"/>
    <w:rsid w:val="004F6E07"/>
    <w:rsid w:val="004F759C"/>
    <w:rsid w:val="004F774C"/>
    <w:rsid w:val="00500493"/>
    <w:rsid w:val="00502894"/>
    <w:rsid w:val="00502A00"/>
    <w:rsid w:val="005050CC"/>
    <w:rsid w:val="00505277"/>
    <w:rsid w:val="00505B55"/>
    <w:rsid w:val="00505C11"/>
    <w:rsid w:val="00505D43"/>
    <w:rsid w:val="00505D88"/>
    <w:rsid w:val="00506A1A"/>
    <w:rsid w:val="00507828"/>
    <w:rsid w:val="005109DC"/>
    <w:rsid w:val="00511657"/>
    <w:rsid w:val="00511D1C"/>
    <w:rsid w:val="00512028"/>
    <w:rsid w:val="005139D8"/>
    <w:rsid w:val="0051432F"/>
    <w:rsid w:val="00514D1E"/>
    <w:rsid w:val="00514FB1"/>
    <w:rsid w:val="00515E55"/>
    <w:rsid w:val="00515F9B"/>
    <w:rsid w:val="00516738"/>
    <w:rsid w:val="005172B5"/>
    <w:rsid w:val="005178C5"/>
    <w:rsid w:val="00517FFB"/>
    <w:rsid w:val="00520DE5"/>
    <w:rsid w:val="00521279"/>
    <w:rsid w:val="005218F4"/>
    <w:rsid w:val="0052253C"/>
    <w:rsid w:val="00523BA6"/>
    <w:rsid w:val="005241B0"/>
    <w:rsid w:val="00525626"/>
    <w:rsid w:val="005260D3"/>
    <w:rsid w:val="005263B6"/>
    <w:rsid w:val="005264C8"/>
    <w:rsid w:val="00527385"/>
    <w:rsid w:val="00530212"/>
    <w:rsid w:val="005302C6"/>
    <w:rsid w:val="00530AF4"/>
    <w:rsid w:val="00531775"/>
    <w:rsid w:val="00531DAB"/>
    <w:rsid w:val="00532112"/>
    <w:rsid w:val="00532ADC"/>
    <w:rsid w:val="00532D80"/>
    <w:rsid w:val="00533694"/>
    <w:rsid w:val="005336F4"/>
    <w:rsid w:val="00534873"/>
    <w:rsid w:val="00535317"/>
    <w:rsid w:val="0053619C"/>
    <w:rsid w:val="00536C86"/>
    <w:rsid w:val="00540495"/>
    <w:rsid w:val="005405A4"/>
    <w:rsid w:val="00540F80"/>
    <w:rsid w:val="00540FCC"/>
    <w:rsid w:val="0054191D"/>
    <w:rsid w:val="00541C15"/>
    <w:rsid w:val="00543AE9"/>
    <w:rsid w:val="00545138"/>
    <w:rsid w:val="00546010"/>
    <w:rsid w:val="00546F79"/>
    <w:rsid w:val="0054724D"/>
    <w:rsid w:val="00547C49"/>
    <w:rsid w:val="0055021C"/>
    <w:rsid w:val="00551811"/>
    <w:rsid w:val="0055230F"/>
    <w:rsid w:val="00552E92"/>
    <w:rsid w:val="00553590"/>
    <w:rsid w:val="0055432F"/>
    <w:rsid w:val="005559B8"/>
    <w:rsid w:val="00555F09"/>
    <w:rsid w:val="00556082"/>
    <w:rsid w:val="005568DC"/>
    <w:rsid w:val="00556FF7"/>
    <w:rsid w:val="0055756C"/>
    <w:rsid w:val="00561FB5"/>
    <w:rsid w:val="005626ED"/>
    <w:rsid w:val="00562802"/>
    <w:rsid w:val="00562C7E"/>
    <w:rsid w:val="00563C17"/>
    <w:rsid w:val="00563E92"/>
    <w:rsid w:val="00565497"/>
    <w:rsid w:val="005657A6"/>
    <w:rsid w:val="00567C5F"/>
    <w:rsid w:val="00567CA6"/>
    <w:rsid w:val="00572BC2"/>
    <w:rsid w:val="00573423"/>
    <w:rsid w:val="00573690"/>
    <w:rsid w:val="005740EA"/>
    <w:rsid w:val="00574631"/>
    <w:rsid w:val="0057479F"/>
    <w:rsid w:val="00574945"/>
    <w:rsid w:val="00574D6E"/>
    <w:rsid w:val="00576A45"/>
    <w:rsid w:val="00580750"/>
    <w:rsid w:val="00582383"/>
    <w:rsid w:val="00582642"/>
    <w:rsid w:val="00583844"/>
    <w:rsid w:val="00583ACD"/>
    <w:rsid w:val="00584172"/>
    <w:rsid w:val="0058502F"/>
    <w:rsid w:val="00591152"/>
    <w:rsid w:val="00592855"/>
    <w:rsid w:val="005932C1"/>
    <w:rsid w:val="00593731"/>
    <w:rsid w:val="00594336"/>
    <w:rsid w:val="00594BAF"/>
    <w:rsid w:val="00594CED"/>
    <w:rsid w:val="005954CA"/>
    <w:rsid w:val="005955DE"/>
    <w:rsid w:val="00595CD9"/>
    <w:rsid w:val="00595F8A"/>
    <w:rsid w:val="005961B9"/>
    <w:rsid w:val="00596E8D"/>
    <w:rsid w:val="00597361"/>
    <w:rsid w:val="005A21F1"/>
    <w:rsid w:val="005A258B"/>
    <w:rsid w:val="005A4D4B"/>
    <w:rsid w:val="005A6C45"/>
    <w:rsid w:val="005A74BC"/>
    <w:rsid w:val="005B0C83"/>
    <w:rsid w:val="005B1495"/>
    <w:rsid w:val="005B15AC"/>
    <w:rsid w:val="005B2A33"/>
    <w:rsid w:val="005B3CF7"/>
    <w:rsid w:val="005B4449"/>
    <w:rsid w:val="005B44D6"/>
    <w:rsid w:val="005B5A3B"/>
    <w:rsid w:val="005B73C6"/>
    <w:rsid w:val="005C0651"/>
    <w:rsid w:val="005C0D47"/>
    <w:rsid w:val="005C1845"/>
    <w:rsid w:val="005C1875"/>
    <w:rsid w:val="005C18E6"/>
    <w:rsid w:val="005C200D"/>
    <w:rsid w:val="005C3868"/>
    <w:rsid w:val="005C3914"/>
    <w:rsid w:val="005C3972"/>
    <w:rsid w:val="005C3DC0"/>
    <w:rsid w:val="005C521B"/>
    <w:rsid w:val="005C5B38"/>
    <w:rsid w:val="005C6627"/>
    <w:rsid w:val="005C680C"/>
    <w:rsid w:val="005C6F8B"/>
    <w:rsid w:val="005C729D"/>
    <w:rsid w:val="005D01D4"/>
    <w:rsid w:val="005D0F58"/>
    <w:rsid w:val="005D17D2"/>
    <w:rsid w:val="005D224C"/>
    <w:rsid w:val="005D26BB"/>
    <w:rsid w:val="005D3A02"/>
    <w:rsid w:val="005D3CFE"/>
    <w:rsid w:val="005D3EF4"/>
    <w:rsid w:val="005D42CD"/>
    <w:rsid w:val="005D48CF"/>
    <w:rsid w:val="005D4EFF"/>
    <w:rsid w:val="005D5983"/>
    <w:rsid w:val="005D6D41"/>
    <w:rsid w:val="005E084C"/>
    <w:rsid w:val="005E0C57"/>
    <w:rsid w:val="005E14B5"/>
    <w:rsid w:val="005E27FB"/>
    <w:rsid w:val="005E341F"/>
    <w:rsid w:val="005E35E5"/>
    <w:rsid w:val="005E3A2B"/>
    <w:rsid w:val="005E6A03"/>
    <w:rsid w:val="005E7537"/>
    <w:rsid w:val="005F0803"/>
    <w:rsid w:val="005F1F72"/>
    <w:rsid w:val="005F2B64"/>
    <w:rsid w:val="005F3171"/>
    <w:rsid w:val="005F4039"/>
    <w:rsid w:val="005F46CD"/>
    <w:rsid w:val="005F4BC5"/>
    <w:rsid w:val="005F4DA7"/>
    <w:rsid w:val="005F542E"/>
    <w:rsid w:val="005F5CE5"/>
    <w:rsid w:val="005F6393"/>
    <w:rsid w:val="005F6C16"/>
    <w:rsid w:val="005F70E1"/>
    <w:rsid w:val="005F7988"/>
    <w:rsid w:val="0060115F"/>
    <w:rsid w:val="00602F44"/>
    <w:rsid w:val="00602FD8"/>
    <w:rsid w:val="006038D2"/>
    <w:rsid w:val="00604095"/>
    <w:rsid w:val="00604A36"/>
    <w:rsid w:val="00604F30"/>
    <w:rsid w:val="00605045"/>
    <w:rsid w:val="00605647"/>
    <w:rsid w:val="00606D6E"/>
    <w:rsid w:val="006071D1"/>
    <w:rsid w:val="006072CD"/>
    <w:rsid w:val="00607ABB"/>
    <w:rsid w:val="00607C33"/>
    <w:rsid w:val="00607CB6"/>
    <w:rsid w:val="0061070D"/>
    <w:rsid w:val="00610BB9"/>
    <w:rsid w:val="0061247B"/>
    <w:rsid w:val="00612DFB"/>
    <w:rsid w:val="00613EB0"/>
    <w:rsid w:val="006149CE"/>
    <w:rsid w:val="00616DB0"/>
    <w:rsid w:val="0062085C"/>
    <w:rsid w:val="00622033"/>
    <w:rsid w:val="0062316C"/>
    <w:rsid w:val="006253E6"/>
    <w:rsid w:val="00625AD6"/>
    <w:rsid w:val="006264B3"/>
    <w:rsid w:val="006302DD"/>
    <w:rsid w:val="006317B0"/>
    <w:rsid w:val="00631FD8"/>
    <w:rsid w:val="00632459"/>
    <w:rsid w:val="00633844"/>
    <w:rsid w:val="006338A3"/>
    <w:rsid w:val="0063503A"/>
    <w:rsid w:val="006365B2"/>
    <w:rsid w:val="0063710C"/>
    <w:rsid w:val="00637EA2"/>
    <w:rsid w:val="0064100B"/>
    <w:rsid w:val="006420E9"/>
    <w:rsid w:val="00642130"/>
    <w:rsid w:val="0064251A"/>
    <w:rsid w:val="00643D62"/>
    <w:rsid w:val="00644561"/>
    <w:rsid w:val="0064601D"/>
    <w:rsid w:val="00646723"/>
    <w:rsid w:val="0064697E"/>
    <w:rsid w:val="00646A07"/>
    <w:rsid w:val="0064763B"/>
    <w:rsid w:val="00647B24"/>
    <w:rsid w:val="00651281"/>
    <w:rsid w:val="006525E7"/>
    <w:rsid w:val="00654782"/>
    <w:rsid w:val="006549A3"/>
    <w:rsid w:val="0065633D"/>
    <w:rsid w:val="00656DB9"/>
    <w:rsid w:val="00657261"/>
    <w:rsid w:val="00657292"/>
    <w:rsid w:val="0066132F"/>
    <w:rsid w:val="00662832"/>
    <w:rsid w:val="00663D2A"/>
    <w:rsid w:val="00664FB3"/>
    <w:rsid w:val="006651FC"/>
    <w:rsid w:val="0066577C"/>
    <w:rsid w:val="00665AFB"/>
    <w:rsid w:val="00665F3D"/>
    <w:rsid w:val="00671639"/>
    <w:rsid w:val="00672BDE"/>
    <w:rsid w:val="0067357D"/>
    <w:rsid w:val="0067448C"/>
    <w:rsid w:val="00674D2F"/>
    <w:rsid w:val="00677673"/>
    <w:rsid w:val="0067774E"/>
    <w:rsid w:val="00680422"/>
    <w:rsid w:val="00680B4A"/>
    <w:rsid w:val="006813E4"/>
    <w:rsid w:val="006817B5"/>
    <w:rsid w:val="006825AE"/>
    <w:rsid w:val="006831AC"/>
    <w:rsid w:val="00683A31"/>
    <w:rsid w:val="0068494D"/>
    <w:rsid w:val="00685EC9"/>
    <w:rsid w:val="00685F84"/>
    <w:rsid w:val="00686668"/>
    <w:rsid w:val="006866E2"/>
    <w:rsid w:val="00687A76"/>
    <w:rsid w:val="00687C34"/>
    <w:rsid w:val="00690BB8"/>
    <w:rsid w:val="00690BD9"/>
    <w:rsid w:val="00690E46"/>
    <w:rsid w:val="00691175"/>
    <w:rsid w:val="006912D2"/>
    <w:rsid w:val="0069164A"/>
    <w:rsid w:val="00693685"/>
    <w:rsid w:val="00693770"/>
    <w:rsid w:val="006939A8"/>
    <w:rsid w:val="00694A7A"/>
    <w:rsid w:val="00694D23"/>
    <w:rsid w:val="006954C1"/>
    <w:rsid w:val="006963FD"/>
    <w:rsid w:val="00696F05"/>
    <w:rsid w:val="0069738A"/>
    <w:rsid w:val="00697CAB"/>
    <w:rsid w:val="006A0060"/>
    <w:rsid w:val="006A0E8E"/>
    <w:rsid w:val="006A31BE"/>
    <w:rsid w:val="006A33F0"/>
    <w:rsid w:val="006A3754"/>
    <w:rsid w:val="006A455B"/>
    <w:rsid w:val="006A531B"/>
    <w:rsid w:val="006A6B84"/>
    <w:rsid w:val="006A7CC0"/>
    <w:rsid w:val="006A7DE8"/>
    <w:rsid w:val="006B1AF5"/>
    <w:rsid w:val="006B2D01"/>
    <w:rsid w:val="006B5F47"/>
    <w:rsid w:val="006B78E4"/>
    <w:rsid w:val="006C0026"/>
    <w:rsid w:val="006C0A7D"/>
    <w:rsid w:val="006C1FDE"/>
    <w:rsid w:val="006C368B"/>
    <w:rsid w:val="006C5871"/>
    <w:rsid w:val="006C5C82"/>
    <w:rsid w:val="006C66F2"/>
    <w:rsid w:val="006D036B"/>
    <w:rsid w:val="006D1A52"/>
    <w:rsid w:val="006D1C35"/>
    <w:rsid w:val="006D1DC2"/>
    <w:rsid w:val="006D2624"/>
    <w:rsid w:val="006D3030"/>
    <w:rsid w:val="006D3F23"/>
    <w:rsid w:val="006D4081"/>
    <w:rsid w:val="006D4248"/>
    <w:rsid w:val="006D549A"/>
    <w:rsid w:val="006D592D"/>
    <w:rsid w:val="006D5CD1"/>
    <w:rsid w:val="006D6631"/>
    <w:rsid w:val="006E044D"/>
    <w:rsid w:val="006E064B"/>
    <w:rsid w:val="006E0973"/>
    <w:rsid w:val="006E0DC7"/>
    <w:rsid w:val="006E2BC1"/>
    <w:rsid w:val="006E2CE3"/>
    <w:rsid w:val="006E3CD3"/>
    <w:rsid w:val="006E3E3D"/>
    <w:rsid w:val="006E55AB"/>
    <w:rsid w:val="006E62B1"/>
    <w:rsid w:val="006E6D84"/>
    <w:rsid w:val="006E7DB5"/>
    <w:rsid w:val="006F19AE"/>
    <w:rsid w:val="006F1E43"/>
    <w:rsid w:val="006F23CD"/>
    <w:rsid w:val="006F253C"/>
    <w:rsid w:val="006F2599"/>
    <w:rsid w:val="006F43B1"/>
    <w:rsid w:val="006F508C"/>
    <w:rsid w:val="006F7F77"/>
    <w:rsid w:val="00701034"/>
    <w:rsid w:val="00701225"/>
    <w:rsid w:val="00702892"/>
    <w:rsid w:val="00702CF0"/>
    <w:rsid w:val="00702D24"/>
    <w:rsid w:val="00702E0B"/>
    <w:rsid w:val="007031BA"/>
    <w:rsid w:val="007032ED"/>
    <w:rsid w:val="0070374B"/>
    <w:rsid w:val="00703834"/>
    <w:rsid w:val="0070438E"/>
    <w:rsid w:val="00704A41"/>
    <w:rsid w:val="0070698C"/>
    <w:rsid w:val="00706DE7"/>
    <w:rsid w:val="007072FB"/>
    <w:rsid w:val="00707ED1"/>
    <w:rsid w:val="007108A1"/>
    <w:rsid w:val="00712CA3"/>
    <w:rsid w:val="00715651"/>
    <w:rsid w:val="0071587C"/>
    <w:rsid w:val="007166A4"/>
    <w:rsid w:val="007169BD"/>
    <w:rsid w:val="00717094"/>
    <w:rsid w:val="0072047E"/>
    <w:rsid w:val="00720B2C"/>
    <w:rsid w:val="00723193"/>
    <w:rsid w:val="007236A2"/>
    <w:rsid w:val="00723856"/>
    <w:rsid w:val="007244BF"/>
    <w:rsid w:val="0072663C"/>
    <w:rsid w:val="0072707E"/>
    <w:rsid w:val="00730043"/>
    <w:rsid w:val="0073073D"/>
    <w:rsid w:val="00730B57"/>
    <w:rsid w:val="007333E4"/>
    <w:rsid w:val="00734157"/>
    <w:rsid w:val="00735E24"/>
    <w:rsid w:val="00737498"/>
    <w:rsid w:val="00740DFF"/>
    <w:rsid w:val="0074259E"/>
    <w:rsid w:val="00743240"/>
    <w:rsid w:val="00744663"/>
    <w:rsid w:val="00745322"/>
    <w:rsid w:val="00745A28"/>
    <w:rsid w:val="00746928"/>
    <w:rsid w:val="00747ECB"/>
    <w:rsid w:val="0075028A"/>
    <w:rsid w:val="0075317C"/>
    <w:rsid w:val="0075323B"/>
    <w:rsid w:val="007546C5"/>
    <w:rsid w:val="00754F65"/>
    <w:rsid w:val="00755FDB"/>
    <w:rsid w:val="00756553"/>
    <w:rsid w:val="00760F8A"/>
    <w:rsid w:val="00760FF5"/>
    <w:rsid w:val="00761F0F"/>
    <w:rsid w:val="00761F7E"/>
    <w:rsid w:val="00762E4D"/>
    <w:rsid w:val="00764848"/>
    <w:rsid w:val="00764C74"/>
    <w:rsid w:val="007656F6"/>
    <w:rsid w:val="0076597E"/>
    <w:rsid w:val="00765DA3"/>
    <w:rsid w:val="007663AC"/>
    <w:rsid w:val="00766B3B"/>
    <w:rsid w:val="00767033"/>
    <w:rsid w:val="00767518"/>
    <w:rsid w:val="0077077A"/>
    <w:rsid w:val="00772140"/>
    <w:rsid w:val="00772D67"/>
    <w:rsid w:val="00772FA8"/>
    <w:rsid w:val="00773472"/>
    <w:rsid w:val="00773F02"/>
    <w:rsid w:val="007741C8"/>
    <w:rsid w:val="00774B94"/>
    <w:rsid w:val="00775DC9"/>
    <w:rsid w:val="0077675B"/>
    <w:rsid w:val="00780A5E"/>
    <w:rsid w:val="007815B6"/>
    <w:rsid w:val="007826E2"/>
    <w:rsid w:val="0078338C"/>
    <w:rsid w:val="0078480E"/>
    <w:rsid w:val="0079133F"/>
    <w:rsid w:val="007919FB"/>
    <w:rsid w:val="00792C63"/>
    <w:rsid w:val="00793047"/>
    <w:rsid w:val="00794DAD"/>
    <w:rsid w:val="00795482"/>
    <w:rsid w:val="0079624D"/>
    <w:rsid w:val="00796B0C"/>
    <w:rsid w:val="00796F2E"/>
    <w:rsid w:val="00797DB1"/>
    <w:rsid w:val="007A46ED"/>
    <w:rsid w:val="007A4A0A"/>
    <w:rsid w:val="007A4CE8"/>
    <w:rsid w:val="007A6114"/>
    <w:rsid w:val="007A61DB"/>
    <w:rsid w:val="007A6346"/>
    <w:rsid w:val="007A7256"/>
    <w:rsid w:val="007A7D06"/>
    <w:rsid w:val="007A7DF6"/>
    <w:rsid w:val="007A7F38"/>
    <w:rsid w:val="007B0064"/>
    <w:rsid w:val="007B0617"/>
    <w:rsid w:val="007B2473"/>
    <w:rsid w:val="007B2CB3"/>
    <w:rsid w:val="007B2F3D"/>
    <w:rsid w:val="007B4CC3"/>
    <w:rsid w:val="007B4DAC"/>
    <w:rsid w:val="007B61E4"/>
    <w:rsid w:val="007B6EBE"/>
    <w:rsid w:val="007B7D42"/>
    <w:rsid w:val="007B7DA3"/>
    <w:rsid w:val="007C252A"/>
    <w:rsid w:val="007C41E7"/>
    <w:rsid w:val="007C5462"/>
    <w:rsid w:val="007C5701"/>
    <w:rsid w:val="007C59C8"/>
    <w:rsid w:val="007C5E8C"/>
    <w:rsid w:val="007C5F35"/>
    <w:rsid w:val="007D300A"/>
    <w:rsid w:val="007D371A"/>
    <w:rsid w:val="007D610F"/>
    <w:rsid w:val="007D6FE5"/>
    <w:rsid w:val="007D7C4D"/>
    <w:rsid w:val="007D7F2E"/>
    <w:rsid w:val="007E0559"/>
    <w:rsid w:val="007E1304"/>
    <w:rsid w:val="007E1B3D"/>
    <w:rsid w:val="007E3B68"/>
    <w:rsid w:val="007E4593"/>
    <w:rsid w:val="007E4969"/>
    <w:rsid w:val="007E5078"/>
    <w:rsid w:val="007E5822"/>
    <w:rsid w:val="007E5B8F"/>
    <w:rsid w:val="007F05E8"/>
    <w:rsid w:val="007F094F"/>
    <w:rsid w:val="007F11FE"/>
    <w:rsid w:val="007F172B"/>
    <w:rsid w:val="007F31B8"/>
    <w:rsid w:val="007F4491"/>
    <w:rsid w:val="007F51D1"/>
    <w:rsid w:val="007F7882"/>
    <w:rsid w:val="0080127A"/>
    <w:rsid w:val="0080129A"/>
    <w:rsid w:val="0080268B"/>
    <w:rsid w:val="008047D0"/>
    <w:rsid w:val="00804B3B"/>
    <w:rsid w:val="00804DDF"/>
    <w:rsid w:val="00805957"/>
    <w:rsid w:val="00807587"/>
    <w:rsid w:val="00810376"/>
    <w:rsid w:val="00810772"/>
    <w:rsid w:val="0081142E"/>
    <w:rsid w:val="0081235B"/>
    <w:rsid w:val="00813B01"/>
    <w:rsid w:val="00814EDC"/>
    <w:rsid w:val="008173A2"/>
    <w:rsid w:val="008173F7"/>
    <w:rsid w:val="00821819"/>
    <w:rsid w:val="00821AF3"/>
    <w:rsid w:val="00822458"/>
    <w:rsid w:val="00822BD5"/>
    <w:rsid w:val="0082598F"/>
    <w:rsid w:val="00826373"/>
    <w:rsid w:val="00826740"/>
    <w:rsid w:val="00827407"/>
    <w:rsid w:val="0082743C"/>
    <w:rsid w:val="008276F3"/>
    <w:rsid w:val="00827D56"/>
    <w:rsid w:val="00827DAD"/>
    <w:rsid w:val="00832C96"/>
    <w:rsid w:val="00832E7F"/>
    <w:rsid w:val="008333AF"/>
    <w:rsid w:val="00834961"/>
    <w:rsid w:val="00835B53"/>
    <w:rsid w:val="008366DD"/>
    <w:rsid w:val="00837F26"/>
    <w:rsid w:val="00840EE8"/>
    <w:rsid w:val="00841577"/>
    <w:rsid w:val="00841649"/>
    <w:rsid w:val="0084215B"/>
    <w:rsid w:val="008437B7"/>
    <w:rsid w:val="00844D9C"/>
    <w:rsid w:val="00846820"/>
    <w:rsid w:val="0084727B"/>
    <w:rsid w:val="0084784F"/>
    <w:rsid w:val="00847D7E"/>
    <w:rsid w:val="008502EE"/>
    <w:rsid w:val="00852A04"/>
    <w:rsid w:val="0085325C"/>
    <w:rsid w:val="00853650"/>
    <w:rsid w:val="00853819"/>
    <w:rsid w:val="00855468"/>
    <w:rsid w:val="008565F5"/>
    <w:rsid w:val="00857268"/>
    <w:rsid w:val="00860895"/>
    <w:rsid w:val="008608B2"/>
    <w:rsid w:val="00861CB1"/>
    <w:rsid w:val="00861FF7"/>
    <w:rsid w:val="008624B4"/>
    <w:rsid w:val="00862B91"/>
    <w:rsid w:val="008630CD"/>
    <w:rsid w:val="00863654"/>
    <w:rsid w:val="00863EF0"/>
    <w:rsid w:val="008652AD"/>
    <w:rsid w:val="00865682"/>
    <w:rsid w:val="00866CC8"/>
    <w:rsid w:val="00867496"/>
    <w:rsid w:val="00867A1D"/>
    <w:rsid w:val="008723C3"/>
    <w:rsid w:val="00873063"/>
    <w:rsid w:val="0087353E"/>
    <w:rsid w:val="00874ABE"/>
    <w:rsid w:val="00874E2C"/>
    <w:rsid w:val="00875EF5"/>
    <w:rsid w:val="0087610A"/>
    <w:rsid w:val="00880AD6"/>
    <w:rsid w:val="0088130E"/>
    <w:rsid w:val="0088152D"/>
    <w:rsid w:val="0088176F"/>
    <w:rsid w:val="00882C1D"/>
    <w:rsid w:val="00884CC9"/>
    <w:rsid w:val="00884FAA"/>
    <w:rsid w:val="00885C61"/>
    <w:rsid w:val="0088735C"/>
    <w:rsid w:val="008875FA"/>
    <w:rsid w:val="00887CE4"/>
    <w:rsid w:val="00887E90"/>
    <w:rsid w:val="0089111C"/>
    <w:rsid w:val="00891897"/>
    <w:rsid w:val="008925CE"/>
    <w:rsid w:val="00893670"/>
    <w:rsid w:val="00894D50"/>
    <w:rsid w:val="00895213"/>
    <w:rsid w:val="0089683E"/>
    <w:rsid w:val="0089776D"/>
    <w:rsid w:val="008A0153"/>
    <w:rsid w:val="008A300C"/>
    <w:rsid w:val="008A3C4A"/>
    <w:rsid w:val="008A3F89"/>
    <w:rsid w:val="008A4D27"/>
    <w:rsid w:val="008A5F75"/>
    <w:rsid w:val="008B1186"/>
    <w:rsid w:val="008B1E1B"/>
    <w:rsid w:val="008B40F0"/>
    <w:rsid w:val="008B448C"/>
    <w:rsid w:val="008B61CE"/>
    <w:rsid w:val="008B6B06"/>
    <w:rsid w:val="008C0830"/>
    <w:rsid w:val="008C2CAD"/>
    <w:rsid w:val="008C35F1"/>
    <w:rsid w:val="008C514A"/>
    <w:rsid w:val="008C6094"/>
    <w:rsid w:val="008C6DC6"/>
    <w:rsid w:val="008D03A8"/>
    <w:rsid w:val="008D0778"/>
    <w:rsid w:val="008D08A7"/>
    <w:rsid w:val="008D1838"/>
    <w:rsid w:val="008D2689"/>
    <w:rsid w:val="008D34C9"/>
    <w:rsid w:val="008D3E65"/>
    <w:rsid w:val="008D57E2"/>
    <w:rsid w:val="008D586A"/>
    <w:rsid w:val="008D6AA7"/>
    <w:rsid w:val="008D7233"/>
    <w:rsid w:val="008D759E"/>
    <w:rsid w:val="008E0DB0"/>
    <w:rsid w:val="008E0ED0"/>
    <w:rsid w:val="008E1A6A"/>
    <w:rsid w:val="008E1E85"/>
    <w:rsid w:val="008E1F9D"/>
    <w:rsid w:val="008E2D9D"/>
    <w:rsid w:val="008E305A"/>
    <w:rsid w:val="008E3909"/>
    <w:rsid w:val="008E4A68"/>
    <w:rsid w:val="008E4B28"/>
    <w:rsid w:val="008E4B33"/>
    <w:rsid w:val="008E594B"/>
    <w:rsid w:val="008E697F"/>
    <w:rsid w:val="008E7AFB"/>
    <w:rsid w:val="008F0805"/>
    <w:rsid w:val="008F0E62"/>
    <w:rsid w:val="008F1281"/>
    <w:rsid w:val="008F2A4F"/>
    <w:rsid w:val="008F2C4A"/>
    <w:rsid w:val="008F3A80"/>
    <w:rsid w:val="008F3F9C"/>
    <w:rsid w:val="008F4245"/>
    <w:rsid w:val="008F43D6"/>
    <w:rsid w:val="008F4F40"/>
    <w:rsid w:val="008F546C"/>
    <w:rsid w:val="008F7047"/>
    <w:rsid w:val="008F70BD"/>
    <w:rsid w:val="008F7DCB"/>
    <w:rsid w:val="009011DD"/>
    <w:rsid w:val="00902381"/>
    <w:rsid w:val="00906BB0"/>
    <w:rsid w:val="00907EB3"/>
    <w:rsid w:val="009101E5"/>
    <w:rsid w:val="00911454"/>
    <w:rsid w:val="0091153C"/>
    <w:rsid w:val="00911EA0"/>
    <w:rsid w:val="009140A7"/>
    <w:rsid w:val="00914D57"/>
    <w:rsid w:val="00914DBD"/>
    <w:rsid w:val="00914F27"/>
    <w:rsid w:val="009167F8"/>
    <w:rsid w:val="009211E9"/>
    <w:rsid w:val="00921A3D"/>
    <w:rsid w:val="00921DAC"/>
    <w:rsid w:val="009225DE"/>
    <w:rsid w:val="00925848"/>
    <w:rsid w:val="00926638"/>
    <w:rsid w:val="00926DBD"/>
    <w:rsid w:val="00931183"/>
    <w:rsid w:val="00933E73"/>
    <w:rsid w:val="00934239"/>
    <w:rsid w:val="0093454E"/>
    <w:rsid w:val="00934D82"/>
    <w:rsid w:val="009353CF"/>
    <w:rsid w:val="009359E6"/>
    <w:rsid w:val="00940E8B"/>
    <w:rsid w:val="009416E2"/>
    <w:rsid w:val="00942861"/>
    <w:rsid w:val="0094289C"/>
    <w:rsid w:val="0094353E"/>
    <w:rsid w:val="009447AE"/>
    <w:rsid w:val="00945119"/>
    <w:rsid w:val="00945206"/>
    <w:rsid w:val="009455A1"/>
    <w:rsid w:val="0094611B"/>
    <w:rsid w:val="00946C21"/>
    <w:rsid w:val="00947019"/>
    <w:rsid w:val="00947B42"/>
    <w:rsid w:val="00947C31"/>
    <w:rsid w:val="00947C9A"/>
    <w:rsid w:val="00950928"/>
    <w:rsid w:val="00953F2F"/>
    <w:rsid w:val="00956CD5"/>
    <w:rsid w:val="0096150B"/>
    <w:rsid w:val="00963672"/>
    <w:rsid w:val="00963725"/>
    <w:rsid w:val="00963ACD"/>
    <w:rsid w:val="00965CEB"/>
    <w:rsid w:val="009667E3"/>
    <w:rsid w:val="0096711F"/>
    <w:rsid w:val="009674F8"/>
    <w:rsid w:val="00967B7D"/>
    <w:rsid w:val="009703FE"/>
    <w:rsid w:val="00970640"/>
    <w:rsid w:val="00970724"/>
    <w:rsid w:val="009717D1"/>
    <w:rsid w:val="009741B7"/>
    <w:rsid w:val="009747EF"/>
    <w:rsid w:val="00975B83"/>
    <w:rsid w:val="00977169"/>
    <w:rsid w:val="00980375"/>
    <w:rsid w:val="00980F43"/>
    <w:rsid w:val="009816D6"/>
    <w:rsid w:val="00981C68"/>
    <w:rsid w:val="0098253F"/>
    <w:rsid w:val="00982BC0"/>
    <w:rsid w:val="009836BD"/>
    <w:rsid w:val="00984D90"/>
    <w:rsid w:val="00986A1A"/>
    <w:rsid w:val="00987981"/>
    <w:rsid w:val="00987A21"/>
    <w:rsid w:val="00987C30"/>
    <w:rsid w:val="00990E8D"/>
    <w:rsid w:val="00991714"/>
    <w:rsid w:val="00991B0C"/>
    <w:rsid w:val="009930CE"/>
    <w:rsid w:val="0099372C"/>
    <w:rsid w:val="00993956"/>
    <w:rsid w:val="009952EE"/>
    <w:rsid w:val="00996960"/>
    <w:rsid w:val="00997B7E"/>
    <w:rsid w:val="00997F6B"/>
    <w:rsid w:val="009A03B0"/>
    <w:rsid w:val="009A0EDC"/>
    <w:rsid w:val="009A2500"/>
    <w:rsid w:val="009A2975"/>
    <w:rsid w:val="009A2E27"/>
    <w:rsid w:val="009A7201"/>
    <w:rsid w:val="009A7687"/>
    <w:rsid w:val="009B1652"/>
    <w:rsid w:val="009B4C86"/>
    <w:rsid w:val="009B4D1A"/>
    <w:rsid w:val="009B5170"/>
    <w:rsid w:val="009B69D2"/>
    <w:rsid w:val="009B6F95"/>
    <w:rsid w:val="009B71F2"/>
    <w:rsid w:val="009C19E0"/>
    <w:rsid w:val="009C4F42"/>
    <w:rsid w:val="009C6915"/>
    <w:rsid w:val="009C6D81"/>
    <w:rsid w:val="009D0DC1"/>
    <w:rsid w:val="009D39C9"/>
    <w:rsid w:val="009D4E35"/>
    <w:rsid w:val="009D586F"/>
    <w:rsid w:val="009D5F27"/>
    <w:rsid w:val="009D7A24"/>
    <w:rsid w:val="009D7C4D"/>
    <w:rsid w:val="009E0789"/>
    <w:rsid w:val="009E08B7"/>
    <w:rsid w:val="009E3CD4"/>
    <w:rsid w:val="009E494C"/>
    <w:rsid w:val="009E50E8"/>
    <w:rsid w:val="009E7DED"/>
    <w:rsid w:val="009F06C3"/>
    <w:rsid w:val="009F3175"/>
    <w:rsid w:val="009F3DA8"/>
    <w:rsid w:val="009F4418"/>
    <w:rsid w:val="009F596B"/>
    <w:rsid w:val="009F6475"/>
    <w:rsid w:val="00A000B4"/>
    <w:rsid w:val="00A00427"/>
    <w:rsid w:val="00A02F9E"/>
    <w:rsid w:val="00A037E7"/>
    <w:rsid w:val="00A03CA7"/>
    <w:rsid w:val="00A05766"/>
    <w:rsid w:val="00A05F46"/>
    <w:rsid w:val="00A06085"/>
    <w:rsid w:val="00A070B0"/>
    <w:rsid w:val="00A10214"/>
    <w:rsid w:val="00A10F2C"/>
    <w:rsid w:val="00A11092"/>
    <w:rsid w:val="00A1152F"/>
    <w:rsid w:val="00A1185B"/>
    <w:rsid w:val="00A12211"/>
    <w:rsid w:val="00A12A3A"/>
    <w:rsid w:val="00A13DCD"/>
    <w:rsid w:val="00A1539C"/>
    <w:rsid w:val="00A15C27"/>
    <w:rsid w:val="00A15CA0"/>
    <w:rsid w:val="00A15CE8"/>
    <w:rsid w:val="00A16247"/>
    <w:rsid w:val="00A1628C"/>
    <w:rsid w:val="00A17492"/>
    <w:rsid w:val="00A20518"/>
    <w:rsid w:val="00A20C3E"/>
    <w:rsid w:val="00A21C0A"/>
    <w:rsid w:val="00A22A38"/>
    <w:rsid w:val="00A26244"/>
    <w:rsid w:val="00A262B5"/>
    <w:rsid w:val="00A26D0B"/>
    <w:rsid w:val="00A2719D"/>
    <w:rsid w:val="00A2724E"/>
    <w:rsid w:val="00A279EB"/>
    <w:rsid w:val="00A302B6"/>
    <w:rsid w:val="00A314B4"/>
    <w:rsid w:val="00A32B9B"/>
    <w:rsid w:val="00A32D5B"/>
    <w:rsid w:val="00A33194"/>
    <w:rsid w:val="00A350B6"/>
    <w:rsid w:val="00A366E0"/>
    <w:rsid w:val="00A37255"/>
    <w:rsid w:val="00A377C2"/>
    <w:rsid w:val="00A40309"/>
    <w:rsid w:val="00A40E77"/>
    <w:rsid w:val="00A41308"/>
    <w:rsid w:val="00A413E8"/>
    <w:rsid w:val="00A43014"/>
    <w:rsid w:val="00A43E2F"/>
    <w:rsid w:val="00A43F1F"/>
    <w:rsid w:val="00A45167"/>
    <w:rsid w:val="00A45964"/>
    <w:rsid w:val="00A46169"/>
    <w:rsid w:val="00A46E1F"/>
    <w:rsid w:val="00A46E30"/>
    <w:rsid w:val="00A4773C"/>
    <w:rsid w:val="00A51E7F"/>
    <w:rsid w:val="00A5279C"/>
    <w:rsid w:val="00A52FC3"/>
    <w:rsid w:val="00A5539E"/>
    <w:rsid w:val="00A556D6"/>
    <w:rsid w:val="00A55D8C"/>
    <w:rsid w:val="00A56DE6"/>
    <w:rsid w:val="00A56E9C"/>
    <w:rsid w:val="00A5737C"/>
    <w:rsid w:val="00A577BC"/>
    <w:rsid w:val="00A62472"/>
    <w:rsid w:val="00A626C9"/>
    <w:rsid w:val="00A66AD8"/>
    <w:rsid w:val="00A703E4"/>
    <w:rsid w:val="00A7134C"/>
    <w:rsid w:val="00A72E7D"/>
    <w:rsid w:val="00A747EC"/>
    <w:rsid w:val="00A7505C"/>
    <w:rsid w:val="00A756BD"/>
    <w:rsid w:val="00A75809"/>
    <w:rsid w:val="00A75B26"/>
    <w:rsid w:val="00A75EEF"/>
    <w:rsid w:val="00A76162"/>
    <w:rsid w:val="00A76C95"/>
    <w:rsid w:val="00A76DD8"/>
    <w:rsid w:val="00A7791A"/>
    <w:rsid w:val="00A7799C"/>
    <w:rsid w:val="00A802CD"/>
    <w:rsid w:val="00A81E41"/>
    <w:rsid w:val="00A834AF"/>
    <w:rsid w:val="00A84FD6"/>
    <w:rsid w:val="00A8619D"/>
    <w:rsid w:val="00A866A4"/>
    <w:rsid w:val="00A86F66"/>
    <w:rsid w:val="00A87044"/>
    <w:rsid w:val="00A8781B"/>
    <w:rsid w:val="00A87943"/>
    <w:rsid w:val="00A87F0A"/>
    <w:rsid w:val="00A9042C"/>
    <w:rsid w:val="00A90901"/>
    <w:rsid w:val="00A90BD9"/>
    <w:rsid w:val="00A90C03"/>
    <w:rsid w:val="00A90F09"/>
    <w:rsid w:val="00A91F0D"/>
    <w:rsid w:val="00A926F1"/>
    <w:rsid w:val="00A93B31"/>
    <w:rsid w:val="00A93E82"/>
    <w:rsid w:val="00A94B20"/>
    <w:rsid w:val="00A956B5"/>
    <w:rsid w:val="00A96604"/>
    <w:rsid w:val="00A97EB3"/>
    <w:rsid w:val="00AA0AB7"/>
    <w:rsid w:val="00AA12D4"/>
    <w:rsid w:val="00AA2098"/>
    <w:rsid w:val="00AA2998"/>
    <w:rsid w:val="00AA2999"/>
    <w:rsid w:val="00AA37D3"/>
    <w:rsid w:val="00AA3F66"/>
    <w:rsid w:val="00AA62A3"/>
    <w:rsid w:val="00AA6E15"/>
    <w:rsid w:val="00AA6ED8"/>
    <w:rsid w:val="00AA70C3"/>
    <w:rsid w:val="00AA742C"/>
    <w:rsid w:val="00AB0F62"/>
    <w:rsid w:val="00AB1D00"/>
    <w:rsid w:val="00AB1F52"/>
    <w:rsid w:val="00AB20F7"/>
    <w:rsid w:val="00AB2519"/>
    <w:rsid w:val="00AB279A"/>
    <w:rsid w:val="00AB2CF7"/>
    <w:rsid w:val="00AB2D9E"/>
    <w:rsid w:val="00AB34D4"/>
    <w:rsid w:val="00AB3BC6"/>
    <w:rsid w:val="00AB4AED"/>
    <w:rsid w:val="00AB5E76"/>
    <w:rsid w:val="00AB68A6"/>
    <w:rsid w:val="00AB7401"/>
    <w:rsid w:val="00AC0A3B"/>
    <w:rsid w:val="00AC15B9"/>
    <w:rsid w:val="00AC303A"/>
    <w:rsid w:val="00AC305F"/>
    <w:rsid w:val="00AC3D10"/>
    <w:rsid w:val="00AC4785"/>
    <w:rsid w:val="00AC55CE"/>
    <w:rsid w:val="00AC7739"/>
    <w:rsid w:val="00AD027E"/>
    <w:rsid w:val="00AD0837"/>
    <w:rsid w:val="00AD1E92"/>
    <w:rsid w:val="00AD2238"/>
    <w:rsid w:val="00AD2429"/>
    <w:rsid w:val="00AD2692"/>
    <w:rsid w:val="00AD2FB9"/>
    <w:rsid w:val="00AD36B0"/>
    <w:rsid w:val="00AD3C97"/>
    <w:rsid w:val="00AD3D69"/>
    <w:rsid w:val="00AD3FB2"/>
    <w:rsid w:val="00AD5F31"/>
    <w:rsid w:val="00AD6B0F"/>
    <w:rsid w:val="00AE2B06"/>
    <w:rsid w:val="00AE3D53"/>
    <w:rsid w:val="00AE5D84"/>
    <w:rsid w:val="00AE6946"/>
    <w:rsid w:val="00AF0DB6"/>
    <w:rsid w:val="00AF1920"/>
    <w:rsid w:val="00AF19A2"/>
    <w:rsid w:val="00AF3E65"/>
    <w:rsid w:val="00AF5198"/>
    <w:rsid w:val="00AF62D6"/>
    <w:rsid w:val="00AF638E"/>
    <w:rsid w:val="00AF6439"/>
    <w:rsid w:val="00AF6DAC"/>
    <w:rsid w:val="00AF77FA"/>
    <w:rsid w:val="00B029CA"/>
    <w:rsid w:val="00B02EE6"/>
    <w:rsid w:val="00B03DDC"/>
    <w:rsid w:val="00B044A7"/>
    <w:rsid w:val="00B05047"/>
    <w:rsid w:val="00B054CB"/>
    <w:rsid w:val="00B05A85"/>
    <w:rsid w:val="00B06B28"/>
    <w:rsid w:val="00B074E2"/>
    <w:rsid w:val="00B10E68"/>
    <w:rsid w:val="00B1105C"/>
    <w:rsid w:val="00B123BE"/>
    <w:rsid w:val="00B13E24"/>
    <w:rsid w:val="00B1439B"/>
    <w:rsid w:val="00B1456F"/>
    <w:rsid w:val="00B15D15"/>
    <w:rsid w:val="00B174BA"/>
    <w:rsid w:val="00B208AA"/>
    <w:rsid w:val="00B21EB9"/>
    <w:rsid w:val="00B2240D"/>
    <w:rsid w:val="00B234D7"/>
    <w:rsid w:val="00B23FB4"/>
    <w:rsid w:val="00B2511F"/>
    <w:rsid w:val="00B2597C"/>
    <w:rsid w:val="00B276FC"/>
    <w:rsid w:val="00B27F22"/>
    <w:rsid w:val="00B300EE"/>
    <w:rsid w:val="00B30E9B"/>
    <w:rsid w:val="00B30F43"/>
    <w:rsid w:val="00B310A3"/>
    <w:rsid w:val="00B32C09"/>
    <w:rsid w:val="00B3309F"/>
    <w:rsid w:val="00B35845"/>
    <w:rsid w:val="00B35CE3"/>
    <w:rsid w:val="00B3605F"/>
    <w:rsid w:val="00B36BC1"/>
    <w:rsid w:val="00B36BEC"/>
    <w:rsid w:val="00B376DA"/>
    <w:rsid w:val="00B40111"/>
    <w:rsid w:val="00B4021E"/>
    <w:rsid w:val="00B40739"/>
    <w:rsid w:val="00B40B6F"/>
    <w:rsid w:val="00B42040"/>
    <w:rsid w:val="00B44A3E"/>
    <w:rsid w:val="00B44B3D"/>
    <w:rsid w:val="00B44C24"/>
    <w:rsid w:val="00B46879"/>
    <w:rsid w:val="00B5106F"/>
    <w:rsid w:val="00B51622"/>
    <w:rsid w:val="00B51E87"/>
    <w:rsid w:val="00B53CE3"/>
    <w:rsid w:val="00B53EE9"/>
    <w:rsid w:val="00B5456B"/>
    <w:rsid w:val="00B5613C"/>
    <w:rsid w:val="00B565E0"/>
    <w:rsid w:val="00B57D0E"/>
    <w:rsid w:val="00B57FCC"/>
    <w:rsid w:val="00B61F62"/>
    <w:rsid w:val="00B61F63"/>
    <w:rsid w:val="00B62AE4"/>
    <w:rsid w:val="00B64F89"/>
    <w:rsid w:val="00B659AC"/>
    <w:rsid w:val="00B65D79"/>
    <w:rsid w:val="00B669CA"/>
    <w:rsid w:val="00B670A5"/>
    <w:rsid w:val="00B700FF"/>
    <w:rsid w:val="00B70266"/>
    <w:rsid w:val="00B71BFD"/>
    <w:rsid w:val="00B733A1"/>
    <w:rsid w:val="00B7371C"/>
    <w:rsid w:val="00B74608"/>
    <w:rsid w:val="00B74A38"/>
    <w:rsid w:val="00B74F5A"/>
    <w:rsid w:val="00B7547A"/>
    <w:rsid w:val="00B75913"/>
    <w:rsid w:val="00B7617C"/>
    <w:rsid w:val="00B770F5"/>
    <w:rsid w:val="00B77287"/>
    <w:rsid w:val="00B778AF"/>
    <w:rsid w:val="00B77B02"/>
    <w:rsid w:val="00B77F27"/>
    <w:rsid w:val="00B80C79"/>
    <w:rsid w:val="00B81B0C"/>
    <w:rsid w:val="00B81D5B"/>
    <w:rsid w:val="00B81DD9"/>
    <w:rsid w:val="00B81F88"/>
    <w:rsid w:val="00B8279D"/>
    <w:rsid w:val="00B83823"/>
    <w:rsid w:val="00B83DFF"/>
    <w:rsid w:val="00B842F5"/>
    <w:rsid w:val="00B84DA2"/>
    <w:rsid w:val="00B854C3"/>
    <w:rsid w:val="00B85AD4"/>
    <w:rsid w:val="00B864F6"/>
    <w:rsid w:val="00B91DE2"/>
    <w:rsid w:val="00B939A9"/>
    <w:rsid w:val="00B95883"/>
    <w:rsid w:val="00B96563"/>
    <w:rsid w:val="00B96587"/>
    <w:rsid w:val="00B96E1F"/>
    <w:rsid w:val="00B97517"/>
    <w:rsid w:val="00BA014F"/>
    <w:rsid w:val="00BA04FB"/>
    <w:rsid w:val="00BA07C9"/>
    <w:rsid w:val="00BA1775"/>
    <w:rsid w:val="00BA17B5"/>
    <w:rsid w:val="00BA2542"/>
    <w:rsid w:val="00BA3A91"/>
    <w:rsid w:val="00BA3AAB"/>
    <w:rsid w:val="00BA3FDF"/>
    <w:rsid w:val="00BA5378"/>
    <w:rsid w:val="00BA57D2"/>
    <w:rsid w:val="00BA5DE1"/>
    <w:rsid w:val="00BA6704"/>
    <w:rsid w:val="00BA750D"/>
    <w:rsid w:val="00BA7628"/>
    <w:rsid w:val="00BB031C"/>
    <w:rsid w:val="00BB0D8D"/>
    <w:rsid w:val="00BB16E6"/>
    <w:rsid w:val="00BB189E"/>
    <w:rsid w:val="00BB1E35"/>
    <w:rsid w:val="00BB28F8"/>
    <w:rsid w:val="00BB3099"/>
    <w:rsid w:val="00BB31AE"/>
    <w:rsid w:val="00BB38C3"/>
    <w:rsid w:val="00BB3C50"/>
    <w:rsid w:val="00BB6613"/>
    <w:rsid w:val="00BC0663"/>
    <w:rsid w:val="00BC0794"/>
    <w:rsid w:val="00BC11A9"/>
    <w:rsid w:val="00BC17DF"/>
    <w:rsid w:val="00BC4490"/>
    <w:rsid w:val="00BC5650"/>
    <w:rsid w:val="00BC57AC"/>
    <w:rsid w:val="00BC6238"/>
    <w:rsid w:val="00BC6618"/>
    <w:rsid w:val="00BC7578"/>
    <w:rsid w:val="00BD0E43"/>
    <w:rsid w:val="00BD116D"/>
    <w:rsid w:val="00BD17AF"/>
    <w:rsid w:val="00BD1C6D"/>
    <w:rsid w:val="00BD32D6"/>
    <w:rsid w:val="00BD41AB"/>
    <w:rsid w:val="00BD5112"/>
    <w:rsid w:val="00BD6E89"/>
    <w:rsid w:val="00BE024D"/>
    <w:rsid w:val="00BE1D4D"/>
    <w:rsid w:val="00BE1E20"/>
    <w:rsid w:val="00BE31A6"/>
    <w:rsid w:val="00BE3DFD"/>
    <w:rsid w:val="00BE4267"/>
    <w:rsid w:val="00BE4505"/>
    <w:rsid w:val="00BE48DD"/>
    <w:rsid w:val="00BE48E7"/>
    <w:rsid w:val="00BE4E02"/>
    <w:rsid w:val="00BE514D"/>
    <w:rsid w:val="00BE58E1"/>
    <w:rsid w:val="00BE5A73"/>
    <w:rsid w:val="00BE6F1F"/>
    <w:rsid w:val="00BE6F9D"/>
    <w:rsid w:val="00BE7B64"/>
    <w:rsid w:val="00BE7F5B"/>
    <w:rsid w:val="00BF013A"/>
    <w:rsid w:val="00BF0987"/>
    <w:rsid w:val="00BF0ADD"/>
    <w:rsid w:val="00BF0C11"/>
    <w:rsid w:val="00BF4282"/>
    <w:rsid w:val="00BF4448"/>
    <w:rsid w:val="00BF483F"/>
    <w:rsid w:val="00BF5166"/>
    <w:rsid w:val="00C014FF"/>
    <w:rsid w:val="00C029C1"/>
    <w:rsid w:val="00C03830"/>
    <w:rsid w:val="00C03869"/>
    <w:rsid w:val="00C03A4F"/>
    <w:rsid w:val="00C06C40"/>
    <w:rsid w:val="00C07359"/>
    <w:rsid w:val="00C07757"/>
    <w:rsid w:val="00C079C6"/>
    <w:rsid w:val="00C07F11"/>
    <w:rsid w:val="00C1075C"/>
    <w:rsid w:val="00C13620"/>
    <w:rsid w:val="00C139E7"/>
    <w:rsid w:val="00C14BF9"/>
    <w:rsid w:val="00C166A5"/>
    <w:rsid w:val="00C16806"/>
    <w:rsid w:val="00C20433"/>
    <w:rsid w:val="00C20CEE"/>
    <w:rsid w:val="00C20F1B"/>
    <w:rsid w:val="00C213B1"/>
    <w:rsid w:val="00C21775"/>
    <w:rsid w:val="00C21F0A"/>
    <w:rsid w:val="00C226C0"/>
    <w:rsid w:val="00C2294F"/>
    <w:rsid w:val="00C23674"/>
    <w:rsid w:val="00C2513C"/>
    <w:rsid w:val="00C25B08"/>
    <w:rsid w:val="00C25B91"/>
    <w:rsid w:val="00C27588"/>
    <w:rsid w:val="00C31DF7"/>
    <w:rsid w:val="00C32C97"/>
    <w:rsid w:val="00C3472D"/>
    <w:rsid w:val="00C35B84"/>
    <w:rsid w:val="00C35C93"/>
    <w:rsid w:val="00C424E7"/>
    <w:rsid w:val="00C42A39"/>
    <w:rsid w:val="00C4359C"/>
    <w:rsid w:val="00C43F01"/>
    <w:rsid w:val="00C47AD1"/>
    <w:rsid w:val="00C507B7"/>
    <w:rsid w:val="00C509E1"/>
    <w:rsid w:val="00C5346E"/>
    <w:rsid w:val="00C53CB0"/>
    <w:rsid w:val="00C542FC"/>
    <w:rsid w:val="00C559E8"/>
    <w:rsid w:val="00C57C59"/>
    <w:rsid w:val="00C60114"/>
    <w:rsid w:val="00C608FA"/>
    <w:rsid w:val="00C60E0C"/>
    <w:rsid w:val="00C61454"/>
    <w:rsid w:val="00C61B76"/>
    <w:rsid w:val="00C62935"/>
    <w:rsid w:val="00C629CE"/>
    <w:rsid w:val="00C63B8F"/>
    <w:rsid w:val="00C643DD"/>
    <w:rsid w:val="00C669A3"/>
    <w:rsid w:val="00C66FA5"/>
    <w:rsid w:val="00C7156B"/>
    <w:rsid w:val="00C71583"/>
    <w:rsid w:val="00C72060"/>
    <w:rsid w:val="00C726BF"/>
    <w:rsid w:val="00C733FF"/>
    <w:rsid w:val="00C739F6"/>
    <w:rsid w:val="00C74E0C"/>
    <w:rsid w:val="00C7519C"/>
    <w:rsid w:val="00C75BC0"/>
    <w:rsid w:val="00C7639B"/>
    <w:rsid w:val="00C764BA"/>
    <w:rsid w:val="00C76C3E"/>
    <w:rsid w:val="00C76CEC"/>
    <w:rsid w:val="00C779C5"/>
    <w:rsid w:val="00C80669"/>
    <w:rsid w:val="00C809D0"/>
    <w:rsid w:val="00C80D6E"/>
    <w:rsid w:val="00C81569"/>
    <w:rsid w:val="00C83D87"/>
    <w:rsid w:val="00C845C8"/>
    <w:rsid w:val="00C84CF7"/>
    <w:rsid w:val="00C84D42"/>
    <w:rsid w:val="00C9193D"/>
    <w:rsid w:val="00C93935"/>
    <w:rsid w:val="00C95F51"/>
    <w:rsid w:val="00C97436"/>
    <w:rsid w:val="00CA1100"/>
    <w:rsid w:val="00CA17CC"/>
    <w:rsid w:val="00CA18CE"/>
    <w:rsid w:val="00CA1D1F"/>
    <w:rsid w:val="00CA23B0"/>
    <w:rsid w:val="00CA2C3D"/>
    <w:rsid w:val="00CA3068"/>
    <w:rsid w:val="00CA3F5F"/>
    <w:rsid w:val="00CA7188"/>
    <w:rsid w:val="00CA7394"/>
    <w:rsid w:val="00CA7491"/>
    <w:rsid w:val="00CB57BA"/>
    <w:rsid w:val="00CB5D73"/>
    <w:rsid w:val="00CB5EB0"/>
    <w:rsid w:val="00CB6670"/>
    <w:rsid w:val="00CB68A6"/>
    <w:rsid w:val="00CB7899"/>
    <w:rsid w:val="00CB7968"/>
    <w:rsid w:val="00CB7B18"/>
    <w:rsid w:val="00CC22C2"/>
    <w:rsid w:val="00CC232F"/>
    <w:rsid w:val="00CC27AF"/>
    <w:rsid w:val="00CC2B7D"/>
    <w:rsid w:val="00CC31F8"/>
    <w:rsid w:val="00CC637A"/>
    <w:rsid w:val="00CC6AC3"/>
    <w:rsid w:val="00CC6F7C"/>
    <w:rsid w:val="00CC739E"/>
    <w:rsid w:val="00CC7D01"/>
    <w:rsid w:val="00CC7E18"/>
    <w:rsid w:val="00CD02C0"/>
    <w:rsid w:val="00CD0575"/>
    <w:rsid w:val="00CD4A87"/>
    <w:rsid w:val="00CD5648"/>
    <w:rsid w:val="00CD5836"/>
    <w:rsid w:val="00CD5925"/>
    <w:rsid w:val="00CD5C90"/>
    <w:rsid w:val="00CD6273"/>
    <w:rsid w:val="00CD6768"/>
    <w:rsid w:val="00CE00C9"/>
    <w:rsid w:val="00CE1C8A"/>
    <w:rsid w:val="00CE2817"/>
    <w:rsid w:val="00CE29FB"/>
    <w:rsid w:val="00CE32CF"/>
    <w:rsid w:val="00CE3661"/>
    <w:rsid w:val="00CE3884"/>
    <w:rsid w:val="00CE3E2D"/>
    <w:rsid w:val="00CE4DBF"/>
    <w:rsid w:val="00CE6ADA"/>
    <w:rsid w:val="00CE76AE"/>
    <w:rsid w:val="00CF02CA"/>
    <w:rsid w:val="00CF2F2D"/>
    <w:rsid w:val="00CF520D"/>
    <w:rsid w:val="00CF54E7"/>
    <w:rsid w:val="00CF54F5"/>
    <w:rsid w:val="00D00076"/>
    <w:rsid w:val="00D0040C"/>
    <w:rsid w:val="00D01100"/>
    <w:rsid w:val="00D01761"/>
    <w:rsid w:val="00D01D02"/>
    <w:rsid w:val="00D024EF"/>
    <w:rsid w:val="00D02749"/>
    <w:rsid w:val="00D029FE"/>
    <w:rsid w:val="00D031BF"/>
    <w:rsid w:val="00D03AB3"/>
    <w:rsid w:val="00D03AD3"/>
    <w:rsid w:val="00D04EDB"/>
    <w:rsid w:val="00D05049"/>
    <w:rsid w:val="00D0669C"/>
    <w:rsid w:val="00D076D7"/>
    <w:rsid w:val="00D07A3D"/>
    <w:rsid w:val="00D116AA"/>
    <w:rsid w:val="00D12D0A"/>
    <w:rsid w:val="00D1390E"/>
    <w:rsid w:val="00D14D44"/>
    <w:rsid w:val="00D155E3"/>
    <w:rsid w:val="00D1593C"/>
    <w:rsid w:val="00D20368"/>
    <w:rsid w:val="00D21105"/>
    <w:rsid w:val="00D21E73"/>
    <w:rsid w:val="00D221A7"/>
    <w:rsid w:val="00D224F8"/>
    <w:rsid w:val="00D22F5A"/>
    <w:rsid w:val="00D23471"/>
    <w:rsid w:val="00D255B7"/>
    <w:rsid w:val="00D25D68"/>
    <w:rsid w:val="00D25F8D"/>
    <w:rsid w:val="00D2604F"/>
    <w:rsid w:val="00D262A1"/>
    <w:rsid w:val="00D267F8"/>
    <w:rsid w:val="00D26C01"/>
    <w:rsid w:val="00D26F9F"/>
    <w:rsid w:val="00D27893"/>
    <w:rsid w:val="00D27DA9"/>
    <w:rsid w:val="00D303DF"/>
    <w:rsid w:val="00D30807"/>
    <w:rsid w:val="00D311FB"/>
    <w:rsid w:val="00D312F9"/>
    <w:rsid w:val="00D31545"/>
    <w:rsid w:val="00D32692"/>
    <w:rsid w:val="00D332E7"/>
    <w:rsid w:val="00D3412B"/>
    <w:rsid w:val="00D350BD"/>
    <w:rsid w:val="00D379B4"/>
    <w:rsid w:val="00D4073F"/>
    <w:rsid w:val="00D41048"/>
    <w:rsid w:val="00D42CEE"/>
    <w:rsid w:val="00D43A26"/>
    <w:rsid w:val="00D44168"/>
    <w:rsid w:val="00D46E45"/>
    <w:rsid w:val="00D50CE6"/>
    <w:rsid w:val="00D50EED"/>
    <w:rsid w:val="00D5190C"/>
    <w:rsid w:val="00D523C4"/>
    <w:rsid w:val="00D53F84"/>
    <w:rsid w:val="00D543DA"/>
    <w:rsid w:val="00D5450F"/>
    <w:rsid w:val="00D54FA4"/>
    <w:rsid w:val="00D56238"/>
    <w:rsid w:val="00D5787F"/>
    <w:rsid w:val="00D57EB4"/>
    <w:rsid w:val="00D602C6"/>
    <w:rsid w:val="00D60792"/>
    <w:rsid w:val="00D614B4"/>
    <w:rsid w:val="00D62569"/>
    <w:rsid w:val="00D62841"/>
    <w:rsid w:val="00D630A6"/>
    <w:rsid w:val="00D64AD7"/>
    <w:rsid w:val="00D66239"/>
    <w:rsid w:val="00D66E91"/>
    <w:rsid w:val="00D67E58"/>
    <w:rsid w:val="00D712F8"/>
    <w:rsid w:val="00D71704"/>
    <w:rsid w:val="00D71923"/>
    <w:rsid w:val="00D74251"/>
    <w:rsid w:val="00D75191"/>
    <w:rsid w:val="00D7597B"/>
    <w:rsid w:val="00D77DAE"/>
    <w:rsid w:val="00D800B6"/>
    <w:rsid w:val="00D80479"/>
    <w:rsid w:val="00D80704"/>
    <w:rsid w:val="00D808C1"/>
    <w:rsid w:val="00D80F0A"/>
    <w:rsid w:val="00D8163F"/>
    <w:rsid w:val="00D81F23"/>
    <w:rsid w:val="00D8438A"/>
    <w:rsid w:val="00D84896"/>
    <w:rsid w:val="00D85AD2"/>
    <w:rsid w:val="00D85EE3"/>
    <w:rsid w:val="00D86935"/>
    <w:rsid w:val="00D86AE2"/>
    <w:rsid w:val="00D86DED"/>
    <w:rsid w:val="00D87881"/>
    <w:rsid w:val="00D91EDB"/>
    <w:rsid w:val="00D92893"/>
    <w:rsid w:val="00D93E93"/>
    <w:rsid w:val="00D940A0"/>
    <w:rsid w:val="00D945BD"/>
    <w:rsid w:val="00D96863"/>
    <w:rsid w:val="00DA02B6"/>
    <w:rsid w:val="00DA15E5"/>
    <w:rsid w:val="00DA1A81"/>
    <w:rsid w:val="00DA1ABC"/>
    <w:rsid w:val="00DA1FAB"/>
    <w:rsid w:val="00DA240D"/>
    <w:rsid w:val="00DA27FF"/>
    <w:rsid w:val="00DA3C67"/>
    <w:rsid w:val="00DA457A"/>
    <w:rsid w:val="00DA4CB2"/>
    <w:rsid w:val="00DA561A"/>
    <w:rsid w:val="00DA5A97"/>
    <w:rsid w:val="00DA6C33"/>
    <w:rsid w:val="00DA700F"/>
    <w:rsid w:val="00DA7B62"/>
    <w:rsid w:val="00DB0901"/>
    <w:rsid w:val="00DB1B70"/>
    <w:rsid w:val="00DB2E6A"/>
    <w:rsid w:val="00DB40C6"/>
    <w:rsid w:val="00DB5541"/>
    <w:rsid w:val="00DB67EB"/>
    <w:rsid w:val="00DB76E3"/>
    <w:rsid w:val="00DC08E2"/>
    <w:rsid w:val="00DC1996"/>
    <w:rsid w:val="00DC199E"/>
    <w:rsid w:val="00DC1E4B"/>
    <w:rsid w:val="00DC2A53"/>
    <w:rsid w:val="00DC34A8"/>
    <w:rsid w:val="00DC62D7"/>
    <w:rsid w:val="00DC66DC"/>
    <w:rsid w:val="00DC6D12"/>
    <w:rsid w:val="00DD5A2F"/>
    <w:rsid w:val="00DD5E56"/>
    <w:rsid w:val="00DE011A"/>
    <w:rsid w:val="00DE0A16"/>
    <w:rsid w:val="00DE0A29"/>
    <w:rsid w:val="00DE31B3"/>
    <w:rsid w:val="00DE5152"/>
    <w:rsid w:val="00DE5CAC"/>
    <w:rsid w:val="00DE6B4A"/>
    <w:rsid w:val="00DE729D"/>
    <w:rsid w:val="00DF1BEA"/>
    <w:rsid w:val="00DF27A4"/>
    <w:rsid w:val="00DF2CFA"/>
    <w:rsid w:val="00DF33D6"/>
    <w:rsid w:val="00DF4E64"/>
    <w:rsid w:val="00DF623B"/>
    <w:rsid w:val="00E00820"/>
    <w:rsid w:val="00E01259"/>
    <w:rsid w:val="00E0133F"/>
    <w:rsid w:val="00E01803"/>
    <w:rsid w:val="00E01DA4"/>
    <w:rsid w:val="00E0304B"/>
    <w:rsid w:val="00E030C4"/>
    <w:rsid w:val="00E04995"/>
    <w:rsid w:val="00E04F29"/>
    <w:rsid w:val="00E05867"/>
    <w:rsid w:val="00E061B5"/>
    <w:rsid w:val="00E06B98"/>
    <w:rsid w:val="00E06C6E"/>
    <w:rsid w:val="00E07EBF"/>
    <w:rsid w:val="00E12A4C"/>
    <w:rsid w:val="00E13407"/>
    <w:rsid w:val="00E1579F"/>
    <w:rsid w:val="00E1648B"/>
    <w:rsid w:val="00E16DD3"/>
    <w:rsid w:val="00E17B05"/>
    <w:rsid w:val="00E225C9"/>
    <w:rsid w:val="00E24778"/>
    <w:rsid w:val="00E25A7F"/>
    <w:rsid w:val="00E26D38"/>
    <w:rsid w:val="00E27B3A"/>
    <w:rsid w:val="00E27F1B"/>
    <w:rsid w:val="00E30EB2"/>
    <w:rsid w:val="00E31471"/>
    <w:rsid w:val="00E334B1"/>
    <w:rsid w:val="00E35B2D"/>
    <w:rsid w:val="00E35CB9"/>
    <w:rsid w:val="00E36AFA"/>
    <w:rsid w:val="00E401FE"/>
    <w:rsid w:val="00E40B7E"/>
    <w:rsid w:val="00E410EC"/>
    <w:rsid w:val="00E41261"/>
    <w:rsid w:val="00E43D8C"/>
    <w:rsid w:val="00E453E8"/>
    <w:rsid w:val="00E463FE"/>
    <w:rsid w:val="00E47D83"/>
    <w:rsid w:val="00E47DC9"/>
    <w:rsid w:val="00E500B1"/>
    <w:rsid w:val="00E50AFF"/>
    <w:rsid w:val="00E5173D"/>
    <w:rsid w:val="00E518C4"/>
    <w:rsid w:val="00E51F2F"/>
    <w:rsid w:val="00E51F32"/>
    <w:rsid w:val="00E51FCF"/>
    <w:rsid w:val="00E52296"/>
    <w:rsid w:val="00E52855"/>
    <w:rsid w:val="00E528C2"/>
    <w:rsid w:val="00E528F8"/>
    <w:rsid w:val="00E52F47"/>
    <w:rsid w:val="00E557C5"/>
    <w:rsid w:val="00E564D1"/>
    <w:rsid w:val="00E56CC7"/>
    <w:rsid w:val="00E578BC"/>
    <w:rsid w:val="00E579C8"/>
    <w:rsid w:val="00E60469"/>
    <w:rsid w:val="00E60651"/>
    <w:rsid w:val="00E608F2"/>
    <w:rsid w:val="00E62374"/>
    <w:rsid w:val="00E62B24"/>
    <w:rsid w:val="00E63957"/>
    <w:rsid w:val="00E64AD2"/>
    <w:rsid w:val="00E66D6B"/>
    <w:rsid w:val="00E66F34"/>
    <w:rsid w:val="00E67540"/>
    <w:rsid w:val="00E70010"/>
    <w:rsid w:val="00E70443"/>
    <w:rsid w:val="00E7098B"/>
    <w:rsid w:val="00E712C3"/>
    <w:rsid w:val="00E72018"/>
    <w:rsid w:val="00E7276A"/>
    <w:rsid w:val="00E72D52"/>
    <w:rsid w:val="00E7344B"/>
    <w:rsid w:val="00E74328"/>
    <w:rsid w:val="00E74CE8"/>
    <w:rsid w:val="00E74FC6"/>
    <w:rsid w:val="00E759B5"/>
    <w:rsid w:val="00E80B69"/>
    <w:rsid w:val="00E80F29"/>
    <w:rsid w:val="00E820E8"/>
    <w:rsid w:val="00E82E83"/>
    <w:rsid w:val="00E82E94"/>
    <w:rsid w:val="00E833DF"/>
    <w:rsid w:val="00E84727"/>
    <w:rsid w:val="00E84E73"/>
    <w:rsid w:val="00E85B1E"/>
    <w:rsid w:val="00E85DE1"/>
    <w:rsid w:val="00E86596"/>
    <w:rsid w:val="00E869FB"/>
    <w:rsid w:val="00E873B4"/>
    <w:rsid w:val="00E8796F"/>
    <w:rsid w:val="00E87F37"/>
    <w:rsid w:val="00E90D98"/>
    <w:rsid w:val="00E91610"/>
    <w:rsid w:val="00E93F85"/>
    <w:rsid w:val="00E95BA4"/>
    <w:rsid w:val="00E95CC2"/>
    <w:rsid w:val="00E96657"/>
    <w:rsid w:val="00E97443"/>
    <w:rsid w:val="00EA063B"/>
    <w:rsid w:val="00EA0784"/>
    <w:rsid w:val="00EA10B6"/>
    <w:rsid w:val="00EA1CAC"/>
    <w:rsid w:val="00EA1FA0"/>
    <w:rsid w:val="00EA26FC"/>
    <w:rsid w:val="00EA2EC3"/>
    <w:rsid w:val="00EA374F"/>
    <w:rsid w:val="00EA3A3E"/>
    <w:rsid w:val="00EA418A"/>
    <w:rsid w:val="00EA5026"/>
    <w:rsid w:val="00EA535D"/>
    <w:rsid w:val="00EA63AE"/>
    <w:rsid w:val="00EA7017"/>
    <w:rsid w:val="00EA7862"/>
    <w:rsid w:val="00EA7FBA"/>
    <w:rsid w:val="00EB0210"/>
    <w:rsid w:val="00EB0B33"/>
    <w:rsid w:val="00EB2493"/>
    <w:rsid w:val="00EB2830"/>
    <w:rsid w:val="00EB321E"/>
    <w:rsid w:val="00EB3E0F"/>
    <w:rsid w:val="00EB47AD"/>
    <w:rsid w:val="00EB4896"/>
    <w:rsid w:val="00EB50F0"/>
    <w:rsid w:val="00EB7557"/>
    <w:rsid w:val="00EB7680"/>
    <w:rsid w:val="00EB7BE9"/>
    <w:rsid w:val="00EC1036"/>
    <w:rsid w:val="00EC1BA4"/>
    <w:rsid w:val="00EC1F79"/>
    <w:rsid w:val="00EC2A02"/>
    <w:rsid w:val="00EC2E97"/>
    <w:rsid w:val="00EC2FE9"/>
    <w:rsid w:val="00EC3AE3"/>
    <w:rsid w:val="00EC3DF3"/>
    <w:rsid w:val="00EC4D97"/>
    <w:rsid w:val="00EC517E"/>
    <w:rsid w:val="00EC6938"/>
    <w:rsid w:val="00EC71A7"/>
    <w:rsid w:val="00EC7C7C"/>
    <w:rsid w:val="00EC7E44"/>
    <w:rsid w:val="00ED089D"/>
    <w:rsid w:val="00ED0AAD"/>
    <w:rsid w:val="00ED1FDF"/>
    <w:rsid w:val="00ED240E"/>
    <w:rsid w:val="00ED2A6C"/>
    <w:rsid w:val="00ED5784"/>
    <w:rsid w:val="00ED6078"/>
    <w:rsid w:val="00EE10B4"/>
    <w:rsid w:val="00EE23BA"/>
    <w:rsid w:val="00EE2436"/>
    <w:rsid w:val="00EE25B4"/>
    <w:rsid w:val="00EE630F"/>
    <w:rsid w:val="00EE67AD"/>
    <w:rsid w:val="00EF13A3"/>
    <w:rsid w:val="00EF16D4"/>
    <w:rsid w:val="00EF17C5"/>
    <w:rsid w:val="00EF20F7"/>
    <w:rsid w:val="00EF4C11"/>
    <w:rsid w:val="00EF67B1"/>
    <w:rsid w:val="00F03D82"/>
    <w:rsid w:val="00F047DF"/>
    <w:rsid w:val="00F04A20"/>
    <w:rsid w:val="00F04D1C"/>
    <w:rsid w:val="00F07247"/>
    <w:rsid w:val="00F07478"/>
    <w:rsid w:val="00F11AE7"/>
    <w:rsid w:val="00F127CB"/>
    <w:rsid w:val="00F144D7"/>
    <w:rsid w:val="00F162A8"/>
    <w:rsid w:val="00F166B5"/>
    <w:rsid w:val="00F16F8C"/>
    <w:rsid w:val="00F17B0B"/>
    <w:rsid w:val="00F202A6"/>
    <w:rsid w:val="00F209AE"/>
    <w:rsid w:val="00F20CBF"/>
    <w:rsid w:val="00F20CDA"/>
    <w:rsid w:val="00F21097"/>
    <w:rsid w:val="00F21AD9"/>
    <w:rsid w:val="00F2393C"/>
    <w:rsid w:val="00F23D69"/>
    <w:rsid w:val="00F242A6"/>
    <w:rsid w:val="00F24AC8"/>
    <w:rsid w:val="00F2589A"/>
    <w:rsid w:val="00F26A8D"/>
    <w:rsid w:val="00F26B00"/>
    <w:rsid w:val="00F336D3"/>
    <w:rsid w:val="00F340B5"/>
    <w:rsid w:val="00F369B2"/>
    <w:rsid w:val="00F36CE5"/>
    <w:rsid w:val="00F36DA3"/>
    <w:rsid w:val="00F36FCD"/>
    <w:rsid w:val="00F37484"/>
    <w:rsid w:val="00F37E99"/>
    <w:rsid w:val="00F400C0"/>
    <w:rsid w:val="00F4072E"/>
    <w:rsid w:val="00F4408F"/>
    <w:rsid w:val="00F44178"/>
    <w:rsid w:val="00F454E7"/>
    <w:rsid w:val="00F46236"/>
    <w:rsid w:val="00F465FF"/>
    <w:rsid w:val="00F50271"/>
    <w:rsid w:val="00F50FCD"/>
    <w:rsid w:val="00F511B7"/>
    <w:rsid w:val="00F52588"/>
    <w:rsid w:val="00F5270F"/>
    <w:rsid w:val="00F5457F"/>
    <w:rsid w:val="00F564C9"/>
    <w:rsid w:val="00F5660F"/>
    <w:rsid w:val="00F60EB2"/>
    <w:rsid w:val="00F6164D"/>
    <w:rsid w:val="00F61E35"/>
    <w:rsid w:val="00F6264D"/>
    <w:rsid w:val="00F6384A"/>
    <w:rsid w:val="00F6438A"/>
    <w:rsid w:val="00F652F8"/>
    <w:rsid w:val="00F66B11"/>
    <w:rsid w:val="00F67C57"/>
    <w:rsid w:val="00F7069B"/>
    <w:rsid w:val="00F7095B"/>
    <w:rsid w:val="00F71E9A"/>
    <w:rsid w:val="00F71FE8"/>
    <w:rsid w:val="00F72C4C"/>
    <w:rsid w:val="00F72FDE"/>
    <w:rsid w:val="00F73E4E"/>
    <w:rsid w:val="00F748DA"/>
    <w:rsid w:val="00F74F42"/>
    <w:rsid w:val="00F7506B"/>
    <w:rsid w:val="00F76349"/>
    <w:rsid w:val="00F77537"/>
    <w:rsid w:val="00F77FD6"/>
    <w:rsid w:val="00F801CF"/>
    <w:rsid w:val="00F8363D"/>
    <w:rsid w:val="00F83E46"/>
    <w:rsid w:val="00F856A5"/>
    <w:rsid w:val="00F86582"/>
    <w:rsid w:val="00F86A0D"/>
    <w:rsid w:val="00F86CAC"/>
    <w:rsid w:val="00F86F75"/>
    <w:rsid w:val="00F8727F"/>
    <w:rsid w:val="00F90232"/>
    <w:rsid w:val="00F907FB"/>
    <w:rsid w:val="00F911C9"/>
    <w:rsid w:val="00F912DC"/>
    <w:rsid w:val="00F92F0D"/>
    <w:rsid w:val="00FA0200"/>
    <w:rsid w:val="00FA11B3"/>
    <w:rsid w:val="00FA2011"/>
    <w:rsid w:val="00FA4CC9"/>
    <w:rsid w:val="00FA65DE"/>
    <w:rsid w:val="00FB0EDD"/>
    <w:rsid w:val="00FB10FA"/>
    <w:rsid w:val="00FB371D"/>
    <w:rsid w:val="00FB3A55"/>
    <w:rsid w:val="00FB40E5"/>
    <w:rsid w:val="00FB5212"/>
    <w:rsid w:val="00FC056A"/>
    <w:rsid w:val="00FC05E7"/>
    <w:rsid w:val="00FC13AD"/>
    <w:rsid w:val="00FC1E81"/>
    <w:rsid w:val="00FC2B9B"/>
    <w:rsid w:val="00FC65E3"/>
    <w:rsid w:val="00FC6D29"/>
    <w:rsid w:val="00FC797A"/>
    <w:rsid w:val="00FC7D0D"/>
    <w:rsid w:val="00FC7D7B"/>
    <w:rsid w:val="00FD0092"/>
    <w:rsid w:val="00FD09CC"/>
    <w:rsid w:val="00FD0FF9"/>
    <w:rsid w:val="00FD2FD6"/>
    <w:rsid w:val="00FD36D9"/>
    <w:rsid w:val="00FD3C06"/>
    <w:rsid w:val="00FD56EC"/>
    <w:rsid w:val="00FD5D6C"/>
    <w:rsid w:val="00FD6D91"/>
    <w:rsid w:val="00FD7A63"/>
    <w:rsid w:val="00FD7D3A"/>
    <w:rsid w:val="00FE06E1"/>
    <w:rsid w:val="00FE0884"/>
    <w:rsid w:val="00FE0EFB"/>
    <w:rsid w:val="00FE2A68"/>
    <w:rsid w:val="00FE382E"/>
    <w:rsid w:val="00FE3AD4"/>
    <w:rsid w:val="00FE3BDD"/>
    <w:rsid w:val="00FE3C23"/>
    <w:rsid w:val="00FE3C68"/>
    <w:rsid w:val="00FE58CD"/>
    <w:rsid w:val="00FE5C54"/>
    <w:rsid w:val="00FE5F4D"/>
    <w:rsid w:val="00FE6D98"/>
    <w:rsid w:val="00FE6DAB"/>
    <w:rsid w:val="00FF009B"/>
    <w:rsid w:val="00FF0110"/>
    <w:rsid w:val="00FF09A2"/>
    <w:rsid w:val="00FF11E4"/>
    <w:rsid w:val="00FF2E0C"/>
    <w:rsid w:val="00FF2ECB"/>
    <w:rsid w:val="00FF33CC"/>
    <w:rsid w:val="00FF4D43"/>
    <w:rsid w:val="00FF649A"/>
    <w:rsid w:val="00FF64A1"/>
    <w:rsid w:val="00FF69B2"/>
    <w:rsid w:val="00FF7329"/>
    <w:rsid w:val="00FF7ADD"/>
    <w:rsid w:val="00FF7BA5"/>
    <w:rsid w:val="069E47B3"/>
    <w:rsid w:val="0872676C"/>
    <w:rsid w:val="0AFDF4D2"/>
    <w:rsid w:val="0D7907BD"/>
    <w:rsid w:val="0DD32066"/>
    <w:rsid w:val="0FFAAFAF"/>
    <w:rsid w:val="14FFA5A9"/>
    <w:rsid w:val="15E946B5"/>
    <w:rsid w:val="15FF4B3F"/>
    <w:rsid w:val="173F2347"/>
    <w:rsid w:val="17DECF79"/>
    <w:rsid w:val="1B7F7EE9"/>
    <w:rsid w:val="1D7FE767"/>
    <w:rsid w:val="1DD6BBA8"/>
    <w:rsid w:val="1EF33B7B"/>
    <w:rsid w:val="1EF795CA"/>
    <w:rsid w:val="1FB79B61"/>
    <w:rsid w:val="1FFB10AE"/>
    <w:rsid w:val="1FFFFD4E"/>
    <w:rsid w:val="23F07D91"/>
    <w:rsid w:val="26FE1805"/>
    <w:rsid w:val="2779CA38"/>
    <w:rsid w:val="2CEDBF5F"/>
    <w:rsid w:val="2DFF3854"/>
    <w:rsid w:val="2F6EB03F"/>
    <w:rsid w:val="2FDF610B"/>
    <w:rsid w:val="2FE9C5AA"/>
    <w:rsid w:val="3392509C"/>
    <w:rsid w:val="33FB0620"/>
    <w:rsid w:val="347F1349"/>
    <w:rsid w:val="34EB271A"/>
    <w:rsid w:val="35EB7A8A"/>
    <w:rsid w:val="36080A70"/>
    <w:rsid w:val="36FF84DA"/>
    <w:rsid w:val="36FFBAF1"/>
    <w:rsid w:val="375F4131"/>
    <w:rsid w:val="375FBAF1"/>
    <w:rsid w:val="37BC1BA9"/>
    <w:rsid w:val="37FD3540"/>
    <w:rsid w:val="39073185"/>
    <w:rsid w:val="397E01D8"/>
    <w:rsid w:val="3B0FDAB3"/>
    <w:rsid w:val="3BB7F175"/>
    <w:rsid w:val="3CEFFF83"/>
    <w:rsid w:val="3DDF17BF"/>
    <w:rsid w:val="3E8E8C59"/>
    <w:rsid w:val="3EFBD84B"/>
    <w:rsid w:val="3F1E9439"/>
    <w:rsid w:val="3F2BD51C"/>
    <w:rsid w:val="3F664122"/>
    <w:rsid w:val="3F6B0E5A"/>
    <w:rsid w:val="3F7D2774"/>
    <w:rsid w:val="3F7D9F43"/>
    <w:rsid w:val="3F7F3903"/>
    <w:rsid w:val="3F7F4F9A"/>
    <w:rsid w:val="3FA54403"/>
    <w:rsid w:val="3FAE73DF"/>
    <w:rsid w:val="3FAF70A7"/>
    <w:rsid w:val="3FBC2A06"/>
    <w:rsid w:val="3FBF18B5"/>
    <w:rsid w:val="3FBF7F2C"/>
    <w:rsid w:val="3FC19223"/>
    <w:rsid w:val="3FCD1F3E"/>
    <w:rsid w:val="3FCFA25B"/>
    <w:rsid w:val="3FD6BD59"/>
    <w:rsid w:val="3FE680DC"/>
    <w:rsid w:val="3FFBD6DC"/>
    <w:rsid w:val="3FFE8210"/>
    <w:rsid w:val="409448BA"/>
    <w:rsid w:val="41FF872F"/>
    <w:rsid w:val="45BF3FEE"/>
    <w:rsid w:val="45BF5F3F"/>
    <w:rsid w:val="460FDB28"/>
    <w:rsid w:val="48D424DC"/>
    <w:rsid w:val="4ADF6B11"/>
    <w:rsid w:val="4E6CCF84"/>
    <w:rsid w:val="4F76DC15"/>
    <w:rsid w:val="4F9E0757"/>
    <w:rsid w:val="4FA72C48"/>
    <w:rsid w:val="4FBD202C"/>
    <w:rsid w:val="4FDF6E29"/>
    <w:rsid w:val="4FDF991D"/>
    <w:rsid w:val="4FDF9C11"/>
    <w:rsid w:val="4FF83360"/>
    <w:rsid w:val="4FF9766A"/>
    <w:rsid w:val="4FFF3AA1"/>
    <w:rsid w:val="4FFF438E"/>
    <w:rsid w:val="53BFBDCA"/>
    <w:rsid w:val="53DEAB38"/>
    <w:rsid w:val="53EB2B85"/>
    <w:rsid w:val="55A3DC31"/>
    <w:rsid w:val="56BD690D"/>
    <w:rsid w:val="56FF7D1A"/>
    <w:rsid w:val="56FFB259"/>
    <w:rsid w:val="573FE5CE"/>
    <w:rsid w:val="579607E1"/>
    <w:rsid w:val="57FDDE0D"/>
    <w:rsid w:val="596FA181"/>
    <w:rsid w:val="59DF8367"/>
    <w:rsid w:val="5B5EA7AD"/>
    <w:rsid w:val="5B7F954A"/>
    <w:rsid w:val="5BB58C7C"/>
    <w:rsid w:val="5BD21E4F"/>
    <w:rsid w:val="5BF3D3B6"/>
    <w:rsid w:val="5BF5246B"/>
    <w:rsid w:val="5BFB2881"/>
    <w:rsid w:val="5BFDD958"/>
    <w:rsid w:val="5BFFE522"/>
    <w:rsid w:val="5C4108BD"/>
    <w:rsid w:val="5CE729AA"/>
    <w:rsid w:val="5CFE678D"/>
    <w:rsid w:val="5D6F2C9E"/>
    <w:rsid w:val="5DDF9305"/>
    <w:rsid w:val="5EAA4F0E"/>
    <w:rsid w:val="5EF7062B"/>
    <w:rsid w:val="5EFB686B"/>
    <w:rsid w:val="5F56C286"/>
    <w:rsid w:val="5F5FE787"/>
    <w:rsid w:val="5F775F69"/>
    <w:rsid w:val="5FBE7AB2"/>
    <w:rsid w:val="5FCF850E"/>
    <w:rsid w:val="5FDB8CAF"/>
    <w:rsid w:val="5FDD5E3A"/>
    <w:rsid w:val="5FEE1488"/>
    <w:rsid w:val="5FEF036D"/>
    <w:rsid w:val="5FFEBDAA"/>
    <w:rsid w:val="5FFF4505"/>
    <w:rsid w:val="5FFFC7D8"/>
    <w:rsid w:val="5FFFE033"/>
    <w:rsid w:val="62FBC647"/>
    <w:rsid w:val="635C5B1F"/>
    <w:rsid w:val="63772C5F"/>
    <w:rsid w:val="63AEBA23"/>
    <w:rsid w:val="63EE8617"/>
    <w:rsid w:val="653A46F7"/>
    <w:rsid w:val="65841B28"/>
    <w:rsid w:val="65F2E584"/>
    <w:rsid w:val="66FF6BFB"/>
    <w:rsid w:val="67CDF854"/>
    <w:rsid w:val="69DF6850"/>
    <w:rsid w:val="6A7FA3F5"/>
    <w:rsid w:val="6AFDC04A"/>
    <w:rsid w:val="6BDEE4A1"/>
    <w:rsid w:val="6CFEB5B0"/>
    <w:rsid w:val="6D1FD7DD"/>
    <w:rsid w:val="6DBFD794"/>
    <w:rsid w:val="6DFA96B1"/>
    <w:rsid w:val="6E57E3E2"/>
    <w:rsid w:val="6F2CA946"/>
    <w:rsid w:val="6F7D455A"/>
    <w:rsid w:val="6FBEE9E6"/>
    <w:rsid w:val="6FDD0A45"/>
    <w:rsid w:val="6FDF3085"/>
    <w:rsid w:val="6FDF5B79"/>
    <w:rsid w:val="6FF67BF2"/>
    <w:rsid w:val="6FFFB07F"/>
    <w:rsid w:val="707A3BAB"/>
    <w:rsid w:val="71A722DE"/>
    <w:rsid w:val="72613D38"/>
    <w:rsid w:val="727CAB84"/>
    <w:rsid w:val="72DCD967"/>
    <w:rsid w:val="735B08DA"/>
    <w:rsid w:val="73ADD3EC"/>
    <w:rsid w:val="73DF6ABE"/>
    <w:rsid w:val="73F75CFB"/>
    <w:rsid w:val="74D76AE5"/>
    <w:rsid w:val="75ED1229"/>
    <w:rsid w:val="75FA6CF2"/>
    <w:rsid w:val="75FED66C"/>
    <w:rsid w:val="771B98AE"/>
    <w:rsid w:val="774E66B9"/>
    <w:rsid w:val="7779C442"/>
    <w:rsid w:val="777DCD87"/>
    <w:rsid w:val="777F205B"/>
    <w:rsid w:val="77DE7116"/>
    <w:rsid w:val="77DFE8A3"/>
    <w:rsid w:val="77E5323D"/>
    <w:rsid w:val="77E5AEC5"/>
    <w:rsid w:val="77ED5AFE"/>
    <w:rsid w:val="77EF0092"/>
    <w:rsid w:val="77EF10DC"/>
    <w:rsid w:val="77EF113F"/>
    <w:rsid w:val="77EF50BA"/>
    <w:rsid w:val="77EF7613"/>
    <w:rsid w:val="77F91794"/>
    <w:rsid w:val="77FEEF46"/>
    <w:rsid w:val="77FF126A"/>
    <w:rsid w:val="77FF37CF"/>
    <w:rsid w:val="77FF3A5B"/>
    <w:rsid w:val="77FFA559"/>
    <w:rsid w:val="78F55F75"/>
    <w:rsid w:val="796F2356"/>
    <w:rsid w:val="79B72309"/>
    <w:rsid w:val="79FE7395"/>
    <w:rsid w:val="79FF32B6"/>
    <w:rsid w:val="7A194C17"/>
    <w:rsid w:val="7AC761F4"/>
    <w:rsid w:val="7AF7CA0E"/>
    <w:rsid w:val="7AFF284B"/>
    <w:rsid w:val="7B72E544"/>
    <w:rsid w:val="7B73AB1D"/>
    <w:rsid w:val="7B7EBE34"/>
    <w:rsid w:val="7B7F33ED"/>
    <w:rsid w:val="7B9C6819"/>
    <w:rsid w:val="7BB0083D"/>
    <w:rsid w:val="7BD7FDBB"/>
    <w:rsid w:val="7BDBD87F"/>
    <w:rsid w:val="7BDE6426"/>
    <w:rsid w:val="7BEF21B3"/>
    <w:rsid w:val="7BEFF024"/>
    <w:rsid w:val="7BFF4E2B"/>
    <w:rsid w:val="7BFF7356"/>
    <w:rsid w:val="7C50E1C9"/>
    <w:rsid w:val="7C7A18A2"/>
    <w:rsid w:val="7CC35549"/>
    <w:rsid w:val="7CFF8A57"/>
    <w:rsid w:val="7D3B9D45"/>
    <w:rsid w:val="7D5E80F4"/>
    <w:rsid w:val="7D7E187B"/>
    <w:rsid w:val="7D93B1A6"/>
    <w:rsid w:val="7D9F7AC9"/>
    <w:rsid w:val="7DABF788"/>
    <w:rsid w:val="7DDB6DC4"/>
    <w:rsid w:val="7DE9EF8A"/>
    <w:rsid w:val="7DEA3648"/>
    <w:rsid w:val="7DEF9A23"/>
    <w:rsid w:val="7DEFB51B"/>
    <w:rsid w:val="7DF5F39B"/>
    <w:rsid w:val="7DFB672C"/>
    <w:rsid w:val="7DFBC725"/>
    <w:rsid w:val="7DFF01A1"/>
    <w:rsid w:val="7DFF865C"/>
    <w:rsid w:val="7E5EA000"/>
    <w:rsid w:val="7E697948"/>
    <w:rsid w:val="7E8AE457"/>
    <w:rsid w:val="7E99CEBB"/>
    <w:rsid w:val="7EAB88AA"/>
    <w:rsid w:val="7EB7D1F6"/>
    <w:rsid w:val="7EDFF850"/>
    <w:rsid w:val="7EDFFFE0"/>
    <w:rsid w:val="7EEA5BA8"/>
    <w:rsid w:val="7EEBD02A"/>
    <w:rsid w:val="7EEBE0FE"/>
    <w:rsid w:val="7EF304E0"/>
    <w:rsid w:val="7EFAADA2"/>
    <w:rsid w:val="7F1AB4AA"/>
    <w:rsid w:val="7F2F698A"/>
    <w:rsid w:val="7F43DD8B"/>
    <w:rsid w:val="7F470032"/>
    <w:rsid w:val="7F6F609B"/>
    <w:rsid w:val="7F779C57"/>
    <w:rsid w:val="7F7E9AD5"/>
    <w:rsid w:val="7F7F8FD2"/>
    <w:rsid w:val="7F7FBD0F"/>
    <w:rsid w:val="7F7FDA1F"/>
    <w:rsid w:val="7F9D8367"/>
    <w:rsid w:val="7FAB873E"/>
    <w:rsid w:val="7FB7E3E7"/>
    <w:rsid w:val="7FB7FF26"/>
    <w:rsid w:val="7FBB8EF1"/>
    <w:rsid w:val="7FBF2713"/>
    <w:rsid w:val="7FBFF6D8"/>
    <w:rsid w:val="7FDCC63F"/>
    <w:rsid w:val="7FDDEF4B"/>
    <w:rsid w:val="7FDEAD8A"/>
    <w:rsid w:val="7FDF16C3"/>
    <w:rsid w:val="7FDF6160"/>
    <w:rsid w:val="7FDFDE6B"/>
    <w:rsid w:val="7FEB8A07"/>
    <w:rsid w:val="7FEFE76E"/>
    <w:rsid w:val="7FF486A3"/>
    <w:rsid w:val="7FF5A4FE"/>
    <w:rsid w:val="7FF6A3DA"/>
    <w:rsid w:val="7FF8AB65"/>
    <w:rsid w:val="7FF9E698"/>
    <w:rsid w:val="7FFAE64E"/>
    <w:rsid w:val="7FFBE1F8"/>
    <w:rsid w:val="7FFCE526"/>
    <w:rsid w:val="7FFDABF0"/>
    <w:rsid w:val="7FFE33A0"/>
    <w:rsid w:val="7FFEB67F"/>
    <w:rsid w:val="7FFECA86"/>
    <w:rsid w:val="7FFF2431"/>
    <w:rsid w:val="7FFF831B"/>
    <w:rsid w:val="7FFF9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white">
      <v:fill color="white"/>
    </o:shapedefaults>
    <o:shapelayout v:ext="edit">
      <o:idmap v:ext="edit" data="1"/>
    </o:shapelayout>
  </w:shapeDefaults>
  <w:decimalSymbol w:val="."/>
  <w:listSeparator w:val=","/>
  <w14:docId w14:val="4EC45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Strong" w:semiHidden="0" w:uiPriority="22" w:unhideWhenUsed="0" w:qFormat="1"/>
    <w:lsdException w:name="Emphasis" w:semiHidden="0" w:unhideWhenUsed="0"/>
    <w:lsdException w:name="HTML Top of Form" w:uiPriority="99"/>
    <w:lsdException w:name="HTML Bottom of Form" w:uiPriority="99"/>
    <w:lsdException w:name="Normal (Web)" w:uiPriority="99" w:qFormat="1"/>
    <w:lsdException w:name="Normal Table" w:uiPriority="99"/>
    <w:lsdException w:name="No List" w:uiPriority="99"/>
    <w:lsdException w:name="Outline List 1" w:uiPriority="99"/>
    <w:lsdException w:name="Outline List 2" w:uiPriority="99"/>
    <w:lsdException w:name="Outline List 3" w:uiPriority="99"/>
    <w:lsdException w:name="Balloon Text" w:qFormat="1"/>
    <w:lsdException w:name="Table Grid" w:semiHidden="0" w:uiPriority="39"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E1A6A"/>
    <w:pPr>
      <w:widowControl w:val="0"/>
      <w:spacing w:line="320" w:lineRule="exact"/>
      <w:ind w:firstLineChars="200" w:firstLine="200"/>
    </w:pPr>
    <w:rPr>
      <w:rFonts w:ascii="Times New Roman" w:eastAsia="宋体" w:hAnsi="Times New Roman" w:cs="Times New Roman"/>
      <w:kern w:val="2"/>
      <w:sz w:val="22"/>
    </w:rPr>
  </w:style>
  <w:style w:type="paragraph" w:styleId="1">
    <w:name w:val="heading 1"/>
    <w:basedOn w:val="a0"/>
    <w:next w:val="a0"/>
    <w:qFormat/>
    <w:rsid w:val="008E1A6A"/>
    <w:pPr>
      <w:keepNext/>
      <w:keepLines/>
      <w:numPr>
        <w:numId w:val="1"/>
      </w:numPr>
      <w:spacing w:before="100" w:after="100"/>
      <w:ind w:firstLineChars="0" w:firstLine="0"/>
      <w:outlineLvl w:val="0"/>
    </w:pPr>
    <w:rPr>
      <w:rFonts w:eastAsia="幼圆"/>
      <w:b/>
      <w:bCs/>
      <w:kern w:val="44"/>
      <w:sz w:val="28"/>
      <w:szCs w:val="44"/>
    </w:rPr>
  </w:style>
  <w:style w:type="paragraph" w:styleId="2">
    <w:name w:val="heading 2"/>
    <w:basedOn w:val="a0"/>
    <w:next w:val="a0"/>
    <w:link w:val="2Char"/>
    <w:unhideWhenUsed/>
    <w:qFormat/>
    <w:rsid w:val="008E1A6A"/>
    <w:pPr>
      <w:keepNext/>
      <w:keepLines/>
      <w:numPr>
        <w:ilvl w:val="1"/>
        <w:numId w:val="1"/>
      </w:numPr>
      <w:spacing w:before="60" w:after="60"/>
      <w:ind w:firstLineChars="0" w:firstLine="0"/>
      <w:outlineLvl w:val="1"/>
    </w:pPr>
    <w:rPr>
      <w:rFonts w:eastAsia="幼圆"/>
      <w:b/>
    </w:rPr>
  </w:style>
  <w:style w:type="paragraph" w:styleId="3">
    <w:name w:val="heading 3"/>
    <w:basedOn w:val="a0"/>
    <w:next w:val="a0"/>
    <w:unhideWhenUsed/>
    <w:qFormat/>
    <w:rsid w:val="008E1A6A"/>
    <w:pPr>
      <w:keepNext/>
      <w:keepLines/>
      <w:numPr>
        <w:ilvl w:val="2"/>
        <w:numId w:val="1"/>
      </w:numPr>
      <w:spacing w:before="20" w:after="20"/>
      <w:ind w:firstLineChars="0" w:firstLine="0"/>
      <w:outlineLvl w:val="2"/>
    </w:pPr>
    <w:rPr>
      <w:rFonts w:eastAsia="幼圆"/>
      <w:b/>
      <w:bCs/>
      <w:szCs w:val="32"/>
    </w:rPr>
  </w:style>
  <w:style w:type="paragraph" w:styleId="4">
    <w:name w:val="heading 4"/>
    <w:basedOn w:val="a0"/>
    <w:next w:val="a0"/>
    <w:unhideWhenUsed/>
    <w:qFormat/>
    <w:rsid w:val="008E1A6A"/>
    <w:pPr>
      <w:keepNext/>
      <w:keepLines/>
      <w:spacing w:before="20" w:after="20" w:line="280" w:lineRule="exact"/>
      <w:ind w:firstLineChars="0" w:firstLine="0"/>
      <w:outlineLvl w:val="3"/>
    </w:pPr>
    <w:rPr>
      <w:bCs/>
    </w:rPr>
  </w:style>
  <w:style w:type="character" w:default="1" w:styleId="a1">
    <w:name w:val="Default Paragraph Font"/>
    <w:uiPriority w:val="1"/>
    <w:semiHidden/>
    <w:unhideWhenUsed/>
    <w:rsid w:val="008E1A6A"/>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8E1A6A"/>
  </w:style>
  <w:style w:type="paragraph" w:styleId="7">
    <w:name w:val="toc 7"/>
    <w:basedOn w:val="a0"/>
    <w:next w:val="a0"/>
    <w:pPr>
      <w:ind w:left="1320"/>
    </w:pPr>
    <w:rPr>
      <w:rFonts w:asciiTheme="minorHAnsi" w:hAnsiTheme="minorHAnsi"/>
      <w:sz w:val="20"/>
    </w:rPr>
  </w:style>
  <w:style w:type="paragraph" w:styleId="5">
    <w:name w:val="toc 5"/>
    <w:basedOn w:val="a0"/>
    <w:next w:val="a0"/>
    <w:pPr>
      <w:ind w:left="880"/>
    </w:pPr>
    <w:rPr>
      <w:rFonts w:asciiTheme="minorHAnsi" w:hAnsiTheme="minorHAnsi"/>
      <w:sz w:val="20"/>
    </w:rPr>
  </w:style>
  <w:style w:type="paragraph" w:styleId="30">
    <w:name w:val="toc 3"/>
    <w:basedOn w:val="a0"/>
    <w:next w:val="a0"/>
    <w:uiPriority w:val="39"/>
    <w:qFormat/>
    <w:rsid w:val="008E1A6A"/>
    <w:pPr>
      <w:ind w:leftChars="400" w:left="840"/>
    </w:pPr>
  </w:style>
  <w:style w:type="paragraph" w:styleId="8">
    <w:name w:val="toc 8"/>
    <w:basedOn w:val="a0"/>
    <w:next w:val="a0"/>
    <w:pPr>
      <w:ind w:left="1540"/>
    </w:pPr>
    <w:rPr>
      <w:rFonts w:asciiTheme="minorHAnsi" w:hAnsiTheme="minorHAnsi"/>
      <w:sz w:val="20"/>
    </w:rPr>
  </w:style>
  <w:style w:type="paragraph" w:styleId="a4">
    <w:name w:val="Balloon Text"/>
    <w:basedOn w:val="a0"/>
    <w:link w:val="Char"/>
    <w:qFormat/>
    <w:rsid w:val="008E1A6A"/>
    <w:pPr>
      <w:spacing w:line="240" w:lineRule="auto"/>
    </w:pPr>
    <w:rPr>
      <w:sz w:val="18"/>
      <w:szCs w:val="18"/>
    </w:rPr>
  </w:style>
  <w:style w:type="paragraph" w:styleId="a5">
    <w:name w:val="footer"/>
    <w:basedOn w:val="a0"/>
    <w:link w:val="Char0"/>
    <w:uiPriority w:val="99"/>
    <w:qFormat/>
    <w:rsid w:val="008E1A6A"/>
    <w:pPr>
      <w:tabs>
        <w:tab w:val="center" w:pos="4153"/>
        <w:tab w:val="right" w:pos="8306"/>
      </w:tabs>
      <w:snapToGrid w:val="0"/>
      <w:ind w:firstLineChars="0" w:firstLine="0"/>
    </w:pPr>
    <w:rPr>
      <w:sz w:val="18"/>
    </w:rPr>
  </w:style>
  <w:style w:type="paragraph" w:styleId="a6">
    <w:name w:val="header"/>
    <w:basedOn w:val="a0"/>
    <w:link w:val="Char1"/>
    <w:uiPriority w:val="99"/>
    <w:qFormat/>
    <w:rsid w:val="008E1A6A"/>
    <w:pPr>
      <w:tabs>
        <w:tab w:val="center" w:pos="4153"/>
        <w:tab w:val="right" w:pos="8306"/>
      </w:tabs>
      <w:snapToGrid w:val="0"/>
      <w:spacing w:line="240" w:lineRule="auto"/>
      <w:ind w:firstLineChars="0" w:firstLine="0"/>
    </w:pPr>
  </w:style>
  <w:style w:type="paragraph" w:styleId="10">
    <w:name w:val="toc 1"/>
    <w:basedOn w:val="a0"/>
    <w:next w:val="a0"/>
    <w:uiPriority w:val="39"/>
    <w:qFormat/>
    <w:rsid w:val="008E1A6A"/>
  </w:style>
  <w:style w:type="paragraph" w:styleId="40">
    <w:name w:val="toc 4"/>
    <w:basedOn w:val="a0"/>
    <w:next w:val="a0"/>
    <w:pPr>
      <w:ind w:left="660"/>
    </w:pPr>
    <w:rPr>
      <w:rFonts w:asciiTheme="minorHAnsi" w:hAnsiTheme="minorHAnsi"/>
      <w:sz w:val="20"/>
    </w:rPr>
  </w:style>
  <w:style w:type="paragraph" w:styleId="a7">
    <w:name w:val="Subtitle"/>
    <w:basedOn w:val="a0"/>
    <w:next w:val="a0"/>
    <w:link w:val="Char2"/>
    <w:qFormat/>
    <w:rsid w:val="008E1A6A"/>
    <w:pPr>
      <w:spacing w:before="100" w:after="100"/>
      <w:ind w:firstLineChars="0" w:firstLine="0"/>
      <w:jc w:val="center"/>
      <w:outlineLvl w:val="1"/>
    </w:pPr>
    <w:rPr>
      <w:rFonts w:eastAsia="幼圆"/>
      <w:b/>
      <w:bCs/>
      <w:kern w:val="28"/>
      <w:sz w:val="28"/>
      <w:szCs w:val="28"/>
    </w:rPr>
  </w:style>
  <w:style w:type="paragraph" w:styleId="6">
    <w:name w:val="toc 6"/>
    <w:basedOn w:val="a0"/>
    <w:next w:val="a0"/>
    <w:pPr>
      <w:ind w:left="1100"/>
    </w:pPr>
    <w:rPr>
      <w:rFonts w:asciiTheme="minorHAnsi" w:hAnsiTheme="minorHAnsi"/>
      <w:sz w:val="20"/>
    </w:rPr>
  </w:style>
  <w:style w:type="paragraph" w:styleId="20">
    <w:name w:val="toc 2"/>
    <w:basedOn w:val="a0"/>
    <w:next w:val="a0"/>
    <w:uiPriority w:val="39"/>
    <w:qFormat/>
    <w:rsid w:val="008E1A6A"/>
    <w:pPr>
      <w:ind w:leftChars="200" w:left="420"/>
    </w:pPr>
  </w:style>
  <w:style w:type="paragraph" w:styleId="9">
    <w:name w:val="toc 9"/>
    <w:basedOn w:val="a0"/>
    <w:next w:val="a0"/>
    <w:pPr>
      <w:ind w:left="1760"/>
    </w:pPr>
    <w:rPr>
      <w:rFonts w:asciiTheme="minorHAnsi" w:hAnsiTheme="minorHAnsi"/>
      <w:sz w:val="20"/>
    </w:rPr>
  </w:style>
  <w:style w:type="paragraph" w:styleId="a8">
    <w:name w:val="Normal (Web)"/>
    <w:basedOn w:val="a0"/>
    <w:link w:val="Char3"/>
    <w:uiPriority w:val="99"/>
    <w:unhideWhenUsed/>
    <w:qFormat/>
    <w:rsid w:val="008E1A6A"/>
    <w:pPr>
      <w:widowControl/>
      <w:spacing w:before="100" w:beforeAutospacing="1" w:after="100" w:afterAutospacing="1" w:line="240" w:lineRule="auto"/>
      <w:ind w:firstLineChars="0" w:firstLine="0"/>
    </w:pPr>
    <w:rPr>
      <w:rFonts w:ascii="宋体" w:hAnsi="宋体" w:cs="宋体"/>
      <w:kern w:val="0"/>
      <w:szCs w:val="24"/>
    </w:rPr>
  </w:style>
  <w:style w:type="paragraph" w:styleId="a9">
    <w:name w:val="Title"/>
    <w:basedOn w:val="a0"/>
    <w:next w:val="a0"/>
    <w:link w:val="Char4"/>
    <w:uiPriority w:val="10"/>
    <w:qFormat/>
    <w:rsid w:val="008E1A6A"/>
    <w:pPr>
      <w:spacing w:before="100" w:after="100"/>
      <w:ind w:firstLineChars="0" w:firstLine="0"/>
      <w:jc w:val="center"/>
      <w:outlineLvl w:val="0"/>
    </w:pPr>
    <w:rPr>
      <w:rFonts w:eastAsia="幼圆"/>
      <w:b/>
      <w:bCs/>
      <w:sz w:val="44"/>
      <w:szCs w:val="32"/>
    </w:rPr>
  </w:style>
  <w:style w:type="character" w:styleId="aa">
    <w:name w:val="Strong"/>
    <w:basedOn w:val="a1"/>
    <w:uiPriority w:val="22"/>
    <w:qFormat/>
    <w:rsid w:val="008E1A6A"/>
    <w:rPr>
      <w:b/>
      <w:bCs/>
    </w:rPr>
  </w:style>
  <w:style w:type="character" w:styleId="ab">
    <w:name w:val="page number"/>
    <w:basedOn w:val="a1"/>
  </w:style>
  <w:style w:type="character" w:styleId="ac">
    <w:name w:val="Hyperlink"/>
    <w:basedOn w:val="a1"/>
    <w:uiPriority w:val="99"/>
    <w:unhideWhenUsed/>
    <w:qFormat/>
    <w:rsid w:val="008E1A6A"/>
    <w:rPr>
      <w:color w:val="0563C1"/>
      <w:u w:val="single"/>
    </w:rPr>
  </w:style>
  <w:style w:type="table" w:styleId="ad">
    <w:name w:val="Table Grid"/>
    <w:basedOn w:val="a2"/>
    <w:uiPriority w:val="39"/>
    <w:qFormat/>
    <w:rsid w:val="008E1A6A"/>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列表"/>
    <w:basedOn w:val="a0"/>
    <w:next w:val="a0"/>
    <w:qFormat/>
    <w:rsid w:val="008E1A6A"/>
    <w:pPr>
      <w:numPr>
        <w:numId w:val="2"/>
      </w:numPr>
      <w:spacing w:line="360" w:lineRule="exact"/>
      <w:ind w:firstLineChars="0"/>
    </w:pPr>
  </w:style>
  <w:style w:type="paragraph" w:customStyle="1" w:styleId="ae">
    <w:name w:val="表格内容"/>
    <w:basedOn w:val="a0"/>
    <w:qFormat/>
    <w:rsid w:val="008E1A6A"/>
    <w:pPr>
      <w:pBdr>
        <w:top w:val="none" w:sz="0" w:space="1" w:color="auto"/>
        <w:left w:val="none" w:sz="0" w:space="4" w:color="auto"/>
        <w:bottom w:val="none" w:sz="0" w:space="1" w:color="auto"/>
        <w:right w:val="none" w:sz="0" w:space="4" w:color="auto"/>
      </w:pBdr>
      <w:spacing w:line="240" w:lineRule="auto"/>
      <w:ind w:firstLineChars="0" w:firstLine="0"/>
    </w:pPr>
    <w:rPr>
      <w:color w:val="000000"/>
    </w:rPr>
  </w:style>
  <w:style w:type="paragraph" w:customStyle="1" w:styleId="code">
    <w:name w:val="code"/>
    <w:qFormat/>
    <w:rsid w:val="008E1A6A"/>
    <w:pPr>
      <w:pBdr>
        <w:top w:val="single" w:sz="4" w:space="1" w:color="auto"/>
        <w:left w:val="single" w:sz="4" w:space="4" w:color="auto"/>
        <w:bottom w:val="single" w:sz="4" w:space="1" w:color="auto"/>
        <w:right w:val="single" w:sz="4" w:space="4" w:color="auto"/>
      </w:pBdr>
      <w:spacing w:line="280" w:lineRule="exact"/>
    </w:pPr>
    <w:rPr>
      <w:rFonts w:ascii="Courier New" w:eastAsia="宋体" w:hAnsi="Courier New" w:cs="Times New Roman"/>
    </w:rPr>
  </w:style>
  <w:style w:type="character" w:customStyle="1" w:styleId="Char2">
    <w:name w:val="副标题 Char"/>
    <w:basedOn w:val="a1"/>
    <w:link w:val="a7"/>
    <w:qFormat/>
    <w:rsid w:val="008E1A6A"/>
    <w:rPr>
      <w:rFonts w:ascii="Times New Roman" w:eastAsia="幼圆" w:hAnsi="Times New Roman" w:cs="Times New Roman"/>
      <w:b/>
      <w:bCs/>
      <w:kern w:val="28"/>
      <w:sz w:val="28"/>
      <w:szCs w:val="28"/>
    </w:rPr>
  </w:style>
  <w:style w:type="character" w:customStyle="1" w:styleId="Char">
    <w:name w:val="批注框文本 Char"/>
    <w:basedOn w:val="a1"/>
    <w:link w:val="a4"/>
    <w:qFormat/>
    <w:rsid w:val="008E1A6A"/>
    <w:rPr>
      <w:rFonts w:ascii="Times New Roman" w:eastAsia="宋体" w:hAnsi="Times New Roman" w:cs="Times New Roman"/>
      <w:kern w:val="2"/>
      <w:sz w:val="18"/>
      <w:szCs w:val="18"/>
    </w:rPr>
  </w:style>
  <w:style w:type="character" w:customStyle="1" w:styleId="Char4">
    <w:name w:val="标题 Char"/>
    <w:basedOn w:val="a1"/>
    <w:link w:val="a9"/>
    <w:uiPriority w:val="10"/>
    <w:qFormat/>
    <w:rsid w:val="008E1A6A"/>
    <w:rPr>
      <w:rFonts w:ascii="Times New Roman" w:eastAsia="幼圆" w:hAnsi="Times New Roman" w:cs="Times New Roman"/>
      <w:b/>
      <w:bCs/>
      <w:kern w:val="2"/>
      <w:sz w:val="44"/>
      <w:szCs w:val="32"/>
    </w:rPr>
  </w:style>
  <w:style w:type="character" w:customStyle="1" w:styleId="Char0">
    <w:name w:val="页脚 Char"/>
    <w:basedOn w:val="a1"/>
    <w:link w:val="a5"/>
    <w:uiPriority w:val="99"/>
    <w:qFormat/>
    <w:rsid w:val="008E1A6A"/>
    <w:rPr>
      <w:rFonts w:ascii="Times New Roman" w:eastAsia="宋体" w:hAnsi="Times New Roman" w:cs="Times New Roman"/>
      <w:kern w:val="2"/>
      <w:sz w:val="18"/>
    </w:rPr>
  </w:style>
  <w:style w:type="paragraph" w:customStyle="1" w:styleId="af">
    <w:name w:val="插入图片样式"/>
    <w:basedOn w:val="a8"/>
    <w:next w:val="a0"/>
    <w:link w:val="Char5"/>
    <w:qFormat/>
    <w:rsid w:val="008E1A6A"/>
    <w:pPr>
      <w:framePr w:wrap="notBeside" w:vAnchor="text" w:hAnchor="text" w:xAlign="center" w:y="1"/>
      <w:shd w:val="clear" w:color="auto" w:fill="FFFFFF"/>
      <w:spacing w:before="0" w:beforeAutospacing="0" w:after="0" w:afterAutospacing="0"/>
      <w:jc w:val="center"/>
    </w:pPr>
  </w:style>
  <w:style w:type="character" w:customStyle="1" w:styleId="Char3">
    <w:name w:val="普通(网站) Char"/>
    <w:basedOn w:val="a1"/>
    <w:link w:val="a8"/>
    <w:uiPriority w:val="99"/>
    <w:qFormat/>
    <w:rsid w:val="008E1A6A"/>
    <w:rPr>
      <w:rFonts w:ascii="宋体" w:eastAsia="宋体" w:hAnsi="宋体" w:cs="宋体"/>
      <w:sz w:val="22"/>
      <w:szCs w:val="24"/>
    </w:rPr>
  </w:style>
  <w:style w:type="character" w:customStyle="1" w:styleId="Char5">
    <w:name w:val="插入图片样式 Char"/>
    <w:basedOn w:val="Char3"/>
    <w:link w:val="af"/>
    <w:qFormat/>
    <w:rsid w:val="008E1A6A"/>
    <w:rPr>
      <w:rFonts w:ascii="宋体" w:eastAsia="宋体" w:hAnsi="宋体" w:cs="宋体"/>
      <w:sz w:val="22"/>
      <w:szCs w:val="24"/>
      <w:shd w:val="clear" w:color="auto" w:fill="FFFFFF"/>
    </w:rPr>
  </w:style>
  <w:style w:type="paragraph" w:customStyle="1" w:styleId="af0">
    <w:name w:val="文档标题"/>
    <w:basedOn w:val="a9"/>
    <w:qFormat/>
    <w:rsid w:val="008E1A6A"/>
    <w:pPr>
      <w:spacing w:line="440" w:lineRule="exact"/>
    </w:pPr>
    <w:rPr>
      <w:rFonts w:eastAsia="黑体"/>
    </w:rPr>
  </w:style>
  <w:style w:type="paragraph" w:customStyle="1" w:styleId="GB231228">
    <w:name w:val="样式 标题 + 仿宋_GB2312 (符号) 黑体 三号 非加粗 行距: 固定值 28 磅"/>
    <w:basedOn w:val="a9"/>
    <w:qFormat/>
    <w:rsid w:val="008E1A6A"/>
    <w:pPr>
      <w:spacing w:line="400" w:lineRule="exact"/>
    </w:pPr>
    <w:rPr>
      <w:rFonts w:ascii="仿宋_GB2312" w:eastAsia="仿宋_GB2312" w:hAnsi="黑体" w:cs="宋体"/>
      <w:b w:val="0"/>
      <w:bCs w:val="0"/>
      <w:sz w:val="32"/>
      <w:szCs w:val="20"/>
    </w:rPr>
  </w:style>
  <w:style w:type="paragraph" w:customStyle="1" w:styleId="af1">
    <w:name w:val="封面表格栏"/>
    <w:basedOn w:val="af2"/>
    <w:qFormat/>
    <w:rsid w:val="008E1A6A"/>
    <w:pPr>
      <w:spacing w:line="240" w:lineRule="auto"/>
    </w:pPr>
    <w:rPr>
      <w:b w:val="0"/>
      <w:bCs/>
      <w:sz w:val="24"/>
    </w:rPr>
  </w:style>
  <w:style w:type="paragraph" w:customStyle="1" w:styleId="af2">
    <w:name w:val="表格标题文字样式+居中"/>
    <w:basedOn w:val="a0"/>
    <w:next w:val="a0"/>
    <w:qFormat/>
    <w:rsid w:val="008E1A6A"/>
    <w:pPr>
      <w:ind w:firstLineChars="0" w:firstLine="0"/>
      <w:jc w:val="center"/>
    </w:pPr>
    <w:rPr>
      <w:rFonts w:cs="宋体"/>
      <w:b/>
      <w:sz w:val="20"/>
    </w:rPr>
  </w:style>
  <w:style w:type="paragraph" w:customStyle="1" w:styleId="af3">
    <w:name w:val="文档首页标题下换行"/>
    <w:basedOn w:val="a0"/>
    <w:qFormat/>
    <w:rsid w:val="008E1A6A"/>
    <w:pPr>
      <w:spacing w:line="720" w:lineRule="auto"/>
      <w:ind w:firstLineChars="0" w:firstLine="0"/>
    </w:pPr>
    <w:rPr>
      <w:rFonts w:cs="宋体"/>
    </w:rPr>
  </w:style>
  <w:style w:type="paragraph" w:customStyle="1" w:styleId="af4">
    <w:name w:val="表格栏一内容"/>
    <w:basedOn w:val="ae"/>
    <w:qFormat/>
    <w:rsid w:val="008E1A6A"/>
    <w:pPr>
      <w:jc w:val="center"/>
    </w:pPr>
    <w:rPr>
      <w:rFonts w:cs="宋体"/>
      <w:sz w:val="28"/>
    </w:rPr>
  </w:style>
  <w:style w:type="paragraph" w:customStyle="1" w:styleId="af5">
    <w:name w:val="一级标题"/>
    <w:basedOn w:val="1"/>
    <w:next w:val="a0"/>
    <w:qFormat/>
    <w:rsid w:val="008E1A6A"/>
    <w:pPr>
      <w:spacing w:line="360" w:lineRule="exact"/>
      <w:ind w:left="0"/>
    </w:pPr>
    <w:rPr>
      <w:rFonts w:eastAsia="黑体"/>
    </w:rPr>
  </w:style>
  <w:style w:type="paragraph" w:customStyle="1" w:styleId="af6">
    <w:name w:val="二级标题"/>
    <w:basedOn w:val="2"/>
    <w:next w:val="a0"/>
    <w:link w:val="Char6"/>
    <w:qFormat/>
    <w:rsid w:val="008E1A6A"/>
    <w:pPr>
      <w:spacing w:before="80" w:after="40"/>
      <w:ind w:left="0"/>
    </w:pPr>
    <w:rPr>
      <w:rFonts w:eastAsia="宋体" w:cs="宋体"/>
      <w:bCs/>
      <w:sz w:val="24"/>
    </w:rPr>
  </w:style>
  <w:style w:type="paragraph" w:customStyle="1" w:styleId="af7">
    <w:name w:val="三级标题"/>
    <w:next w:val="a0"/>
    <w:qFormat/>
    <w:rsid w:val="008E1A6A"/>
    <w:pPr>
      <w:spacing w:before="120" w:after="20"/>
    </w:pPr>
    <w:rPr>
      <w:rFonts w:ascii="Times New Roman" w:eastAsia="宋体" w:hAnsi="Times New Roman" w:cs="宋体"/>
      <w:b/>
      <w:bCs/>
      <w:kern w:val="2"/>
      <w:sz w:val="22"/>
    </w:rPr>
  </w:style>
  <w:style w:type="paragraph" w:customStyle="1" w:styleId="tip">
    <w:name w:val="tip"/>
    <w:basedOn w:val="a0"/>
    <w:qFormat/>
    <w:rsid w:val="008E1A6A"/>
    <w:pPr>
      <w:keepLines/>
      <w:pBdr>
        <w:top w:val="single" w:sz="4" w:space="1" w:color="auto"/>
        <w:left w:val="none" w:sz="0" w:space="4" w:color="auto"/>
        <w:bottom w:val="single" w:sz="4" w:space="1" w:color="auto"/>
        <w:right w:val="none" w:sz="0" w:space="4" w:color="auto"/>
      </w:pBdr>
      <w:overflowPunct w:val="0"/>
      <w:spacing w:line="240" w:lineRule="auto"/>
    </w:pPr>
    <w:rPr>
      <w:rFonts w:eastAsia="楷体" w:cs="宋体"/>
      <w:sz w:val="20"/>
    </w:rPr>
  </w:style>
  <w:style w:type="character" w:customStyle="1" w:styleId="af8">
    <w:name w:val="表格标题文字+左对齐"/>
    <w:basedOn w:val="a1"/>
    <w:qFormat/>
    <w:rsid w:val="008E1A6A"/>
    <w:rPr>
      <w:rFonts w:ascii="Times New Roman" w:eastAsia="宋体" w:hAnsi="Times New Roman"/>
      <w:b/>
      <w:bCs/>
      <w:sz w:val="20"/>
    </w:rPr>
  </w:style>
  <w:style w:type="paragraph" w:customStyle="1" w:styleId="af9">
    <w:name w:val="表格正文文字样式+左对齐"/>
    <w:basedOn w:val="a0"/>
    <w:link w:val="afa"/>
    <w:qFormat/>
    <w:rsid w:val="008E1A6A"/>
    <w:pPr>
      <w:ind w:firstLineChars="0" w:firstLine="0"/>
    </w:pPr>
    <w:rPr>
      <w:rFonts w:cs="宋体"/>
    </w:rPr>
  </w:style>
  <w:style w:type="paragraph" w:customStyle="1" w:styleId="TOC1">
    <w:name w:val="TOC 标题1"/>
    <w:basedOn w:val="1"/>
    <w:next w:val="a0"/>
    <w:uiPriority w:val="39"/>
    <w:unhideWhenUsed/>
    <w:qFormat/>
    <w:rsid w:val="008E1A6A"/>
    <w:pPr>
      <w:widowControl/>
      <w:numPr>
        <w:numId w:val="0"/>
      </w:numPr>
      <w:spacing w:before="240" w:after="0" w:line="259" w:lineRule="auto"/>
      <w:outlineLvl w:val="9"/>
    </w:pPr>
    <w:rPr>
      <w:rFonts w:ascii="Calibri Light" w:eastAsia="宋体" w:hAnsi="Calibri Light"/>
      <w:b w:val="0"/>
      <w:bCs w:val="0"/>
      <w:color w:val="2E75B5"/>
      <w:kern w:val="0"/>
      <w:sz w:val="32"/>
      <w:szCs w:val="32"/>
    </w:rPr>
  </w:style>
  <w:style w:type="paragraph" w:customStyle="1" w:styleId="12">
    <w:name w:val="样式 目录 1 + 首行缩进:  2 字符"/>
    <w:basedOn w:val="a0"/>
    <w:qFormat/>
    <w:rsid w:val="008E1A6A"/>
    <w:pPr>
      <w:tabs>
        <w:tab w:val="right" w:leader="dot" w:pos="8296"/>
      </w:tabs>
    </w:pPr>
    <w:rPr>
      <w:rFonts w:cs="宋体"/>
    </w:rPr>
  </w:style>
  <w:style w:type="paragraph" w:customStyle="1" w:styleId="121">
    <w:name w:val="样式 目录 1 + 首行缩进:  2 字符1"/>
    <w:basedOn w:val="a0"/>
    <w:next w:val="a0"/>
    <w:qFormat/>
    <w:rsid w:val="008E1A6A"/>
    <w:pPr>
      <w:tabs>
        <w:tab w:val="right" w:leader="dot" w:pos="8296"/>
      </w:tabs>
    </w:pPr>
    <w:rPr>
      <w:rFonts w:cs="宋体"/>
    </w:rPr>
  </w:style>
  <w:style w:type="paragraph" w:customStyle="1" w:styleId="11">
    <w:name w:val="列出段落1"/>
    <w:basedOn w:val="a0"/>
    <w:uiPriority w:val="99"/>
    <w:qFormat/>
    <w:rsid w:val="008E1A6A"/>
    <w:pPr>
      <w:ind w:firstLine="420"/>
    </w:pPr>
  </w:style>
  <w:style w:type="paragraph" w:customStyle="1" w:styleId="-">
    <w:name w:val="表格-内容"/>
    <w:basedOn w:val="af9"/>
    <w:link w:val="-0"/>
    <w:qFormat/>
    <w:rsid w:val="008E1A6A"/>
  </w:style>
  <w:style w:type="character" w:customStyle="1" w:styleId="afa">
    <w:name w:val="表格正文文字样式+左对齐 字符"/>
    <w:basedOn w:val="a1"/>
    <w:link w:val="af9"/>
    <w:qFormat/>
    <w:rsid w:val="008E1A6A"/>
    <w:rPr>
      <w:rFonts w:ascii="Times New Roman" w:eastAsia="宋体" w:hAnsi="Times New Roman" w:cs="宋体"/>
      <w:kern w:val="2"/>
      <w:sz w:val="22"/>
    </w:rPr>
  </w:style>
  <w:style w:type="character" w:customStyle="1" w:styleId="-0">
    <w:name w:val="表格-内容 字符"/>
    <w:basedOn w:val="afa"/>
    <w:link w:val="-"/>
    <w:qFormat/>
    <w:rsid w:val="008E1A6A"/>
    <w:rPr>
      <w:rFonts w:ascii="Times New Roman" w:eastAsia="宋体" w:hAnsi="Times New Roman" w:cs="宋体"/>
      <w:kern w:val="2"/>
      <w:sz w:val="22"/>
    </w:rPr>
  </w:style>
  <w:style w:type="character" w:customStyle="1" w:styleId="Char1">
    <w:name w:val="页眉 Char"/>
    <w:basedOn w:val="a1"/>
    <w:link w:val="a6"/>
    <w:uiPriority w:val="99"/>
    <w:qFormat/>
    <w:rsid w:val="008E1A6A"/>
    <w:rPr>
      <w:rFonts w:ascii="Times New Roman" w:eastAsia="宋体" w:hAnsi="Times New Roman" w:cs="Times New Roman"/>
      <w:kern w:val="2"/>
      <w:sz w:val="22"/>
    </w:rPr>
  </w:style>
  <w:style w:type="paragraph" w:customStyle="1" w:styleId="13">
    <w:name w:val="目录标题1"/>
    <w:basedOn w:val="1"/>
    <w:next w:val="a0"/>
    <w:uiPriority w:val="39"/>
    <w:unhideWhenUsed/>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Cs w:val="28"/>
    </w:rPr>
  </w:style>
  <w:style w:type="paragraph" w:styleId="afb">
    <w:name w:val="Date"/>
    <w:basedOn w:val="a0"/>
    <w:next w:val="a0"/>
    <w:link w:val="Char7"/>
    <w:rsid w:val="00701225"/>
    <w:pPr>
      <w:ind w:leftChars="2500" w:left="100"/>
    </w:pPr>
  </w:style>
  <w:style w:type="character" w:customStyle="1" w:styleId="Char7">
    <w:name w:val="日期 Char"/>
    <w:basedOn w:val="a1"/>
    <w:link w:val="afb"/>
    <w:rsid w:val="00701225"/>
    <w:rPr>
      <w:rFonts w:ascii="Times New Roman" w:eastAsia="宋体" w:hAnsi="Times New Roman"/>
      <w:kern w:val="2"/>
      <w:sz w:val="22"/>
    </w:rPr>
  </w:style>
  <w:style w:type="paragraph" w:styleId="afc">
    <w:name w:val="List Paragraph"/>
    <w:basedOn w:val="a0"/>
    <w:uiPriority w:val="34"/>
    <w:qFormat/>
    <w:rsid w:val="002B2207"/>
    <w:pPr>
      <w:ind w:firstLine="420"/>
    </w:pPr>
  </w:style>
  <w:style w:type="character" w:customStyle="1" w:styleId="fontstyle01">
    <w:name w:val="fontstyle01"/>
    <w:basedOn w:val="a1"/>
    <w:rsid w:val="003E3C81"/>
    <w:rPr>
      <w:rFonts w:ascii="宋体" w:eastAsia="宋体" w:hAnsi="宋体" w:hint="eastAsia"/>
      <w:b w:val="0"/>
      <w:bCs w:val="0"/>
      <w:i w:val="0"/>
      <w:iCs w:val="0"/>
      <w:color w:val="000000"/>
      <w:sz w:val="22"/>
      <w:szCs w:val="22"/>
    </w:rPr>
  </w:style>
  <w:style w:type="paragraph" w:styleId="HTML">
    <w:name w:val="HTML Preformatted"/>
    <w:basedOn w:val="a0"/>
    <w:link w:val="HTMLChar"/>
    <w:rsid w:val="008E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kern w:val="0"/>
      <w:sz w:val="24"/>
      <w:szCs w:val="24"/>
    </w:rPr>
  </w:style>
  <w:style w:type="character" w:customStyle="1" w:styleId="HTMLChar">
    <w:name w:val="HTML 预设格式 Char"/>
    <w:basedOn w:val="a1"/>
    <w:link w:val="HTML"/>
    <w:rsid w:val="00B054CB"/>
    <w:rPr>
      <w:rFonts w:ascii="宋体" w:eastAsia="宋体" w:hAnsi="宋体" w:cs="Times New Roman"/>
      <w:sz w:val="24"/>
      <w:szCs w:val="24"/>
    </w:rPr>
  </w:style>
  <w:style w:type="paragraph" w:customStyle="1" w:styleId="21">
    <w:name w:val="2级标题"/>
    <w:basedOn w:val="af6"/>
    <w:link w:val="2Char0"/>
    <w:qFormat/>
    <w:rsid w:val="008E1A6A"/>
  </w:style>
  <w:style w:type="character" w:customStyle="1" w:styleId="2Char">
    <w:name w:val="标题 2 Char"/>
    <w:basedOn w:val="a1"/>
    <w:link w:val="2"/>
    <w:rsid w:val="008E1A6A"/>
    <w:rPr>
      <w:rFonts w:ascii="Times New Roman" w:eastAsia="幼圆" w:hAnsi="Times New Roman" w:cs="Times New Roman"/>
      <w:b/>
      <w:kern w:val="2"/>
      <w:sz w:val="22"/>
    </w:rPr>
  </w:style>
  <w:style w:type="character" w:customStyle="1" w:styleId="Char6">
    <w:name w:val="二级标题 Char"/>
    <w:basedOn w:val="2Char"/>
    <w:link w:val="af6"/>
    <w:rsid w:val="008E1A6A"/>
    <w:rPr>
      <w:rFonts w:ascii="Times New Roman" w:eastAsia="宋体" w:hAnsi="Times New Roman" w:cs="宋体"/>
      <w:b/>
      <w:bCs/>
      <w:kern w:val="2"/>
      <w:sz w:val="24"/>
    </w:rPr>
  </w:style>
  <w:style w:type="character" w:customStyle="1" w:styleId="2Char0">
    <w:name w:val="2级标题 Char"/>
    <w:basedOn w:val="Char6"/>
    <w:link w:val="21"/>
    <w:rsid w:val="008E1A6A"/>
    <w:rPr>
      <w:rFonts w:ascii="Times New Roman" w:eastAsia="宋体" w:hAnsi="Times New Roman" w:cs="宋体"/>
      <w:b/>
      <w:bCs/>
      <w:kern w:val="2"/>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Strong" w:semiHidden="0" w:uiPriority="22" w:unhideWhenUsed="0" w:qFormat="1"/>
    <w:lsdException w:name="Emphasis" w:semiHidden="0" w:unhideWhenUsed="0"/>
    <w:lsdException w:name="HTML Top of Form" w:uiPriority="99"/>
    <w:lsdException w:name="HTML Bottom of Form" w:uiPriority="99"/>
    <w:lsdException w:name="Normal (Web)" w:uiPriority="99" w:qFormat="1"/>
    <w:lsdException w:name="Normal Table" w:uiPriority="99"/>
    <w:lsdException w:name="No List" w:uiPriority="99"/>
    <w:lsdException w:name="Outline List 1" w:uiPriority="99"/>
    <w:lsdException w:name="Outline List 2" w:uiPriority="99"/>
    <w:lsdException w:name="Outline List 3" w:uiPriority="99"/>
    <w:lsdException w:name="Balloon Text" w:qFormat="1"/>
    <w:lsdException w:name="Table Grid" w:semiHidden="0" w:uiPriority="39"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E1A6A"/>
    <w:pPr>
      <w:widowControl w:val="0"/>
      <w:spacing w:line="320" w:lineRule="exact"/>
      <w:ind w:firstLineChars="200" w:firstLine="200"/>
    </w:pPr>
    <w:rPr>
      <w:rFonts w:ascii="Times New Roman" w:eastAsia="宋体" w:hAnsi="Times New Roman" w:cs="Times New Roman"/>
      <w:kern w:val="2"/>
      <w:sz w:val="22"/>
    </w:rPr>
  </w:style>
  <w:style w:type="paragraph" w:styleId="1">
    <w:name w:val="heading 1"/>
    <w:basedOn w:val="a0"/>
    <w:next w:val="a0"/>
    <w:qFormat/>
    <w:rsid w:val="008E1A6A"/>
    <w:pPr>
      <w:keepNext/>
      <w:keepLines/>
      <w:numPr>
        <w:numId w:val="1"/>
      </w:numPr>
      <w:spacing w:before="100" w:after="100"/>
      <w:ind w:firstLineChars="0" w:firstLine="0"/>
      <w:outlineLvl w:val="0"/>
    </w:pPr>
    <w:rPr>
      <w:rFonts w:eastAsia="幼圆"/>
      <w:b/>
      <w:bCs/>
      <w:kern w:val="44"/>
      <w:sz w:val="28"/>
      <w:szCs w:val="44"/>
    </w:rPr>
  </w:style>
  <w:style w:type="paragraph" w:styleId="2">
    <w:name w:val="heading 2"/>
    <w:basedOn w:val="a0"/>
    <w:next w:val="a0"/>
    <w:link w:val="2Char"/>
    <w:unhideWhenUsed/>
    <w:qFormat/>
    <w:rsid w:val="008E1A6A"/>
    <w:pPr>
      <w:keepNext/>
      <w:keepLines/>
      <w:numPr>
        <w:ilvl w:val="1"/>
        <w:numId w:val="1"/>
      </w:numPr>
      <w:spacing w:before="60" w:after="60"/>
      <w:ind w:firstLineChars="0" w:firstLine="0"/>
      <w:outlineLvl w:val="1"/>
    </w:pPr>
    <w:rPr>
      <w:rFonts w:eastAsia="幼圆"/>
      <w:b/>
    </w:rPr>
  </w:style>
  <w:style w:type="paragraph" w:styleId="3">
    <w:name w:val="heading 3"/>
    <w:basedOn w:val="a0"/>
    <w:next w:val="a0"/>
    <w:unhideWhenUsed/>
    <w:qFormat/>
    <w:rsid w:val="008E1A6A"/>
    <w:pPr>
      <w:keepNext/>
      <w:keepLines/>
      <w:numPr>
        <w:ilvl w:val="2"/>
        <w:numId w:val="1"/>
      </w:numPr>
      <w:spacing w:before="20" w:after="20"/>
      <w:ind w:firstLineChars="0" w:firstLine="0"/>
      <w:outlineLvl w:val="2"/>
    </w:pPr>
    <w:rPr>
      <w:rFonts w:eastAsia="幼圆"/>
      <w:b/>
      <w:bCs/>
      <w:szCs w:val="32"/>
    </w:rPr>
  </w:style>
  <w:style w:type="paragraph" w:styleId="4">
    <w:name w:val="heading 4"/>
    <w:basedOn w:val="a0"/>
    <w:next w:val="a0"/>
    <w:unhideWhenUsed/>
    <w:qFormat/>
    <w:rsid w:val="008E1A6A"/>
    <w:pPr>
      <w:keepNext/>
      <w:keepLines/>
      <w:spacing w:before="20" w:after="20" w:line="280" w:lineRule="exact"/>
      <w:ind w:firstLineChars="0" w:firstLine="0"/>
      <w:outlineLvl w:val="3"/>
    </w:pPr>
    <w:rPr>
      <w:bCs/>
    </w:rPr>
  </w:style>
  <w:style w:type="character" w:default="1" w:styleId="a1">
    <w:name w:val="Default Paragraph Font"/>
    <w:uiPriority w:val="1"/>
    <w:semiHidden/>
    <w:unhideWhenUsed/>
    <w:rsid w:val="008E1A6A"/>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8E1A6A"/>
  </w:style>
  <w:style w:type="paragraph" w:styleId="7">
    <w:name w:val="toc 7"/>
    <w:basedOn w:val="a0"/>
    <w:next w:val="a0"/>
    <w:pPr>
      <w:ind w:left="1320"/>
    </w:pPr>
    <w:rPr>
      <w:rFonts w:asciiTheme="minorHAnsi" w:hAnsiTheme="minorHAnsi"/>
      <w:sz w:val="20"/>
    </w:rPr>
  </w:style>
  <w:style w:type="paragraph" w:styleId="5">
    <w:name w:val="toc 5"/>
    <w:basedOn w:val="a0"/>
    <w:next w:val="a0"/>
    <w:pPr>
      <w:ind w:left="880"/>
    </w:pPr>
    <w:rPr>
      <w:rFonts w:asciiTheme="minorHAnsi" w:hAnsiTheme="minorHAnsi"/>
      <w:sz w:val="20"/>
    </w:rPr>
  </w:style>
  <w:style w:type="paragraph" w:styleId="30">
    <w:name w:val="toc 3"/>
    <w:basedOn w:val="a0"/>
    <w:next w:val="a0"/>
    <w:uiPriority w:val="39"/>
    <w:qFormat/>
    <w:rsid w:val="008E1A6A"/>
    <w:pPr>
      <w:ind w:leftChars="400" w:left="840"/>
    </w:pPr>
  </w:style>
  <w:style w:type="paragraph" w:styleId="8">
    <w:name w:val="toc 8"/>
    <w:basedOn w:val="a0"/>
    <w:next w:val="a0"/>
    <w:pPr>
      <w:ind w:left="1540"/>
    </w:pPr>
    <w:rPr>
      <w:rFonts w:asciiTheme="minorHAnsi" w:hAnsiTheme="minorHAnsi"/>
      <w:sz w:val="20"/>
    </w:rPr>
  </w:style>
  <w:style w:type="paragraph" w:styleId="a4">
    <w:name w:val="Balloon Text"/>
    <w:basedOn w:val="a0"/>
    <w:link w:val="Char"/>
    <w:qFormat/>
    <w:rsid w:val="008E1A6A"/>
    <w:pPr>
      <w:spacing w:line="240" w:lineRule="auto"/>
    </w:pPr>
    <w:rPr>
      <w:sz w:val="18"/>
      <w:szCs w:val="18"/>
    </w:rPr>
  </w:style>
  <w:style w:type="paragraph" w:styleId="a5">
    <w:name w:val="footer"/>
    <w:basedOn w:val="a0"/>
    <w:link w:val="Char0"/>
    <w:uiPriority w:val="99"/>
    <w:qFormat/>
    <w:rsid w:val="008E1A6A"/>
    <w:pPr>
      <w:tabs>
        <w:tab w:val="center" w:pos="4153"/>
        <w:tab w:val="right" w:pos="8306"/>
      </w:tabs>
      <w:snapToGrid w:val="0"/>
      <w:ind w:firstLineChars="0" w:firstLine="0"/>
    </w:pPr>
    <w:rPr>
      <w:sz w:val="18"/>
    </w:rPr>
  </w:style>
  <w:style w:type="paragraph" w:styleId="a6">
    <w:name w:val="header"/>
    <w:basedOn w:val="a0"/>
    <w:link w:val="Char1"/>
    <w:uiPriority w:val="99"/>
    <w:qFormat/>
    <w:rsid w:val="008E1A6A"/>
    <w:pPr>
      <w:tabs>
        <w:tab w:val="center" w:pos="4153"/>
        <w:tab w:val="right" w:pos="8306"/>
      </w:tabs>
      <w:snapToGrid w:val="0"/>
      <w:spacing w:line="240" w:lineRule="auto"/>
      <w:ind w:firstLineChars="0" w:firstLine="0"/>
    </w:pPr>
  </w:style>
  <w:style w:type="paragraph" w:styleId="10">
    <w:name w:val="toc 1"/>
    <w:basedOn w:val="a0"/>
    <w:next w:val="a0"/>
    <w:uiPriority w:val="39"/>
    <w:qFormat/>
    <w:rsid w:val="008E1A6A"/>
  </w:style>
  <w:style w:type="paragraph" w:styleId="40">
    <w:name w:val="toc 4"/>
    <w:basedOn w:val="a0"/>
    <w:next w:val="a0"/>
    <w:pPr>
      <w:ind w:left="660"/>
    </w:pPr>
    <w:rPr>
      <w:rFonts w:asciiTheme="minorHAnsi" w:hAnsiTheme="minorHAnsi"/>
      <w:sz w:val="20"/>
    </w:rPr>
  </w:style>
  <w:style w:type="paragraph" w:styleId="a7">
    <w:name w:val="Subtitle"/>
    <w:basedOn w:val="a0"/>
    <w:next w:val="a0"/>
    <w:link w:val="Char2"/>
    <w:qFormat/>
    <w:rsid w:val="008E1A6A"/>
    <w:pPr>
      <w:spacing w:before="100" w:after="100"/>
      <w:ind w:firstLineChars="0" w:firstLine="0"/>
      <w:jc w:val="center"/>
      <w:outlineLvl w:val="1"/>
    </w:pPr>
    <w:rPr>
      <w:rFonts w:eastAsia="幼圆"/>
      <w:b/>
      <w:bCs/>
      <w:kern w:val="28"/>
      <w:sz w:val="28"/>
      <w:szCs w:val="28"/>
    </w:rPr>
  </w:style>
  <w:style w:type="paragraph" w:styleId="6">
    <w:name w:val="toc 6"/>
    <w:basedOn w:val="a0"/>
    <w:next w:val="a0"/>
    <w:pPr>
      <w:ind w:left="1100"/>
    </w:pPr>
    <w:rPr>
      <w:rFonts w:asciiTheme="minorHAnsi" w:hAnsiTheme="minorHAnsi"/>
      <w:sz w:val="20"/>
    </w:rPr>
  </w:style>
  <w:style w:type="paragraph" w:styleId="20">
    <w:name w:val="toc 2"/>
    <w:basedOn w:val="a0"/>
    <w:next w:val="a0"/>
    <w:uiPriority w:val="39"/>
    <w:qFormat/>
    <w:rsid w:val="008E1A6A"/>
    <w:pPr>
      <w:ind w:leftChars="200" w:left="420"/>
    </w:pPr>
  </w:style>
  <w:style w:type="paragraph" w:styleId="9">
    <w:name w:val="toc 9"/>
    <w:basedOn w:val="a0"/>
    <w:next w:val="a0"/>
    <w:pPr>
      <w:ind w:left="1760"/>
    </w:pPr>
    <w:rPr>
      <w:rFonts w:asciiTheme="minorHAnsi" w:hAnsiTheme="minorHAnsi"/>
      <w:sz w:val="20"/>
    </w:rPr>
  </w:style>
  <w:style w:type="paragraph" w:styleId="a8">
    <w:name w:val="Normal (Web)"/>
    <w:basedOn w:val="a0"/>
    <w:link w:val="Char3"/>
    <w:uiPriority w:val="99"/>
    <w:unhideWhenUsed/>
    <w:qFormat/>
    <w:rsid w:val="008E1A6A"/>
    <w:pPr>
      <w:widowControl/>
      <w:spacing w:before="100" w:beforeAutospacing="1" w:after="100" w:afterAutospacing="1" w:line="240" w:lineRule="auto"/>
      <w:ind w:firstLineChars="0" w:firstLine="0"/>
    </w:pPr>
    <w:rPr>
      <w:rFonts w:ascii="宋体" w:hAnsi="宋体" w:cs="宋体"/>
      <w:kern w:val="0"/>
      <w:szCs w:val="24"/>
    </w:rPr>
  </w:style>
  <w:style w:type="paragraph" w:styleId="a9">
    <w:name w:val="Title"/>
    <w:basedOn w:val="a0"/>
    <w:next w:val="a0"/>
    <w:link w:val="Char4"/>
    <w:uiPriority w:val="10"/>
    <w:qFormat/>
    <w:rsid w:val="008E1A6A"/>
    <w:pPr>
      <w:spacing w:before="100" w:after="100"/>
      <w:ind w:firstLineChars="0" w:firstLine="0"/>
      <w:jc w:val="center"/>
      <w:outlineLvl w:val="0"/>
    </w:pPr>
    <w:rPr>
      <w:rFonts w:eastAsia="幼圆"/>
      <w:b/>
      <w:bCs/>
      <w:sz w:val="44"/>
      <w:szCs w:val="32"/>
    </w:rPr>
  </w:style>
  <w:style w:type="character" w:styleId="aa">
    <w:name w:val="Strong"/>
    <w:basedOn w:val="a1"/>
    <w:uiPriority w:val="22"/>
    <w:qFormat/>
    <w:rsid w:val="008E1A6A"/>
    <w:rPr>
      <w:b/>
      <w:bCs/>
    </w:rPr>
  </w:style>
  <w:style w:type="character" w:styleId="ab">
    <w:name w:val="page number"/>
    <w:basedOn w:val="a1"/>
  </w:style>
  <w:style w:type="character" w:styleId="ac">
    <w:name w:val="Hyperlink"/>
    <w:basedOn w:val="a1"/>
    <w:uiPriority w:val="99"/>
    <w:unhideWhenUsed/>
    <w:qFormat/>
    <w:rsid w:val="008E1A6A"/>
    <w:rPr>
      <w:color w:val="0563C1"/>
      <w:u w:val="single"/>
    </w:rPr>
  </w:style>
  <w:style w:type="table" w:styleId="ad">
    <w:name w:val="Table Grid"/>
    <w:basedOn w:val="a2"/>
    <w:uiPriority w:val="39"/>
    <w:qFormat/>
    <w:rsid w:val="008E1A6A"/>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列表"/>
    <w:basedOn w:val="a0"/>
    <w:next w:val="a0"/>
    <w:qFormat/>
    <w:rsid w:val="008E1A6A"/>
    <w:pPr>
      <w:numPr>
        <w:numId w:val="2"/>
      </w:numPr>
      <w:spacing w:line="360" w:lineRule="exact"/>
      <w:ind w:firstLineChars="0"/>
    </w:pPr>
  </w:style>
  <w:style w:type="paragraph" w:customStyle="1" w:styleId="ae">
    <w:name w:val="表格内容"/>
    <w:basedOn w:val="a0"/>
    <w:qFormat/>
    <w:rsid w:val="008E1A6A"/>
    <w:pPr>
      <w:pBdr>
        <w:top w:val="none" w:sz="0" w:space="1" w:color="auto"/>
        <w:left w:val="none" w:sz="0" w:space="4" w:color="auto"/>
        <w:bottom w:val="none" w:sz="0" w:space="1" w:color="auto"/>
        <w:right w:val="none" w:sz="0" w:space="4" w:color="auto"/>
      </w:pBdr>
      <w:spacing w:line="240" w:lineRule="auto"/>
      <w:ind w:firstLineChars="0" w:firstLine="0"/>
    </w:pPr>
    <w:rPr>
      <w:color w:val="000000"/>
    </w:rPr>
  </w:style>
  <w:style w:type="paragraph" w:customStyle="1" w:styleId="code">
    <w:name w:val="code"/>
    <w:qFormat/>
    <w:rsid w:val="008E1A6A"/>
    <w:pPr>
      <w:pBdr>
        <w:top w:val="single" w:sz="4" w:space="1" w:color="auto"/>
        <w:left w:val="single" w:sz="4" w:space="4" w:color="auto"/>
        <w:bottom w:val="single" w:sz="4" w:space="1" w:color="auto"/>
        <w:right w:val="single" w:sz="4" w:space="4" w:color="auto"/>
      </w:pBdr>
      <w:spacing w:line="280" w:lineRule="exact"/>
    </w:pPr>
    <w:rPr>
      <w:rFonts w:ascii="Courier New" w:eastAsia="宋体" w:hAnsi="Courier New" w:cs="Times New Roman"/>
    </w:rPr>
  </w:style>
  <w:style w:type="character" w:customStyle="1" w:styleId="Char2">
    <w:name w:val="副标题 Char"/>
    <w:basedOn w:val="a1"/>
    <w:link w:val="a7"/>
    <w:qFormat/>
    <w:rsid w:val="008E1A6A"/>
    <w:rPr>
      <w:rFonts w:ascii="Times New Roman" w:eastAsia="幼圆" w:hAnsi="Times New Roman" w:cs="Times New Roman"/>
      <w:b/>
      <w:bCs/>
      <w:kern w:val="28"/>
      <w:sz w:val="28"/>
      <w:szCs w:val="28"/>
    </w:rPr>
  </w:style>
  <w:style w:type="character" w:customStyle="1" w:styleId="Char">
    <w:name w:val="批注框文本 Char"/>
    <w:basedOn w:val="a1"/>
    <w:link w:val="a4"/>
    <w:qFormat/>
    <w:rsid w:val="008E1A6A"/>
    <w:rPr>
      <w:rFonts w:ascii="Times New Roman" w:eastAsia="宋体" w:hAnsi="Times New Roman" w:cs="Times New Roman"/>
      <w:kern w:val="2"/>
      <w:sz w:val="18"/>
      <w:szCs w:val="18"/>
    </w:rPr>
  </w:style>
  <w:style w:type="character" w:customStyle="1" w:styleId="Char4">
    <w:name w:val="标题 Char"/>
    <w:basedOn w:val="a1"/>
    <w:link w:val="a9"/>
    <w:uiPriority w:val="10"/>
    <w:qFormat/>
    <w:rsid w:val="008E1A6A"/>
    <w:rPr>
      <w:rFonts w:ascii="Times New Roman" w:eastAsia="幼圆" w:hAnsi="Times New Roman" w:cs="Times New Roman"/>
      <w:b/>
      <w:bCs/>
      <w:kern w:val="2"/>
      <w:sz w:val="44"/>
      <w:szCs w:val="32"/>
    </w:rPr>
  </w:style>
  <w:style w:type="character" w:customStyle="1" w:styleId="Char0">
    <w:name w:val="页脚 Char"/>
    <w:basedOn w:val="a1"/>
    <w:link w:val="a5"/>
    <w:uiPriority w:val="99"/>
    <w:qFormat/>
    <w:rsid w:val="008E1A6A"/>
    <w:rPr>
      <w:rFonts w:ascii="Times New Roman" w:eastAsia="宋体" w:hAnsi="Times New Roman" w:cs="Times New Roman"/>
      <w:kern w:val="2"/>
      <w:sz w:val="18"/>
    </w:rPr>
  </w:style>
  <w:style w:type="paragraph" w:customStyle="1" w:styleId="af">
    <w:name w:val="插入图片样式"/>
    <w:basedOn w:val="a8"/>
    <w:next w:val="a0"/>
    <w:link w:val="Char5"/>
    <w:qFormat/>
    <w:rsid w:val="008E1A6A"/>
    <w:pPr>
      <w:framePr w:wrap="notBeside" w:vAnchor="text" w:hAnchor="text" w:xAlign="center" w:y="1"/>
      <w:shd w:val="clear" w:color="auto" w:fill="FFFFFF"/>
      <w:spacing w:before="0" w:beforeAutospacing="0" w:after="0" w:afterAutospacing="0"/>
      <w:jc w:val="center"/>
    </w:pPr>
  </w:style>
  <w:style w:type="character" w:customStyle="1" w:styleId="Char3">
    <w:name w:val="普通(网站) Char"/>
    <w:basedOn w:val="a1"/>
    <w:link w:val="a8"/>
    <w:uiPriority w:val="99"/>
    <w:qFormat/>
    <w:rsid w:val="008E1A6A"/>
    <w:rPr>
      <w:rFonts w:ascii="宋体" w:eastAsia="宋体" w:hAnsi="宋体" w:cs="宋体"/>
      <w:sz w:val="22"/>
      <w:szCs w:val="24"/>
    </w:rPr>
  </w:style>
  <w:style w:type="character" w:customStyle="1" w:styleId="Char5">
    <w:name w:val="插入图片样式 Char"/>
    <w:basedOn w:val="Char3"/>
    <w:link w:val="af"/>
    <w:qFormat/>
    <w:rsid w:val="008E1A6A"/>
    <w:rPr>
      <w:rFonts w:ascii="宋体" w:eastAsia="宋体" w:hAnsi="宋体" w:cs="宋体"/>
      <w:sz w:val="22"/>
      <w:szCs w:val="24"/>
      <w:shd w:val="clear" w:color="auto" w:fill="FFFFFF"/>
    </w:rPr>
  </w:style>
  <w:style w:type="paragraph" w:customStyle="1" w:styleId="af0">
    <w:name w:val="文档标题"/>
    <w:basedOn w:val="a9"/>
    <w:qFormat/>
    <w:rsid w:val="008E1A6A"/>
    <w:pPr>
      <w:spacing w:line="440" w:lineRule="exact"/>
    </w:pPr>
    <w:rPr>
      <w:rFonts w:eastAsia="黑体"/>
    </w:rPr>
  </w:style>
  <w:style w:type="paragraph" w:customStyle="1" w:styleId="GB231228">
    <w:name w:val="样式 标题 + 仿宋_GB2312 (符号) 黑体 三号 非加粗 行距: 固定值 28 磅"/>
    <w:basedOn w:val="a9"/>
    <w:qFormat/>
    <w:rsid w:val="008E1A6A"/>
    <w:pPr>
      <w:spacing w:line="400" w:lineRule="exact"/>
    </w:pPr>
    <w:rPr>
      <w:rFonts w:ascii="仿宋_GB2312" w:eastAsia="仿宋_GB2312" w:hAnsi="黑体" w:cs="宋体"/>
      <w:b w:val="0"/>
      <w:bCs w:val="0"/>
      <w:sz w:val="32"/>
      <w:szCs w:val="20"/>
    </w:rPr>
  </w:style>
  <w:style w:type="paragraph" w:customStyle="1" w:styleId="af1">
    <w:name w:val="封面表格栏"/>
    <w:basedOn w:val="af2"/>
    <w:qFormat/>
    <w:rsid w:val="008E1A6A"/>
    <w:pPr>
      <w:spacing w:line="240" w:lineRule="auto"/>
    </w:pPr>
    <w:rPr>
      <w:b w:val="0"/>
      <w:bCs/>
      <w:sz w:val="24"/>
    </w:rPr>
  </w:style>
  <w:style w:type="paragraph" w:customStyle="1" w:styleId="af2">
    <w:name w:val="表格标题文字样式+居中"/>
    <w:basedOn w:val="a0"/>
    <w:next w:val="a0"/>
    <w:qFormat/>
    <w:rsid w:val="008E1A6A"/>
    <w:pPr>
      <w:ind w:firstLineChars="0" w:firstLine="0"/>
      <w:jc w:val="center"/>
    </w:pPr>
    <w:rPr>
      <w:rFonts w:cs="宋体"/>
      <w:b/>
      <w:sz w:val="20"/>
    </w:rPr>
  </w:style>
  <w:style w:type="paragraph" w:customStyle="1" w:styleId="af3">
    <w:name w:val="文档首页标题下换行"/>
    <w:basedOn w:val="a0"/>
    <w:qFormat/>
    <w:rsid w:val="008E1A6A"/>
    <w:pPr>
      <w:spacing w:line="720" w:lineRule="auto"/>
      <w:ind w:firstLineChars="0" w:firstLine="0"/>
    </w:pPr>
    <w:rPr>
      <w:rFonts w:cs="宋体"/>
    </w:rPr>
  </w:style>
  <w:style w:type="paragraph" w:customStyle="1" w:styleId="af4">
    <w:name w:val="表格栏一内容"/>
    <w:basedOn w:val="ae"/>
    <w:qFormat/>
    <w:rsid w:val="008E1A6A"/>
    <w:pPr>
      <w:jc w:val="center"/>
    </w:pPr>
    <w:rPr>
      <w:rFonts w:cs="宋体"/>
      <w:sz w:val="28"/>
    </w:rPr>
  </w:style>
  <w:style w:type="paragraph" w:customStyle="1" w:styleId="af5">
    <w:name w:val="一级标题"/>
    <w:basedOn w:val="1"/>
    <w:next w:val="a0"/>
    <w:qFormat/>
    <w:rsid w:val="008E1A6A"/>
    <w:pPr>
      <w:spacing w:line="360" w:lineRule="exact"/>
      <w:ind w:left="0"/>
    </w:pPr>
    <w:rPr>
      <w:rFonts w:eastAsia="黑体"/>
    </w:rPr>
  </w:style>
  <w:style w:type="paragraph" w:customStyle="1" w:styleId="af6">
    <w:name w:val="二级标题"/>
    <w:basedOn w:val="2"/>
    <w:next w:val="a0"/>
    <w:link w:val="Char6"/>
    <w:qFormat/>
    <w:rsid w:val="008E1A6A"/>
    <w:pPr>
      <w:spacing w:before="80" w:after="40"/>
      <w:ind w:left="0"/>
    </w:pPr>
    <w:rPr>
      <w:rFonts w:eastAsia="宋体" w:cs="宋体"/>
      <w:bCs/>
      <w:sz w:val="24"/>
    </w:rPr>
  </w:style>
  <w:style w:type="paragraph" w:customStyle="1" w:styleId="af7">
    <w:name w:val="三级标题"/>
    <w:next w:val="a0"/>
    <w:qFormat/>
    <w:rsid w:val="008E1A6A"/>
    <w:pPr>
      <w:spacing w:before="120" w:after="20"/>
    </w:pPr>
    <w:rPr>
      <w:rFonts w:ascii="Times New Roman" w:eastAsia="宋体" w:hAnsi="Times New Roman" w:cs="宋体"/>
      <w:b/>
      <w:bCs/>
      <w:kern w:val="2"/>
      <w:sz w:val="22"/>
    </w:rPr>
  </w:style>
  <w:style w:type="paragraph" w:customStyle="1" w:styleId="tip">
    <w:name w:val="tip"/>
    <w:basedOn w:val="a0"/>
    <w:qFormat/>
    <w:rsid w:val="008E1A6A"/>
    <w:pPr>
      <w:keepLines/>
      <w:pBdr>
        <w:top w:val="single" w:sz="4" w:space="1" w:color="auto"/>
        <w:left w:val="none" w:sz="0" w:space="4" w:color="auto"/>
        <w:bottom w:val="single" w:sz="4" w:space="1" w:color="auto"/>
        <w:right w:val="none" w:sz="0" w:space="4" w:color="auto"/>
      </w:pBdr>
      <w:overflowPunct w:val="0"/>
      <w:spacing w:line="240" w:lineRule="auto"/>
    </w:pPr>
    <w:rPr>
      <w:rFonts w:eastAsia="楷体" w:cs="宋体"/>
      <w:sz w:val="20"/>
    </w:rPr>
  </w:style>
  <w:style w:type="character" w:customStyle="1" w:styleId="af8">
    <w:name w:val="表格标题文字+左对齐"/>
    <w:basedOn w:val="a1"/>
    <w:qFormat/>
    <w:rsid w:val="008E1A6A"/>
    <w:rPr>
      <w:rFonts w:ascii="Times New Roman" w:eastAsia="宋体" w:hAnsi="Times New Roman"/>
      <w:b/>
      <w:bCs/>
      <w:sz w:val="20"/>
    </w:rPr>
  </w:style>
  <w:style w:type="paragraph" w:customStyle="1" w:styleId="af9">
    <w:name w:val="表格正文文字样式+左对齐"/>
    <w:basedOn w:val="a0"/>
    <w:link w:val="afa"/>
    <w:qFormat/>
    <w:rsid w:val="008E1A6A"/>
    <w:pPr>
      <w:ind w:firstLineChars="0" w:firstLine="0"/>
    </w:pPr>
    <w:rPr>
      <w:rFonts w:cs="宋体"/>
    </w:rPr>
  </w:style>
  <w:style w:type="paragraph" w:customStyle="1" w:styleId="TOC1">
    <w:name w:val="TOC 标题1"/>
    <w:basedOn w:val="1"/>
    <w:next w:val="a0"/>
    <w:uiPriority w:val="39"/>
    <w:unhideWhenUsed/>
    <w:qFormat/>
    <w:rsid w:val="008E1A6A"/>
    <w:pPr>
      <w:widowControl/>
      <w:numPr>
        <w:numId w:val="0"/>
      </w:numPr>
      <w:spacing w:before="240" w:after="0" w:line="259" w:lineRule="auto"/>
      <w:outlineLvl w:val="9"/>
    </w:pPr>
    <w:rPr>
      <w:rFonts w:ascii="Calibri Light" w:eastAsia="宋体" w:hAnsi="Calibri Light"/>
      <w:b w:val="0"/>
      <w:bCs w:val="0"/>
      <w:color w:val="2E75B5"/>
      <w:kern w:val="0"/>
      <w:sz w:val="32"/>
      <w:szCs w:val="32"/>
    </w:rPr>
  </w:style>
  <w:style w:type="paragraph" w:customStyle="1" w:styleId="12">
    <w:name w:val="样式 目录 1 + 首行缩进:  2 字符"/>
    <w:basedOn w:val="a0"/>
    <w:qFormat/>
    <w:rsid w:val="008E1A6A"/>
    <w:pPr>
      <w:tabs>
        <w:tab w:val="right" w:leader="dot" w:pos="8296"/>
      </w:tabs>
    </w:pPr>
    <w:rPr>
      <w:rFonts w:cs="宋体"/>
    </w:rPr>
  </w:style>
  <w:style w:type="paragraph" w:customStyle="1" w:styleId="121">
    <w:name w:val="样式 目录 1 + 首行缩进:  2 字符1"/>
    <w:basedOn w:val="a0"/>
    <w:next w:val="a0"/>
    <w:qFormat/>
    <w:rsid w:val="008E1A6A"/>
    <w:pPr>
      <w:tabs>
        <w:tab w:val="right" w:leader="dot" w:pos="8296"/>
      </w:tabs>
    </w:pPr>
    <w:rPr>
      <w:rFonts w:cs="宋体"/>
    </w:rPr>
  </w:style>
  <w:style w:type="paragraph" w:customStyle="1" w:styleId="11">
    <w:name w:val="列出段落1"/>
    <w:basedOn w:val="a0"/>
    <w:uiPriority w:val="99"/>
    <w:qFormat/>
    <w:rsid w:val="008E1A6A"/>
    <w:pPr>
      <w:ind w:firstLine="420"/>
    </w:pPr>
  </w:style>
  <w:style w:type="paragraph" w:customStyle="1" w:styleId="-">
    <w:name w:val="表格-内容"/>
    <w:basedOn w:val="af9"/>
    <w:link w:val="-0"/>
    <w:qFormat/>
    <w:rsid w:val="008E1A6A"/>
  </w:style>
  <w:style w:type="character" w:customStyle="1" w:styleId="afa">
    <w:name w:val="表格正文文字样式+左对齐 字符"/>
    <w:basedOn w:val="a1"/>
    <w:link w:val="af9"/>
    <w:qFormat/>
    <w:rsid w:val="008E1A6A"/>
    <w:rPr>
      <w:rFonts w:ascii="Times New Roman" w:eastAsia="宋体" w:hAnsi="Times New Roman" w:cs="宋体"/>
      <w:kern w:val="2"/>
      <w:sz w:val="22"/>
    </w:rPr>
  </w:style>
  <w:style w:type="character" w:customStyle="1" w:styleId="-0">
    <w:name w:val="表格-内容 字符"/>
    <w:basedOn w:val="afa"/>
    <w:link w:val="-"/>
    <w:qFormat/>
    <w:rsid w:val="008E1A6A"/>
    <w:rPr>
      <w:rFonts w:ascii="Times New Roman" w:eastAsia="宋体" w:hAnsi="Times New Roman" w:cs="宋体"/>
      <w:kern w:val="2"/>
      <w:sz w:val="22"/>
    </w:rPr>
  </w:style>
  <w:style w:type="character" w:customStyle="1" w:styleId="Char1">
    <w:name w:val="页眉 Char"/>
    <w:basedOn w:val="a1"/>
    <w:link w:val="a6"/>
    <w:uiPriority w:val="99"/>
    <w:qFormat/>
    <w:rsid w:val="008E1A6A"/>
    <w:rPr>
      <w:rFonts w:ascii="Times New Roman" w:eastAsia="宋体" w:hAnsi="Times New Roman" w:cs="Times New Roman"/>
      <w:kern w:val="2"/>
      <w:sz w:val="22"/>
    </w:rPr>
  </w:style>
  <w:style w:type="paragraph" w:customStyle="1" w:styleId="13">
    <w:name w:val="目录标题1"/>
    <w:basedOn w:val="1"/>
    <w:next w:val="a0"/>
    <w:uiPriority w:val="39"/>
    <w:unhideWhenUsed/>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Cs w:val="28"/>
    </w:rPr>
  </w:style>
  <w:style w:type="paragraph" w:styleId="afb">
    <w:name w:val="Date"/>
    <w:basedOn w:val="a0"/>
    <w:next w:val="a0"/>
    <w:link w:val="Char7"/>
    <w:rsid w:val="00701225"/>
    <w:pPr>
      <w:ind w:leftChars="2500" w:left="100"/>
    </w:pPr>
  </w:style>
  <w:style w:type="character" w:customStyle="1" w:styleId="Char7">
    <w:name w:val="日期 Char"/>
    <w:basedOn w:val="a1"/>
    <w:link w:val="afb"/>
    <w:rsid w:val="00701225"/>
    <w:rPr>
      <w:rFonts w:ascii="Times New Roman" w:eastAsia="宋体" w:hAnsi="Times New Roman"/>
      <w:kern w:val="2"/>
      <w:sz w:val="22"/>
    </w:rPr>
  </w:style>
  <w:style w:type="paragraph" w:styleId="afc">
    <w:name w:val="List Paragraph"/>
    <w:basedOn w:val="a0"/>
    <w:uiPriority w:val="34"/>
    <w:qFormat/>
    <w:rsid w:val="002B2207"/>
    <w:pPr>
      <w:ind w:firstLine="420"/>
    </w:pPr>
  </w:style>
  <w:style w:type="character" w:customStyle="1" w:styleId="fontstyle01">
    <w:name w:val="fontstyle01"/>
    <w:basedOn w:val="a1"/>
    <w:rsid w:val="003E3C81"/>
    <w:rPr>
      <w:rFonts w:ascii="宋体" w:eastAsia="宋体" w:hAnsi="宋体" w:hint="eastAsia"/>
      <w:b w:val="0"/>
      <w:bCs w:val="0"/>
      <w:i w:val="0"/>
      <w:iCs w:val="0"/>
      <w:color w:val="000000"/>
      <w:sz w:val="22"/>
      <w:szCs w:val="22"/>
    </w:rPr>
  </w:style>
  <w:style w:type="paragraph" w:styleId="HTML">
    <w:name w:val="HTML Preformatted"/>
    <w:basedOn w:val="a0"/>
    <w:link w:val="HTMLChar"/>
    <w:rsid w:val="008E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kern w:val="0"/>
      <w:sz w:val="24"/>
      <w:szCs w:val="24"/>
    </w:rPr>
  </w:style>
  <w:style w:type="character" w:customStyle="1" w:styleId="HTMLChar">
    <w:name w:val="HTML 预设格式 Char"/>
    <w:basedOn w:val="a1"/>
    <w:link w:val="HTML"/>
    <w:rsid w:val="00B054CB"/>
    <w:rPr>
      <w:rFonts w:ascii="宋体" w:eastAsia="宋体" w:hAnsi="宋体" w:cs="Times New Roman"/>
      <w:sz w:val="24"/>
      <w:szCs w:val="24"/>
    </w:rPr>
  </w:style>
  <w:style w:type="paragraph" w:customStyle="1" w:styleId="21">
    <w:name w:val="2级标题"/>
    <w:basedOn w:val="af6"/>
    <w:link w:val="2Char0"/>
    <w:qFormat/>
    <w:rsid w:val="008E1A6A"/>
  </w:style>
  <w:style w:type="character" w:customStyle="1" w:styleId="2Char">
    <w:name w:val="标题 2 Char"/>
    <w:basedOn w:val="a1"/>
    <w:link w:val="2"/>
    <w:rsid w:val="008E1A6A"/>
    <w:rPr>
      <w:rFonts w:ascii="Times New Roman" w:eastAsia="幼圆" w:hAnsi="Times New Roman" w:cs="Times New Roman"/>
      <w:b/>
      <w:kern w:val="2"/>
      <w:sz w:val="22"/>
    </w:rPr>
  </w:style>
  <w:style w:type="character" w:customStyle="1" w:styleId="Char6">
    <w:name w:val="二级标题 Char"/>
    <w:basedOn w:val="2Char"/>
    <w:link w:val="af6"/>
    <w:rsid w:val="008E1A6A"/>
    <w:rPr>
      <w:rFonts w:ascii="Times New Roman" w:eastAsia="宋体" w:hAnsi="Times New Roman" w:cs="宋体"/>
      <w:b/>
      <w:bCs/>
      <w:kern w:val="2"/>
      <w:sz w:val="24"/>
    </w:rPr>
  </w:style>
  <w:style w:type="character" w:customStyle="1" w:styleId="2Char0">
    <w:name w:val="2级标题 Char"/>
    <w:basedOn w:val="Char6"/>
    <w:link w:val="21"/>
    <w:rsid w:val="008E1A6A"/>
    <w:rPr>
      <w:rFonts w:ascii="Times New Roman" w:eastAsia="宋体" w:hAnsi="Times New Roman" w:cs="宋体"/>
      <w:b/>
      <w:bCs/>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98163">
      <w:bodyDiv w:val="1"/>
      <w:marLeft w:val="0"/>
      <w:marRight w:val="0"/>
      <w:marTop w:val="0"/>
      <w:marBottom w:val="0"/>
      <w:divBdr>
        <w:top w:val="none" w:sz="0" w:space="0" w:color="auto"/>
        <w:left w:val="none" w:sz="0" w:space="0" w:color="auto"/>
        <w:bottom w:val="none" w:sz="0" w:space="0" w:color="auto"/>
        <w:right w:val="none" w:sz="0" w:space="0" w:color="auto"/>
      </w:divBdr>
    </w:div>
    <w:div w:id="539250558">
      <w:bodyDiv w:val="1"/>
      <w:marLeft w:val="0"/>
      <w:marRight w:val="0"/>
      <w:marTop w:val="0"/>
      <w:marBottom w:val="0"/>
      <w:divBdr>
        <w:top w:val="none" w:sz="0" w:space="0" w:color="auto"/>
        <w:left w:val="none" w:sz="0" w:space="0" w:color="auto"/>
        <w:bottom w:val="none" w:sz="0" w:space="0" w:color="auto"/>
        <w:right w:val="none" w:sz="0" w:space="0" w:color="auto"/>
      </w:divBdr>
      <w:divsChild>
        <w:div w:id="1899627751">
          <w:marLeft w:val="0"/>
          <w:marRight w:val="0"/>
          <w:marTop w:val="0"/>
          <w:marBottom w:val="0"/>
          <w:divBdr>
            <w:top w:val="none" w:sz="0" w:space="0" w:color="auto"/>
            <w:left w:val="none" w:sz="0" w:space="0" w:color="auto"/>
            <w:bottom w:val="none" w:sz="0" w:space="0" w:color="auto"/>
            <w:right w:val="none" w:sz="0" w:space="0" w:color="auto"/>
          </w:divBdr>
          <w:divsChild>
            <w:div w:id="1246960982">
              <w:marLeft w:val="150"/>
              <w:marRight w:val="0"/>
              <w:marTop w:val="0"/>
              <w:marBottom w:val="0"/>
              <w:divBdr>
                <w:top w:val="none" w:sz="0" w:space="0" w:color="auto"/>
                <w:left w:val="none" w:sz="0" w:space="0" w:color="auto"/>
                <w:bottom w:val="none" w:sz="0" w:space="0" w:color="auto"/>
                <w:right w:val="none" w:sz="0" w:space="0" w:color="auto"/>
              </w:divBdr>
              <w:divsChild>
                <w:div w:id="1782021261">
                  <w:marLeft w:val="0"/>
                  <w:marRight w:val="0"/>
                  <w:marTop w:val="0"/>
                  <w:marBottom w:val="0"/>
                  <w:divBdr>
                    <w:top w:val="none" w:sz="0" w:space="0" w:color="auto"/>
                    <w:left w:val="none" w:sz="0" w:space="0" w:color="auto"/>
                    <w:bottom w:val="none" w:sz="0" w:space="0" w:color="auto"/>
                    <w:right w:val="none" w:sz="0" w:space="0" w:color="auto"/>
                  </w:divBdr>
                  <w:divsChild>
                    <w:div w:id="605387200">
                      <w:marLeft w:val="0"/>
                      <w:marRight w:val="0"/>
                      <w:marTop w:val="0"/>
                      <w:marBottom w:val="0"/>
                      <w:divBdr>
                        <w:top w:val="none" w:sz="0" w:space="0" w:color="auto"/>
                        <w:left w:val="none" w:sz="0" w:space="0" w:color="auto"/>
                        <w:bottom w:val="none" w:sz="0" w:space="0" w:color="auto"/>
                        <w:right w:val="none" w:sz="0" w:space="0" w:color="auto"/>
                      </w:divBdr>
                      <w:divsChild>
                        <w:div w:id="646206597">
                          <w:marLeft w:val="0"/>
                          <w:marRight w:val="0"/>
                          <w:marTop w:val="0"/>
                          <w:marBottom w:val="0"/>
                          <w:divBdr>
                            <w:top w:val="single" w:sz="2" w:space="0" w:color="BDDCA7"/>
                            <w:left w:val="single" w:sz="2" w:space="0" w:color="BDDCA7"/>
                            <w:bottom w:val="single" w:sz="2" w:space="0" w:color="BDDCA7"/>
                            <w:right w:val="single" w:sz="2" w:space="0" w:color="BDDCA7"/>
                          </w:divBdr>
                          <w:divsChild>
                            <w:div w:id="2138720926">
                              <w:marLeft w:val="0"/>
                              <w:marRight w:val="0"/>
                              <w:marTop w:val="0"/>
                              <w:marBottom w:val="300"/>
                              <w:divBdr>
                                <w:top w:val="none" w:sz="0" w:space="0" w:color="auto"/>
                                <w:left w:val="none" w:sz="0" w:space="0" w:color="auto"/>
                                <w:bottom w:val="none" w:sz="0" w:space="0" w:color="auto"/>
                                <w:right w:val="none" w:sz="0" w:space="0" w:color="auto"/>
                              </w:divBdr>
                              <w:divsChild>
                                <w:div w:id="672417770">
                                  <w:marLeft w:val="75"/>
                                  <w:marRight w:val="75"/>
                                  <w:marTop w:val="75"/>
                                  <w:marBottom w:val="75"/>
                                  <w:divBdr>
                                    <w:top w:val="none" w:sz="0" w:space="0" w:color="auto"/>
                                    <w:left w:val="double" w:sz="6" w:space="15" w:color="6CE26C"/>
                                    <w:bottom w:val="none" w:sz="0" w:space="0" w:color="auto"/>
                                    <w:right w:val="none" w:sz="0" w:space="0" w:color="auto"/>
                                  </w:divBdr>
                                  <w:divsChild>
                                    <w:div w:id="759452634">
                                      <w:marLeft w:val="0"/>
                                      <w:marRight w:val="0"/>
                                      <w:marTop w:val="0"/>
                                      <w:marBottom w:val="0"/>
                                      <w:divBdr>
                                        <w:top w:val="none" w:sz="0" w:space="0" w:color="auto"/>
                                        <w:left w:val="none" w:sz="0" w:space="0" w:color="auto"/>
                                        <w:bottom w:val="none" w:sz="0" w:space="0" w:color="auto"/>
                                        <w:right w:val="none" w:sz="0" w:space="0" w:color="auto"/>
                                      </w:divBdr>
                                    </w:div>
                                    <w:div w:id="1558122728">
                                      <w:marLeft w:val="0"/>
                                      <w:marRight w:val="0"/>
                                      <w:marTop w:val="0"/>
                                      <w:marBottom w:val="0"/>
                                      <w:divBdr>
                                        <w:top w:val="none" w:sz="0" w:space="0" w:color="auto"/>
                                        <w:left w:val="none" w:sz="0" w:space="0" w:color="auto"/>
                                        <w:bottom w:val="none" w:sz="0" w:space="0" w:color="auto"/>
                                        <w:right w:val="none" w:sz="0" w:space="0" w:color="auto"/>
                                      </w:divBdr>
                                      <w:divsChild>
                                        <w:div w:id="17175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030348">
      <w:bodyDiv w:val="1"/>
      <w:marLeft w:val="0"/>
      <w:marRight w:val="0"/>
      <w:marTop w:val="0"/>
      <w:marBottom w:val="0"/>
      <w:divBdr>
        <w:top w:val="none" w:sz="0" w:space="0" w:color="auto"/>
        <w:left w:val="none" w:sz="0" w:space="0" w:color="auto"/>
        <w:bottom w:val="none" w:sz="0" w:space="0" w:color="auto"/>
        <w:right w:val="none" w:sz="0" w:space="0" w:color="auto"/>
      </w:divBdr>
    </w:div>
    <w:div w:id="1036999926">
      <w:bodyDiv w:val="1"/>
      <w:marLeft w:val="0"/>
      <w:marRight w:val="0"/>
      <w:marTop w:val="0"/>
      <w:marBottom w:val="0"/>
      <w:divBdr>
        <w:top w:val="none" w:sz="0" w:space="0" w:color="auto"/>
        <w:left w:val="none" w:sz="0" w:space="0" w:color="auto"/>
        <w:bottom w:val="none" w:sz="0" w:space="0" w:color="auto"/>
        <w:right w:val="none" w:sz="0" w:space="0" w:color="auto"/>
      </w:divBdr>
    </w:div>
    <w:div w:id="1056860667">
      <w:bodyDiv w:val="1"/>
      <w:marLeft w:val="0"/>
      <w:marRight w:val="0"/>
      <w:marTop w:val="0"/>
      <w:marBottom w:val="0"/>
      <w:divBdr>
        <w:top w:val="none" w:sz="0" w:space="0" w:color="auto"/>
        <w:left w:val="none" w:sz="0" w:space="0" w:color="auto"/>
        <w:bottom w:val="none" w:sz="0" w:space="0" w:color="auto"/>
        <w:right w:val="none" w:sz="0" w:space="0" w:color="auto"/>
      </w:divBdr>
    </w:div>
    <w:div w:id="2040470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emf"/><Relationship Id="rId39" Type="http://schemas.openxmlformats.org/officeDocument/2006/relationships/image" Target="media/image9.png"/><Relationship Id="rId21" Type="http://schemas.openxmlformats.org/officeDocument/2006/relationships/footer" Target="footer6.xml"/><Relationship Id="rId34" Type="http://schemas.openxmlformats.org/officeDocument/2006/relationships/hyperlink" Target="file:///F:\&#20113;&#20140;&#30005;&#23376;&#21360;&#31456;&#31995;&#32479;\KeyManage.htm" TargetMode="External"/><Relationship Id="rId42" Type="http://schemas.openxmlformats.org/officeDocument/2006/relationships/hyperlink" Target="file:///F:\&#20113;&#20140;&#30005;&#23376;&#21360;&#31456;&#31995;&#32479;\SM_EncryptUpdate.htm" TargetMode="External"/><Relationship Id="rId47" Type="http://schemas.openxmlformats.org/officeDocument/2006/relationships/hyperlink" Target="mk:@MSITStore:D:\API&#19994;&#21153;&#23567;&#32452;\&#39033;&#30446;&#25991;&#26723;\&#39033;&#30446;&#25991;&#26723;\&#24110;&#21161;&#25991;&#26723;-API5.0\api5.0help.chm::/SM_HashFinal.htm" TargetMode="External"/><Relationship Id="rId50" Type="http://schemas.openxmlformats.org/officeDocument/2006/relationships/hyperlink" Target="file:///F:\&#20113;&#20140;&#30005;&#23376;&#21360;&#31456;&#31995;&#32479;\SM_Login.htm" TargetMode="External"/><Relationship Id="rId55" Type="http://schemas.openxmlformats.org/officeDocument/2006/relationships/image" Target="media/image11.png"/><Relationship Id="rId63" Type="http://schemas.openxmlformats.org/officeDocument/2006/relationships/oleObject" Target="embeddings/oleObject8.bin"/><Relationship Id="rId68" Type="http://schemas.openxmlformats.org/officeDocument/2006/relationships/image" Target="media/image20.emf"/><Relationship Id="rId76" Type="http://schemas.openxmlformats.org/officeDocument/2006/relationships/oleObject" Target="embeddings/oleObject11.bin"/><Relationship Id="rId7" Type="http://schemas.openxmlformats.org/officeDocument/2006/relationships/webSettings" Target="webSettings.xml"/><Relationship Id="rId71"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package" Target="embeddings/Microsoft_Visio___122.vsdx"/><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hyperlink" Target="file:///F:\reference\wstb\doc\Device.htm" TargetMode="External"/><Relationship Id="rId37" Type="http://schemas.openxmlformats.org/officeDocument/2006/relationships/hyperlink" Target="file:///F:\SM_GetDeviceNum.htm" TargetMode="External"/><Relationship Id="rId40" Type="http://schemas.openxmlformats.org/officeDocument/2006/relationships/hyperlink" Target="file:///F:\&#20113;&#20140;&#30005;&#23376;&#21360;&#31456;&#31995;&#32479;\SM_CloseSecPipe.htm" TargetMode="External"/><Relationship Id="rId45" Type="http://schemas.openxmlformats.org/officeDocument/2006/relationships/hyperlink" Target="file:///F:\&#20113;&#20140;&#30005;&#23376;&#21360;&#31456;&#31995;&#32479;\SM_ALGORITHM.htm" TargetMode="External"/><Relationship Id="rId53" Type="http://schemas.openxmlformats.org/officeDocument/2006/relationships/image" Target="media/image10.emf"/><Relationship Id="rId58" Type="http://schemas.openxmlformats.org/officeDocument/2006/relationships/image" Target="media/image13.emf"/><Relationship Id="rId66" Type="http://schemas.openxmlformats.org/officeDocument/2006/relationships/image" Target="media/image18.png"/><Relationship Id="rId74" Type="http://schemas.openxmlformats.org/officeDocument/2006/relationships/oleObject" Target="embeddings/oleObject10.bin"/><Relationship Id="rId79"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oleObject" Target="embeddings/oleObject7.bin"/><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oleObject" Target="embeddings/oleObject3.bin"/><Relationship Id="rId44" Type="http://schemas.openxmlformats.org/officeDocument/2006/relationships/hyperlink" Target="file:///F:\&#20113;&#20140;&#30005;&#23376;&#21360;&#31456;&#31995;&#32479;\SM_GetMechanismInfo.htm" TargetMode="External"/><Relationship Id="rId52" Type="http://schemas.openxmlformats.org/officeDocument/2006/relationships/hyperlink" Target="file:///F:\reference\wstb\doc\SM_ALGORITHM.htm" TargetMode="External"/><Relationship Id="rId60" Type="http://schemas.openxmlformats.org/officeDocument/2006/relationships/image" Target="media/image14.emf"/><Relationship Id="rId65" Type="http://schemas.openxmlformats.org/officeDocument/2006/relationships/image" Target="media/image17.png"/><Relationship Id="rId73" Type="http://schemas.openxmlformats.org/officeDocument/2006/relationships/image" Target="media/image24.emf"/><Relationship Id="rId78"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2.bin"/><Relationship Id="rId30" Type="http://schemas.openxmlformats.org/officeDocument/2006/relationships/image" Target="media/image8.emf"/><Relationship Id="rId35" Type="http://schemas.openxmlformats.org/officeDocument/2006/relationships/hyperlink" Target="file:///F:\SM_OpenDevice.htm" TargetMode="External"/><Relationship Id="rId43" Type="http://schemas.openxmlformats.org/officeDocument/2006/relationships/hyperlink" Target="file:///F:\&#20113;&#20140;&#30005;&#23376;&#21360;&#31456;&#31995;&#32479;\SM_EncryptFinal.htm" TargetMode="External"/><Relationship Id="rId48" Type="http://schemas.openxmlformats.org/officeDocument/2006/relationships/hyperlink" Target="file:///F:\reference\wstb\doc\KeyManage.htm" TargetMode="External"/><Relationship Id="rId56" Type="http://schemas.openxmlformats.org/officeDocument/2006/relationships/image" Target="media/image12.emf"/><Relationship Id="rId64" Type="http://schemas.openxmlformats.org/officeDocument/2006/relationships/image" Target="media/image16.png"/><Relationship Id="rId69" Type="http://schemas.openxmlformats.org/officeDocument/2006/relationships/oleObject" Target="embeddings/oleObject9.bin"/><Relationship Id="rId77" Type="http://schemas.openxmlformats.org/officeDocument/2006/relationships/image" Target="media/image26.emf"/><Relationship Id="rId8" Type="http://schemas.openxmlformats.org/officeDocument/2006/relationships/footnotes" Target="footnotes.xml"/><Relationship Id="rId51" Type="http://schemas.openxmlformats.org/officeDocument/2006/relationships/hyperlink" Target="file:///F:\reference\wstb\doc\SM_KEY_ATTRIBUTE.htm" TargetMode="External"/><Relationship Id="rId72" Type="http://schemas.openxmlformats.org/officeDocument/2006/relationships/image" Target="media/image23.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oleObject" Target="embeddings/oleObject1.bin"/><Relationship Id="rId33" Type="http://schemas.openxmlformats.org/officeDocument/2006/relationships/hyperlink" Target="file:///F:\&#20113;&#20140;&#30005;&#23376;&#21360;&#31456;&#31995;&#32479;\SecPipe.htm" TargetMode="External"/><Relationship Id="rId38" Type="http://schemas.openxmlformats.org/officeDocument/2006/relationships/hyperlink" Target="file:///F:\reference\wstb\doc\SecPipe.htm" TargetMode="External"/><Relationship Id="rId46" Type="http://schemas.openxmlformats.org/officeDocument/2006/relationships/hyperlink" Target="mk:@MSITStore:D:\API&#19994;&#21153;&#23567;&#32452;\&#39033;&#30446;&#25991;&#26723;\&#39033;&#30446;&#25991;&#26723;\&#24110;&#21161;&#25991;&#26723;-API5.0\api5.0help.chm::/SM_HashUpdate.htm" TargetMode="External"/><Relationship Id="rId59" Type="http://schemas.openxmlformats.org/officeDocument/2006/relationships/oleObject" Target="embeddings/oleObject6.bin"/><Relationship Id="rId67" Type="http://schemas.openxmlformats.org/officeDocument/2006/relationships/image" Target="media/image19.png"/><Relationship Id="rId20" Type="http://schemas.openxmlformats.org/officeDocument/2006/relationships/header" Target="header6.xml"/><Relationship Id="rId41" Type="http://schemas.openxmlformats.org/officeDocument/2006/relationships/hyperlink" Target="file:///F:\reference\wstb\doc\SM_CloseSecPipe.htm" TargetMode="External"/><Relationship Id="rId54" Type="http://schemas.openxmlformats.org/officeDocument/2006/relationships/oleObject" Target="embeddings/oleObject4.bin"/><Relationship Id="rId62" Type="http://schemas.openxmlformats.org/officeDocument/2006/relationships/image" Target="media/image15.emf"/><Relationship Id="rId70" Type="http://schemas.openxmlformats.org/officeDocument/2006/relationships/image" Target="media/image21.png"/><Relationship Id="rId75"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package" Target="embeddings/Microsoft_Visio___11.vsdx"/><Relationship Id="rId28" Type="http://schemas.openxmlformats.org/officeDocument/2006/relationships/image" Target="media/image7.emf"/><Relationship Id="rId36" Type="http://schemas.openxmlformats.org/officeDocument/2006/relationships/hyperlink" Target="file:///F:\&#20113;&#20140;&#30005;&#23376;&#21360;&#31456;&#31995;&#32479;\SM_OpenDevice.htm" TargetMode="External"/><Relationship Id="rId49" Type="http://schemas.openxmlformats.org/officeDocument/2006/relationships/hyperlink" Target="file:///F:\&#20113;&#20140;&#30005;&#23376;&#21360;&#31456;&#31995;&#32479;\SecPipe.htm" TargetMode="External"/><Relationship Id="rId57" Type="http://schemas.openxmlformats.org/officeDocument/2006/relationships/oleObject" Target="embeddings/oleObject5.bin"/></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113;&#20140;&#30005;&#23376;&#21360;&#31456;&#31995;&#32479;\&#21360;&#31456;&#20013;&#24515;API&#35774;&#35745;&#25991;&#26723;-&#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2"/>
    <customShpInfo spid="_x0000_s2053"/>
    <customShpInfo spid="_x0000_s2054"/>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FD82BE-5BBF-453A-B5F7-036FE7E5B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印章中心API设计文档-模板.dotx</Template>
  <TotalTime>984</TotalTime>
  <Pages>62</Pages>
  <Words>8450</Words>
  <Characters>48167</Characters>
  <Application>Microsoft Office Word</Application>
  <DocSecurity>0</DocSecurity>
  <Lines>401</Lines>
  <Paragraphs>113</Paragraphs>
  <ScaleCrop>false</ScaleCrop>
  <Company/>
  <LinksUpToDate>false</LinksUpToDate>
  <CharactersWithSpaces>56504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zhangna</cp:lastModifiedBy>
  <cp:revision>168</cp:revision>
  <cp:lastPrinted>2018-11-14T15:06:00Z</cp:lastPrinted>
  <dcterms:created xsi:type="dcterms:W3CDTF">2018-12-14T07:11:00Z</dcterms:created>
  <dcterms:modified xsi:type="dcterms:W3CDTF">2018-12-18T10:10:00Z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2052-1.2.6.548</vt:lpwstr>
  </property>
</Properties>
</file>